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7B1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1B5FF9A"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3B3C99">
          <w:rPr>
            <w:noProof/>
            <w:webHidden/>
          </w:rPr>
          <w:t>5</w:t>
        </w:r>
        <w:r w:rsidR="00B96880">
          <w:rPr>
            <w:noProof/>
            <w:webHidden/>
          </w:rPr>
          <w:fldChar w:fldCharType="end"/>
        </w:r>
      </w:hyperlink>
    </w:p>
    <w:p w14:paraId="11E72A32" w14:textId="40D4D3FE" w:rsidR="00B96880" w:rsidRPr="006D338C" w:rsidRDefault="008C7B1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3B3C99">
          <w:rPr>
            <w:noProof/>
            <w:webHidden/>
          </w:rPr>
          <w:t>6</w:t>
        </w:r>
        <w:r w:rsidR="00B96880">
          <w:rPr>
            <w:noProof/>
            <w:webHidden/>
          </w:rPr>
          <w:fldChar w:fldCharType="end"/>
        </w:r>
      </w:hyperlink>
    </w:p>
    <w:p w14:paraId="6C4A6819" w14:textId="296FA6CD" w:rsidR="00B96880" w:rsidRPr="006D338C" w:rsidRDefault="008C7B1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7D88802A" w14:textId="1403CE50" w:rsidR="00B96880" w:rsidRPr="006D338C" w:rsidRDefault="008C7B1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78A9B979" w14:textId="7DB61962" w:rsidR="00B96880" w:rsidRPr="006D338C" w:rsidRDefault="008C7B1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23D5EA8" w14:textId="3865DB89" w:rsidR="00B96880" w:rsidRPr="006D338C" w:rsidRDefault="008C7B1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76504B6" w14:textId="5C02FE31" w:rsidR="00B96880" w:rsidRPr="006D338C" w:rsidRDefault="008C7B1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9727E00" w14:textId="3D3691E3" w:rsidR="00B96880" w:rsidRPr="006D338C" w:rsidRDefault="008C7B1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858B591" w14:textId="75A4FBC6" w:rsidR="00B96880" w:rsidRPr="006D338C" w:rsidRDefault="008C7B1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3B3C99">
          <w:rPr>
            <w:noProof/>
            <w:webHidden/>
          </w:rPr>
          <w:t>20</w:t>
        </w:r>
        <w:r w:rsidR="00B96880">
          <w:rPr>
            <w:noProof/>
            <w:webHidden/>
          </w:rPr>
          <w:fldChar w:fldCharType="end"/>
        </w:r>
      </w:hyperlink>
    </w:p>
    <w:p w14:paraId="2E3A6746" w14:textId="413FEA19" w:rsidR="00B96880" w:rsidRPr="006D338C" w:rsidRDefault="008C7B1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3B3C99">
          <w:rPr>
            <w:noProof/>
            <w:webHidden/>
          </w:rPr>
          <w:t>52</w:t>
        </w:r>
        <w:r w:rsidR="00B96880">
          <w:rPr>
            <w:noProof/>
            <w:webHidden/>
          </w:rPr>
          <w:fldChar w:fldCharType="end"/>
        </w:r>
      </w:hyperlink>
    </w:p>
    <w:p w14:paraId="1198BBFA" w14:textId="6EEACA76" w:rsidR="00B96880" w:rsidRPr="006D338C" w:rsidRDefault="008C7B1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6F1858C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025BB">
        <w:rPr>
          <w:noProof/>
        </w:rPr>
        <w:t>2020. 12. 03.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F04A148"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BA1C8E">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5B2589A"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3B3C99">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25C9BF0"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BA1C8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305F350"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A1C8E">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3B3C9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2A024036"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9B58EAB"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3B3C9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E5B8D7"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A1C8E">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3B3C9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0AD94D0"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4DF81C29"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3B3C9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478982A"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3B3C9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1C220DA1"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3B3C9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4725620"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3B3C9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F0605F0"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3B3C9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2EA02D3D"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3B3C9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3227FE4C"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BA1C8E">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DABC8C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BA1C8E">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0D1974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3B3C9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62E5F876"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BA1C8E">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3B3C9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6B6122BA"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BA1C8E">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NUnit</w:t>
      </w:r>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1B945A7"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BA1C8E">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250CE334"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NUnit therefore </w:t>
      </w:r>
      <w:r w:rsidR="00A93EE6">
        <w:t xml:space="preserve">the whole testing concept is the same as in NUnit.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IDisposable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3E21A506"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3B3C9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E30BAC">
      <w:pPr>
        <w:ind w:firstLine="425"/>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7D04039" w:rsidR="00646EE4" w:rsidRDefault="00646EE4" w:rsidP="00646EE4">
      <w:pPr>
        <w:ind w:firstLine="0"/>
      </w:pPr>
      <w:r>
        <w:lastRenderedPageBreak/>
        <w:t xml:space="preserve">However, it is advised to give private visibility to our Message methods since they are supposed to be only called </w:t>
      </w:r>
      <w:r w:rsidR="00E11531">
        <w:t>by the engine’s internal messaging system. This mechanism is also the reason why the engine does not call these messages in a deterministic order. Nonetheless</w:t>
      </w:r>
      <w:r w:rsidR="00726F7D">
        <w:t>, the developers can give script</w:t>
      </w:r>
      <w:r w:rsidR="00F91C2B">
        <w:t xml:space="preserve"> types</w:t>
      </w:r>
      <w:r w:rsidR="00726F7D">
        <w:t xml:space="preserve"> a special execution order since Unity 5 via the script execution order settings.</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BA1C8E">
      <w:pPr>
        <w:pStyle w:val="Kp"/>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3A640595" w:rsidR="003C29EA" w:rsidRPr="00BA1C8E" w:rsidRDefault="00BA1C8E" w:rsidP="00BA1C8E">
      <w:pPr>
        <w:pStyle w:val="Kpalrs"/>
        <w:rPr>
          <w:b w:val="0"/>
          <w:bCs w:val="0"/>
        </w:rPr>
      </w:pPr>
      <w:r>
        <w:t xml:space="preserve">Figure </w:t>
      </w:r>
      <w:r>
        <w:fldChar w:fldCharType="begin"/>
      </w:r>
      <w:r>
        <w:instrText xml:space="preserve"> SEQ Figure \* ARABIC </w:instrText>
      </w:r>
      <w:r>
        <w:fldChar w:fldCharType="separate"/>
      </w:r>
      <w:r>
        <w:rPr>
          <w:noProof/>
        </w:rPr>
        <w:t>16</w:t>
      </w:r>
      <w:r>
        <w:fldChar w:fldCharType="end"/>
      </w:r>
      <w:r>
        <w:t xml:space="preserve">: </w:t>
      </w:r>
      <w:r>
        <w:rPr>
          <w:b w:val="0"/>
          <w:bCs w:val="0"/>
        </w:rPr>
        <w:t>The concept of update managers</w:t>
      </w:r>
    </w:p>
    <w:p w14:paraId="08913938" w14:textId="60160022" w:rsidR="0012071A" w:rsidRPr="00160B6E"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then we will benchmark an example scene with and without update manager</w:t>
      </w:r>
      <w:r>
        <w:t>. The example scene is named Update Manager.</w:t>
      </w:r>
      <w:r w:rsidR="00291698">
        <w:t xml:space="preserve"> The folder and namespace structure shares </w:t>
      </w:r>
      <w:r w:rsidR="003C210B">
        <w:t>the same</w:t>
      </w:r>
      <w:r w:rsidR="00291698">
        <w:t xml:space="preserve"> properties as in the previous examples.</w:t>
      </w:r>
      <w:r w:rsidR="002E4824">
        <w:t xml:space="preserve"> </w:t>
      </w:r>
    </w:p>
    <w:p w14:paraId="21D22F32" w14:textId="4E96871A" w:rsidR="00B4104A" w:rsidRDefault="00B4104A" w:rsidP="00700E3A">
      <w:pPr>
        <w:pStyle w:val="Cmsor1"/>
      </w:pPr>
      <w:r>
        <w:lastRenderedPageBreak/>
        <w:t>Utolsó simítások</w:t>
      </w:r>
      <w:bookmarkEnd w:id="4"/>
      <w:bookmarkEnd w:id="5"/>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32EDCE38" w:rsidR="00225F65" w:rsidRPr="0037381F" w:rsidRDefault="009A398B" w:rsidP="00826DB2">
      <w:pPr>
        <w:numPr>
          <w:ilvl w:val="0"/>
          <w:numId w:val="12"/>
        </w:numPr>
      </w:pPr>
      <w:r>
        <w:rPr>
          <w:rStyle w:val="Kiemels"/>
        </w:rPr>
        <w:t>Kérdezd meg mi van akkor ha nem nincs úgy általános hviatkozás az irodalomjegyzékre</w:t>
      </w:r>
    </w:p>
    <w:p w14:paraId="4E0E30A8" w14:textId="77777777" w:rsidR="0063585C" w:rsidRDefault="0063585C" w:rsidP="00816BCB">
      <w:pPr>
        <w:pStyle w:val="Fejezetcimszmozsnlkl"/>
      </w:pPr>
      <w:bookmarkStart w:id="6" w:name="_Toc332798852"/>
      <w:r w:rsidRPr="00B50CAA">
        <w:lastRenderedPageBreak/>
        <w:t>Irodalomjegyzék</w:t>
      </w:r>
      <w:bookmarkEnd w:id="6"/>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29"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0"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1"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2"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w:t>
      </w:r>
      <w:r w:rsidR="00FE0A95">
        <w:t>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3"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4"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5"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6"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7"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38"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39"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0" w:history="1">
        <w:r w:rsidRPr="00567FA3">
          <w:rPr>
            <w:rStyle w:val="Hiperhivatkozs"/>
          </w:rPr>
          <w:t>https://www.zdnet.com/article/microsoft-70-percent-of-all-security-bugs-are-memory-safety-issues/</w:t>
        </w:r>
      </w:hyperlink>
      <w:r>
        <w:br/>
      </w:r>
      <w:hyperlink r:id="rId41"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2"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w:t>
      </w:r>
      <w:r w:rsidR="00451BAF">
        <w:t>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3"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4"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5"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w:t>
      </w:r>
      <w:r w:rsidR="00451BAF">
        <w:t>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6"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7"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8"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w:t>
      </w:r>
      <w:r w:rsidR="00E027BE">
        <w:t>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9"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w:t>
      </w:r>
      <w:r w:rsidR="00E027BE">
        <w:t>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0"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6A7215DC"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1"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2D464" w14:textId="77777777" w:rsidR="005C5E53" w:rsidRDefault="005C5E53">
      <w:r>
        <w:separator/>
      </w:r>
    </w:p>
  </w:endnote>
  <w:endnote w:type="continuationSeparator" w:id="0">
    <w:p w14:paraId="0A6A19F8" w14:textId="77777777" w:rsidR="005C5E53" w:rsidRDefault="005C5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C7B15" w:rsidRDefault="008C7B1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C7B15" w:rsidRDefault="008C7B1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6ABA9" w14:textId="77777777" w:rsidR="005C5E53" w:rsidRDefault="005C5E53" w:rsidP="00596D57">
      <w:pPr>
        <w:ind w:firstLine="142"/>
      </w:pPr>
      <w:r>
        <w:separator/>
      </w:r>
    </w:p>
  </w:footnote>
  <w:footnote w:type="continuationSeparator" w:id="0">
    <w:p w14:paraId="7A83C6CB" w14:textId="77777777" w:rsidR="005C5E53" w:rsidRDefault="005C5E53">
      <w:r>
        <w:continuationSeparator/>
      </w:r>
    </w:p>
  </w:footnote>
  <w:footnote w:id="1">
    <w:p w14:paraId="6241B43A" w14:textId="4F5BE0DA" w:rsidR="008C7B15" w:rsidRPr="008F49BF" w:rsidRDefault="008C7B1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C7B15" w:rsidRPr="00BA403D" w:rsidRDefault="008C7B1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C7B15" w:rsidRPr="0005353F" w:rsidRDefault="008C7B15"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8C7B15" w:rsidRPr="003263EA" w:rsidRDefault="008C7B15"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8C7B15" w:rsidRPr="001A7527" w:rsidRDefault="008C7B1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C7B15" w:rsidRPr="001F1B02" w:rsidRDefault="008C7B1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C7B15" w:rsidRPr="00C40AC6" w:rsidRDefault="008C7B1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C7B15" w:rsidRPr="00B8051F" w:rsidRDefault="008C7B15"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8C7B15" w:rsidRPr="00003701" w:rsidRDefault="008C7B1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C7B15" w:rsidRPr="002006BB" w:rsidRDefault="008C7B1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C7B15" w:rsidRPr="00127AFB" w:rsidRDefault="008C7B15"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8C7B15" w:rsidRPr="004372CC" w:rsidRDefault="008C7B15" w:rsidP="00647975">
      <w:pPr>
        <w:pStyle w:val="Lbjegyzetszveg"/>
        <w:ind w:firstLine="142"/>
        <w:rPr>
          <w:lang w:val="hu-HU"/>
        </w:rPr>
      </w:pPr>
      <w:bookmarkStart w:id="3"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3"/>
      <w:r>
        <w:rPr>
          <w:lang w:val="hu-HU"/>
        </w:rPr>
        <w:t>and user-friendly</w:t>
      </w:r>
    </w:p>
  </w:footnote>
  <w:footnote w:id="13">
    <w:p w14:paraId="43C1319F" w14:textId="0D4ADE44" w:rsidR="008C7B15" w:rsidRPr="00647975" w:rsidRDefault="008C7B1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C7B15" w:rsidRPr="00FF3E92" w:rsidRDefault="008C7B15"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8C7B15" w:rsidRPr="002C08D8" w:rsidRDefault="008C7B15"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8C7B15" w:rsidRPr="002C08D8" w:rsidRDefault="008C7B1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8C7B15" w:rsidRPr="002C08D8" w:rsidRDefault="008C7B15"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8C7B15" w:rsidRPr="00E217C4" w:rsidRDefault="008C7B15"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8C7B15" w:rsidRPr="00CA022C" w:rsidRDefault="008C7B15"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8C7B15" w:rsidRPr="00351D8E" w:rsidRDefault="008C7B1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8C7B15" w:rsidRPr="001451F7" w:rsidRDefault="008C7B15"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8C7B15" w:rsidRPr="00313041" w:rsidRDefault="008C7B1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54ECCE7" w:rsidR="008C7B15" w:rsidRPr="00313041" w:rsidRDefault="008C7B1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8C7B15" w:rsidRPr="00B42673" w:rsidRDefault="008C7B15"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8C7B15" w:rsidRPr="006E44A9" w:rsidRDefault="008C7B1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C7B15" w:rsidRPr="00C22135" w:rsidRDefault="008C7B1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C7B15" w:rsidRPr="0018627E" w:rsidRDefault="008C7B1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8C7B15" w:rsidRPr="00FD523B" w:rsidRDefault="008C7B15"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C7B15" w:rsidRPr="007159E1" w:rsidRDefault="008C7B15"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8C7B15" w:rsidRPr="00C75D30" w:rsidRDefault="008C7B15"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C7B15" w:rsidRPr="00404E7F" w:rsidRDefault="008C7B15"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8C7B15" w:rsidRPr="0010222E" w:rsidRDefault="008C7B15"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8C7B15" w:rsidRPr="00554A61" w:rsidRDefault="008C7B15"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8C7B15" w:rsidRPr="00C37CDF" w:rsidRDefault="008C7B15"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8C7B15" w:rsidRPr="00845DAD" w:rsidRDefault="008C7B15"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8C7B15" w:rsidRPr="00384B49" w:rsidRDefault="008C7B15"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8C7B15" w:rsidRPr="00E4289B" w:rsidRDefault="008C7B15"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8C7B15" w:rsidRPr="00725D8E" w:rsidRDefault="008C7B15"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8C7B15" w:rsidRPr="003D236D" w:rsidRDefault="008C7B15"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8C7B15" w:rsidRPr="007B6D90" w:rsidRDefault="008C7B15"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8C7B15" w:rsidRPr="00A67FE7" w:rsidRDefault="008C7B15"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8C7B15" w:rsidRPr="004F76AC" w:rsidRDefault="008C7B15"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8C7B15" w:rsidRPr="00D97761" w:rsidRDefault="008C7B15"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8C7B15" w:rsidRPr="00D97761" w:rsidRDefault="008C7B15"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8C7B15" w:rsidRPr="004246C0" w:rsidRDefault="008C7B15"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8C7B15" w:rsidRPr="00344CCB" w:rsidRDefault="008C7B15"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8C7B15" w:rsidRPr="00EA4427" w:rsidRDefault="008C7B15"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8C7B15" w:rsidRPr="006242F2" w:rsidRDefault="008C7B15"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8C7B15" w:rsidRPr="00AD4386" w:rsidRDefault="008C7B15"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8C7B15" w:rsidRPr="005F1ECC" w:rsidRDefault="008C7B15"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8C7B15" w:rsidRPr="005F1ECC" w:rsidRDefault="008C7B15"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8C7B15" w:rsidRPr="008C64CE" w:rsidRDefault="008C7B15"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8C7B15" w:rsidRPr="007C4B41" w:rsidRDefault="008C7B15"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8C7B15" w:rsidRPr="00AD0FB0" w:rsidRDefault="008C7B15"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8C7B15" w:rsidRPr="00E85BD7" w:rsidRDefault="008C7B15"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8C7B15" w:rsidRPr="004A2CCD" w:rsidRDefault="008C7B15"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C7B15" w:rsidRDefault="008C7B15"/>
  <w:p w14:paraId="2E97C07A" w14:textId="77777777" w:rsidR="008C7B15" w:rsidRDefault="008C7B15"/>
  <w:p w14:paraId="0EBFDCC5" w14:textId="77777777" w:rsidR="008C7B15" w:rsidRDefault="008C7B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D5A"/>
    <w:rsid w:val="00011EEE"/>
    <w:rsid w:val="000140C8"/>
    <w:rsid w:val="00014981"/>
    <w:rsid w:val="0001551B"/>
    <w:rsid w:val="00015AE7"/>
    <w:rsid w:val="00015F62"/>
    <w:rsid w:val="00016375"/>
    <w:rsid w:val="00016960"/>
    <w:rsid w:val="00016ACE"/>
    <w:rsid w:val="0001798D"/>
    <w:rsid w:val="000204E5"/>
    <w:rsid w:val="00021428"/>
    <w:rsid w:val="00021A4C"/>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48D5"/>
    <w:rsid w:val="00096541"/>
    <w:rsid w:val="000966DD"/>
    <w:rsid w:val="000970F0"/>
    <w:rsid w:val="000A01A1"/>
    <w:rsid w:val="000A1546"/>
    <w:rsid w:val="000A159D"/>
    <w:rsid w:val="000A2EF9"/>
    <w:rsid w:val="000A3FC2"/>
    <w:rsid w:val="000A42B3"/>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7527"/>
    <w:rsid w:val="001A7930"/>
    <w:rsid w:val="001A7AA4"/>
    <w:rsid w:val="001B08DC"/>
    <w:rsid w:val="001B1BC0"/>
    <w:rsid w:val="001B1DC2"/>
    <w:rsid w:val="001B39FE"/>
    <w:rsid w:val="001B3D99"/>
    <w:rsid w:val="001B3DD9"/>
    <w:rsid w:val="001B5AF3"/>
    <w:rsid w:val="001B5D9B"/>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179"/>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698"/>
    <w:rsid w:val="00291EB0"/>
    <w:rsid w:val="002933F5"/>
    <w:rsid w:val="00293CF7"/>
    <w:rsid w:val="00293E62"/>
    <w:rsid w:val="00295BF8"/>
    <w:rsid w:val="00296031"/>
    <w:rsid w:val="0029627B"/>
    <w:rsid w:val="00297355"/>
    <w:rsid w:val="002977DB"/>
    <w:rsid w:val="002A01F9"/>
    <w:rsid w:val="002A1B99"/>
    <w:rsid w:val="002A1DD4"/>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42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4824"/>
    <w:rsid w:val="002E4BAF"/>
    <w:rsid w:val="002E6971"/>
    <w:rsid w:val="002E7B50"/>
    <w:rsid w:val="002F088E"/>
    <w:rsid w:val="002F1F84"/>
    <w:rsid w:val="002F2DA7"/>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C12B4"/>
    <w:rsid w:val="003C1D24"/>
    <w:rsid w:val="003C210B"/>
    <w:rsid w:val="003C29EA"/>
    <w:rsid w:val="003C3DD5"/>
    <w:rsid w:val="003C5AD4"/>
    <w:rsid w:val="003D17AD"/>
    <w:rsid w:val="003D236D"/>
    <w:rsid w:val="003D2C08"/>
    <w:rsid w:val="003D451F"/>
    <w:rsid w:val="003D45A0"/>
    <w:rsid w:val="003D4823"/>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62EE"/>
    <w:rsid w:val="004372CC"/>
    <w:rsid w:val="00441D07"/>
    <w:rsid w:val="004421FE"/>
    <w:rsid w:val="00442AD0"/>
    <w:rsid w:val="00442EF7"/>
    <w:rsid w:val="0044352B"/>
    <w:rsid w:val="00444D3C"/>
    <w:rsid w:val="00445595"/>
    <w:rsid w:val="00445E00"/>
    <w:rsid w:val="00446EEE"/>
    <w:rsid w:val="004477BE"/>
    <w:rsid w:val="00451BAF"/>
    <w:rsid w:val="0045325D"/>
    <w:rsid w:val="00453B1E"/>
    <w:rsid w:val="004542AE"/>
    <w:rsid w:val="00454D19"/>
    <w:rsid w:val="004568CA"/>
    <w:rsid w:val="00456AE7"/>
    <w:rsid w:val="00456CF5"/>
    <w:rsid w:val="00456E9E"/>
    <w:rsid w:val="004610FD"/>
    <w:rsid w:val="0046139C"/>
    <w:rsid w:val="0046143E"/>
    <w:rsid w:val="00462957"/>
    <w:rsid w:val="00462C97"/>
    <w:rsid w:val="00465341"/>
    <w:rsid w:val="004675D7"/>
    <w:rsid w:val="0046783C"/>
    <w:rsid w:val="0047111A"/>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3CA2"/>
    <w:rsid w:val="00485076"/>
    <w:rsid w:val="004851C7"/>
    <w:rsid w:val="00487269"/>
    <w:rsid w:val="004904BB"/>
    <w:rsid w:val="00491C6B"/>
    <w:rsid w:val="00492560"/>
    <w:rsid w:val="00492715"/>
    <w:rsid w:val="00492886"/>
    <w:rsid w:val="004936E4"/>
    <w:rsid w:val="00494317"/>
    <w:rsid w:val="00495BE6"/>
    <w:rsid w:val="00496315"/>
    <w:rsid w:val="00496490"/>
    <w:rsid w:val="00496C2C"/>
    <w:rsid w:val="0049796D"/>
    <w:rsid w:val="004A1BFE"/>
    <w:rsid w:val="004A2232"/>
    <w:rsid w:val="004A22B1"/>
    <w:rsid w:val="004A2CCD"/>
    <w:rsid w:val="004A36D0"/>
    <w:rsid w:val="004A4732"/>
    <w:rsid w:val="004A575C"/>
    <w:rsid w:val="004A5D8A"/>
    <w:rsid w:val="004B2542"/>
    <w:rsid w:val="004B51BA"/>
    <w:rsid w:val="004B673A"/>
    <w:rsid w:val="004B7870"/>
    <w:rsid w:val="004B7B2F"/>
    <w:rsid w:val="004B7D84"/>
    <w:rsid w:val="004C0F8B"/>
    <w:rsid w:val="004C259F"/>
    <w:rsid w:val="004C2780"/>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4214"/>
    <w:rsid w:val="00524404"/>
    <w:rsid w:val="00525659"/>
    <w:rsid w:val="00525C7A"/>
    <w:rsid w:val="0052632A"/>
    <w:rsid w:val="005308F9"/>
    <w:rsid w:val="0053155E"/>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432B"/>
    <w:rsid w:val="005C496B"/>
    <w:rsid w:val="005C4F45"/>
    <w:rsid w:val="005C5216"/>
    <w:rsid w:val="005C5E53"/>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34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700B8A"/>
    <w:rsid w:val="00700E3A"/>
    <w:rsid w:val="00701E95"/>
    <w:rsid w:val="0070468B"/>
    <w:rsid w:val="00705672"/>
    <w:rsid w:val="007060B1"/>
    <w:rsid w:val="0070750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26F7D"/>
    <w:rsid w:val="00730717"/>
    <w:rsid w:val="00730B3C"/>
    <w:rsid w:val="00731207"/>
    <w:rsid w:val="007333E3"/>
    <w:rsid w:val="00733A53"/>
    <w:rsid w:val="00735811"/>
    <w:rsid w:val="0073653F"/>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70038"/>
    <w:rsid w:val="00770F52"/>
    <w:rsid w:val="00771E47"/>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78AB"/>
    <w:rsid w:val="007B121A"/>
    <w:rsid w:val="007B16D3"/>
    <w:rsid w:val="007B1988"/>
    <w:rsid w:val="007B2F26"/>
    <w:rsid w:val="007B40ED"/>
    <w:rsid w:val="007B64F4"/>
    <w:rsid w:val="007B6D90"/>
    <w:rsid w:val="007B780A"/>
    <w:rsid w:val="007B7C2A"/>
    <w:rsid w:val="007C05E0"/>
    <w:rsid w:val="007C0BE3"/>
    <w:rsid w:val="007C16DB"/>
    <w:rsid w:val="007C2017"/>
    <w:rsid w:val="007C25A5"/>
    <w:rsid w:val="007C25ED"/>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1FA3"/>
    <w:rsid w:val="008B26BA"/>
    <w:rsid w:val="008B2E5B"/>
    <w:rsid w:val="008B4B53"/>
    <w:rsid w:val="008B4E92"/>
    <w:rsid w:val="008B6D9E"/>
    <w:rsid w:val="008C17CF"/>
    <w:rsid w:val="008C2614"/>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3B3C"/>
    <w:rsid w:val="00953C89"/>
    <w:rsid w:val="00953E62"/>
    <w:rsid w:val="009542F2"/>
    <w:rsid w:val="009551E8"/>
    <w:rsid w:val="00955D1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09D"/>
    <w:rsid w:val="00A53482"/>
    <w:rsid w:val="00A5440A"/>
    <w:rsid w:val="00A5479E"/>
    <w:rsid w:val="00A5684D"/>
    <w:rsid w:val="00A571FB"/>
    <w:rsid w:val="00A57317"/>
    <w:rsid w:val="00A576C8"/>
    <w:rsid w:val="00A57E9A"/>
    <w:rsid w:val="00A60988"/>
    <w:rsid w:val="00A63187"/>
    <w:rsid w:val="00A63AD3"/>
    <w:rsid w:val="00A666A6"/>
    <w:rsid w:val="00A67428"/>
    <w:rsid w:val="00A67FE7"/>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453E"/>
    <w:rsid w:val="00AB4698"/>
    <w:rsid w:val="00AB511F"/>
    <w:rsid w:val="00AB550C"/>
    <w:rsid w:val="00AB5AFE"/>
    <w:rsid w:val="00AB6EC3"/>
    <w:rsid w:val="00AB77ED"/>
    <w:rsid w:val="00AB7E69"/>
    <w:rsid w:val="00AC152A"/>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86B"/>
    <w:rsid w:val="00AE1F8A"/>
    <w:rsid w:val="00AE4BAB"/>
    <w:rsid w:val="00AE5FDA"/>
    <w:rsid w:val="00AE6E74"/>
    <w:rsid w:val="00AE7342"/>
    <w:rsid w:val="00AF0AA3"/>
    <w:rsid w:val="00AF0CF5"/>
    <w:rsid w:val="00AF158F"/>
    <w:rsid w:val="00AF165D"/>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1C8E"/>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1DCA"/>
    <w:rsid w:val="00BC2957"/>
    <w:rsid w:val="00BC2EA4"/>
    <w:rsid w:val="00BC5B30"/>
    <w:rsid w:val="00BC693A"/>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412B"/>
    <w:rsid w:val="00C36045"/>
    <w:rsid w:val="00C367D1"/>
    <w:rsid w:val="00C36D9D"/>
    <w:rsid w:val="00C37246"/>
    <w:rsid w:val="00C37CDF"/>
    <w:rsid w:val="00C406D5"/>
    <w:rsid w:val="00C40AC6"/>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0C31"/>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10A9"/>
    <w:rsid w:val="00CB251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06E5"/>
    <w:rsid w:val="00CD143B"/>
    <w:rsid w:val="00CD2BCC"/>
    <w:rsid w:val="00CD5C49"/>
    <w:rsid w:val="00CE1685"/>
    <w:rsid w:val="00CE2230"/>
    <w:rsid w:val="00CE2CF8"/>
    <w:rsid w:val="00CE37C8"/>
    <w:rsid w:val="00CE46CA"/>
    <w:rsid w:val="00CE6643"/>
    <w:rsid w:val="00CE6AEE"/>
    <w:rsid w:val="00CE6D68"/>
    <w:rsid w:val="00CE7C79"/>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40154"/>
    <w:rsid w:val="00D40ABE"/>
    <w:rsid w:val="00D40DC0"/>
    <w:rsid w:val="00D40ECC"/>
    <w:rsid w:val="00D41248"/>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70D97"/>
    <w:rsid w:val="00D70EE4"/>
    <w:rsid w:val="00D71398"/>
    <w:rsid w:val="00D72AF2"/>
    <w:rsid w:val="00D75297"/>
    <w:rsid w:val="00D75884"/>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5517"/>
    <w:rsid w:val="00DA6F7F"/>
    <w:rsid w:val="00DB0AFF"/>
    <w:rsid w:val="00DB13F7"/>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C6F"/>
    <w:rsid w:val="00DD7F31"/>
    <w:rsid w:val="00DE3E4F"/>
    <w:rsid w:val="00DE417A"/>
    <w:rsid w:val="00DE553B"/>
    <w:rsid w:val="00DE6A40"/>
    <w:rsid w:val="00DE73AD"/>
    <w:rsid w:val="00DF123C"/>
    <w:rsid w:val="00DF17B1"/>
    <w:rsid w:val="00DF234C"/>
    <w:rsid w:val="00DF4917"/>
    <w:rsid w:val="00DF5060"/>
    <w:rsid w:val="00DF574A"/>
    <w:rsid w:val="00DF6786"/>
    <w:rsid w:val="00E01AEC"/>
    <w:rsid w:val="00E0243F"/>
    <w:rsid w:val="00E026CA"/>
    <w:rsid w:val="00E027BE"/>
    <w:rsid w:val="00E02EA5"/>
    <w:rsid w:val="00E0304A"/>
    <w:rsid w:val="00E03256"/>
    <w:rsid w:val="00E033F2"/>
    <w:rsid w:val="00E042C2"/>
    <w:rsid w:val="00E05137"/>
    <w:rsid w:val="00E07756"/>
    <w:rsid w:val="00E07EE4"/>
    <w:rsid w:val="00E11531"/>
    <w:rsid w:val="00E12245"/>
    <w:rsid w:val="00E12A3A"/>
    <w:rsid w:val="00E12EBF"/>
    <w:rsid w:val="00E13862"/>
    <w:rsid w:val="00E13CE6"/>
    <w:rsid w:val="00E13E09"/>
    <w:rsid w:val="00E14D38"/>
    <w:rsid w:val="00E150BB"/>
    <w:rsid w:val="00E16CB3"/>
    <w:rsid w:val="00E16CFF"/>
    <w:rsid w:val="00E2147F"/>
    <w:rsid w:val="00E217C4"/>
    <w:rsid w:val="00E22D77"/>
    <w:rsid w:val="00E22E04"/>
    <w:rsid w:val="00E242E8"/>
    <w:rsid w:val="00E24DE5"/>
    <w:rsid w:val="00E27ECC"/>
    <w:rsid w:val="00E27EDD"/>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0F3"/>
    <w:rsid w:val="00EA390E"/>
    <w:rsid w:val="00EA39B9"/>
    <w:rsid w:val="00EA417C"/>
    <w:rsid w:val="00EA4427"/>
    <w:rsid w:val="00EA4592"/>
    <w:rsid w:val="00EA59D1"/>
    <w:rsid w:val="00EA5E2E"/>
    <w:rsid w:val="00EA6EBD"/>
    <w:rsid w:val="00EA7421"/>
    <w:rsid w:val="00EB0661"/>
    <w:rsid w:val="00EB2FFE"/>
    <w:rsid w:val="00EB4B85"/>
    <w:rsid w:val="00EB5D68"/>
    <w:rsid w:val="00EB702D"/>
    <w:rsid w:val="00EB70BE"/>
    <w:rsid w:val="00EB7B89"/>
    <w:rsid w:val="00EC00E2"/>
    <w:rsid w:val="00EC0432"/>
    <w:rsid w:val="00EC1AD1"/>
    <w:rsid w:val="00EC1D2F"/>
    <w:rsid w:val="00EC22F4"/>
    <w:rsid w:val="00EC2466"/>
    <w:rsid w:val="00EC29EE"/>
    <w:rsid w:val="00EC2EE4"/>
    <w:rsid w:val="00EC3942"/>
    <w:rsid w:val="00EC622A"/>
    <w:rsid w:val="00EC6B76"/>
    <w:rsid w:val="00EC7C8C"/>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C2B"/>
    <w:rsid w:val="00F91F4B"/>
    <w:rsid w:val="00F92809"/>
    <w:rsid w:val="00F93DFD"/>
    <w:rsid w:val="00F95015"/>
    <w:rsid w:val="00F95CB5"/>
    <w:rsid w:val="00F960DC"/>
    <w:rsid w:val="00F97720"/>
    <w:rsid w:val="00F97A8B"/>
    <w:rsid w:val="00FA0030"/>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D0C52"/>
    <w:rsid w:val="00FD2484"/>
    <w:rsid w:val="00FD2A1C"/>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standard/clr" TargetMode="External"/><Relationship Id="rId21" Type="http://schemas.openxmlformats.org/officeDocument/2006/relationships/image" Target="media/image13.png"/><Relationship Id="rId34" Type="http://schemas.openxmlformats.org/officeDocument/2006/relationships/hyperlink" Target="https://unity.com/dots/packages" TargetMode="External"/><Relationship Id="rId42" Type="http://schemas.openxmlformats.org/officeDocument/2006/relationships/hyperlink" Target="https://docs.microsoft.com/en-us/archive/blogs/ericlippert/mutating-readonly-structs" TargetMode="External"/><Relationship Id="rId47" Type="http://schemas.openxmlformats.org/officeDocument/2006/relationships/hyperlink" Target="https://en.wikipedia.org/wiki/Profiling_(computer_programming)" TargetMode="External"/><Relationship Id="rId50" Type="http://schemas.openxmlformats.org/officeDocument/2006/relationships/hyperlink" Target="https://blogs.unity3d.com/2018/09/25/performance-benchmarking-in-unity-how-to-get-started/"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aywenderlich.com/7630142-entity-component-system-for-unity-getting-started%23toc-anchor-003" TargetMode="External"/><Relationship Id="rId38" Type="http://schemas.openxmlformats.org/officeDocument/2006/relationships/hyperlink" Target="https://docs.microsoft.com/en-us/dotnet/standard/managed-code" TargetMode="External"/><Relationship Id="rId46" Type="http://schemas.openxmlformats.org/officeDocument/2006/relationships/hyperlink" Target="https://blogs.unity3d.com/2015/05/06/an-introduction-to-ilcpp-internal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our-company" TargetMode="External"/><Relationship Id="rId41" Type="http://schemas.openxmlformats.org/officeDocument/2006/relationships/hyperlink" Target="https://www.zdnet.com/article/chrome-70-of-all-security-bugs-are-memory-safety-issu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com/features/multiplatform" TargetMode="External"/><Relationship Id="rId37" Type="http://schemas.openxmlformats.org/officeDocument/2006/relationships/hyperlink" Target="https://en.wikipedia.org/wiki/C_Sharp_(programming_language)" TargetMode="External"/><Relationship Id="rId40" Type="http://schemas.openxmlformats.org/officeDocument/2006/relationships/hyperlink" Target="https://www.zdnet.com/article/microsoft-70-percent-of-all-security-bugs-are-memory-safety-issues/" TargetMode="External"/><Relationship Id="rId45" Type="http://schemas.openxmlformats.org/officeDocument/2006/relationships/hyperlink" Target="https://xoofx.com/blog/2018/04/06/porting-unity-to-coreclr/"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dotnet/csharp/tour-of-csharp/" TargetMode="External"/><Relationship Id="rId49" Type="http://schemas.openxmlformats.org/officeDocument/2006/relationships/hyperlink" Target="https://docs.unity3d.com/Packages/com.unity.testframework.performance@2.4/manual/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g2.com/stages-of-game-development" TargetMode="External"/><Relationship Id="rId44" Type="http://schemas.openxmlformats.org/officeDocument/2006/relationships/hyperlink" Target="https://en.wikipedia.org/wiki/Mono_(software)"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ore.steampowered.com/app/555150/The_First_Tree/" TargetMode="External"/><Relationship Id="rId35" Type="http://schemas.openxmlformats.org/officeDocument/2006/relationships/hyperlink" Target="https://unity3d.com/legal/licenses/Unity_Reference_Only_License" TargetMode="External"/><Relationship Id="rId43" Type="http://schemas.openxmlformats.org/officeDocument/2006/relationships/hyperlink" Target="https://docs.microsoft.com/en-us/cpp/dotnet/calling-native-functions-from-managed-code?redirectedfrom=MSDN&amp;view=msvc-160" TargetMode="External"/><Relationship Id="rId48" Type="http://schemas.openxmlformats.org/officeDocument/2006/relationships/hyperlink" Target="https://docs.unity3d.com/Manual/Profiler.html" TargetMode="External"/><Relationship Id="rId8" Type="http://schemas.openxmlformats.org/officeDocument/2006/relationships/image" Target="media/image1.png"/><Relationship Id="rId51" Type="http://schemas.openxmlformats.org/officeDocument/2006/relationships/hyperlink" Target="https://blogs.unity3d.com/2015/12/23/1k-update-call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2453</TotalTime>
  <Pages>55</Pages>
  <Words>12328</Words>
  <Characters>70276</Characters>
  <Application>Microsoft Office Word</Application>
  <DocSecurity>0</DocSecurity>
  <Lines>585</Lines>
  <Paragraphs>164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82440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480</cp:revision>
  <cp:lastPrinted>2020-12-02T20:32:00Z</cp:lastPrinted>
  <dcterms:created xsi:type="dcterms:W3CDTF">2020-11-25T12:07:00Z</dcterms:created>
  <dcterms:modified xsi:type="dcterms:W3CDTF">2020-12-03T14:29:00Z</dcterms:modified>
</cp:coreProperties>
</file>