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B3250D"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0DBE28AB">
                <wp:simplePos x="0" y="0"/>
                <wp:positionH relativeFrom="page">
                  <wp:posOffset>2416630</wp:posOffset>
                </wp:positionH>
                <wp:positionV relativeFrom="paragraph">
                  <wp:posOffset>364762</wp:posOffset>
                </wp:positionV>
                <wp:extent cx="3067322"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322"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1B7B74" w:rsidRDefault="001B7B74" w:rsidP="00171054">
                            <w:pPr>
                              <w:keepLines/>
                              <w:spacing w:after="0"/>
                              <w:ind w:firstLine="0"/>
                              <w:jc w:val="center"/>
                              <w:rPr>
                                <w:smallCaps/>
                              </w:rPr>
                            </w:pPr>
                            <w:r>
                              <w:rPr>
                                <w:smallCaps/>
                              </w:rPr>
                              <w:t>Consultant</w:t>
                            </w:r>
                          </w:p>
                          <w:p w14:paraId="1514B356" w14:textId="34135B65" w:rsidR="001B7B74" w:rsidRDefault="001B7B74" w:rsidP="00171054">
                            <w:pPr>
                              <w:pStyle w:val="Cmlapszerz"/>
                            </w:pPr>
                            <w:fldSimple w:instr=" DOCPROPERTY &quot;Manager&quot;  \* MERGEFORMAT ">
                              <w:r>
                                <w:t xml:space="preserve">Dr. Magdics </w:t>
                              </w:r>
                            </w:fldSimple>
                            <w:r>
                              <w:t>Milán</w:t>
                            </w:r>
                          </w:p>
                          <w:p w14:paraId="563096AC" w14:textId="302A114F" w:rsidR="001B7B74" w:rsidRDefault="001B7B7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190.3pt;margin-top:28.7pt;width:241.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" stroked="f">
                <v:textbox>
                  <w:txbxContent>
                    <w:p w14:paraId="21780997" w14:textId="2CDF44C8" w:rsidR="001B7B74" w:rsidRDefault="001B7B74" w:rsidP="00171054">
                      <w:pPr>
                        <w:keepLines/>
                        <w:spacing w:after="0"/>
                        <w:ind w:firstLine="0"/>
                        <w:jc w:val="center"/>
                        <w:rPr>
                          <w:smallCaps/>
                        </w:rPr>
                      </w:pPr>
                      <w:r>
                        <w:rPr>
                          <w:smallCaps/>
                        </w:rPr>
                        <w:t>Consultant</w:t>
                      </w:r>
                    </w:p>
                    <w:p w14:paraId="1514B356" w14:textId="34135B65" w:rsidR="001B7B74" w:rsidRDefault="001B7B74" w:rsidP="00171054">
                      <w:pPr>
                        <w:pStyle w:val="Cmlapszerz"/>
                      </w:pPr>
                      <w:fldSimple w:instr=" DOCPROPERTY &quot;Manager&quot;  \* MERGEFORMAT ">
                        <w:r>
                          <w:t xml:space="preserve">Dr. Magdics </w:t>
                        </w:r>
                      </w:fldSimple>
                      <w:r>
                        <w:t>Milán</w:t>
                      </w:r>
                    </w:p>
                    <w:p w14:paraId="563096AC" w14:textId="302A114F" w:rsidR="001B7B74" w:rsidRDefault="001B7B74"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2ED41924" w:rsidR="0063585C" w:rsidRPr="00B50CAA" w:rsidRDefault="00D536AB" w:rsidP="00F156F1">
      <w:pPr>
        <w:pStyle w:val="Fejezetcmtartalomjegyzknlkl"/>
        <w:spacing w:before="200" w:after="320"/>
      </w:pPr>
      <w:r>
        <w:lastRenderedPageBreak/>
        <w:t>Contents</w:t>
      </w:r>
    </w:p>
    <w:p w14:paraId="0DAA8EA8" w14:textId="3F8F82AC" w:rsidR="0064179D" w:rsidRDefault="00730B3C">
      <w:pPr>
        <w:pStyle w:val="TJ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58162383" w:history="1">
        <w:r w:rsidR="0064179D" w:rsidRPr="002378AB">
          <w:rPr>
            <w:rStyle w:val="Hiperhivatkozs"/>
            <w:noProof/>
          </w:rPr>
          <w:t>Összefoglaló</w:t>
        </w:r>
        <w:r w:rsidR="0064179D">
          <w:rPr>
            <w:noProof/>
            <w:webHidden/>
          </w:rPr>
          <w:tab/>
        </w:r>
        <w:r w:rsidR="0064179D">
          <w:rPr>
            <w:noProof/>
            <w:webHidden/>
          </w:rPr>
          <w:fldChar w:fldCharType="begin"/>
        </w:r>
        <w:r w:rsidR="0064179D">
          <w:rPr>
            <w:noProof/>
            <w:webHidden/>
          </w:rPr>
          <w:instrText xml:space="preserve"> PAGEREF _Toc58162383 \h </w:instrText>
        </w:r>
        <w:r w:rsidR="0064179D">
          <w:rPr>
            <w:noProof/>
            <w:webHidden/>
          </w:rPr>
        </w:r>
        <w:r w:rsidR="0064179D">
          <w:rPr>
            <w:noProof/>
            <w:webHidden/>
          </w:rPr>
          <w:fldChar w:fldCharType="separate"/>
        </w:r>
        <w:r w:rsidR="001B7B74">
          <w:rPr>
            <w:noProof/>
            <w:webHidden/>
          </w:rPr>
          <w:t>6</w:t>
        </w:r>
        <w:r w:rsidR="0064179D">
          <w:rPr>
            <w:noProof/>
            <w:webHidden/>
          </w:rPr>
          <w:fldChar w:fldCharType="end"/>
        </w:r>
      </w:hyperlink>
    </w:p>
    <w:p w14:paraId="632F754A" w14:textId="408182C1" w:rsidR="0064179D" w:rsidRDefault="0064179D">
      <w:pPr>
        <w:pStyle w:val="TJ1"/>
        <w:rPr>
          <w:rFonts w:asciiTheme="minorHAnsi" w:eastAsiaTheme="minorEastAsia" w:hAnsiTheme="minorHAnsi" w:cstheme="minorBidi"/>
          <w:b w:val="0"/>
          <w:noProof/>
          <w:sz w:val="22"/>
          <w:szCs w:val="22"/>
        </w:rPr>
      </w:pPr>
      <w:hyperlink w:anchor="_Toc58162384" w:history="1">
        <w:r w:rsidRPr="002378AB">
          <w:rPr>
            <w:rStyle w:val="Hiperhivatkozs"/>
            <w:noProof/>
          </w:rPr>
          <w:t>Abstract</w:t>
        </w:r>
        <w:r>
          <w:rPr>
            <w:noProof/>
            <w:webHidden/>
          </w:rPr>
          <w:tab/>
        </w:r>
        <w:r>
          <w:rPr>
            <w:noProof/>
            <w:webHidden/>
          </w:rPr>
          <w:fldChar w:fldCharType="begin"/>
        </w:r>
        <w:r>
          <w:rPr>
            <w:noProof/>
            <w:webHidden/>
          </w:rPr>
          <w:instrText xml:space="preserve"> PAGEREF _Toc58162384 \h </w:instrText>
        </w:r>
        <w:r>
          <w:rPr>
            <w:noProof/>
            <w:webHidden/>
          </w:rPr>
        </w:r>
        <w:r>
          <w:rPr>
            <w:noProof/>
            <w:webHidden/>
          </w:rPr>
          <w:fldChar w:fldCharType="separate"/>
        </w:r>
        <w:r w:rsidR="001B7B74">
          <w:rPr>
            <w:noProof/>
            <w:webHidden/>
          </w:rPr>
          <w:t>7</w:t>
        </w:r>
        <w:r>
          <w:rPr>
            <w:noProof/>
            <w:webHidden/>
          </w:rPr>
          <w:fldChar w:fldCharType="end"/>
        </w:r>
      </w:hyperlink>
    </w:p>
    <w:p w14:paraId="2EB37500" w14:textId="64E44581" w:rsidR="0064179D" w:rsidRDefault="0064179D">
      <w:pPr>
        <w:pStyle w:val="TJ1"/>
        <w:rPr>
          <w:rFonts w:asciiTheme="minorHAnsi" w:eastAsiaTheme="minorEastAsia" w:hAnsiTheme="minorHAnsi" w:cstheme="minorBidi"/>
          <w:b w:val="0"/>
          <w:noProof/>
          <w:sz w:val="22"/>
          <w:szCs w:val="22"/>
        </w:rPr>
      </w:pPr>
      <w:hyperlink w:anchor="_Toc58162385" w:history="1">
        <w:r w:rsidRPr="002378AB">
          <w:rPr>
            <w:rStyle w:val="Hiperhivatkozs"/>
            <w:noProof/>
          </w:rPr>
          <w:t>1 Introduction</w:t>
        </w:r>
        <w:r>
          <w:rPr>
            <w:noProof/>
            <w:webHidden/>
          </w:rPr>
          <w:tab/>
        </w:r>
        <w:r>
          <w:rPr>
            <w:noProof/>
            <w:webHidden/>
          </w:rPr>
          <w:fldChar w:fldCharType="begin"/>
        </w:r>
        <w:r>
          <w:rPr>
            <w:noProof/>
            <w:webHidden/>
          </w:rPr>
          <w:instrText xml:space="preserve"> PAGEREF _Toc58162385 \h </w:instrText>
        </w:r>
        <w:r>
          <w:rPr>
            <w:noProof/>
            <w:webHidden/>
          </w:rPr>
        </w:r>
        <w:r>
          <w:rPr>
            <w:noProof/>
            <w:webHidden/>
          </w:rPr>
          <w:fldChar w:fldCharType="separate"/>
        </w:r>
        <w:r w:rsidR="001B7B74">
          <w:rPr>
            <w:noProof/>
            <w:webHidden/>
          </w:rPr>
          <w:t>8</w:t>
        </w:r>
        <w:r>
          <w:rPr>
            <w:noProof/>
            <w:webHidden/>
          </w:rPr>
          <w:fldChar w:fldCharType="end"/>
        </w:r>
      </w:hyperlink>
    </w:p>
    <w:p w14:paraId="359C5A3E" w14:textId="7AFC32D4" w:rsidR="0064179D" w:rsidRDefault="0064179D">
      <w:pPr>
        <w:pStyle w:val="TJ1"/>
        <w:rPr>
          <w:rFonts w:asciiTheme="minorHAnsi" w:eastAsiaTheme="minorEastAsia" w:hAnsiTheme="minorHAnsi" w:cstheme="minorBidi"/>
          <w:b w:val="0"/>
          <w:noProof/>
          <w:sz w:val="22"/>
          <w:szCs w:val="22"/>
        </w:rPr>
      </w:pPr>
      <w:hyperlink w:anchor="_Toc58162386" w:history="1">
        <w:r w:rsidRPr="002378AB">
          <w:rPr>
            <w:rStyle w:val="Hiperhivatkozs"/>
            <w:noProof/>
          </w:rPr>
          <w:t>2 Optimization goals</w:t>
        </w:r>
        <w:r>
          <w:rPr>
            <w:noProof/>
            <w:webHidden/>
          </w:rPr>
          <w:tab/>
        </w:r>
        <w:r>
          <w:rPr>
            <w:noProof/>
            <w:webHidden/>
          </w:rPr>
          <w:fldChar w:fldCharType="begin"/>
        </w:r>
        <w:r>
          <w:rPr>
            <w:noProof/>
            <w:webHidden/>
          </w:rPr>
          <w:instrText xml:space="preserve"> PAGEREF _Toc58162386 \h </w:instrText>
        </w:r>
        <w:r>
          <w:rPr>
            <w:noProof/>
            <w:webHidden/>
          </w:rPr>
        </w:r>
        <w:r>
          <w:rPr>
            <w:noProof/>
            <w:webHidden/>
          </w:rPr>
          <w:fldChar w:fldCharType="separate"/>
        </w:r>
        <w:r w:rsidR="001B7B74">
          <w:rPr>
            <w:noProof/>
            <w:webHidden/>
          </w:rPr>
          <w:t>10</w:t>
        </w:r>
        <w:r>
          <w:rPr>
            <w:noProof/>
            <w:webHidden/>
          </w:rPr>
          <w:fldChar w:fldCharType="end"/>
        </w:r>
      </w:hyperlink>
    </w:p>
    <w:p w14:paraId="4A3EBCD0" w14:textId="2D4D970F"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7" w:history="1">
        <w:r w:rsidRPr="002378AB">
          <w:rPr>
            <w:rStyle w:val="Hiperhivatkozs"/>
            <w:noProof/>
          </w:rPr>
          <w:t>2.1 Recording optimization goals</w:t>
        </w:r>
        <w:r>
          <w:rPr>
            <w:noProof/>
            <w:webHidden/>
          </w:rPr>
          <w:tab/>
        </w:r>
        <w:r>
          <w:rPr>
            <w:noProof/>
            <w:webHidden/>
          </w:rPr>
          <w:fldChar w:fldCharType="begin"/>
        </w:r>
        <w:r>
          <w:rPr>
            <w:noProof/>
            <w:webHidden/>
          </w:rPr>
          <w:instrText xml:space="preserve"> PAGEREF _Toc58162387 \h </w:instrText>
        </w:r>
        <w:r>
          <w:rPr>
            <w:noProof/>
            <w:webHidden/>
          </w:rPr>
        </w:r>
        <w:r>
          <w:rPr>
            <w:noProof/>
            <w:webHidden/>
          </w:rPr>
          <w:fldChar w:fldCharType="separate"/>
        </w:r>
        <w:r w:rsidR="001B7B74">
          <w:rPr>
            <w:noProof/>
            <w:webHidden/>
          </w:rPr>
          <w:t>10</w:t>
        </w:r>
        <w:r>
          <w:rPr>
            <w:noProof/>
            <w:webHidden/>
          </w:rPr>
          <w:fldChar w:fldCharType="end"/>
        </w:r>
      </w:hyperlink>
    </w:p>
    <w:p w14:paraId="63DE4B8E" w14:textId="2F603BB0"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8" w:history="1">
        <w:r w:rsidRPr="002378AB">
          <w:rPr>
            <w:rStyle w:val="Hiperhivatkozs"/>
            <w:noProof/>
          </w:rPr>
          <w:t>2.2 Pre-defined optimization goals</w:t>
        </w:r>
        <w:r>
          <w:rPr>
            <w:noProof/>
            <w:webHidden/>
          </w:rPr>
          <w:tab/>
        </w:r>
        <w:r>
          <w:rPr>
            <w:noProof/>
            <w:webHidden/>
          </w:rPr>
          <w:fldChar w:fldCharType="begin"/>
        </w:r>
        <w:r>
          <w:rPr>
            <w:noProof/>
            <w:webHidden/>
          </w:rPr>
          <w:instrText xml:space="preserve"> PAGEREF _Toc58162388 \h </w:instrText>
        </w:r>
        <w:r>
          <w:rPr>
            <w:noProof/>
            <w:webHidden/>
          </w:rPr>
        </w:r>
        <w:r>
          <w:rPr>
            <w:noProof/>
            <w:webHidden/>
          </w:rPr>
          <w:fldChar w:fldCharType="separate"/>
        </w:r>
        <w:r w:rsidR="001B7B74">
          <w:rPr>
            <w:noProof/>
            <w:webHidden/>
          </w:rPr>
          <w:t>12</w:t>
        </w:r>
        <w:r>
          <w:rPr>
            <w:noProof/>
            <w:webHidden/>
          </w:rPr>
          <w:fldChar w:fldCharType="end"/>
        </w:r>
      </w:hyperlink>
    </w:p>
    <w:p w14:paraId="6205782D" w14:textId="0B712953"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89" w:history="1">
        <w:r w:rsidRPr="002378AB">
          <w:rPr>
            <w:rStyle w:val="Hiperhivatkozs"/>
            <w:noProof/>
          </w:rPr>
          <w:t>2.3 Game development pipeline</w:t>
        </w:r>
        <w:r>
          <w:rPr>
            <w:noProof/>
            <w:webHidden/>
          </w:rPr>
          <w:tab/>
        </w:r>
        <w:r>
          <w:rPr>
            <w:noProof/>
            <w:webHidden/>
          </w:rPr>
          <w:fldChar w:fldCharType="begin"/>
        </w:r>
        <w:r>
          <w:rPr>
            <w:noProof/>
            <w:webHidden/>
          </w:rPr>
          <w:instrText xml:space="preserve"> PAGEREF _Toc58162389 \h </w:instrText>
        </w:r>
        <w:r>
          <w:rPr>
            <w:noProof/>
            <w:webHidden/>
          </w:rPr>
        </w:r>
        <w:r>
          <w:rPr>
            <w:noProof/>
            <w:webHidden/>
          </w:rPr>
          <w:fldChar w:fldCharType="separate"/>
        </w:r>
        <w:r w:rsidR="001B7B74">
          <w:rPr>
            <w:noProof/>
            <w:webHidden/>
          </w:rPr>
          <w:t>13</w:t>
        </w:r>
        <w:r>
          <w:rPr>
            <w:noProof/>
            <w:webHidden/>
          </w:rPr>
          <w:fldChar w:fldCharType="end"/>
        </w:r>
      </w:hyperlink>
    </w:p>
    <w:p w14:paraId="06E03E47" w14:textId="4EBBE175"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0" w:history="1">
        <w:r w:rsidRPr="002378AB">
          <w:rPr>
            <w:rStyle w:val="Hiperhivatkozs"/>
            <w:noProof/>
          </w:rPr>
          <w:t>2.3.1 Concept</w:t>
        </w:r>
        <w:r>
          <w:rPr>
            <w:noProof/>
            <w:webHidden/>
          </w:rPr>
          <w:tab/>
        </w:r>
        <w:r>
          <w:rPr>
            <w:noProof/>
            <w:webHidden/>
          </w:rPr>
          <w:fldChar w:fldCharType="begin"/>
        </w:r>
        <w:r>
          <w:rPr>
            <w:noProof/>
            <w:webHidden/>
          </w:rPr>
          <w:instrText xml:space="preserve"> PAGEREF _Toc58162390 \h </w:instrText>
        </w:r>
        <w:r>
          <w:rPr>
            <w:noProof/>
            <w:webHidden/>
          </w:rPr>
        </w:r>
        <w:r>
          <w:rPr>
            <w:noProof/>
            <w:webHidden/>
          </w:rPr>
          <w:fldChar w:fldCharType="separate"/>
        </w:r>
        <w:r w:rsidR="001B7B74">
          <w:rPr>
            <w:noProof/>
            <w:webHidden/>
          </w:rPr>
          <w:t>14</w:t>
        </w:r>
        <w:r>
          <w:rPr>
            <w:noProof/>
            <w:webHidden/>
          </w:rPr>
          <w:fldChar w:fldCharType="end"/>
        </w:r>
      </w:hyperlink>
    </w:p>
    <w:p w14:paraId="63C1DACB" w14:textId="60050579"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1" w:history="1">
        <w:r w:rsidRPr="002378AB">
          <w:rPr>
            <w:rStyle w:val="Hiperhivatkozs"/>
            <w:noProof/>
          </w:rPr>
          <w:t>2.3.2 Pre-production</w:t>
        </w:r>
        <w:r>
          <w:rPr>
            <w:noProof/>
            <w:webHidden/>
          </w:rPr>
          <w:tab/>
        </w:r>
        <w:r>
          <w:rPr>
            <w:noProof/>
            <w:webHidden/>
          </w:rPr>
          <w:fldChar w:fldCharType="begin"/>
        </w:r>
        <w:r>
          <w:rPr>
            <w:noProof/>
            <w:webHidden/>
          </w:rPr>
          <w:instrText xml:space="preserve"> PAGEREF _Toc58162391 \h </w:instrText>
        </w:r>
        <w:r>
          <w:rPr>
            <w:noProof/>
            <w:webHidden/>
          </w:rPr>
        </w:r>
        <w:r>
          <w:rPr>
            <w:noProof/>
            <w:webHidden/>
          </w:rPr>
          <w:fldChar w:fldCharType="separate"/>
        </w:r>
        <w:r w:rsidR="001B7B74">
          <w:rPr>
            <w:noProof/>
            <w:webHidden/>
          </w:rPr>
          <w:t>15</w:t>
        </w:r>
        <w:r>
          <w:rPr>
            <w:noProof/>
            <w:webHidden/>
          </w:rPr>
          <w:fldChar w:fldCharType="end"/>
        </w:r>
      </w:hyperlink>
    </w:p>
    <w:p w14:paraId="1EF39602" w14:textId="62E3192F"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2" w:history="1">
        <w:r w:rsidRPr="002378AB">
          <w:rPr>
            <w:rStyle w:val="Hiperhivatkozs"/>
            <w:noProof/>
          </w:rPr>
          <w:t>2.3.3 Production</w:t>
        </w:r>
        <w:r>
          <w:rPr>
            <w:noProof/>
            <w:webHidden/>
          </w:rPr>
          <w:tab/>
        </w:r>
        <w:r>
          <w:rPr>
            <w:noProof/>
            <w:webHidden/>
          </w:rPr>
          <w:fldChar w:fldCharType="begin"/>
        </w:r>
        <w:r>
          <w:rPr>
            <w:noProof/>
            <w:webHidden/>
          </w:rPr>
          <w:instrText xml:space="preserve"> PAGEREF _Toc58162392 \h </w:instrText>
        </w:r>
        <w:r>
          <w:rPr>
            <w:noProof/>
            <w:webHidden/>
          </w:rPr>
        </w:r>
        <w:r>
          <w:rPr>
            <w:noProof/>
            <w:webHidden/>
          </w:rPr>
          <w:fldChar w:fldCharType="separate"/>
        </w:r>
        <w:r w:rsidR="001B7B74">
          <w:rPr>
            <w:noProof/>
            <w:webHidden/>
          </w:rPr>
          <w:t>18</w:t>
        </w:r>
        <w:r>
          <w:rPr>
            <w:noProof/>
            <w:webHidden/>
          </w:rPr>
          <w:fldChar w:fldCharType="end"/>
        </w:r>
      </w:hyperlink>
    </w:p>
    <w:p w14:paraId="01CE92A9" w14:textId="5CF395ED"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393" w:history="1">
        <w:r w:rsidRPr="002378AB">
          <w:rPr>
            <w:rStyle w:val="Hiperhivatkozs"/>
            <w:noProof/>
          </w:rPr>
          <w:t>2.3.4 Post-production</w:t>
        </w:r>
        <w:r>
          <w:rPr>
            <w:noProof/>
            <w:webHidden/>
          </w:rPr>
          <w:tab/>
        </w:r>
        <w:r>
          <w:rPr>
            <w:noProof/>
            <w:webHidden/>
          </w:rPr>
          <w:fldChar w:fldCharType="begin"/>
        </w:r>
        <w:r>
          <w:rPr>
            <w:noProof/>
            <w:webHidden/>
          </w:rPr>
          <w:instrText xml:space="preserve"> PAGEREF _Toc58162393 \h </w:instrText>
        </w:r>
        <w:r>
          <w:rPr>
            <w:noProof/>
            <w:webHidden/>
          </w:rPr>
        </w:r>
        <w:r>
          <w:rPr>
            <w:noProof/>
            <w:webHidden/>
          </w:rPr>
          <w:fldChar w:fldCharType="separate"/>
        </w:r>
        <w:r w:rsidR="001B7B74">
          <w:rPr>
            <w:noProof/>
            <w:webHidden/>
          </w:rPr>
          <w:t>19</w:t>
        </w:r>
        <w:r>
          <w:rPr>
            <w:noProof/>
            <w:webHidden/>
          </w:rPr>
          <w:fldChar w:fldCharType="end"/>
        </w:r>
      </w:hyperlink>
    </w:p>
    <w:p w14:paraId="6CDD1F41" w14:textId="2489B218" w:rsidR="0064179D" w:rsidRDefault="0064179D">
      <w:pPr>
        <w:pStyle w:val="TJ1"/>
        <w:rPr>
          <w:rFonts w:asciiTheme="minorHAnsi" w:eastAsiaTheme="minorEastAsia" w:hAnsiTheme="minorHAnsi" w:cstheme="minorBidi"/>
          <w:b w:val="0"/>
          <w:noProof/>
          <w:sz w:val="22"/>
          <w:szCs w:val="22"/>
        </w:rPr>
      </w:pPr>
      <w:hyperlink w:anchor="_Toc58162394" w:history="1">
        <w:r w:rsidRPr="002378AB">
          <w:rPr>
            <w:rStyle w:val="Hiperhivatkozs"/>
            <w:noProof/>
          </w:rPr>
          <w:t>3 Unity</w:t>
        </w:r>
        <w:r>
          <w:rPr>
            <w:noProof/>
            <w:webHidden/>
          </w:rPr>
          <w:tab/>
        </w:r>
        <w:r>
          <w:rPr>
            <w:noProof/>
            <w:webHidden/>
          </w:rPr>
          <w:fldChar w:fldCharType="begin"/>
        </w:r>
        <w:r>
          <w:rPr>
            <w:noProof/>
            <w:webHidden/>
          </w:rPr>
          <w:instrText xml:space="preserve"> PAGEREF _Toc58162394 \h </w:instrText>
        </w:r>
        <w:r>
          <w:rPr>
            <w:noProof/>
            <w:webHidden/>
          </w:rPr>
        </w:r>
        <w:r>
          <w:rPr>
            <w:noProof/>
            <w:webHidden/>
          </w:rPr>
          <w:fldChar w:fldCharType="separate"/>
        </w:r>
        <w:r w:rsidR="001B7B74">
          <w:rPr>
            <w:noProof/>
            <w:webHidden/>
          </w:rPr>
          <w:t>21</w:t>
        </w:r>
        <w:r>
          <w:rPr>
            <w:noProof/>
            <w:webHidden/>
          </w:rPr>
          <w:fldChar w:fldCharType="end"/>
        </w:r>
      </w:hyperlink>
    </w:p>
    <w:p w14:paraId="7A04F3DA" w14:textId="05AE6139"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5" w:history="1">
        <w:r w:rsidRPr="002378AB">
          <w:rPr>
            <w:rStyle w:val="Hiperhivatkozs"/>
            <w:noProof/>
          </w:rPr>
          <w:t>3.1 About Unity</w:t>
        </w:r>
        <w:r>
          <w:rPr>
            <w:noProof/>
            <w:webHidden/>
          </w:rPr>
          <w:tab/>
        </w:r>
        <w:r>
          <w:rPr>
            <w:noProof/>
            <w:webHidden/>
          </w:rPr>
          <w:fldChar w:fldCharType="begin"/>
        </w:r>
        <w:r>
          <w:rPr>
            <w:noProof/>
            <w:webHidden/>
          </w:rPr>
          <w:instrText xml:space="preserve"> PAGEREF _Toc58162395 \h </w:instrText>
        </w:r>
        <w:r>
          <w:rPr>
            <w:noProof/>
            <w:webHidden/>
          </w:rPr>
        </w:r>
        <w:r>
          <w:rPr>
            <w:noProof/>
            <w:webHidden/>
          </w:rPr>
          <w:fldChar w:fldCharType="separate"/>
        </w:r>
        <w:r w:rsidR="001B7B74">
          <w:rPr>
            <w:noProof/>
            <w:webHidden/>
          </w:rPr>
          <w:t>21</w:t>
        </w:r>
        <w:r>
          <w:rPr>
            <w:noProof/>
            <w:webHidden/>
          </w:rPr>
          <w:fldChar w:fldCharType="end"/>
        </w:r>
      </w:hyperlink>
    </w:p>
    <w:p w14:paraId="2B0BF10D" w14:textId="2B1C3088"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396" w:history="1">
        <w:r w:rsidRPr="002378AB">
          <w:rPr>
            <w:rStyle w:val="Hiperhivatkozs"/>
            <w:noProof/>
          </w:rPr>
          <w:t>3.2 Overview of the workflow</w:t>
        </w:r>
        <w:r>
          <w:rPr>
            <w:noProof/>
            <w:webHidden/>
          </w:rPr>
          <w:tab/>
        </w:r>
        <w:r>
          <w:rPr>
            <w:noProof/>
            <w:webHidden/>
          </w:rPr>
          <w:fldChar w:fldCharType="begin"/>
        </w:r>
        <w:r>
          <w:rPr>
            <w:noProof/>
            <w:webHidden/>
          </w:rPr>
          <w:instrText xml:space="preserve"> PAGEREF _Toc58162396 \h </w:instrText>
        </w:r>
        <w:r>
          <w:rPr>
            <w:noProof/>
            <w:webHidden/>
          </w:rPr>
        </w:r>
        <w:r>
          <w:rPr>
            <w:noProof/>
            <w:webHidden/>
          </w:rPr>
          <w:fldChar w:fldCharType="separate"/>
        </w:r>
        <w:r w:rsidR="001B7B74">
          <w:rPr>
            <w:noProof/>
            <w:webHidden/>
          </w:rPr>
          <w:t>25</w:t>
        </w:r>
        <w:r>
          <w:rPr>
            <w:noProof/>
            <w:webHidden/>
          </w:rPr>
          <w:fldChar w:fldCharType="end"/>
        </w:r>
      </w:hyperlink>
    </w:p>
    <w:p w14:paraId="042B4722" w14:textId="5D45C404" w:rsidR="0064179D" w:rsidRDefault="0064179D">
      <w:pPr>
        <w:pStyle w:val="TJ1"/>
        <w:rPr>
          <w:rFonts w:asciiTheme="minorHAnsi" w:eastAsiaTheme="minorEastAsia" w:hAnsiTheme="minorHAnsi" w:cstheme="minorBidi"/>
          <w:b w:val="0"/>
          <w:noProof/>
          <w:sz w:val="22"/>
          <w:szCs w:val="22"/>
        </w:rPr>
      </w:pPr>
      <w:hyperlink w:anchor="_Toc58162397" w:history="1">
        <w:r w:rsidRPr="002378AB">
          <w:rPr>
            <w:rStyle w:val="Hiperhivatkozs"/>
            <w:noProof/>
          </w:rPr>
          <w:t>4 Scripting in Unity</w:t>
        </w:r>
        <w:r>
          <w:rPr>
            <w:noProof/>
            <w:webHidden/>
          </w:rPr>
          <w:tab/>
        </w:r>
        <w:r>
          <w:rPr>
            <w:noProof/>
            <w:webHidden/>
          </w:rPr>
          <w:fldChar w:fldCharType="begin"/>
        </w:r>
        <w:r>
          <w:rPr>
            <w:noProof/>
            <w:webHidden/>
          </w:rPr>
          <w:instrText xml:space="preserve"> PAGEREF _Toc58162397 \h </w:instrText>
        </w:r>
        <w:r>
          <w:rPr>
            <w:noProof/>
            <w:webHidden/>
          </w:rPr>
        </w:r>
        <w:r>
          <w:rPr>
            <w:noProof/>
            <w:webHidden/>
          </w:rPr>
          <w:fldChar w:fldCharType="separate"/>
        </w:r>
        <w:r w:rsidR="001B7B74">
          <w:rPr>
            <w:noProof/>
            <w:webHidden/>
          </w:rPr>
          <w:t>27</w:t>
        </w:r>
        <w:r>
          <w:rPr>
            <w:noProof/>
            <w:webHidden/>
          </w:rPr>
          <w:fldChar w:fldCharType="end"/>
        </w:r>
      </w:hyperlink>
    </w:p>
    <w:p w14:paraId="0B549ACD" w14:textId="67B5B7D9"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8" w:history="1">
        <w:r w:rsidRPr="002378AB">
          <w:rPr>
            <w:rStyle w:val="Hiperhivatkozs"/>
            <w:noProof/>
          </w:rPr>
          <w:t>4.1 C# the scripting language of Unity</w:t>
        </w:r>
        <w:r>
          <w:rPr>
            <w:noProof/>
            <w:webHidden/>
          </w:rPr>
          <w:tab/>
        </w:r>
        <w:r>
          <w:rPr>
            <w:noProof/>
            <w:webHidden/>
          </w:rPr>
          <w:fldChar w:fldCharType="begin"/>
        </w:r>
        <w:r>
          <w:rPr>
            <w:noProof/>
            <w:webHidden/>
          </w:rPr>
          <w:instrText xml:space="preserve"> PAGEREF _Toc58162398 \h </w:instrText>
        </w:r>
        <w:r>
          <w:rPr>
            <w:noProof/>
            <w:webHidden/>
          </w:rPr>
        </w:r>
        <w:r>
          <w:rPr>
            <w:noProof/>
            <w:webHidden/>
          </w:rPr>
          <w:fldChar w:fldCharType="separate"/>
        </w:r>
        <w:r w:rsidR="001B7B74">
          <w:rPr>
            <w:noProof/>
            <w:webHidden/>
          </w:rPr>
          <w:t>28</w:t>
        </w:r>
        <w:r>
          <w:rPr>
            <w:noProof/>
            <w:webHidden/>
          </w:rPr>
          <w:fldChar w:fldCharType="end"/>
        </w:r>
      </w:hyperlink>
    </w:p>
    <w:p w14:paraId="47C36DD5" w14:textId="56EA1B4F"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399" w:history="1">
        <w:r w:rsidRPr="002378AB">
          <w:rPr>
            <w:rStyle w:val="Hiperhivatkozs"/>
            <w:noProof/>
          </w:rPr>
          <w:t>4.2 .NET in Unity</w:t>
        </w:r>
        <w:r>
          <w:rPr>
            <w:noProof/>
            <w:webHidden/>
          </w:rPr>
          <w:tab/>
        </w:r>
        <w:r>
          <w:rPr>
            <w:noProof/>
            <w:webHidden/>
          </w:rPr>
          <w:fldChar w:fldCharType="begin"/>
        </w:r>
        <w:r>
          <w:rPr>
            <w:noProof/>
            <w:webHidden/>
          </w:rPr>
          <w:instrText xml:space="preserve"> PAGEREF _Toc58162399 \h </w:instrText>
        </w:r>
        <w:r>
          <w:rPr>
            <w:noProof/>
            <w:webHidden/>
          </w:rPr>
        </w:r>
        <w:r>
          <w:rPr>
            <w:noProof/>
            <w:webHidden/>
          </w:rPr>
          <w:fldChar w:fldCharType="separate"/>
        </w:r>
        <w:r w:rsidR="001B7B74">
          <w:rPr>
            <w:noProof/>
            <w:webHidden/>
          </w:rPr>
          <w:t>34</w:t>
        </w:r>
        <w:r>
          <w:rPr>
            <w:noProof/>
            <w:webHidden/>
          </w:rPr>
          <w:fldChar w:fldCharType="end"/>
        </w:r>
      </w:hyperlink>
    </w:p>
    <w:p w14:paraId="2F596989" w14:textId="56E917F1" w:rsidR="0064179D" w:rsidRDefault="0064179D" w:rsidP="00610527">
      <w:pPr>
        <w:pStyle w:val="TJ2"/>
        <w:tabs>
          <w:tab w:val="right" w:leader="dot" w:pos="8494"/>
        </w:tabs>
        <w:spacing w:line="300" w:lineRule="auto"/>
        <w:rPr>
          <w:rFonts w:asciiTheme="minorHAnsi" w:eastAsiaTheme="minorEastAsia" w:hAnsiTheme="minorHAnsi" w:cstheme="minorBidi"/>
          <w:noProof/>
          <w:sz w:val="22"/>
          <w:szCs w:val="22"/>
        </w:rPr>
      </w:pPr>
      <w:hyperlink w:anchor="_Toc58162400" w:history="1">
        <w:r w:rsidRPr="002378AB">
          <w:rPr>
            <w:rStyle w:val="Hiperhivatkozs"/>
            <w:noProof/>
          </w:rPr>
          <w:t>4.3 Scripting backends</w:t>
        </w:r>
        <w:r>
          <w:rPr>
            <w:noProof/>
            <w:webHidden/>
          </w:rPr>
          <w:tab/>
        </w:r>
        <w:r>
          <w:rPr>
            <w:noProof/>
            <w:webHidden/>
          </w:rPr>
          <w:fldChar w:fldCharType="begin"/>
        </w:r>
        <w:r>
          <w:rPr>
            <w:noProof/>
            <w:webHidden/>
          </w:rPr>
          <w:instrText xml:space="preserve"> PAGEREF _Toc58162400 \h </w:instrText>
        </w:r>
        <w:r>
          <w:rPr>
            <w:noProof/>
            <w:webHidden/>
          </w:rPr>
        </w:r>
        <w:r>
          <w:rPr>
            <w:noProof/>
            <w:webHidden/>
          </w:rPr>
          <w:fldChar w:fldCharType="separate"/>
        </w:r>
        <w:r w:rsidR="001B7B74">
          <w:rPr>
            <w:noProof/>
            <w:webHidden/>
          </w:rPr>
          <w:t>36</w:t>
        </w:r>
        <w:r>
          <w:rPr>
            <w:noProof/>
            <w:webHidden/>
          </w:rPr>
          <w:fldChar w:fldCharType="end"/>
        </w:r>
      </w:hyperlink>
    </w:p>
    <w:p w14:paraId="1432687E" w14:textId="3C5F9A12" w:rsidR="0064179D" w:rsidRDefault="0064179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1" w:history="1">
        <w:r w:rsidRPr="002378AB">
          <w:rPr>
            <w:rStyle w:val="Hiperhivatkozs"/>
            <w:noProof/>
          </w:rPr>
          <w:t>4.3.1 The Mono scripting backend</w:t>
        </w:r>
        <w:r>
          <w:rPr>
            <w:noProof/>
            <w:webHidden/>
          </w:rPr>
          <w:tab/>
        </w:r>
        <w:r>
          <w:rPr>
            <w:noProof/>
            <w:webHidden/>
          </w:rPr>
          <w:fldChar w:fldCharType="begin"/>
        </w:r>
        <w:r>
          <w:rPr>
            <w:noProof/>
            <w:webHidden/>
          </w:rPr>
          <w:instrText xml:space="preserve"> PAGEREF _Toc58162401 \h </w:instrText>
        </w:r>
        <w:r>
          <w:rPr>
            <w:noProof/>
            <w:webHidden/>
          </w:rPr>
        </w:r>
        <w:r>
          <w:rPr>
            <w:noProof/>
            <w:webHidden/>
          </w:rPr>
          <w:fldChar w:fldCharType="separate"/>
        </w:r>
        <w:r w:rsidR="001B7B74">
          <w:rPr>
            <w:noProof/>
            <w:webHidden/>
          </w:rPr>
          <w:t>36</w:t>
        </w:r>
        <w:r>
          <w:rPr>
            <w:noProof/>
            <w:webHidden/>
          </w:rPr>
          <w:fldChar w:fldCharType="end"/>
        </w:r>
      </w:hyperlink>
    </w:p>
    <w:p w14:paraId="6CDF5455" w14:textId="1E9BF450" w:rsidR="0064179D" w:rsidRDefault="0064179D" w:rsidP="00610527">
      <w:pPr>
        <w:pStyle w:val="TJ3"/>
        <w:tabs>
          <w:tab w:val="right" w:leader="dot" w:pos="8494"/>
        </w:tabs>
        <w:spacing w:line="300" w:lineRule="auto"/>
        <w:rPr>
          <w:rFonts w:asciiTheme="minorHAnsi" w:eastAsiaTheme="minorEastAsia" w:hAnsiTheme="minorHAnsi" w:cstheme="minorBidi"/>
          <w:noProof/>
          <w:sz w:val="22"/>
          <w:szCs w:val="22"/>
        </w:rPr>
      </w:pPr>
      <w:hyperlink w:anchor="_Toc58162402" w:history="1">
        <w:r w:rsidRPr="002378AB">
          <w:rPr>
            <w:rStyle w:val="Hiperhivatkozs"/>
            <w:noProof/>
          </w:rPr>
          <w:t>4.3.2 The IL2CPP scripting backend</w:t>
        </w:r>
        <w:r>
          <w:rPr>
            <w:noProof/>
            <w:webHidden/>
          </w:rPr>
          <w:tab/>
        </w:r>
        <w:r>
          <w:rPr>
            <w:noProof/>
            <w:webHidden/>
          </w:rPr>
          <w:fldChar w:fldCharType="begin"/>
        </w:r>
        <w:r>
          <w:rPr>
            <w:noProof/>
            <w:webHidden/>
          </w:rPr>
          <w:instrText xml:space="preserve"> PAGEREF _Toc58162402 \h </w:instrText>
        </w:r>
        <w:r>
          <w:rPr>
            <w:noProof/>
            <w:webHidden/>
          </w:rPr>
        </w:r>
        <w:r>
          <w:rPr>
            <w:noProof/>
            <w:webHidden/>
          </w:rPr>
          <w:fldChar w:fldCharType="separate"/>
        </w:r>
        <w:r w:rsidR="001B7B74">
          <w:rPr>
            <w:noProof/>
            <w:webHidden/>
          </w:rPr>
          <w:t>37</w:t>
        </w:r>
        <w:r>
          <w:rPr>
            <w:noProof/>
            <w:webHidden/>
          </w:rPr>
          <w:fldChar w:fldCharType="end"/>
        </w:r>
      </w:hyperlink>
    </w:p>
    <w:p w14:paraId="4EB32150" w14:textId="55657D14" w:rsidR="0064179D" w:rsidRDefault="0064179D">
      <w:pPr>
        <w:pStyle w:val="TJ1"/>
        <w:rPr>
          <w:rFonts w:asciiTheme="minorHAnsi" w:eastAsiaTheme="minorEastAsia" w:hAnsiTheme="minorHAnsi" w:cstheme="minorBidi"/>
          <w:b w:val="0"/>
          <w:noProof/>
          <w:sz w:val="22"/>
          <w:szCs w:val="22"/>
        </w:rPr>
      </w:pPr>
      <w:hyperlink w:anchor="_Toc58162403" w:history="1">
        <w:r w:rsidRPr="002378AB">
          <w:rPr>
            <w:rStyle w:val="Hiperhivatkozs"/>
            <w:noProof/>
          </w:rPr>
          <w:t>5 Performance ana</w:t>
        </w:r>
        <w:r w:rsidRPr="002378AB">
          <w:rPr>
            <w:rStyle w:val="Hiperhivatkozs"/>
            <w:noProof/>
          </w:rPr>
          <w:t>l</w:t>
        </w:r>
        <w:r w:rsidRPr="002378AB">
          <w:rPr>
            <w:rStyle w:val="Hiperhivatkozs"/>
            <w:noProof/>
          </w:rPr>
          <w:t>ysis in Unity</w:t>
        </w:r>
        <w:r>
          <w:rPr>
            <w:noProof/>
            <w:webHidden/>
          </w:rPr>
          <w:tab/>
        </w:r>
        <w:r>
          <w:rPr>
            <w:noProof/>
            <w:webHidden/>
          </w:rPr>
          <w:fldChar w:fldCharType="begin"/>
        </w:r>
        <w:r>
          <w:rPr>
            <w:noProof/>
            <w:webHidden/>
          </w:rPr>
          <w:instrText xml:space="preserve"> PAGEREF _Toc58162403 \h </w:instrText>
        </w:r>
        <w:r>
          <w:rPr>
            <w:noProof/>
            <w:webHidden/>
          </w:rPr>
        </w:r>
        <w:r>
          <w:rPr>
            <w:noProof/>
            <w:webHidden/>
          </w:rPr>
          <w:fldChar w:fldCharType="separate"/>
        </w:r>
        <w:r w:rsidR="001B7B74">
          <w:rPr>
            <w:noProof/>
            <w:webHidden/>
          </w:rPr>
          <w:t>38</w:t>
        </w:r>
        <w:r>
          <w:rPr>
            <w:noProof/>
            <w:webHidden/>
          </w:rPr>
          <w:fldChar w:fldCharType="end"/>
        </w:r>
      </w:hyperlink>
    </w:p>
    <w:p w14:paraId="4911CB36" w14:textId="0950FCD8"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4" w:history="1">
        <w:r w:rsidRPr="002378AB">
          <w:rPr>
            <w:rStyle w:val="Hiperhivatkozs"/>
            <w:noProof/>
          </w:rPr>
          <w:t>5.1 Profiling</w:t>
        </w:r>
        <w:r>
          <w:rPr>
            <w:noProof/>
            <w:webHidden/>
          </w:rPr>
          <w:tab/>
        </w:r>
        <w:r>
          <w:rPr>
            <w:noProof/>
            <w:webHidden/>
          </w:rPr>
          <w:fldChar w:fldCharType="begin"/>
        </w:r>
        <w:r>
          <w:rPr>
            <w:noProof/>
            <w:webHidden/>
          </w:rPr>
          <w:instrText xml:space="preserve"> PAGEREF _Toc58162404 \h </w:instrText>
        </w:r>
        <w:r>
          <w:rPr>
            <w:noProof/>
            <w:webHidden/>
          </w:rPr>
        </w:r>
        <w:r>
          <w:rPr>
            <w:noProof/>
            <w:webHidden/>
          </w:rPr>
          <w:fldChar w:fldCharType="separate"/>
        </w:r>
        <w:r w:rsidR="001B7B74">
          <w:rPr>
            <w:noProof/>
            <w:webHidden/>
          </w:rPr>
          <w:t>38</w:t>
        </w:r>
        <w:r>
          <w:rPr>
            <w:noProof/>
            <w:webHidden/>
          </w:rPr>
          <w:fldChar w:fldCharType="end"/>
        </w:r>
      </w:hyperlink>
    </w:p>
    <w:p w14:paraId="4AADA597" w14:textId="48E927E6"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5" w:history="1">
        <w:r w:rsidRPr="002378AB">
          <w:rPr>
            <w:rStyle w:val="Hiperhivatkozs"/>
            <w:noProof/>
          </w:rPr>
          <w:t>5.1.1 The Unity Profiler</w:t>
        </w:r>
        <w:r>
          <w:rPr>
            <w:noProof/>
            <w:webHidden/>
          </w:rPr>
          <w:tab/>
        </w:r>
        <w:r>
          <w:rPr>
            <w:noProof/>
            <w:webHidden/>
          </w:rPr>
          <w:fldChar w:fldCharType="begin"/>
        </w:r>
        <w:r>
          <w:rPr>
            <w:noProof/>
            <w:webHidden/>
          </w:rPr>
          <w:instrText xml:space="preserve"> PAGEREF _Toc58162405 \h </w:instrText>
        </w:r>
        <w:r>
          <w:rPr>
            <w:noProof/>
            <w:webHidden/>
          </w:rPr>
        </w:r>
        <w:r>
          <w:rPr>
            <w:noProof/>
            <w:webHidden/>
          </w:rPr>
          <w:fldChar w:fldCharType="separate"/>
        </w:r>
        <w:r w:rsidR="001B7B74">
          <w:rPr>
            <w:noProof/>
            <w:webHidden/>
          </w:rPr>
          <w:t>39</w:t>
        </w:r>
        <w:r>
          <w:rPr>
            <w:noProof/>
            <w:webHidden/>
          </w:rPr>
          <w:fldChar w:fldCharType="end"/>
        </w:r>
      </w:hyperlink>
    </w:p>
    <w:p w14:paraId="02B67CEF" w14:textId="7994E9BA"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6" w:history="1">
        <w:r w:rsidRPr="002378AB">
          <w:rPr>
            <w:rStyle w:val="Hiperhivatkozs"/>
            <w:noProof/>
          </w:rPr>
          <w:t>5.2 Performance testing</w:t>
        </w:r>
        <w:r>
          <w:rPr>
            <w:noProof/>
            <w:webHidden/>
          </w:rPr>
          <w:tab/>
        </w:r>
        <w:r>
          <w:rPr>
            <w:noProof/>
            <w:webHidden/>
          </w:rPr>
          <w:fldChar w:fldCharType="begin"/>
        </w:r>
        <w:r>
          <w:rPr>
            <w:noProof/>
            <w:webHidden/>
          </w:rPr>
          <w:instrText xml:space="preserve"> PAGEREF _Toc58162406 \h </w:instrText>
        </w:r>
        <w:r>
          <w:rPr>
            <w:noProof/>
            <w:webHidden/>
          </w:rPr>
        </w:r>
        <w:r>
          <w:rPr>
            <w:noProof/>
            <w:webHidden/>
          </w:rPr>
          <w:fldChar w:fldCharType="separate"/>
        </w:r>
        <w:r w:rsidR="001B7B74">
          <w:rPr>
            <w:noProof/>
            <w:webHidden/>
          </w:rPr>
          <w:t>40</w:t>
        </w:r>
        <w:r>
          <w:rPr>
            <w:noProof/>
            <w:webHidden/>
          </w:rPr>
          <w:fldChar w:fldCharType="end"/>
        </w:r>
      </w:hyperlink>
    </w:p>
    <w:p w14:paraId="2DE37F98" w14:textId="4716115D"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7" w:history="1">
        <w:r w:rsidRPr="002378AB">
          <w:rPr>
            <w:rStyle w:val="Hiperhivatkozs"/>
            <w:noProof/>
          </w:rPr>
          <w:t>5.2.1 The Performance Testing Extension API</w:t>
        </w:r>
        <w:r>
          <w:rPr>
            <w:noProof/>
            <w:webHidden/>
          </w:rPr>
          <w:tab/>
        </w:r>
        <w:r>
          <w:rPr>
            <w:noProof/>
            <w:webHidden/>
          </w:rPr>
          <w:fldChar w:fldCharType="begin"/>
        </w:r>
        <w:r>
          <w:rPr>
            <w:noProof/>
            <w:webHidden/>
          </w:rPr>
          <w:instrText xml:space="preserve"> PAGEREF _Toc58162407 \h </w:instrText>
        </w:r>
        <w:r>
          <w:rPr>
            <w:noProof/>
            <w:webHidden/>
          </w:rPr>
        </w:r>
        <w:r>
          <w:rPr>
            <w:noProof/>
            <w:webHidden/>
          </w:rPr>
          <w:fldChar w:fldCharType="separate"/>
        </w:r>
        <w:r w:rsidR="001B7B74">
          <w:rPr>
            <w:noProof/>
            <w:webHidden/>
          </w:rPr>
          <w:t>42</w:t>
        </w:r>
        <w:r>
          <w:rPr>
            <w:noProof/>
            <w:webHidden/>
          </w:rPr>
          <w:fldChar w:fldCharType="end"/>
        </w:r>
      </w:hyperlink>
    </w:p>
    <w:p w14:paraId="0BA2A87D" w14:textId="37C147DC"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08" w:history="1">
        <w:r w:rsidRPr="002378AB">
          <w:rPr>
            <w:rStyle w:val="Hiperhivatkozs"/>
            <w:noProof/>
          </w:rPr>
          <w:t>5.2.2 Performance test examples</w:t>
        </w:r>
        <w:r>
          <w:rPr>
            <w:noProof/>
            <w:webHidden/>
          </w:rPr>
          <w:tab/>
        </w:r>
        <w:r>
          <w:rPr>
            <w:noProof/>
            <w:webHidden/>
          </w:rPr>
          <w:fldChar w:fldCharType="begin"/>
        </w:r>
        <w:r>
          <w:rPr>
            <w:noProof/>
            <w:webHidden/>
          </w:rPr>
          <w:instrText xml:space="preserve"> PAGEREF _Toc58162408 \h </w:instrText>
        </w:r>
        <w:r>
          <w:rPr>
            <w:noProof/>
            <w:webHidden/>
          </w:rPr>
        </w:r>
        <w:r>
          <w:rPr>
            <w:noProof/>
            <w:webHidden/>
          </w:rPr>
          <w:fldChar w:fldCharType="separate"/>
        </w:r>
        <w:r w:rsidR="001B7B74">
          <w:rPr>
            <w:noProof/>
            <w:webHidden/>
          </w:rPr>
          <w:t>45</w:t>
        </w:r>
        <w:r>
          <w:rPr>
            <w:noProof/>
            <w:webHidden/>
          </w:rPr>
          <w:fldChar w:fldCharType="end"/>
        </w:r>
      </w:hyperlink>
    </w:p>
    <w:p w14:paraId="7A268BB6" w14:textId="356BBFC5"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09" w:history="1">
        <w:r w:rsidRPr="002378AB">
          <w:rPr>
            <w:rStyle w:val="Hiperhivatkozs"/>
            <w:noProof/>
          </w:rPr>
          <w:t>5.3 Benchmarking</w:t>
        </w:r>
        <w:r>
          <w:rPr>
            <w:noProof/>
            <w:webHidden/>
          </w:rPr>
          <w:tab/>
        </w:r>
        <w:r>
          <w:rPr>
            <w:noProof/>
            <w:webHidden/>
          </w:rPr>
          <w:fldChar w:fldCharType="begin"/>
        </w:r>
        <w:r>
          <w:rPr>
            <w:noProof/>
            <w:webHidden/>
          </w:rPr>
          <w:instrText xml:space="preserve"> PAGEREF _Toc58162409 \h </w:instrText>
        </w:r>
        <w:r>
          <w:rPr>
            <w:noProof/>
            <w:webHidden/>
          </w:rPr>
        </w:r>
        <w:r>
          <w:rPr>
            <w:noProof/>
            <w:webHidden/>
          </w:rPr>
          <w:fldChar w:fldCharType="separate"/>
        </w:r>
        <w:r w:rsidR="001B7B74">
          <w:rPr>
            <w:noProof/>
            <w:webHidden/>
          </w:rPr>
          <w:t>50</w:t>
        </w:r>
        <w:r>
          <w:rPr>
            <w:noProof/>
            <w:webHidden/>
          </w:rPr>
          <w:fldChar w:fldCharType="end"/>
        </w:r>
      </w:hyperlink>
    </w:p>
    <w:p w14:paraId="33CAD02F" w14:textId="3DEFB2BA" w:rsidR="0064179D" w:rsidRDefault="0064179D">
      <w:pPr>
        <w:pStyle w:val="TJ1"/>
        <w:rPr>
          <w:rFonts w:asciiTheme="minorHAnsi" w:eastAsiaTheme="minorEastAsia" w:hAnsiTheme="minorHAnsi" w:cstheme="minorBidi"/>
          <w:b w:val="0"/>
          <w:noProof/>
          <w:sz w:val="22"/>
          <w:szCs w:val="22"/>
        </w:rPr>
      </w:pPr>
      <w:hyperlink w:anchor="_Toc58162410" w:history="1">
        <w:r w:rsidRPr="002378AB">
          <w:rPr>
            <w:rStyle w:val="Hiperhivatkozs"/>
            <w:noProof/>
          </w:rPr>
          <w:t>6 Advanced Optimization Techniques for Unity</w:t>
        </w:r>
        <w:r>
          <w:rPr>
            <w:noProof/>
            <w:webHidden/>
          </w:rPr>
          <w:tab/>
        </w:r>
        <w:r>
          <w:rPr>
            <w:noProof/>
            <w:webHidden/>
          </w:rPr>
          <w:fldChar w:fldCharType="begin"/>
        </w:r>
        <w:r>
          <w:rPr>
            <w:noProof/>
            <w:webHidden/>
          </w:rPr>
          <w:instrText xml:space="preserve"> PAGEREF _Toc58162410 \h </w:instrText>
        </w:r>
        <w:r>
          <w:rPr>
            <w:noProof/>
            <w:webHidden/>
          </w:rPr>
        </w:r>
        <w:r>
          <w:rPr>
            <w:noProof/>
            <w:webHidden/>
          </w:rPr>
          <w:fldChar w:fldCharType="separate"/>
        </w:r>
        <w:r w:rsidR="001B7B74">
          <w:rPr>
            <w:noProof/>
            <w:webHidden/>
          </w:rPr>
          <w:t>51</w:t>
        </w:r>
        <w:r>
          <w:rPr>
            <w:noProof/>
            <w:webHidden/>
          </w:rPr>
          <w:fldChar w:fldCharType="end"/>
        </w:r>
      </w:hyperlink>
    </w:p>
    <w:p w14:paraId="06A179B6" w14:textId="697EF5D7"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1" w:history="1">
        <w:r w:rsidRPr="002378AB">
          <w:rPr>
            <w:rStyle w:val="Hiperhivatkozs"/>
            <w:noProof/>
          </w:rPr>
          <w:t>6.1 Update manager</w:t>
        </w:r>
        <w:r>
          <w:rPr>
            <w:noProof/>
            <w:webHidden/>
          </w:rPr>
          <w:tab/>
        </w:r>
        <w:r>
          <w:rPr>
            <w:noProof/>
            <w:webHidden/>
          </w:rPr>
          <w:fldChar w:fldCharType="begin"/>
        </w:r>
        <w:r>
          <w:rPr>
            <w:noProof/>
            <w:webHidden/>
          </w:rPr>
          <w:instrText xml:space="preserve"> PAGEREF _Toc58162411 \h </w:instrText>
        </w:r>
        <w:r>
          <w:rPr>
            <w:noProof/>
            <w:webHidden/>
          </w:rPr>
        </w:r>
        <w:r>
          <w:rPr>
            <w:noProof/>
            <w:webHidden/>
          </w:rPr>
          <w:fldChar w:fldCharType="separate"/>
        </w:r>
        <w:r w:rsidR="001B7B74">
          <w:rPr>
            <w:noProof/>
            <w:webHidden/>
          </w:rPr>
          <w:t>51</w:t>
        </w:r>
        <w:r>
          <w:rPr>
            <w:noProof/>
            <w:webHidden/>
          </w:rPr>
          <w:fldChar w:fldCharType="end"/>
        </w:r>
      </w:hyperlink>
    </w:p>
    <w:p w14:paraId="7BC6FE66" w14:textId="07F00535"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2" w:history="1">
        <w:r w:rsidRPr="002378AB">
          <w:rPr>
            <w:rStyle w:val="Hiperhivatkozs"/>
            <w:noProof/>
          </w:rPr>
          <w:t>6.1.1 Benchmarking</w:t>
        </w:r>
        <w:r>
          <w:rPr>
            <w:noProof/>
            <w:webHidden/>
          </w:rPr>
          <w:tab/>
        </w:r>
        <w:r>
          <w:rPr>
            <w:noProof/>
            <w:webHidden/>
          </w:rPr>
          <w:fldChar w:fldCharType="begin"/>
        </w:r>
        <w:r>
          <w:rPr>
            <w:noProof/>
            <w:webHidden/>
          </w:rPr>
          <w:instrText xml:space="preserve"> PAGEREF _Toc58162412 \h </w:instrText>
        </w:r>
        <w:r>
          <w:rPr>
            <w:noProof/>
            <w:webHidden/>
          </w:rPr>
        </w:r>
        <w:r>
          <w:rPr>
            <w:noProof/>
            <w:webHidden/>
          </w:rPr>
          <w:fldChar w:fldCharType="separate"/>
        </w:r>
        <w:r w:rsidR="001B7B74">
          <w:rPr>
            <w:noProof/>
            <w:webHidden/>
          </w:rPr>
          <w:t>54</w:t>
        </w:r>
        <w:r>
          <w:rPr>
            <w:noProof/>
            <w:webHidden/>
          </w:rPr>
          <w:fldChar w:fldCharType="end"/>
        </w:r>
      </w:hyperlink>
    </w:p>
    <w:p w14:paraId="1C1A939B" w14:textId="2C9293B1"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3" w:history="1">
        <w:r w:rsidRPr="002378AB">
          <w:rPr>
            <w:rStyle w:val="Hiperhivatkozs"/>
            <w:noProof/>
          </w:rPr>
          <w:t>6.2 Internal systems’ custom properties and hashing</w:t>
        </w:r>
        <w:r>
          <w:rPr>
            <w:noProof/>
            <w:webHidden/>
          </w:rPr>
          <w:tab/>
        </w:r>
        <w:r>
          <w:rPr>
            <w:noProof/>
            <w:webHidden/>
          </w:rPr>
          <w:fldChar w:fldCharType="begin"/>
        </w:r>
        <w:r>
          <w:rPr>
            <w:noProof/>
            <w:webHidden/>
          </w:rPr>
          <w:instrText xml:space="preserve"> PAGEREF _Toc58162413 \h </w:instrText>
        </w:r>
        <w:r>
          <w:rPr>
            <w:noProof/>
            <w:webHidden/>
          </w:rPr>
        </w:r>
        <w:r>
          <w:rPr>
            <w:noProof/>
            <w:webHidden/>
          </w:rPr>
          <w:fldChar w:fldCharType="separate"/>
        </w:r>
        <w:r w:rsidR="001B7B74">
          <w:rPr>
            <w:noProof/>
            <w:webHidden/>
          </w:rPr>
          <w:t>56</w:t>
        </w:r>
        <w:r>
          <w:rPr>
            <w:noProof/>
            <w:webHidden/>
          </w:rPr>
          <w:fldChar w:fldCharType="end"/>
        </w:r>
      </w:hyperlink>
    </w:p>
    <w:p w14:paraId="429D6139" w14:textId="32B287F5" w:rsidR="0064179D" w:rsidRDefault="0064179D" w:rsidP="0051215C">
      <w:pPr>
        <w:pStyle w:val="TJ3"/>
        <w:tabs>
          <w:tab w:val="right" w:leader="dot" w:pos="8494"/>
        </w:tabs>
        <w:spacing w:line="300" w:lineRule="auto"/>
        <w:rPr>
          <w:rFonts w:asciiTheme="minorHAnsi" w:eastAsiaTheme="minorEastAsia" w:hAnsiTheme="minorHAnsi" w:cstheme="minorBidi"/>
          <w:noProof/>
          <w:sz w:val="22"/>
          <w:szCs w:val="22"/>
        </w:rPr>
      </w:pPr>
      <w:hyperlink w:anchor="_Toc58162414" w:history="1">
        <w:r w:rsidRPr="002378AB">
          <w:rPr>
            <w:rStyle w:val="Hiperhivatkozs"/>
            <w:noProof/>
          </w:rPr>
          <w:t>6.2.1 Benchmarking</w:t>
        </w:r>
        <w:r>
          <w:rPr>
            <w:noProof/>
            <w:webHidden/>
          </w:rPr>
          <w:tab/>
        </w:r>
        <w:r>
          <w:rPr>
            <w:noProof/>
            <w:webHidden/>
          </w:rPr>
          <w:fldChar w:fldCharType="begin"/>
        </w:r>
        <w:r>
          <w:rPr>
            <w:noProof/>
            <w:webHidden/>
          </w:rPr>
          <w:instrText xml:space="preserve"> PAGEREF _Toc58162414 \h </w:instrText>
        </w:r>
        <w:r>
          <w:rPr>
            <w:noProof/>
            <w:webHidden/>
          </w:rPr>
        </w:r>
        <w:r>
          <w:rPr>
            <w:noProof/>
            <w:webHidden/>
          </w:rPr>
          <w:fldChar w:fldCharType="separate"/>
        </w:r>
        <w:r w:rsidR="001B7B74">
          <w:rPr>
            <w:noProof/>
            <w:webHidden/>
          </w:rPr>
          <w:t>58</w:t>
        </w:r>
        <w:r>
          <w:rPr>
            <w:noProof/>
            <w:webHidden/>
          </w:rPr>
          <w:fldChar w:fldCharType="end"/>
        </w:r>
      </w:hyperlink>
    </w:p>
    <w:p w14:paraId="2AA79F3A" w14:textId="2D3A3592"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5" w:history="1">
        <w:r w:rsidRPr="002378AB">
          <w:rPr>
            <w:rStyle w:val="Hiperhivatkozs"/>
            <w:noProof/>
          </w:rPr>
          <w:t>6.3 Struct assignment</w:t>
        </w:r>
        <w:r>
          <w:rPr>
            <w:noProof/>
            <w:webHidden/>
          </w:rPr>
          <w:tab/>
        </w:r>
        <w:r>
          <w:rPr>
            <w:noProof/>
            <w:webHidden/>
          </w:rPr>
          <w:fldChar w:fldCharType="begin"/>
        </w:r>
        <w:r>
          <w:rPr>
            <w:noProof/>
            <w:webHidden/>
          </w:rPr>
          <w:instrText xml:space="preserve"> PAGEREF _Toc58162415 \h </w:instrText>
        </w:r>
        <w:r>
          <w:rPr>
            <w:noProof/>
            <w:webHidden/>
          </w:rPr>
        </w:r>
        <w:r>
          <w:rPr>
            <w:noProof/>
            <w:webHidden/>
          </w:rPr>
          <w:fldChar w:fldCharType="separate"/>
        </w:r>
        <w:r w:rsidR="001B7B74">
          <w:rPr>
            <w:noProof/>
            <w:webHidden/>
          </w:rPr>
          <w:t>60</w:t>
        </w:r>
        <w:r>
          <w:rPr>
            <w:noProof/>
            <w:webHidden/>
          </w:rPr>
          <w:fldChar w:fldCharType="end"/>
        </w:r>
      </w:hyperlink>
    </w:p>
    <w:p w14:paraId="7B942D89" w14:textId="257635D3" w:rsidR="0064179D" w:rsidRDefault="0064179D" w:rsidP="0051215C">
      <w:pPr>
        <w:pStyle w:val="TJ2"/>
        <w:tabs>
          <w:tab w:val="right" w:leader="dot" w:pos="8494"/>
        </w:tabs>
        <w:spacing w:line="300" w:lineRule="auto"/>
        <w:rPr>
          <w:rFonts w:asciiTheme="minorHAnsi" w:eastAsiaTheme="minorEastAsia" w:hAnsiTheme="minorHAnsi" w:cstheme="minorBidi"/>
          <w:noProof/>
          <w:sz w:val="22"/>
          <w:szCs w:val="22"/>
        </w:rPr>
      </w:pPr>
      <w:hyperlink w:anchor="_Toc58162416" w:history="1">
        <w:r w:rsidRPr="002378AB">
          <w:rPr>
            <w:rStyle w:val="Hiperhivatkozs"/>
            <w:noProof/>
          </w:rPr>
          <w:t>6.4 Hierarchy Optimization</w:t>
        </w:r>
        <w:r>
          <w:rPr>
            <w:noProof/>
            <w:webHidden/>
          </w:rPr>
          <w:tab/>
        </w:r>
        <w:r>
          <w:rPr>
            <w:noProof/>
            <w:webHidden/>
          </w:rPr>
          <w:fldChar w:fldCharType="begin"/>
        </w:r>
        <w:r>
          <w:rPr>
            <w:noProof/>
            <w:webHidden/>
          </w:rPr>
          <w:instrText xml:space="preserve"> PAGEREF _Toc58162416 \h </w:instrText>
        </w:r>
        <w:r>
          <w:rPr>
            <w:noProof/>
            <w:webHidden/>
          </w:rPr>
        </w:r>
        <w:r>
          <w:rPr>
            <w:noProof/>
            <w:webHidden/>
          </w:rPr>
          <w:fldChar w:fldCharType="separate"/>
        </w:r>
        <w:r w:rsidR="001B7B74">
          <w:rPr>
            <w:noProof/>
            <w:webHidden/>
          </w:rPr>
          <w:t>61</w:t>
        </w:r>
        <w:r>
          <w:rPr>
            <w:noProof/>
            <w:webHidden/>
          </w:rPr>
          <w:fldChar w:fldCharType="end"/>
        </w:r>
      </w:hyperlink>
    </w:p>
    <w:p w14:paraId="7EA3ED2F" w14:textId="4D1C330D" w:rsidR="0064179D" w:rsidRDefault="0064179D">
      <w:pPr>
        <w:pStyle w:val="TJ1"/>
        <w:rPr>
          <w:rFonts w:asciiTheme="minorHAnsi" w:eastAsiaTheme="minorEastAsia" w:hAnsiTheme="minorHAnsi" w:cstheme="minorBidi"/>
          <w:b w:val="0"/>
          <w:noProof/>
          <w:sz w:val="22"/>
          <w:szCs w:val="22"/>
        </w:rPr>
      </w:pPr>
      <w:hyperlink w:anchor="_Toc58162417" w:history="1">
        <w:r w:rsidRPr="002378AB">
          <w:rPr>
            <w:rStyle w:val="Hiperhivatkozs"/>
            <w:noProof/>
          </w:rPr>
          <w:t>7 Conclusion</w:t>
        </w:r>
        <w:r>
          <w:rPr>
            <w:noProof/>
            <w:webHidden/>
          </w:rPr>
          <w:tab/>
        </w:r>
        <w:r>
          <w:rPr>
            <w:noProof/>
            <w:webHidden/>
          </w:rPr>
          <w:fldChar w:fldCharType="begin"/>
        </w:r>
        <w:r>
          <w:rPr>
            <w:noProof/>
            <w:webHidden/>
          </w:rPr>
          <w:instrText xml:space="preserve"> PAGEREF _Toc58162417 \h </w:instrText>
        </w:r>
        <w:r>
          <w:rPr>
            <w:noProof/>
            <w:webHidden/>
          </w:rPr>
        </w:r>
        <w:r>
          <w:rPr>
            <w:noProof/>
            <w:webHidden/>
          </w:rPr>
          <w:fldChar w:fldCharType="separate"/>
        </w:r>
        <w:r w:rsidR="001B7B74">
          <w:rPr>
            <w:noProof/>
            <w:webHidden/>
          </w:rPr>
          <w:t>64</w:t>
        </w:r>
        <w:r>
          <w:rPr>
            <w:noProof/>
            <w:webHidden/>
          </w:rPr>
          <w:fldChar w:fldCharType="end"/>
        </w:r>
      </w:hyperlink>
    </w:p>
    <w:p w14:paraId="71CF0D32" w14:textId="0A6A9A70" w:rsidR="0064179D" w:rsidRDefault="0064179D">
      <w:pPr>
        <w:pStyle w:val="TJ1"/>
        <w:rPr>
          <w:rFonts w:asciiTheme="minorHAnsi" w:eastAsiaTheme="minorEastAsia" w:hAnsiTheme="minorHAnsi" w:cstheme="minorBidi"/>
          <w:b w:val="0"/>
          <w:noProof/>
          <w:sz w:val="22"/>
          <w:szCs w:val="22"/>
        </w:rPr>
      </w:pPr>
      <w:hyperlink w:anchor="_Toc58162418" w:history="1">
        <w:r w:rsidRPr="002378AB">
          <w:rPr>
            <w:rStyle w:val="Hiperhivatkozs"/>
            <w:noProof/>
          </w:rPr>
          <w:t>Bibliography</w:t>
        </w:r>
        <w:r>
          <w:rPr>
            <w:noProof/>
            <w:webHidden/>
          </w:rPr>
          <w:tab/>
        </w:r>
        <w:r>
          <w:rPr>
            <w:noProof/>
            <w:webHidden/>
          </w:rPr>
          <w:fldChar w:fldCharType="begin"/>
        </w:r>
        <w:r>
          <w:rPr>
            <w:noProof/>
            <w:webHidden/>
          </w:rPr>
          <w:instrText xml:space="preserve"> PAGEREF _Toc58162418 \h </w:instrText>
        </w:r>
        <w:r>
          <w:rPr>
            <w:noProof/>
            <w:webHidden/>
          </w:rPr>
        </w:r>
        <w:r>
          <w:rPr>
            <w:noProof/>
            <w:webHidden/>
          </w:rPr>
          <w:fldChar w:fldCharType="separate"/>
        </w:r>
        <w:r w:rsidR="001B7B74">
          <w:rPr>
            <w:noProof/>
            <w:webHidden/>
          </w:rPr>
          <w:t>65</w:t>
        </w:r>
        <w:r>
          <w:rPr>
            <w:noProof/>
            <w:webHidden/>
          </w:rPr>
          <w:fldChar w:fldCharType="end"/>
        </w:r>
      </w:hyperlink>
    </w:p>
    <w:p w14:paraId="0992473D" w14:textId="0660C619" w:rsidR="0063585C" w:rsidRPr="0051215C" w:rsidRDefault="00730B3C" w:rsidP="00F3334E">
      <w:pPr>
        <w:ind w:firstLine="0"/>
      </w:pPr>
      <w:r>
        <w:rPr>
          <w:b/>
          <w:bCs/>
        </w:rPr>
        <w:lastRenderedPageBreak/>
        <w:fldChar w:fldCharType="end"/>
      </w:r>
    </w:p>
    <w:p w14:paraId="4BC39DEA" w14:textId="77777777" w:rsidR="00681E99" w:rsidRPr="00B50CAA" w:rsidRDefault="00681E99" w:rsidP="00854BDC">
      <w:pPr>
        <w:pStyle w:val="Nyilatkozatcm"/>
      </w:pPr>
      <w:r w:rsidRPr="00B50CAA">
        <w:lastRenderedPageBreak/>
        <w:t>Hallgatói nyilatkozat</w:t>
      </w:r>
    </w:p>
    <w:p w14:paraId="2A8E0109" w14:textId="427A2DB4" w:rsidR="00681E99" w:rsidRDefault="00681E99" w:rsidP="005E01E0">
      <w:pPr>
        <w:pStyle w:val="Nyilatkozatszveg"/>
      </w:pPr>
      <w:r w:rsidRPr="00B50CAA">
        <w:t xml:space="preserve">Alulírott </w:t>
      </w:r>
      <w:r w:rsidR="00176146">
        <w:rPr>
          <w:b/>
          <w:bCs/>
        </w:rPr>
        <w:t>Menyhárt Bence</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6E67B03A"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224EE656"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B7B74">
        <w:rPr>
          <w:noProof/>
        </w:rPr>
        <w:t>2020. 12. 06.</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58162383"/>
      <w:r w:rsidRPr="00B50CAA">
        <w:lastRenderedPageBreak/>
        <w:t>Összefoglaló</w:t>
      </w:r>
      <w:bookmarkEnd w:id="0"/>
    </w:p>
    <w:p w14:paraId="47AB8484" w14:textId="3017F9C3" w:rsidR="00D23BFC" w:rsidRDefault="00DB5CB6" w:rsidP="00DB5CB6">
      <w:pPr>
        <w:ind w:firstLine="425"/>
      </w:pPr>
      <w:r>
        <w:t>Valós idejű alkalmazások fejlesztésekor az alkalmazás teljesítménye a fejlesztés</w:t>
      </w:r>
      <w:r w:rsidR="003A3BE2">
        <w:t xml:space="preserve"> során</w:t>
      </w:r>
      <w:r>
        <w:t xml:space="preserve"> kulcsfontosságú</w:t>
      </w:r>
      <w:r w:rsidR="003A3BE2">
        <w:t>. Sajnos a fejlesztőktől gyakran hiányzik a</w:t>
      </w:r>
      <w:r w:rsidR="00295155">
        <w:t>nnak a</w:t>
      </w:r>
      <w:r w:rsidR="003A3BE2">
        <w:t xml:space="preserve"> tudás hogyan is kéne </w:t>
      </w:r>
      <w:r w:rsidR="00543082">
        <w:t>egy-egy teljesítmény csökkenést okozó hibát szakszerűen kezelni</w:t>
      </w:r>
      <w:r w:rsidR="00295155">
        <w:t>,</w:t>
      </w:r>
      <w:r w:rsidR="00543082">
        <w:t xml:space="preserve"> a pontos okot azonosítani. Játékfejlesztés esetén ezeknek a </w:t>
      </w:r>
      <w:r w:rsidR="00295155">
        <w:t xml:space="preserve">teljesítmény </w:t>
      </w:r>
      <w:r w:rsidR="0035167A">
        <w:t>problémáknak az azonosítása és kezelése ráadásul még nehezebb, hiszen egy-egy játék rendszerint több paltformra kerül kiadásra valamint több egymástól különböző terület munkáját foglalja össze mint például a művészet, zene vagy történetmesélés.</w:t>
      </w:r>
    </w:p>
    <w:p w14:paraId="0581AA3E" w14:textId="20B5E907" w:rsidR="0062069C" w:rsidRPr="00D23BFC" w:rsidRDefault="0062069C" w:rsidP="00DB5CB6">
      <w:pPr>
        <w:ind w:firstLine="425"/>
      </w:pPr>
      <w:r>
        <w:t xml:space="preserve">Ebben a szakdolgozatban megnézzük, hogy a fejlesztési folyamat során hogyan és mikor kell meghatároznuk a cél hardvert és milyen optimalizációs célokat érdemes hozzárendelnünk a projektünkhez. Ezek után elmélyülünk a népszerű játékmotor </w:t>
      </w:r>
      <w:r w:rsidR="00381DA9">
        <w:t xml:space="preserve">a Unity működésében különös tekintettel a szkriptjeinek működésére. A szakdolgozat folyamán meghatározzuk, hogy </w:t>
      </w:r>
      <w:r w:rsidR="00712A36">
        <w:t xml:space="preserve">a Unity </w:t>
      </w:r>
      <w:r w:rsidR="00381DA9">
        <w:t xml:space="preserve">mely részei teljesítménykritikusak vagyis igényelnek </w:t>
      </w:r>
      <w:r w:rsidR="00295155">
        <w:t>különös</w:t>
      </w:r>
      <w:r w:rsidR="00381DA9">
        <w:t xml:space="preserve"> figyelmet a fejlesztőktől.</w:t>
      </w:r>
      <w:r>
        <w:t xml:space="preserve"> </w:t>
      </w:r>
      <w:r w:rsidR="00712A36">
        <w:t xml:space="preserve">Összegyűjtjük milyen típusú eszközök állnak rendelkezésre teljesítményelemzéshez és hogyan kell ezeket az eszközöket </w:t>
      </w:r>
      <w:r w:rsidR="00E07476">
        <w:t xml:space="preserve">szakszerűen használni annak érdekében, hogy teljesítmény teszteket és teljesítmény összehasonlításokat végezzünk. Mindezek pedig azt a célt szolgálják, hogy a célközönségünk minél </w:t>
      </w:r>
      <w:r w:rsidR="004937D9">
        <w:t>minőségibb</w:t>
      </w:r>
      <w:r w:rsidR="00E07476">
        <w:t xml:space="preserve"> játékélményben részesüljön.</w:t>
      </w:r>
      <w:r w:rsidR="004937D9">
        <w:t xml:space="preserve"> A szakdolgozat vége felé pedig megvizsgálunk néhány speciális tudást igénylő optimalizációs technikát és elemezzük őket annak érdekében, hogy megértsük mikor teljesítenek és miért jobban egy-egy esetben.</w:t>
      </w:r>
    </w:p>
    <w:p w14:paraId="1A07A8AD" w14:textId="77777777" w:rsidR="0063585C" w:rsidRDefault="0063585C" w:rsidP="00816BCB">
      <w:pPr>
        <w:pStyle w:val="Fejezetcimszmozsnlkl"/>
      </w:pPr>
      <w:bookmarkStart w:id="1" w:name="_Toc58162384"/>
      <w:r w:rsidRPr="00A13DBA">
        <w:lastRenderedPageBreak/>
        <w:t>Abstract</w:t>
      </w:r>
      <w:bookmarkEnd w:id="1"/>
    </w:p>
    <w:p w14:paraId="5F8DA898" w14:textId="6732FE76" w:rsidR="006741F8" w:rsidRDefault="009E72E7" w:rsidP="006741F8">
      <w:pPr>
        <w:ind w:firstLine="425"/>
      </w:pPr>
      <w:r>
        <w:t>When we are developing real-time applications performance is a crucial part of the development process</w:t>
      </w:r>
      <w:r w:rsidR="00D64B60">
        <w:t xml:space="preserve">. Unfortunately, </w:t>
      </w:r>
      <w:r w:rsidR="008649DA">
        <w:t>the knowledge how to handle performance issues or how to accurately identify the root causes of it are often missing from the developers.</w:t>
      </w:r>
      <w:r w:rsidR="006741F8">
        <w:t xml:space="preserve"> In game development </w:t>
      </w:r>
      <w:r w:rsidR="00071CB3">
        <w:t>identifying and handling</w:t>
      </w:r>
      <w:r w:rsidR="00C20304">
        <w:t xml:space="preserve"> these issues are </w:t>
      </w:r>
      <w:r w:rsidR="001E50EA">
        <w:t>additionally even harder</w:t>
      </w:r>
      <w:r w:rsidR="00C20304">
        <w:t xml:space="preserve"> and a broader topic since a game is usually deployed to many platforms</w:t>
      </w:r>
      <w:r w:rsidR="00071CB3">
        <w:t xml:space="preserve"> and consists the work of many fields like art, audio, storytelling etc. </w:t>
      </w:r>
    </w:p>
    <w:p w14:paraId="6C2FC898" w14:textId="3495B8EB" w:rsidR="001758AB" w:rsidRDefault="001758AB" w:rsidP="009F2252">
      <w:pPr>
        <w:ind w:firstLine="425"/>
      </w:pPr>
      <w:r>
        <w:t xml:space="preserve">In this thesis we will learn </w:t>
      </w:r>
      <w:r w:rsidR="006741F8">
        <w:t xml:space="preserve">how </w:t>
      </w:r>
      <w:r w:rsidR="006741F8" w:rsidRPr="006741F8">
        <w:t>and when in the development process we should define our target hardware and</w:t>
      </w:r>
      <w:r w:rsidR="00A015DB">
        <w:t xml:space="preserve"> what kind of</w:t>
      </w:r>
      <w:r w:rsidR="006741F8" w:rsidRPr="006741F8">
        <w:t xml:space="preserve"> optimization</w:t>
      </w:r>
      <w:r w:rsidR="00A015DB">
        <w:t>/performance</w:t>
      </w:r>
      <w:r w:rsidR="006741F8" w:rsidRPr="006741F8">
        <w:t xml:space="preserve"> goals</w:t>
      </w:r>
      <w:r w:rsidR="00A015DB">
        <w:t xml:space="preserve"> we should assign to the project. After this we will deep dive into how the popular real-time development platform Unity works concentrating especially on its scripting. We will identify which parts of it are performance critical and therefore needs special attention</w:t>
      </w:r>
      <w:r w:rsidR="000072C4">
        <w:t xml:space="preserve"> from the developers</w:t>
      </w:r>
      <w:r w:rsidR="00A015DB">
        <w:t>.</w:t>
      </w:r>
      <w:r w:rsidR="001E50EA">
        <w:t xml:space="preserve"> Afterwards </w:t>
      </w:r>
      <w:r w:rsidR="000072C4">
        <w:t>we will gather what type of tools are available for performance analysis in Unity and how to use these tools to properly do benchmarks and performance tests in order to ensure smooth gaming experience</w:t>
      </w:r>
      <w:r w:rsidR="009F2252">
        <w:t xml:space="preserve"> for our target audience. At the end of th</w:t>
      </w:r>
      <w:r w:rsidR="00765C05">
        <w:t xml:space="preserve">is </w:t>
      </w:r>
      <w:r w:rsidR="009F2252">
        <w:t>thesis, we will examine some advanced Unity specific optimization technique and understand why and when they perform better.</w:t>
      </w:r>
    </w:p>
    <w:p w14:paraId="262544B6" w14:textId="79363183" w:rsidR="001A57BC" w:rsidRDefault="008B6D9E" w:rsidP="006A1B7F">
      <w:pPr>
        <w:pStyle w:val="Cmsor1"/>
      </w:pPr>
      <w:bookmarkStart w:id="2" w:name="_Toc58162385"/>
      <w:r>
        <w:lastRenderedPageBreak/>
        <w:t>Introduction</w:t>
      </w:r>
      <w:bookmarkEnd w:id="2"/>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4A596A29" w:rsidR="00AC4352" w:rsidRDefault="00A63AD3" w:rsidP="00063EC5">
      <w:pPr>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r w:rsidR="00653AE3">
        <w:t xml:space="preserve"> Unfortunately, many of the principal and leading engineers in game development are sharing their vast knowledge via blogposts rather than via official research forums</w:t>
      </w:r>
      <w:r w:rsidR="00063EC5">
        <w:t xml:space="preserve"> so researching in</w:t>
      </w:r>
      <w:r w:rsidR="00BF34FB">
        <w:t xml:space="preserve"> this topic</w:t>
      </w:r>
      <w:r w:rsidR="00063EC5">
        <w:t xml:space="preserve"> differs from other areas </w:t>
      </w:r>
      <w:r w:rsidR="00372528">
        <w:t>of</w:t>
      </w:r>
      <w:r w:rsidR="00063EC5">
        <w:t xml:space="preserve"> software engineering</w:t>
      </w:r>
      <w:r w:rsidR="00EE555B">
        <w:t xml:space="preserve"> in general</w:t>
      </w:r>
      <w:r w:rsidR="00063EC5">
        <w:t>.</w:t>
      </w:r>
    </w:p>
    <w:p w14:paraId="1DE65174" w14:textId="21D4F138" w:rsidR="005102C1" w:rsidRDefault="00063EC5" w:rsidP="00AC4352">
      <w:pPr>
        <w:spacing w:after="0"/>
        <w:ind w:firstLine="0"/>
      </w:pPr>
      <w:r>
        <w:t>In this thesis, w</w:t>
      </w:r>
      <w:r w:rsidR="00AC4352">
        <w:t>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0CE7496" w:rsidR="008350B2" w:rsidRDefault="00716985" w:rsidP="00AC4352">
      <w:pPr>
        <w:pStyle w:val="Listaszerbekezds"/>
        <w:numPr>
          <w:ilvl w:val="0"/>
          <w:numId w:val="23"/>
        </w:numPr>
        <w:spacing w:after="0"/>
      </w:pPr>
      <w:r>
        <w:t>Examine Unity specific optimizations and understand why they perform better</w:t>
      </w:r>
      <w:r w:rsidR="008025BB">
        <w:t>.</w:t>
      </w:r>
    </w:p>
    <w:p w14:paraId="684EDE18" w14:textId="76F960DC" w:rsidR="00BD403A" w:rsidRDefault="00BD403A" w:rsidP="00BD403A">
      <w:pPr>
        <w:spacing w:after="0"/>
      </w:pPr>
    </w:p>
    <w:p w14:paraId="5805DD11" w14:textId="19386C17" w:rsidR="00BD403A" w:rsidRDefault="004758BF" w:rsidP="00BD403A">
      <w:pPr>
        <w:pStyle w:val="Cmsor1"/>
      </w:pPr>
      <w:bookmarkStart w:id="3" w:name="_Toc58162386"/>
      <w:r>
        <w:lastRenderedPageBreak/>
        <w:t>Optimization goals</w:t>
      </w:r>
      <w:bookmarkEnd w:id="3"/>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3FBDC377"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01F7D">
        <w:t>testing</w:t>
      </w:r>
      <w:r w:rsidR="00D225FB">
        <w:t>.</w:t>
      </w:r>
      <w:r w:rsidR="00C4722F">
        <w:t xml:space="preserve"> The developers attach a profiling tool to the game so they can get results for CPU,</w:t>
      </w:r>
      <w:r w:rsidR="001A558F">
        <w:t xml:space="preserve"> GPU,</w:t>
      </w:r>
      <w:r w:rsidR="00C4722F">
        <w:t xml:space="preserve">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1E330B">
        <w:t>performance</w:t>
      </w:r>
      <w:r w:rsidR="000D687D">
        <w:t xml:space="preserv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bookmarkStart w:id="4" w:name="_Toc58162387"/>
      <w:r>
        <w:t>Recording optimization goals</w:t>
      </w:r>
      <w:bookmarkEnd w:id="4"/>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0E1E7F70" w:rsidR="00C3412B" w:rsidRPr="008F7624" w:rsidRDefault="00C3412B" w:rsidP="008F7624">
      <w:pPr>
        <w:pStyle w:val="Kpalrs"/>
      </w:pPr>
      <w:r w:rsidRPr="008F7624">
        <w:t xml:space="preserve">Figure </w:t>
      </w:r>
      <w:r w:rsidR="00B3250D">
        <w:fldChar w:fldCharType="begin"/>
      </w:r>
      <w:r w:rsidR="00B3250D">
        <w:instrText xml:space="preserve"> SEQ Figure \* ARABIC </w:instrText>
      </w:r>
      <w:r w:rsidR="00B3250D">
        <w:fldChar w:fldCharType="separate"/>
      </w:r>
      <w:r w:rsidR="001B7B74">
        <w:rPr>
          <w:noProof/>
        </w:rPr>
        <w:t>1</w:t>
      </w:r>
      <w:r w:rsidR="00B3250D">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bookmarkStart w:id="5" w:name="_Toc58162388"/>
      <w:r>
        <w:lastRenderedPageBreak/>
        <w:t>Pre-defined optimization goals</w:t>
      </w:r>
      <w:bookmarkEnd w:id="5"/>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7E6B2DA4"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092582C"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553D6">
        <w:rPr>
          <w:rStyle w:val="Irodalomjegyzkforrs"/>
        </w:rPr>
        <w:fldChar w:fldCharType="begin"/>
      </w:r>
      <w:r w:rsidR="00D553D6">
        <w:rPr>
          <w:rStyle w:val="Irodalomjegyzkforrs"/>
        </w:rPr>
        <w:instrText xml:space="preserve"> REF _Ref57636799 \r \h </w:instrText>
      </w:r>
      <w:r w:rsidR="00D553D6">
        <w:rPr>
          <w:rStyle w:val="Irodalomjegyzkforrs"/>
        </w:rPr>
      </w:r>
      <w:r w:rsidR="00D553D6">
        <w:rPr>
          <w:rStyle w:val="Irodalomjegyzkforrs"/>
        </w:rPr>
        <w:fldChar w:fldCharType="separate"/>
      </w:r>
      <w:r w:rsidR="001B7B74">
        <w:rPr>
          <w:rStyle w:val="Irodalomjegyzkforrs"/>
        </w:rPr>
        <w:t>[1]</w:t>
      </w:r>
      <w:r w:rsidR="00D553D6">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bookmarkStart w:id="6" w:name="_Toc58162389"/>
      <w:r>
        <w:lastRenderedPageBreak/>
        <w:t>Game development pipeline</w:t>
      </w:r>
      <w:bookmarkEnd w:id="6"/>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05386C0E"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r w:rsidR="00364175">
        <w:t>cannot</w:t>
      </w:r>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4884D546" w:rsidR="00D228C8" w:rsidRPr="009355DE" w:rsidRDefault="001B69D7" w:rsidP="008F7624">
      <w:pPr>
        <w:pStyle w:val="Kpalrs"/>
      </w:pPr>
      <w:r w:rsidRPr="009355DE">
        <w:t xml:space="preserve">Figure </w:t>
      </w:r>
      <w:r w:rsidR="00B3250D">
        <w:fldChar w:fldCharType="begin"/>
      </w:r>
      <w:r w:rsidR="00B3250D">
        <w:instrText xml:space="preserve"> SEQ Figure \* ARABIC </w:instrText>
      </w:r>
      <w:r w:rsidR="00B3250D">
        <w:fldChar w:fldCharType="separate"/>
      </w:r>
      <w:r w:rsidR="001B7B74">
        <w:rPr>
          <w:noProof/>
        </w:rPr>
        <w:t>2</w:t>
      </w:r>
      <w:r w:rsidR="00B3250D">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bookmarkStart w:id="7" w:name="_Toc58162390"/>
      <w:r>
        <w:lastRenderedPageBreak/>
        <w:t>Concept</w:t>
      </w:r>
      <w:bookmarkEnd w:id="7"/>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710AA7BC" w:rsidR="00DF17B1" w:rsidRPr="008F7624" w:rsidRDefault="00857C34"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3</w:t>
      </w:r>
      <w:r w:rsidR="00B3250D">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1B7B74">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8" w:name="_Ref57215616"/>
      <w:bookmarkStart w:id="9" w:name="_Toc58162391"/>
      <w:r>
        <w:t>Pre-production</w:t>
      </w:r>
      <w:bookmarkEnd w:id="8"/>
      <w:bookmarkEnd w:id="9"/>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56E93C06"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r w:rsidR="008B1FA3">
        <w:t>.</w:t>
      </w:r>
    </w:p>
    <w:p w14:paraId="43E9E71F" w14:textId="12B7EF60"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7FF3DDF0"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them down</w:t>
      </w:r>
      <w:r w:rsidR="00D61983">
        <w:t>. We already know the target platform</w:t>
      </w:r>
      <w:r w:rsidR="00BB5272">
        <w:t>s</w:t>
      </w:r>
      <w:r w:rsidR="00D61983">
        <w:t xml:space="preserve"> and </w:t>
      </w:r>
      <w:r w:rsidR="009771D8">
        <w:t xml:space="preserve">the </w:t>
      </w:r>
      <w:r w:rsidR="00235F19">
        <w:t xml:space="preserve">desired gameplay mechanics so the engineers can collect </w:t>
      </w:r>
      <w:r w:rsidR="00AF0AA3">
        <w:t>some of the possible</w:t>
      </w:r>
      <w:r w:rsidR="00235F19">
        <w:t xml:space="preserve"> optimization goals based on </w:t>
      </w:r>
      <w:r w:rsidR="00AF0AA3">
        <w:t>this</w:t>
      </w:r>
      <w:r w:rsidR="004F0BA5">
        <w:t xml:space="preserve">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00F17EAE" w:rsidR="00162ED7" w:rsidRDefault="009771D8" w:rsidP="008F0013">
      <w:pPr>
        <w:ind w:firstLine="425"/>
      </w:pPr>
      <w:r>
        <w:t xml:space="preserve">When defining </w:t>
      </w:r>
      <w:r w:rsidR="008C365A">
        <w:t xml:space="preserve">pre-defined </w:t>
      </w:r>
      <w:r>
        <w:t xml:space="preserve">optimization </w:t>
      </w:r>
      <w:r w:rsidR="00784DDC">
        <w:t>goals,</w:t>
      </w:r>
      <w:r>
        <w:t xml:space="preserve"> </w:t>
      </w:r>
      <w:r w:rsidR="008C34B1">
        <w:t>most of the time we</w:t>
      </w:r>
      <w:r w:rsidR="00BB7701">
        <w:t xml:space="preserv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3B0445C6"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r w:rsidR="00042116">
        <w:t>.</w:t>
      </w:r>
    </w:p>
    <w:p w14:paraId="2BD6DCD0" w14:textId="0B619E58" w:rsidR="000E1B4E" w:rsidRDefault="00116DCB" w:rsidP="00664645">
      <w:pPr>
        <w:pStyle w:val="Listaszerbekezds"/>
        <w:numPr>
          <w:ilvl w:val="0"/>
          <w:numId w:val="27"/>
        </w:numPr>
        <w:spacing w:after="0"/>
        <w:ind w:left="782" w:hanging="357"/>
      </w:pPr>
      <w:r>
        <w:t>Setup performance tests for AI and physics common use cases</w:t>
      </w:r>
      <w:r w:rsidR="00DF574A">
        <w:t xml:space="preserve"> to ensure a stable frame rate</w:t>
      </w:r>
      <w:r w:rsidR="00042116">
        <w:t>.</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2DF5926D"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r w:rsidR="00042116">
        <w:t>.</w:t>
      </w:r>
    </w:p>
    <w:p w14:paraId="4739C352" w14:textId="40FF1CBD"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r w:rsidR="00042116">
        <w:t>.</w:t>
      </w:r>
    </w:p>
    <w:p w14:paraId="68C87379" w14:textId="15FE60E5"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r w:rsidR="00042116">
        <w:t>.</w:t>
      </w:r>
    </w:p>
    <w:p w14:paraId="34DDB7DE" w14:textId="5AD7E9B0"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r w:rsidR="00042116">
        <w:t>.</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557701A8" w:rsidR="00C03E52" w:rsidRPr="00310067" w:rsidRDefault="00F25CBC"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4</w:t>
      </w:r>
      <w:r w:rsidR="00B3250D">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bookmarkStart w:id="10" w:name="_Toc58162392"/>
      <w:r>
        <w:lastRenderedPageBreak/>
        <w:t>Production</w:t>
      </w:r>
      <w:bookmarkEnd w:id="10"/>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2C4B452D"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r w:rsidR="00554776">
        <w:t>.</w:t>
      </w:r>
    </w:p>
    <w:p w14:paraId="57FDA94D" w14:textId="5EA9AA62"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r w:rsidR="00554776">
        <w:t>.</w:t>
      </w:r>
    </w:p>
    <w:p w14:paraId="11DC931E" w14:textId="2DFA660B" w:rsidR="00C65636" w:rsidRDefault="00C65636" w:rsidP="005F56CA">
      <w:pPr>
        <w:pStyle w:val="Listaszerbekezds"/>
        <w:numPr>
          <w:ilvl w:val="0"/>
          <w:numId w:val="29"/>
        </w:numPr>
        <w:spacing w:after="0"/>
        <w:ind w:left="1139" w:hanging="357"/>
      </w:pPr>
      <w:r>
        <w:t>Audio engineers record and create unique sounds for every detail in the game</w:t>
      </w:r>
      <w:r w:rsidR="00554776">
        <w:t>.</w:t>
      </w:r>
    </w:p>
    <w:p w14:paraId="488A39FD" w14:textId="7A2971CF"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r w:rsidR="00554776">
        <w:t>.</w:t>
      </w:r>
    </w:p>
    <w:p w14:paraId="5E016D03" w14:textId="23000CC9" w:rsidR="00E34E2C" w:rsidRDefault="00E34E2C" w:rsidP="005F56CA">
      <w:pPr>
        <w:pStyle w:val="Listaszerbekezds"/>
        <w:numPr>
          <w:ilvl w:val="0"/>
          <w:numId w:val="29"/>
        </w:numPr>
        <w:spacing w:after="0"/>
        <w:ind w:left="1139" w:hanging="357"/>
      </w:pPr>
      <w:r>
        <w:t>Animators are putting life to these lifeless polygon monstrosities</w:t>
      </w:r>
      <w:r w:rsidR="00554776">
        <w:t>.</w:t>
      </w:r>
    </w:p>
    <w:p w14:paraId="70184F1E" w14:textId="53F734CA"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r w:rsidR="00554776">
        <w:t>.</w:t>
      </w:r>
    </w:p>
    <w:p w14:paraId="1760FE8A" w14:textId="1B179068" w:rsidR="001E333C" w:rsidRDefault="00554776" w:rsidP="00CD143B">
      <w:pPr>
        <w:ind w:firstLine="425"/>
      </w:pPr>
      <w:r>
        <w:t>A</w:t>
      </w:r>
      <w:r w:rsidR="004A575C">
        <w:t>nd we did not mentioned voice actors, actors, script writers, composers</w:t>
      </w:r>
      <w:r w:rsidR="00CD143B">
        <w:t xml:space="preserve"> and more</w:t>
      </w:r>
      <w:r w:rsidR="004A575C">
        <w:t xml:space="preserve">. As </w:t>
      </w:r>
      <w:r w:rsidR="00BD338E">
        <w:t>we</w:t>
      </w:r>
      <w:r w:rsidR="004A575C">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4998BC0C"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69B4CA81" w:rsidR="007333E3" w:rsidRDefault="006F785B" w:rsidP="00CD143B">
      <w:pPr>
        <w:ind w:firstLine="425"/>
      </w:pPr>
      <w:r>
        <w:t>From an optimization point of view,</w:t>
      </w:r>
      <w:r w:rsidR="000D4935">
        <w:t xml:space="preserve"> we will define a plenty of optimization goals in this phase.</w:t>
      </w:r>
      <w:r>
        <w:t xml:space="preserve"> </w:t>
      </w:r>
      <w:r w:rsidR="000D4935">
        <w:t>T</w:t>
      </w:r>
      <w:r>
        <w:t xml:space="preserve">his is </w:t>
      </w:r>
      <w:r w:rsidR="000D4935">
        <w:t xml:space="preserve">also </w:t>
      </w:r>
      <w:r>
        <w:t xml:space="preserve">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bookmarkStart w:id="11" w:name="_Toc58162393"/>
      <w:r>
        <w:lastRenderedPageBreak/>
        <w:t>Post-production</w:t>
      </w:r>
      <w:bookmarkEnd w:id="11"/>
    </w:p>
    <w:p w14:paraId="6BD25EC6" w14:textId="7B614D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52D9ABB9" w:rsidR="001070F7" w:rsidRPr="001070F7" w:rsidRDefault="001070F7"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5</w:t>
      </w:r>
      <w:r w:rsidR="00B3250D">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4936E4">
        <w:rPr>
          <w:b w:val="0"/>
          <w:bCs w:val="0"/>
        </w:rPr>
        <w:t xml:space="preserve"> where post-production is separated into three phases. Pre-launch, launch, post-production.</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1B7B74">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1B6C08">
      <w:pPr>
        <w:pStyle w:val="Listaszerbekezds"/>
        <w:numPr>
          <w:ilvl w:val="0"/>
          <w:numId w:val="30"/>
        </w:numPr>
        <w:spacing w:before="40" w:after="0"/>
        <w:ind w:left="1139" w:hanging="357"/>
      </w:pPr>
      <w:r>
        <w:t>The marketing team is working hard to market our game</w:t>
      </w:r>
    </w:p>
    <w:p w14:paraId="2C9BDF6E" w14:textId="1546F58F" w:rsidR="00C7215E" w:rsidRDefault="00EF3104" w:rsidP="001B6C08">
      <w:pPr>
        <w:pStyle w:val="Listaszerbekezds"/>
        <w:numPr>
          <w:ilvl w:val="0"/>
          <w:numId w:val="30"/>
        </w:numPr>
        <w:spacing w:before="4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1B6C08">
      <w:pPr>
        <w:pStyle w:val="Listaszerbekezds"/>
        <w:numPr>
          <w:ilvl w:val="0"/>
          <w:numId w:val="30"/>
        </w:numPr>
        <w:spacing w:before="4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1B6C08">
      <w:pPr>
        <w:pStyle w:val="Listaszerbekezds"/>
        <w:numPr>
          <w:ilvl w:val="0"/>
          <w:numId w:val="30"/>
        </w:numPr>
        <w:spacing w:before="40" w:after="0"/>
        <w:ind w:left="1139" w:hanging="357"/>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11418FE0" w:rsidR="0094234F" w:rsidRDefault="0094234F" w:rsidP="00AF6099">
      <w:pPr>
        <w:pStyle w:val="Listaszerbekezds"/>
        <w:numPr>
          <w:ilvl w:val="0"/>
          <w:numId w:val="31"/>
        </w:numPr>
        <w:spacing w:before="120" w:after="0"/>
        <w:ind w:left="1139" w:hanging="357"/>
      </w:pPr>
      <w:r>
        <w:t>The game might need emergency patches (fails to launch, game breaking bugs etc.)</w:t>
      </w:r>
      <w:r w:rsidR="002E7B50">
        <w:t>.</w:t>
      </w:r>
    </w:p>
    <w:p w14:paraId="34BB5D42" w14:textId="1B39408C"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r w:rsidR="002E7B50">
        <w:t>.</w:t>
      </w:r>
    </w:p>
    <w:p w14:paraId="4AC20F2A" w14:textId="7E6DE8DD"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r w:rsidR="002E7B50">
        <w:t>.</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13" w:name="_Toc332797403"/>
      <w:bookmarkStart w:id="14" w:name="_Toc58162394"/>
      <w:r>
        <w:lastRenderedPageBreak/>
        <w:t>Unity</w:t>
      </w:r>
      <w:bookmarkEnd w:id="14"/>
    </w:p>
    <w:p w14:paraId="58045BFA" w14:textId="01083454" w:rsidR="0072408F" w:rsidRDefault="0072408F" w:rsidP="0072408F">
      <w:pPr>
        <w:pStyle w:val="Cmsor2"/>
      </w:pPr>
      <w:bookmarkStart w:id="15" w:name="_Toc58162395"/>
      <w:r>
        <w:t>About Unity</w:t>
      </w:r>
      <w:bookmarkEnd w:id="15"/>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5B48D753" w:rsidR="008F475F" w:rsidRPr="001A163D" w:rsidRDefault="00DA17B2" w:rsidP="008F7624">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6</w:t>
      </w:r>
      <w:r w:rsidR="00B3250D">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1B7B74">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1B67325" w:rsidR="003E2ACC" w:rsidRPr="009355DE" w:rsidRDefault="00A5440A"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7</w:t>
      </w:r>
      <w:r w:rsidR="00B3250D">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Escape From Tarkov</w:t>
      </w:r>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4E4E5394" w:rsidR="000A6F3D" w:rsidRDefault="000A6F3D" w:rsidP="00074EA8">
      <w:pPr>
        <w:pStyle w:val="Listaszerbekezds"/>
        <w:numPr>
          <w:ilvl w:val="1"/>
          <w:numId w:val="32"/>
        </w:numPr>
        <w:spacing w:after="40"/>
        <w:ind w:left="709" w:hanging="357"/>
        <w:rPr>
          <w:sz w:val="23"/>
          <w:szCs w:val="23"/>
        </w:rPr>
      </w:pPr>
      <w:r>
        <w:rPr>
          <w:sz w:val="23"/>
          <w:szCs w:val="23"/>
        </w:rPr>
        <w:t xml:space="preserve">ProBuilder </w:t>
      </w:r>
      <w:r w:rsidR="0029028A">
        <w:rPr>
          <w:sz w:val="23"/>
          <w:szCs w:val="23"/>
        </w:rPr>
        <w:t>–</w:t>
      </w:r>
      <w:r>
        <w:rPr>
          <w:sz w:val="23"/>
          <w:szCs w:val="23"/>
        </w:rPr>
        <w:t xml:space="preserve">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bookmarkStart w:id="16" w:name="_Toc58162396"/>
      <w:r>
        <w:lastRenderedPageBreak/>
        <w:t>Overview</w:t>
      </w:r>
      <w:r w:rsidR="008B4E92">
        <w:t xml:space="preserve"> of the workflow</w:t>
      </w:r>
      <w:bookmarkEnd w:id="16"/>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6D0F2D92" w:rsidR="00B10961" w:rsidRDefault="009542F2"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8</w:t>
      </w:r>
      <w:r w:rsidR="00B3250D">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1B7B74">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71616D18" w:rsidR="006E2AC1" w:rsidRDefault="005C4F45"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9</w:t>
      </w:r>
      <w:r w:rsidR="00B3250D">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1B7B74">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bookmarkStart w:id="17" w:name="_Toc58162397"/>
      <w:r>
        <w:lastRenderedPageBreak/>
        <w:t>Scripting in Unity</w:t>
      </w:r>
      <w:bookmarkEnd w:id="17"/>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827DFAC" w:rsidR="000D4575" w:rsidRDefault="00AD3CF1" w:rsidP="009935B0">
      <w:pPr>
        <w:pStyle w:val="Listaszerbekezds"/>
        <w:numPr>
          <w:ilvl w:val="0"/>
          <w:numId w:val="33"/>
        </w:numPr>
        <w:ind w:left="1139" w:hanging="357"/>
      </w:pPr>
      <w:r>
        <w:t>Scripting backends</w:t>
      </w:r>
      <w:r w:rsidR="00B36C60">
        <w:t>.</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bookmarkStart w:id="18" w:name="_Toc58162398"/>
      <w:r>
        <w:lastRenderedPageBreak/>
        <w:t>C# the scripting language of Unity</w:t>
      </w:r>
      <w:bookmarkEnd w:id="18"/>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its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language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2C90FE8D"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1B7B74">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24D50B27" w:rsidR="00B825F2" w:rsidRDefault="007D67C1" w:rsidP="008F7624">
      <w:pPr>
        <w:pStyle w:val="Kpalrs"/>
      </w:pPr>
      <w:r>
        <w:t xml:space="preserve">Figure </w:t>
      </w:r>
      <w:r w:rsidR="00B3250D">
        <w:fldChar w:fldCharType="begin"/>
      </w:r>
      <w:r w:rsidR="00B3250D">
        <w:instrText xml:space="preserve"> SEQ Figure \* ARABIC </w:instrText>
      </w:r>
      <w:r w:rsidR="00B3250D">
        <w:fldChar w:fldCharType="separate"/>
      </w:r>
      <w:r w:rsidR="001B7B74">
        <w:rPr>
          <w:noProof/>
        </w:rPr>
        <w:t>10</w:t>
      </w:r>
      <w:r w:rsidR="00B3250D">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1B7B74">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needs </w:t>
      </w:r>
      <w:r w:rsidR="00B323BD">
        <w:t xml:space="preserve">fast feedbacks about changes </w:t>
      </w:r>
      <w:r w:rsidR="009B6FD3">
        <w:t>b</w:t>
      </w:r>
      <w:r w:rsidR="00B323BD">
        <w:t>ut C++ compilation takes time</w:t>
      </w:r>
      <w:r w:rsidR="009B6FD3">
        <w:t>. One of the main problem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 xml:space="preserve">then stored in assemblies (files with a .dll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6EF45C4F" w:rsidR="0057647B" w:rsidRDefault="0057647B" w:rsidP="00D40ABE">
      <w:pPr>
        <w:pStyle w:val="Listaszerbekezds"/>
        <w:numPr>
          <w:ilvl w:val="0"/>
          <w:numId w:val="35"/>
        </w:numPr>
        <w:spacing w:after="0"/>
        <w:ind w:left="1139" w:hanging="357"/>
      </w:pPr>
      <w:r>
        <w:t>The value type is a field of a class</w:t>
      </w:r>
      <w:r w:rsidR="0079629D">
        <w:t>.</w:t>
      </w:r>
    </w:p>
    <w:p w14:paraId="0A86D350" w14:textId="2F86345E"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r w:rsidR="0079629D">
        <w:t>.</w:t>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1D35F31B"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1B7B74">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usage of these structs in Unity. In Unity every GameObject has a Transform component. It is impossible to create a GameObject without it, or delete it from an existing one. One of the most common scenario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1B7B74" w:rsidRPr="00EB0661" w:rsidRDefault="001B7B7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1B7B74" w:rsidRPr="00EB0661" w:rsidRDefault="001B7B74"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r w:rsidRPr="00643D9D">
                        <w:rPr>
                          <w:rFonts w:cs="Consolas"/>
                          <w:color w:val="000000"/>
                          <w:szCs w:val="20"/>
                          <w:lang w:eastAsia="hu-HU"/>
                        </w:rPr>
                        <w:t>MoveUpByOneUnit</w:t>
                      </w:r>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transform.position;</w:t>
                      </w:r>
                      <w:r>
                        <w:rPr>
                          <w:rFonts w:cs="Consolas"/>
                          <w:color w:val="000000"/>
                          <w:szCs w:val="20"/>
                          <w:lang w:eastAsia="hu-HU"/>
                        </w:rPr>
                        <w:br/>
                      </w:r>
                      <w:r>
                        <w:rPr>
                          <w:rFonts w:cs="Consolas"/>
                          <w:color w:val="000000"/>
                          <w:szCs w:val="20"/>
                          <w:lang w:eastAsia="hu-HU"/>
                        </w:rPr>
                        <w:tab/>
                        <w:t xml:space="preserve">transform.position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(pos.x, pos.y + 1, pos.z);</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r w:rsidR="001F60FE" w:rsidRPr="00CA19CC">
        <w:rPr>
          <w:rFonts w:ascii="Consolas" w:hAnsi="Consolas" w:cs="Courier New"/>
          <w:sz w:val="22"/>
          <w:szCs w:val="22"/>
        </w:rPr>
        <w:t>transform.position</w:t>
      </w:r>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r w:rsidR="00AA4A74" w:rsidRPr="00581824">
        <w:rPr>
          <w:rFonts w:ascii="Consolas" w:hAnsi="Consolas" w:cs="Courier New"/>
          <w:sz w:val="22"/>
          <w:szCs w:val="22"/>
        </w:rPr>
        <w:t>transform.position</w:t>
      </w:r>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1B7B74" w:rsidRPr="00EB0661" w:rsidRDefault="001B7B7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1B7B74" w:rsidRPr="00EB0661" w:rsidRDefault="001B7B7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1B7B74" w:rsidRPr="00EB0661" w:rsidRDefault="001B7B74"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1B7B74" w:rsidRPr="00EB0661" w:rsidRDefault="001B7B74"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 </w:t>
                      </w:r>
                      <w:r w:rsidRPr="00EB0661">
                        <w:rPr>
                          <w:rFonts w:cs="Consolas"/>
                          <w:color w:val="0000FF"/>
                          <w:szCs w:val="20"/>
                          <w:lang w:eastAsia="hu-HU"/>
                        </w:rPr>
                        <w:t>get</w:t>
                      </w:r>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7D191263"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1B7B74">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bookmarkStart w:id="19" w:name="_Toc58162399"/>
      <w:r>
        <w:t>.NET in Unity</w:t>
      </w:r>
      <w:bookmarkEnd w:id="19"/>
    </w:p>
    <w:p w14:paraId="0215BF5F" w14:textId="6EC3BBF7" w:rsidR="00C47B8C" w:rsidRDefault="007250D0" w:rsidP="0006757D">
      <w:pPr>
        <w:ind w:firstLine="425"/>
      </w:pPr>
      <w:r>
        <w:t xml:space="preserve">.NET </w:t>
      </w:r>
      <w:r w:rsidR="00854ED4">
        <w:t xml:space="preserve">is a developer platform </w:t>
      </w:r>
      <w:r w:rsidR="00847F90">
        <w:t>made up of different kind of tools, programming languages (C#, F#, Visual Basic) and a vast amount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3E7221AA">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56433" cy="588645"/>
                    </a:xfrm>
                    <a:prstGeom prst="rect">
                      <a:avLst/>
                    </a:prstGeom>
                    <a:effectLst>
                      <a:outerShdw blurRad="63500" sx="102000" sy="102000" algn="ctr" rotWithShape="0">
                        <a:prstClr val="black">
                          <a:alpha val="40000"/>
                        </a:prstClr>
                      </a:outerShdw>
                    </a:effectLst>
                  </pic:spPr>
                </pic:pic>
              </a:graphicData>
            </a:graphic>
          </wp:inline>
        </w:drawing>
      </w:r>
    </w:p>
    <w:p w14:paraId="2A5F4E0C" w14:textId="64DEF12D" w:rsidR="00903DBD" w:rsidRPr="00903DBD" w:rsidRDefault="00903DBD" w:rsidP="00903DB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11</w:t>
      </w:r>
      <w:r w:rsidR="00B3250D">
        <w:rPr>
          <w:noProof/>
        </w:rP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5DF32A63" w:rsidR="0075043D" w:rsidRDefault="00BD2DC9" w:rsidP="00BD2DC9">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12</w:t>
      </w:r>
      <w:r w:rsidR="00B3250D">
        <w:rPr>
          <w:noProof/>
        </w:rP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3252C44A"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1B7B74">
        <w:t>[17]</w:t>
      </w:r>
      <w:r w:rsidR="00A57E9A">
        <w:fldChar w:fldCharType="end"/>
      </w:r>
    </w:p>
    <w:p w14:paraId="4F98B483" w14:textId="7B3B0ACF" w:rsidR="0082076A" w:rsidRPr="00953C89" w:rsidRDefault="0082076A" w:rsidP="0082076A">
      <w:pPr>
        <w:pStyle w:val="Cmsor2"/>
      </w:pPr>
      <w:bookmarkStart w:id="20" w:name="_Toc58162400"/>
      <w:r>
        <w:t>Scripting backends</w:t>
      </w:r>
      <w:bookmarkEnd w:id="20"/>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bookmarkStart w:id="21" w:name="_Toc58162401"/>
      <w:r>
        <w:t>The Mono scripting backend</w:t>
      </w:r>
      <w:bookmarkEnd w:id="21"/>
    </w:p>
    <w:p w14:paraId="1A564397" w14:textId="33838B95" w:rsidR="000351A0" w:rsidRDefault="0035175C" w:rsidP="00CE37C8">
      <w:pPr>
        <w:ind w:firstLine="425"/>
      </w:pPr>
      <w:r>
        <w:t xml:space="preserve">The Mono scripting backend </w:t>
      </w:r>
      <w:r w:rsidR="007E04AF">
        <w:t xml:space="preserve">is the backend of the editor. There is no way to use IL2CPP when testing </w:t>
      </w:r>
      <w:r w:rsidR="006C227D">
        <w:t>a</w:t>
      </w:r>
      <w:r w:rsidR="007E04AF">
        <w:t xml:space="preserve"> game via the editor. This might sound </w:t>
      </w:r>
      <w:r w:rsidR="002B3173">
        <w:t xml:space="preserve">inconvenient when the final builds will </w:t>
      </w:r>
      <w:r w:rsidR="00C6666E">
        <w:t xml:space="preserve">be </w:t>
      </w:r>
      <w:r w:rsidR="002B3173">
        <w:t xml:space="preserve">all compiled via IL2CPP </w:t>
      </w:r>
      <w:r w:rsidR="00C6666E">
        <w:t>but as we talked about it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bookmarkStart w:id="22" w:name="_Toc58162402"/>
      <w:r>
        <w:lastRenderedPageBreak/>
        <w:t>The IL2CPP scripting backend</w:t>
      </w:r>
      <w:bookmarkEnd w:id="22"/>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65E17FA7"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29028A">
        <w:t>L</w:t>
      </w:r>
      <w:r w:rsidR="00BB307A">
        <w:t>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0BC44D50" w:rsidR="001520F4" w:rsidRDefault="009F2D0D" w:rsidP="009F2D0D">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13</w:t>
      </w:r>
      <w:r w:rsidR="00B3250D">
        <w:rPr>
          <w:noProof/>
        </w:rP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1B7B74">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64340EA3" w:rsidR="001B1BC0" w:rsidRDefault="00CA6082" w:rsidP="001B1BC0">
      <w:pPr>
        <w:pStyle w:val="Cmsor1"/>
      </w:pPr>
      <w:bookmarkStart w:id="23" w:name="_Toc58162403"/>
      <w:r>
        <w:lastRenderedPageBreak/>
        <w:t xml:space="preserve">Performance </w:t>
      </w:r>
      <w:r w:rsidR="00444D3C">
        <w:t>analysis</w:t>
      </w:r>
      <w:r w:rsidR="00660885">
        <w:t xml:space="preserve"> in Unity</w:t>
      </w:r>
      <w:bookmarkEnd w:id="23"/>
    </w:p>
    <w:p w14:paraId="7BF66913" w14:textId="42AF1EEF"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 xml:space="preserve">to handle these in </w:t>
      </w:r>
      <w:r w:rsidR="00EF07E7">
        <w:t xml:space="preserve">practice inside </w:t>
      </w:r>
      <w:r w:rsidR="00EE0FF9">
        <w:t>Unity.</w:t>
      </w:r>
    </w:p>
    <w:p w14:paraId="3D676FF9" w14:textId="4AE9EDC4"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 xml:space="preserve">we will discover what type of tools are available in Unity to write </w:t>
      </w:r>
      <w:r w:rsidR="00786AEB">
        <w:t>performance tests and b</w:t>
      </w:r>
      <w:r w:rsidR="00A2120E">
        <w:t>enchmarks in order to maintain performance requirements</w:t>
      </w:r>
      <w:r w:rsidR="009B75F2">
        <w:t xml:space="preserve"> or just to select the most optimal solution to a specific problem</w:t>
      </w:r>
      <w:r w:rsidR="00A2120E">
        <w:t>.</w:t>
      </w:r>
    </w:p>
    <w:p w14:paraId="141EA695" w14:textId="3E32A708" w:rsidR="007F7862" w:rsidRDefault="003101DD" w:rsidP="00C73665">
      <w:pPr>
        <w:pStyle w:val="Cmsor2"/>
      </w:pPr>
      <w:bookmarkStart w:id="24" w:name="_Toc58162404"/>
      <w:r>
        <w:t>Profiling</w:t>
      </w:r>
      <w:bookmarkEnd w:id="24"/>
    </w:p>
    <w:p w14:paraId="7D1C9A49" w14:textId="12F62CC2" w:rsidR="000771AC" w:rsidRDefault="00F678CE" w:rsidP="00F01BDA">
      <w:pPr>
        <w:spacing w:after="0"/>
        <w:ind w:firstLine="425"/>
      </w:pPr>
      <w:r>
        <w:t>Profiling in computer science is a form of dynamic program analysis</w:t>
      </w:r>
      <w:r w:rsidR="00F01BDA">
        <w:t xml:space="preserve"> where we measure different parts of our application</w:t>
      </w:r>
      <w:r>
        <w:t xml:space="preserve">. </w:t>
      </w:r>
      <w:r w:rsidR="00C73665">
        <w:t>Whenever a performance degradation is observed</w:t>
      </w:r>
      <w:r w:rsidR="00E919BF">
        <w:t xml:space="preserve"> a performance </w:t>
      </w:r>
      <w:r w:rsidR="000B61D0">
        <w:t>profiling</w:t>
      </w:r>
      <w:r w:rsidR="00E919BF">
        <w:t xml:space="preserve">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r w:rsidR="00222ED6">
        <w:t xml:space="preserve"> </w:t>
      </w:r>
      <w:r w:rsidR="000771AC">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79441934" w:rsidR="00092B3E" w:rsidRDefault="00092B3E" w:rsidP="00F01BDA">
      <w:pPr>
        <w:pStyle w:val="Listaszerbekezds"/>
        <w:numPr>
          <w:ilvl w:val="0"/>
          <w:numId w:val="37"/>
        </w:numPr>
        <w:spacing w:after="0"/>
        <w:ind w:left="1139" w:hanging="357"/>
      </w:pPr>
      <w:r>
        <w:t>Physics debugger</w:t>
      </w:r>
      <w:r w:rsidR="000E1ECB">
        <w:t>.</w:t>
      </w:r>
    </w:p>
    <w:p w14:paraId="38247AEC" w14:textId="72BBBA4E" w:rsidR="00AC15CF" w:rsidRDefault="003169A5" w:rsidP="00AC15CF">
      <w:pPr>
        <w:ind w:firstLine="0"/>
      </w:pPr>
      <w:r>
        <w:t>Moreover</w:t>
      </w:r>
      <w:r w:rsidR="000F01C3">
        <w:t>,</w:t>
      </w:r>
      <w:r w:rsidR="00AC15CF">
        <w:t xml:space="preserve"> there are other tools available that can be used with Unity</w:t>
      </w:r>
      <w:r w:rsidR="00C72447">
        <w:t xml:space="preserve"> like Visual Studio’s profiler or for platform dependent optimizations the corresponding tools. E.g. for Android the Snapdragon Profiler. </w:t>
      </w:r>
    </w:p>
    <w:p w14:paraId="58469621" w14:textId="74123462"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BE1DAD">
        <w:t xml:space="preserve"> and on the official packages made for performance analysis like the Performance Testing Extension.</w:t>
      </w:r>
    </w:p>
    <w:p w14:paraId="78A09BB7" w14:textId="61E4BD9C" w:rsidR="00BB3D2E" w:rsidRDefault="00BB3D2E" w:rsidP="00BB3D2E">
      <w:pPr>
        <w:pStyle w:val="Cmsor3"/>
      </w:pPr>
      <w:bookmarkStart w:id="25" w:name="_Toc58162405"/>
      <w:r>
        <w:lastRenderedPageBreak/>
        <w:t>The Unity Profiler</w:t>
      </w:r>
      <w:bookmarkEnd w:id="25"/>
    </w:p>
    <w:p w14:paraId="1F4AED54" w14:textId="1020F7D9"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w:t>
      </w:r>
      <w:r w:rsidR="006D5926">
        <w:t>physically</w:t>
      </w:r>
      <w:r w:rsidR="00572E5C">
        <w:t xml:space="preserve"> allowing the developers to analyze the application on their release platforms. The profiler can be also connected to the editor allowing analysis of in-development features. </w:t>
      </w:r>
      <w:r w:rsidR="0076654A">
        <w:t xml:space="preserve">The profiler gathers and displays data on the performance of the application such as CPU, </w:t>
      </w:r>
      <w:r w:rsidR="00053E41">
        <w:t xml:space="preserve">GPU, </w:t>
      </w:r>
      <w:r w:rsidR="0076654A">
        <w:t>memory, renderer, audio</w:t>
      </w:r>
      <w:r w:rsidR="00496490">
        <w:t xml:space="preserve">, physics, network etc. </w:t>
      </w:r>
      <w:r w:rsidR="002567D0">
        <w:t xml:space="preserve">The profiler displays the gathered data </w:t>
      </w:r>
      <w:r w:rsidR="001943CB">
        <w:t xml:space="preserve">in both text and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73576D4A">
            <wp:extent cx="5283835" cy="3264358"/>
            <wp:effectExtent l="133350" t="114300" r="137795" b="11430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3835" cy="3264358"/>
                    </a:xfrm>
                    <a:prstGeom prst="rect">
                      <a:avLst/>
                    </a:prstGeom>
                    <a:effectLst>
                      <a:outerShdw blurRad="63500" sx="102000" sy="102000" algn="ctr" rotWithShape="0">
                        <a:prstClr val="black">
                          <a:alpha val="40000"/>
                        </a:prstClr>
                      </a:outerShdw>
                    </a:effectLst>
                  </pic:spPr>
                </pic:pic>
              </a:graphicData>
            </a:graphic>
          </wp:inline>
        </w:drawing>
      </w:r>
    </w:p>
    <w:p w14:paraId="19AD7F6D" w14:textId="3875E0FE" w:rsidR="00084CA1" w:rsidRDefault="00084CA1" w:rsidP="00084CA1">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14</w:t>
      </w:r>
      <w:r w:rsidR="00B3250D">
        <w:rPr>
          <w:noProof/>
        </w:rP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sidRPr="0029028A">
        <w:rPr>
          <w:b/>
          <w:bCs/>
          <w:vertAlign w:val="superscript"/>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w:t>
      </w:r>
      <w:r w:rsidR="0037510E" w:rsidRPr="0029028A">
        <w:rPr>
          <w:b/>
          <w:bCs/>
          <w:vertAlign w:val="superscript"/>
        </w:rPr>
        <w:t>nd</w:t>
      </w:r>
      <w:r w:rsidR="0037510E">
        <w:t xml:space="preserve"> </w:t>
      </w:r>
      <w:r w:rsidR="00D72AF2">
        <w:t xml:space="preserve">is the Profiler area window where we can see the measurements of the modules frame by frame in a charted view. </w:t>
      </w:r>
      <w:r w:rsidR="00D72AF2">
        <w:rPr>
          <w:b/>
          <w:bCs/>
        </w:rPr>
        <w:t>3</w:t>
      </w:r>
      <w:r w:rsidR="00D72AF2" w:rsidRPr="0029028A">
        <w:rPr>
          <w:b/>
          <w:bCs/>
          <w:vertAlign w:val="superscript"/>
        </w:rPr>
        <w:t>rd</w:t>
      </w:r>
      <w:r w:rsidR="00D72AF2">
        <w:rPr>
          <w:b/>
          <w:bCs/>
        </w:rPr>
        <w:t xml:space="preserve"> </w:t>
      </w:r>
      <w:r w:rsidR="00D72AF2">
        <w:t>is the Overview window</w:t>
      </w:r>
      <w:r w:rsidR="001D3C5F">
        <w:t xml:space="preserve"> where we can see a detailed breakdown of each module. Currently the CPU is inspected. </w:t>
      </w:r>
      <w:r w:rsidR="001D3C5F" w:rsidRPr="001D3C5F">
        <w:rPr>
          <w:b/>
          <w:bCs/>
        </w:rPr>
        <w:t>4</w:t>
      </w:r>
      <w:r w:rsidR="001D3C5F" w:rsidRPr="0029028A">
        <w:rPr>
          <w:b/>
          <w:bCs/>
          <w:vertAlign w:val="superscript"/>
        </w:rPr>
        <w:t>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57551102" w:rsidR="00AE186B" w:rsidRDefault="00334A0F" w:rsidP="00AE186B">
      <w:pPr>
        <w:pStyle w:val="Cmsor2"/>
      </w:pPr>
      <w:bookmarkStart w:id="26" w:name="_Toc58162406"/>
      <w:r>
        <w:t>Performance test</w:t>
      </w:r>
      <w:r w:rsidR="00A96394">
        <w:t>ing</w:t>
      </w:r>
      <w:bookmarkEnd w:id="26"/>
    </w:p>
    <w:p w14:paraId="1E63D6A4" w14:textId="7A846364"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B96C72">
        <w:t xml:space="preserve"> and</w:t>
      </w:r>
      <w:r w:rsidR="009F187C">
        <w:t xml:space="preserve"> t</w:t>
      </w:r>
      <w:r w:rsidR="000E6C0E">
        <w:t xml:space="preserve">hen later in the development process the problem emerges again. This can be </w:t>
      </w:r>
      <w:r w:rsidR="00334A0F">
        <w:t>easily prevented by performance test</w:t>
      </w:r>
      <w:r w:rsidR="00D16B95">
        <w:t>ing</w:t>
      </w:r>
      <w:r w:rsidR="00334A0F">
        <w:t>.</w:t>
      </w:r>
      <w:r w:rsidR="0093416B">
        <w:t xml:space="preserve"> </w:t>
      </w:r>
      <w:r w:rsidR="00EA6EBD">
        <w:t xml:space="preserve">After solving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4E5AD9">
        <w:t xml:space="preserve">in order to avoid </w:t>
      </w:r>
      <w:r w:rsidR="005D102D">
        <w:t xml:space="preserve">a common </w:t>
      </w:r>
      <w:r w:rsidR="00A53482">
        <w:t xml:space="preserve">scenario </w:t>
      </w:r>
      <w:r w:rsidR="0033415D">
        <w:t>in which</w:t>
      </w:r>
      <w:r w:rsidR="00A53482">
        <w:t xml:space="preserve"> a change </w:t>
      </w:r>
      <w:r w:rsidR="0070468B">
        <w:t xml:space="preserve">to the component </w:t>
      </w:r>
      <w:r w:rsidR="00E07756">
        <w:t>fall</w:t>
      </w:r>
      <w:r w:rsidR="00A53482">
        <w:t>s</w:t>
      </w:r>
      <w:r w:rsidR="00E07756">
        <w:t xml:space="preserve"> </w:t>
      </w:r>
      <w:r w:rsidR="005D102D">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w:t>
      </w:r>
      <w:r w:rsidR="00446EEE">
        <w:t xml:space="preserve">already </w:t>
      </w:r>
      <w:r w:rsidR="00BB6A8E">
        <w:t>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CA6BD1">
        <w:t>should be</w:t>
      </w:r>
      <w:r w:rsidR="00FE03E5">
        <w:t xml:space="preserve"> verified </w:t>
      </w:r>
      <w:r w:rsidR="00FE03E5">
        <w:lastRenderedPageBreak/>
        <w:t>through performance tests.</w:t>
      </w:r>
      <w:r w:rsidR="00A40B17">
        <w:t xml:space="preserve"> Performance testing is also useful to </w:t>
      </w:r>
      <w:r w:rsidR="00A229A9">
        <w:t>provide information about</w:t>
      </w:r>
      <w:r w:rsidR="00A40B17">
        <w:t xml:space="preserve"> the capabilities of our game</w:t>
      </w:r>
      <w:r w:rsidR="00AC5914">
        <w:t>’s</w:t>
      </w:r>
      <w:r w:rsidR="00A40B17">
        <w:t xml:space="preserve"> performance</w:t>
      </w:r>
      <w:r w:rsidR="00AC5914">
        <w:t>,</w:t>
      </w:r>
      <w:r w:rsidR="00A40B17">
        <w:t xml:space="preserve"> so later we can </w:t>
      </w:r>
      <w:r w:rsidR="00A40302">
        <w:t>fine tune application settings based on the results</w:t>
      </w:r>
      <w:r w:rsidR="003134DE">
        <w:t xml:space="preserve"> or simply compare previous results in order to define what changes affected our performance in what way</w:t>
      </w:r>
      <w:r w:rsidR="00A40302">
        <w:t>.</w:t>
      </w:r>
    </w:p>
    <w:p w14:paraId="407C8885" w14:textId="1203087B" w:rsidR="00AC7B85" w:rsidRDefault="00C53E5B" w:rsidP="00AE186B">
      <w:pPr>
        <w:ind w:firstLine="425"/>
      </w:pPr>
      <w:r>
        <w:t>Generally,</w:t>
      </w:r>
      <w:r w:rsidR="00AC7B85">
        <w:t xml:space="preserve"> performance testing </w:t>
      </w:r>
      <w:r>
        <w:t xml:space="preserve">does not mean </w:t>
      </w:r>
      <w:r w:rsidR="00FC4942">
        <w:t>that the results should be asserted. Performance testing has many branches like load testing</w:t>
      </w:r>
      <w:r w:rsidR="004F76AC">
        <w:rPr>
          <w:rStyle w:val="Lbjegyzet-hivatkozs"/>
        </w:rPr>
        <w:footnoteReference w:id="42"/>
      </w:r>
      <w:r w:rsidR="00FC4942">
        <w:t>, stress testing</w:t>
      </w:r>
      <w:r w:rsidR="00D97761">
        <w:rPr>
          <w:rStyle w:val="Lbjegyzet-hivatkozs"/>
        </w:rPr>
        <w:footnoteReference w:id="43"/>
      </w:r>
      <w:r w:rsidR="00FC4942">
        <w:t xml:space="preserve"> and </w:t>
      </w:r>
      <w:r w:rsidR="0010066D">
        <w:t>configuration testing</w:t>
      </w:r>
      <w:r w:rsidR="00D97761">
        <w:rPr>
          <w:rStyle w:val="Lbjegyzet-hivatkozs"/>
        </w:rPr>
        <w:footnoteReference w:id="44"/>
      </w:r>
      <w:r w:rsidR="0010066D">
        <w:t xml:space="preserve"> and none of this includes assertions generally. The</w:t>
      </w:r>
      <w:r w:rsidR="00A37A25">
        <w:t>ir</w:t>
      </w:r>
      <w:r w:rsidR="0010066D">
        <w:t xml:space="preserve"> results are monitored </w:t>
      </w:r>
      <w:r w:rsidR="006154B3">
        <w:t xml:space="preserve">and recorded but </w:t>
      </w:r>
      <w:r w:rsidR="0013060D">
        <w:t>mostly</w:t>
      </w:r>
      <w:r w:rsidR="006154B3">
        <w:t xml:space="preserve"> analyzed manually. In this thesis we will </w:t>
      </w:r>
      <w:r w:rsidR="00331DC0">
        <w:t>however</w:t>
      </w:r>
      <w:r w:rsidR="006154B3">
        <w:t xml:space="preserve"> write asserted </w:t>
      </w:r>
      <w:r w:rsidR="00331DC0">
        <w:t xml:space="preserve">performance </w:t>
      </w:r>
      <w:r w:rsidR="006154B3">
        <w:t>tests using the AAA</w:t>
      </w:r>
      <w:r w:rsidR="004246C0">
        <w:rPr>
          <w:rStyle w:val="Lbjegyzet-hivatkozs"/>
        </w:rPr>
        <w:footnoteReference w:id="45"/>
      </w:r>
      <w:r w:rsidR="006154B3">
        <w:t xml:space="preserve"> pattern</w:t>
      </w:r>
      <w:r w:rsidR="00331DC0">
        <w:t xml:space="preserve">. </w:t>
      </w:r>
      <w:r w:rsidR="00311FEC">
        <w:t>The reason for this is that</w:t>
      </w:r>
      <w:r w:rsidR="00331DC0">
        <w:t xml:space="preserve"> most of the </w:t>
      </w:r>
      <w:r w:rsidR="005342B2">
        <w:t>traditional performance test branches can not be applied to game development</w:t>
      </w:r>
      <w:r w:rsidR="008D524F">
        <w:t>.</w:t>
      </w:r>
      <w:r w:rsidR="00311FEC">
        <w:t xml:space="preserve"> </w:t>
      </w:r>
      <w:r w:rsidR="008D524F">
        <w:t>E.g. w</w:t>
      </w:r>
      <w:r w:rsidR="00311FEC">
        <w:t>e don’t do traditional stress testing since a low response game might work but it is unacceptable</w:t>
      </w:r>
      <w:r w:rsidR="008D524F">
        <w:t xml:space="preserve"> from the point of the user. On the other hand writing asserted performance tests can automatically enforce previously set performance/optimization goals</w:t>
      </w:r>
      <w:r w:rsidR="00780B4D">
        <w:t xml:space="preserve"> or just a reasonable performance requirement</w:t>
      </w:r>
      <w:r w:rsidR="008D524F">
        <w:t>.</w:t>
      </w:r>
    </w:p>
    <w:p w14:paraId="0ED65A07" w14:textId="42766E39" w:rsidR="005F47A8" w:rsidRDefault="00E85C49" w:rsidP="00AE186B">
      <w:pPr>
        <w:ind w:firstLine="425"/>
      </w:pPr>
      <w:r>
        <w:t>Sadly,</w:t>
      </w:r>
      <w:r w:rsidR="005F47A8">
        <w:t xml:space="preserve"> performance testing is widely ignored in game development which can be seen in even AAA titles</w:t>
      </w:r>
      <w:r w:rsidR="00C041E9">
        <w:t>,</w:t>
      </w:r>
      <w:r w:rsidR="005F47A8">
        <w:t xml:space="preserve"> however they are more common around indie titles</w:t>
      </w:r>
      <w:r w:rsidR="00406ECD">
        <w:t xml:space="preserve">. A good example to this is </w:t>
      </w:r>
      <w:r w:rsidR="00180F1B" w:rsidRPr="00180F1B">
        <w:t>PlayerUnknown’s Battlegrounds</w:t>
      </w:r>
      <w:r w:rsidR="00180F1B">
        <w:t xml:space="preserve"> also known as PUBG. </w:t>
      </w:r>
      <w:r w:rsidR="00B820C6">
        <w:t>It was an indie game that gained massive popularity amongst players</w:t>
      </w:r>
      <w:r>
        <w:t xml:space="preserve"> in a short amount of time. The </w:t>
      </w:r>
      <w:r w:rsidR="00170040">
        <w:t>huge</w:t>
      </w:r>
      <w:r>
        <w:t xml:space="preserve"> player base had an ample set of system configurations </w:t>
      </w:r>
      <w:r w:rsidR="00D84EA2">
        <w:t xml:space="preserve">and because the game already had various performance issues this just made things worse. Most of the performance issues were only fixed when the software giant Microsoft </w:t>
      </w:r>
      <w:r w:rsidR="00C82BC7">
        <w:t>lent</w:t>
      </w:r>
      <w:r w:rsidR="00D84EA2">
        <w:t xml:space="preserve"> developers to </w:t>
      </w:r>
      <w:r w:rsidR="00C82BC7">
        <w:t>PUBG in order to prepare the game for the Xbox release</w:t>
      </w:r>
      <w:r w:rsidR="00ED39E1">
        <w:t xml:space="preserve"> and did a </w:t>
      </w:r>
      <w:r w:rsidR="00ED39E1" w:rsidRPr="00ED39E1">
        <w:t>comprehensive</w:t>
      </w:r>
      <w:r w:rsidR="00ED39E1">
        <w:t xml:space="preserve"> performance testing</w:t>
      </w:r>
      <w:r w:rsidR="00170040">
        <w:t xml:space="preserve"> in the process</w:t>
      </w:r>
      <w:r w:rsidR="00C82BC7">
        <w:t>.</w:t>
      </w:r>
    </w:p>
    <w:p w14:paraId="44EE628E" w14:textId="5DFA5659" w:rsidR="004F76AC" w:rsidRDefault="00FD0C52" w:rsidP="00ED39E1">
      <w:pPr>
        <w:ind w:firstLine="425"/>
      </w:pPr>
      <w:r>
        <w:t xml:space="preserve">In Unity we can use the </w:t>
      </w:r>
      <w:r w:rsidRPr="00FD0C52">
        <w:t>Performance Testing Extension for Unity Test Runner</w:t>
      </w:r>
      <w:r w:rsidR="00C821BA">
        <w:t xml:space="preserve"> for both benchmarking and</w:t>
      </w:r>
      <w:r w:rsidR="00904682">
        <w:t xml:space="preserve"> various</w:t>
      </w:r>
      <w:r w:rsidR="00C821BA">
        <w:t xml:space="preserve"> performance testing.</w:t>
      </w:r>
    </w:p>
    <w:p w14:paraId="298B4116" w14:textId="78B0F35B" w:rsidR="00134ADC" w:rsidRDefault="00134ADC" w:rsidP="00134ADC">
      <w:pPr>
        <w:pStyle w:val="Cmsor3"/>
      </w:pPr>
      <w:bookmarkStart w:id="27" w:name="_Toc58162407"/>
      <w:r>
        <w:lastRenderedPageBreak/>
        <w:t>The Performance Testing Extension API</w:t>
      </w:r>
      <w:bookmarkEnd w:id="27"/>
    </w:p>
    <w:p w14:paraId="01415130" w14:textId="5142E047"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A044CC">
        <w:t xml:space="preserve"> or just to record custom measurements</w:t>
      </w:r>
      <w:r w:rsidR="00472A2D">
        <w:t>.</w:t>
      </w:r>
      <w:r w:rsidR="00F532ED">
        <w:t xml:space="preserve"> </w:t>
      </w:r>
      <w:r w:rsidR="00F532ED" w:rsidRPr="00F532ED">
        <w:t xml:space="preserve">The Performance Testing Extension is intended to be used with and </w:t>
      </w:r>
      <w:r w:rsidR="00F532ED">
        <w:t>extend</w:t>
      </w:r>
      <w:r w:rsidR="00F532ED" w:rsidRPr="00F532ED">
        <w:t xml:space="preserve">, the Unity Test </w:t>
      </w:r>
      <w:r w:rsidR="0072698B">
        <w:t>F</w:t>
      </w:r>
      <w:r w:rsidR="0072698B" w:rsidRPr="00F532ED">
        <w:t>ramework</w:t>
      </w:r>
      <w:r w:rsidR="0072698B">
        <w:rPr>
          <w:rStyle w:val="Lbjegyzet-hivatkozs"/>
        </w:rPr>
        <w:t xml:space="preserve"> </w:t>
      </w:r>
      <w:r w:rsidR="00344CCB">
        <w:rPr>
          <w:rStyle w:val="Lbjegyzet-hivatkozs"/>
        </w:rPr>
        <w:footnoteReference w:id="46"/>
      </w:r>
      <w:r w:rsidR="001A191F">
        <w:t xml:space="preserve"> (UTF)</w:t>
      </w:r>
      <w:r w:rsidR="00F532ED" w:rsidRPr="00F532ED">
        <w:t>.</w:t>
      </w:r>
      <w:r w:rsidR="00852E2C">
        <w:t xml:space="preserve"> </w:t>
      </w:r>
      <w:r w:rsidR="001A191F">
        <w:t xml:space="preserve">UTF’s structure is similar </w:t>
      </w:r>
      <w:r w:rsidR="0051602D">
        <w:t>to any Unit testing framework</w:t>
      </w:r>
      <w:r w:rsidR="00EA4427">
        <w:rPr>
          <w:rStyle w:val="Lbjegyzet-hivatkozs"/>
        </w:rPr>
        <w:footnoteReference w:id="47"/>
      </w:r>
      <w:r w:rsidR="0051602D">
        <w:t xml:space="preserve"> therefore we are not going to detail its usage.</w:t>
      </w:r>
      <w:r w:rsidR="00496C2C">
        <w:t xml:space="preserve"> UTF is built on top of N</w:t>
      </w:r>
      <w:r w:rsidR="0029028A">
        <w:t>u</w:t>
      </w:r>
      <w:r w:rsidR="00496C2C">
        <w:t>nit</w:t>
      </w:r>
      <w:r w:rsidR="006242F2">
        <w:rPr>
          <w:rStyle w:val="Lbjegyzet-hivatkozs"/>
        </w:rPr>
        <w:footnoteReference w:id="48"/>
      </w:r>
      <w:r w:rsidR="00496C2C">
        <w:t>.</w:t>
      </w:r>
    </w:p>
    <w:p w14:paraId="1A811906" w14:textId="02790994"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[UnityTest]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 xml:space="preserve">provides various methods to take different kind of measurements in </w:t>
      </w:r>
      <w:r w:rsidR="00F76884">
        <w:t>our</w:t>
      </w:r>
      <w:r w:rsidR="006123FF">
        <w:t xml:space="preserve"> performance tests.</w:t>
      </w:r>
      <w:r w:rsidR="00AD4386">
        <w:t xml:space="preserve"> It provides methods for warmups</w:t>
      </w:r>
      <w:r w:rsidR="00AD4386">
        <w:rPr>
          <w:rStyle w:val="Lbjegyzet-hivatkozs"/>
        </w:rPr>
        <w:footnoteReference w:id="49"/>
      </w:r>
      <w:r w:rsidR="00BD2A7A">
        <w:t>, iteration counts</w:t>
      </w:r>
      <w:r w:rsidR="000C5742">
        <w:t xml:space="preserve">, </w:t>
      </w:r>
      <w:r w:rsidR="00BD2A7A">
        <w:t>GC usage</w:t>
      </w:r>
      <w:r w:rsidR="00F609BF">
        <w:t>, custom measurements and more.</w:t>
      </w:r>
    </w:p>
    <w:p w14:paraId="2D41E3E1" w14:textId="370B8E38" w:rsidR="003A52E0" w:rsidRDefault="003A52E0" w:rsidP="00F740AA">
      <w:pPr>
        <w:ind w:firstLine="425"/>
      </w:pPr>
      <w:r>
        <w:t xml:space="preserve">In order to </w:t>
      </w:r>
      <w:r w:rsidR="007A4396">
        <w:t>view</w:t>
      </w:r>
      <w:r>
        <w:t xml:space="preserve"> </w:t>
      </w:r>
      <w:r w:rsidR="000A708C">
        <w:t>the</w:t>
      </w:r>
      <w:r>
        <w:t xml:space="preserve"> </w:t>
      </w:r>
      <w:r w:rsidR="005C66AC">
        <w:t>results of a</w:t>
      </w:r>
      <w:r w:rsidR="00F80951">
        <w:t xml:space="preserve"> </w:t>
      </w:r>
      <w:r>
        <w:t>performance test, the developer first needs to open the Unity Test Runner</w:t>
      </w:r>
      <w:r w:rsidR="007A4396">
        <w:t xml:space="preserve"> (Window &gt; General &gt; Test Runner).</w:t>
      </w:r>
      <w:r w:rsidR="005C66AC">
        <w:t xml:space="preserve"> From here </w:t>
      </w:r>
      <w:r w:rsidR="005D3C2F">
        <w:t>all the available test</w:t>
      </w:r>
      <w:r w:rsidR="00A4021D">
        <w:t>s</w:t>
      </w:r>
      <w:r w:rsidR="005D3C2F">
        <w:t xml:space="preserve"> can be run and inspected. </w:t>
      </w:r>
      <w:r w:rsidR="006D15DD">
        <w:t>However,</w:t>
      </w:r>
      <w:r w:rsidR="00657172">
        <w:t xml:space="preserve"> there is no way to distinguish a</w:t>
      </w:r>
      <w:r w:rsidR="005D3C2F">
        <w:t xml:space="preserve"> performance test </w:t>
      </w:r>
      <w:r w:rsidR="00657172">
        <w:t xml:space="preserve">from the other type of tests </w:t>
      </w:r>
      <w:r w:rsidR="006C2158">
        <w:t xml:space="preserve">here </w:t>
      </w:r>
      <w:r w:rsidR="00657172">
        <w:t>(</w:t>
      </w:r>
      <w:r w:rsidR="00B96B39">
        <w:t>u</w:t>
      </w:r>
      <w:r w:rsidR="00657172">
        <w:t xml:space="preserve">nit, </w:t>
      </w:r>
      <w:r w:rsidR="00B96B39">
        <w:t>i</w:t>
      </w:r>
      <w:r w:rsidR="00657172">
        <w:t xml:space="preserve">ntegration, </w:t>
      </w:r>
      <w:r w:rsidR="00B96B39">
        <w:t>c</w:t>
      </w:r>
      <w:r w:rsidR="00657172">
        <w:t>omponent etc.)</w:t>
      </w:r>
      <w:r w:rsidR="006D15DD">
        <w:t xml:space="preserve"> so a </w:t>
      </w:r>
      <w:r w:rsidR="007B16D3">
        <w:t>clear folder structure is</w:t>
      </w:r>
      <w:r w:rsidR="00F05DB9">
        <w:t xml:space="preserve"> advised for easier </w:t>
      </w:r>
      <w:r w:rsidR="003D2C08">
        <w:t>identification</w:t>
      </w:r>
      <w:r w:rsidR="007B16D3">
        <w:t>.</w:t>
      </w:r>
      <w:r w:rsidR="00F740AA">
        <w:t xml:space="preserve"> </w:t>
      </w:r>
      <w:r w:rsidR="0021784D">
        <w:t xml:space="preserve">When a performance test is executed the </w:t>
      </w:r>
      <w:r w:rsidR="00811B19">
        <w:t xml:space="preserve">Test Runner will show a Test Summary. The summary </w:t>
      </w:r>
      <w:r w:rsidR="00EE38D3">
        <w:t xml:space="preserve">consists different type of information. </w:t>
      </w:r>
      <w:r w:rsidR="00E641B6">
        <w:t>Firstly, the</w:t>
      </w:r>
      <w:r w:rsidR="00247A98" w:rsidRPr="00247A98">
        <w:t xml:space="preserve"> summary includes every sample group’s aggregated samples such as median, min, max, average, standard deviation, sample count, count of zero samples and sum of all samples.</w:t>
      </w:r>
      <w:r w:rsidR="00E641B6">
        <w:t xml:space="preserve"> </w:t>
      </w:r>
      <w:r w:rsidR="005B2F49">
        <w:t>Secondly, the summary includes</w:t>
      </w:r>
      <w:r w:rsidR="00845D0E">
        <w:t xml:space="preserve"> important</w:t>
      </w:r>
      <w:r w:rsidR="005B2F49">
        <w:t xml:space="preserve"> information about the application and its </w:t>
      </w:r>
      <w:r w:rsidR="00845D0E">
        <w:t xml:space="preserve">player </w:t>
      </w:r>
      <w:r w:rsidR="005B2F49">
        <w:t>settings, hardware information</w:t>
      </w:r>
      <w:r w:rsidR="002169E4">
        <w:t xml:space="preserve"> and editor information </w:t>
      </w:r>
      <w:r w:rsidR="00845D0E">
        <w:t>if available.</w:t>
      </w:r>
    </w:p>
    <w:p w14:paraId="60D485A3" w14:textId="77777777" w:rsidR="0029627B" w:rsidRDefault="004736FC" w:rsidP="0029627B">
      <w:pPr>
        <w:pStyle w:val="Kp"/>
      </w:pPr>
      <w:r>
        <w:rPr>
          <w:noProof/>
        </w:rPr>
        <w:lastRenderedPageBreak/>
        <w:drawing>
          <wp:inline distT="0" distB="0" distL="0" distR="0" wp14:anchorId="746DBCE9" wp14:editId="6BFEB06D">
            <wp:extent cx="5260731" cy="1438910"/>
            <wp:effectExtent l="114300" t="95250" r="111760" b="1041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4">
                      <a:extLst>
                        <a:ext uri="{28A0092B-C50C-407E-A947-70E740481C1C}">
                          <a14:useLocalDpi xmlns:a14="http://schemas.microsoft.com/office/drawing/2010/main" val="0"/>
                        </a:ext>
                      </a:extLst>
                    </a:blip>
                    <a:stretch>
                      <a:fillRect/>
                    </a:stretch>
                  </pic:blipFill>
                  <pic:spPr>
                    <a:xfrm>
                      <a:off x="0" y="0"/>
                      <a:ext cx="5260731" cy="1438910"/>
                    </a:xfrm>
                    <a:prstGeom prst="rect">
                      <a:avLst/>
                    </a:prstGeom>
                    <a:effectLst>
                      <a:outerShdw blurRad="63500" sx="102000" sy="102000" algn="ctr" rotWithShape="0">
                        <a:prstClr val="black">
                          <a:alpha val="40000"/>
                        </a:prstClr>
                      </a:outerShdw>
                    </a:effectLst>
                  </pic:spPr>
                </pic:pic>
              </a:graphicData>
            </a:graphic>
          </wp:inline>
        </w:drawing>
      </w:r>
    </w:p>
    <w:p w14:paraId="23905000" w14:textId="3C6AF280" w:rsidR="004736FC" w:rsidRDefault="0029627B" w:rsidP="0029627B">
      <w:pPr>
        <w:pStyle w:val="Kpalrs"/>
        <w:rPr>
          <w:b w:val="0"/>
          <w:bCs w:val="0"/>
        </w:rPr>
      </w:pPr>
      <w:r>
        <w:t xml:space="preserve">Figure </w:t>
      </w:r>
      <w:r w:rsidR="00B3250D">
        <w:fldChar w:fldCharType="begin"/>
      </w:r>
      <w:r w:rsidR="00B3250D">
        <w:instrText xml:space="preserve"> SEQ Figure \* ARABIC </w:instrText>
      </w:r>
      <w:r w:rsidR="00B3250D">
        <w:fldChar w:fldCharType="separate"/>
      </w:r>
      <w:r w:rsidR="001B7B74">
        <w:rPr>
          <w:noProof/>
        </w:rPr>
        <w:t>15</w:t>
      </w:r>
      <w:r w:rsidR="00B3250D">
        <w:rPr>
          <w:noProof/>
        </w:rPr>
        <w:fldChar w:fldCharType="end"/>
      </w:r>
      <w:r>
        <w:t xml:space="preserve">: </w:t>
      </w:r>
      <w:r>
        <w:rPr>
          <w:b w:val="0"/>
          <w:bCs w:val="0"/>
        </w:rPr>
        <w:t>The Test Summary of a performance test</w:t>
      </w:r>
      <w:r w:rsidR="001A5B7B">
        <w:rPr>
          <w:b w:val="0"/>
          <w:bCs w:val="0"/>
        </w:rPr>
        <w:t xml:space="preserve"> inside the Unity Test Runner</w:t>
      </w:r>
      <w:r>
        <w:rPr>
          <w:b w:val="0"/>
          <w:bCs w:val="0"/>
        </w:rPr>
        <w:t>.</w:t>
      </w:r>
    </w:p>
    <w:p w14:paraId="46D59F16" w14:textId="2C40F345" w:rsidR="000342FD" w:rsidRDefault="00CF0DAA" w:rsidP="00F740AA">
      <w:pPr>
        <w:ind w:firstLine="0"/>
      </w:pPr>
      <w:r>
        <w:t xml:space="preserve">On </w:t>
      </w:r>
      <w:r w:rsidRPr="00CF0DAA">
        <w:rPr>
          <w:b/>
          <w:bCs/>
        </w:rPr>
        <w:t>Figure 15</w:t>
      </w:r>
      <w:r>
        <w:t xml:space="preserve"> </w:t>
      </w:r>
      <w:r w:rsidR="00EA4592">
        <w:t>the green tick</w:t>
      </w:r>
      <w:r w:rsidR="00C14F32">
        <w:t>s</w:t>
      </w:r>
      <w:r w:rsidR="00EA4592">
        <w:t xml:space="preserve"> indicate that </w:t>
      </w:r>
      <w:r w:rsidR="00C14F32">
        <w:t xml:space="preserve">the performance test named </w:t>
      </w:r>
      <w:r w:rsidRPr="00CF0DAA">
        <w:rPr>
          <w:rFonts w:ascii="Consolas" w:hAnsi="Consolas"/>
          <w:sz w:val="22"/>
          <w:szCs w:val="22"/>
        </w:rPr>
        <w:t>SpawnFireBalls_ReccommendedConfig_Min120FPS</w:t>
      </w:r>
      <w:r>
        <w:t xml:space="preserve"> was successful</w:t>
      </w:r>
      <w:r w:rsidR="00C14F32">
        <w:t>.</w:t>
      </w:r>
      <w:r w:rsidR="00525C7A">
        <w:t xml:space="preserve"> Moreover, we can see the Test Summary that contains the aforementioned information. However, there is one big problem with this summary window</w:t>
      </w:r>
      <w:r w:rsidR="0030406F">
        <w:t>, the data is truncated</w:t>
      </w:r>
      <w:r w:rsidR="006B5725">
        <w:t xml:space="preserve"> in case of large data</w:t>
      </w:r>
      <w:r w:rsidR="0030406F">
        <w:t xml:space="preserve">. Luckily, whenever a performance test is executed the results are saved to a platform specific location. In case of </w:t>
      </w:r>
      <w:r w:rsidR="00BC1DCA">
        <w:t xml:space="preserve">a </w:t>
      </w:r>
      <w:r w:rsidR="0030406F">
        <w:t>windows</w:t>
      </w:r>
      <w:r w:rsidR="00BC1DCA">
        <w:t xml:space="preserve"> operating system</w:t>
      </w:r>
      <w:r w:rsidR="0030406F">
        <w:t xml:space="preserve"> these are saved into </w:t>
      </w:r>
      <w:r w:rsidR="0030406F" w:rsidRPr="000342FD">
        <w:rPr>
          <w:rFonts w:ascii="Consolas" w:hAnsi="Consolas"/>
          <w:sz w:val="22"/>
          <w:szCs w:val="22"/>
        </w:rPr>
        <w:t>AppData\LocalLow\</w:t>
      </w:r>
      <w:r w:rsidR="000342FD">
        <w:rPr>
          <w:rFonts w:ascii="Consolas" w:hAnsi="Consolas"/>
          <w:sz w:val="22"/>
          <w:szCs w:val="22"/>
        </w:rPr>
        <w:t>&lt;CompanyName&gt;</w:t>
      </w:r>
      <w:r w:rsidR="0030406F" w:rsidRPr="000342FD">
        <w:rPr>
          <w:rFonts w:ascii="Consolas" w:hAnsi="Consolas"/>
          <w:sz w:val="22"/>
          <w:szCs w:val="22"/>
        </w:rPr>
        <w:t>\</w:t>
      </w:r>
      <w:r w:rsidR="000342FD">
        <w:rPr>
          <w:rFonts w:ascii="Consolas" w:hAnsi="Consolas"/>
          <w:sz w:val="22"/>
          <w:szCs w:val="22"/>
        </w:rPr>
        <w:t xml:space="preserve">&lt;ProjectName&gt;. </w:t>
      </w:r>
      <w:r w:rsidR="000342FD" w:rsidRPr="000342FD">
        <w:t xml:space="preserve">The results are saved into both </w:t>
      </w:r>
      <w:r w:rsidR="000342FD" w:rsidRPr="000342FD">
        <w:rPr>
          <w:rFonts w:ascii="Consolas" w:hAnsi="Consolas"/>
          <w:sz w:val="22"/>
          <w:szCs w:val="22"/>
        </w:rPr>
        <w:t>.xml</w:t>
      </w:r>
      <w:r w:rsidR="005F1ECC">
        <w:rPr>
          <w:rStyle w:val="Lbjegyzet-hivatkozs"/>
          <w:rFonts w:ascii="Consolas" w:hAnsi="Consolas"/>
          <w:sz w:val="22"/>
          <w:szCs w:val="22"/>
        </w:rPr>
        <w:footnoteReference w:id="50"/>
      </w:r>
      <w:r w:rsidR="000342FD" w:rsidRPr="000342FD">
        <w:rPr>
          <w:sz w:val="22"/>
          <w:szCs w:val="22"/>
        </w:rPr>
        <w:t xml:space="preserve"> </w:t>
      </w:r>
      <w:r w:rsidR="000342FD" w:rsidRPr="000342FD">
        <w:t xml:space="preserve">and </w:t>
      </w:r>
      <w:r w:rsidR="000342FD" w:rsidRPr="000342FD">
        <w:rPr>
          <w:rFonts w:ascii="Consolas" w:hAnsi="Consolas"/>
          <w:sz w:val="22"/>
          <w:szCs w:val="22"/>
        </w:rPr>
        <w:t>.json</w:t>
      </w:r>
      <w:r w:rsidR="005F1ECC">
        <w:rPr>
          <w:rStyle w:val="Lbjegyzet-hivatkozs"/>
          <w:rFonts w:ascii="Consolas" w:hAnsi="Consolas"/>
          <w:sz w:val="22"/>
          <w:szCs w:val="22"/>
        </w:rPr>
        <w:footnoteReference w:id="51"/>
      </w:r>
      <w:r w:rsidR="006C268C">
        <w:rPr>
          <w:rFonts w:ascii="Consolas" w:hAnsi="Consolas"/>
          <w:sz w:val="22"/>
          <w:szCs w:val="22"/>
        </w:rPr>
        <w:t xml:space="preserve"> </w:t>
      </w:r>
      <w:r w:rsidR="005F1ECC">
        <w:t>which</w:t>
      </w:r>
      <w:r w:rsidR="001C4EAC">
        <w:t xml:space="preserve"> extremely popular in game development</w:t>
      </w:r>
      <w:r w:rsidR="006C268C">
        <w:t>.</w:t>
      </w:r>
    </w:p>
    <w:p w14:paraId="5BAEDF03" w14:textId="1EE54F9A" w:rsidR="002D7984" w:rsidRPr="000342FD" w:rsidRDefault="002D7984" w:rsidP="00F740AA">
      <w:pPr>
        <w:ind w:firstLine="0"/>
      </w:pPr>
      <w:r w:rsidRPr="004B7D84">
        <w:rPr>
          <w:rFonts w:cs="Consolas"/>
          <w:noProof/>
          <w:color w:val="000000"/>
          <w:sz w:val="19"/>
          <w:szCs w:val="19"/>
          <w:lang w:eastAsia="hu-HU"/>
        </w:rPr>
        <mc:AlternateContent>
          <mc:Choice Requires="wps">
            <w:drawing>
              <wp:inline distT="0" distB="0" distL="0" distR="0" wp14:anchorId="5E2B95C5" wp14:editId="2F06F595">
                <wp:extent cx="5387340" cy="1465385"/>
                <wp:effectExtent l="0" t="0" r="22860" b="20955"/>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5385"/>
                        </a:xfrm>
                        <a:prstGeom prst="rect">
                          <a:avLst/>
                        </a:prstGeom>
                        <a:solidFill>
                          <a:srgbClr val="FFFFFF"/>
                        </a:solidFill>
                        <a:ln w="9525">
                          <a:solidFill>
                            <a:srgbClr val="000000"/>
                          </a:solidFill>
                          <a:miter lim="800000"/>
                          <a:headEnd/>
                          <a:tailEnd/>
                        </a:ln>
                      </wps:spPr>
                      <wps:txbx>
                        <w:txbxContent>
                          <w:p w14:paraId="67E5F5E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1B7B74" w:rsidRPr="00EB0661" w:rsidRDefault="001B7B74" w:rsidP="002D7984">
                            <w:pPr>
                              <w:pStyle w:val="Kd"/>
                              <w:ind w:left="0"/>
                              <w:rPr>
                                <w:rFonts w:cs="Consolas"/>
                                <w:color w:val="000000"/>
                                <w:szCs w:val="20"/>
                                <w:lang w:eastAsia="hu-HU"/>
                              </w:rPr>
                            </w:pPr>
                            <w:r>
                              <w:rPr>
                                <w:rFonts w:cs="Consolas"/>
                                <w:color w:val="000000"/>
                                <w:sz w:val="19"/>
                                <w:szCs w:val="19"/>
                                <w:lang w:eastAsia="hu-HU"/>
                              </w:rPr>
                              <w:t xml:space="preserve"> }</w:t>
                            </w:r>
                          </w:p>
                        </w:txbxContent>
                      </wps:txbx>
                      <wps:bodyPr rot="0" vert="horz" wrap="square" lIns="91440" tIns="45720" rIns="91440" bIns="45720" anchor="t" anchorCtr="0">
                        <a:noAutofit/>
                      </wps:bodyPr>
                    </wps:wsp>
                  </a:graphicData>
                </a:graphic>
              </wp:inline>
            </w:drawing>
          </mc:Choice>
          <mc:Fallback>
            <w:pict>
              <v:shape w14:anchorId="5E2B95C5" id="_x0000_s1029" type="#_x0000_t202" style="width:424.2pt;height:1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">
                <v:textbox>
                  <w:txbxContent>
                    <w:p w14:paraId="67E5F5E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7C17984C"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"OperatingSystem"</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"Windows 10  (10.0.0) 64bit"</w:t>
                      </w:r>
                      <w:r>
                        <w:rPr>
                          <w:rFonts w:ascii="Consolas" w:hAnsi="Consolas" w:cs="Consolas"/>
                          <w:color w:val="000000"/>
                          <w:sz w:val="19"/>
                          <w:szCs w:val="19"/>
                          <w:lang w:eastAsia="hu-HU"/>
                        </w:rPr>
                        <w:t>,</w:t>
                      </w:r>
                    </w:p>
                    <w:p w14:paraId="303AA5B4"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"DeviceModel"</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"X470 AORUS GAMING 7 WIFI (Gigabyte Technology Co., Ltd.)"</w:t>
                      </w:r>
                      <w:r>
                        <w:rPr>
                          <w:rFonts w:ascii="Consolas" w:hAnsi="Consolas" w:cs="Consolas"/>
                          <w:color w:val="000000"/>
                          <w:sz w:val="19"/>
                          <w:szCs w:val="19"/>
                          <w:lang w:eastAsia="hu-HU"/>
                        </w:rPr>
                        <w:t>,</w:t>
                      </w:r>
                    </w:p>
                    <w:p w14:paraId="54F3BB3D"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"DESKTOP-RNN8BGG"</w:t>
                      </w:r>
                      <w:r>
                        <w:rPr>
                          <w:rFonts w:ascii="Consolas" w:hAnsi="Consolas" w:cs="Consolas"/>
                          <w:color w:val="000000"/>
                          <w:sz w:val="19"/>
                          <w:szCs w:val="19"/>
                          <w:lang w:eastAsia="hu-HU"/>
                        </w:rPr>
                        <w:t>,</w:t>
                      </w:r>
                    </w:p>
                    <w:p w14:paraId="2562ECA0"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"ProcessorType"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"AMD Ryzen 7 3700X 8-Core Processor "</w:t>
                      </w:r>
                      <w:r>
                        <w:rPr>
                          <w:rFonts w:ascii="Consolas" w:hAnsi="Consolas" w:cs="Consolas"/>
                          <w:color w:val="000000"/>
                          <w:sz w:val="19"/>
                          <w:szCs w:val="19"/>
                          <w:lang w:eastAsia="hu-HU"/>
                        </w:rPr>
                        <w:t>,</w:t>
                      </w:r>
                    </w:p>
                    <w:p w14:paraId="5F1C8B51"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"ProcessorCount"</w:t>
                      </w:r>
                      <w:r>
                        <w:rPr>
                          <w:rFonts w:ascii="Consolas" w:hAnsi="Consolas" w:cs="Consolas"/>
                          <w:color w:val="000000"/>
                          <w:sz w:val="19"/>
                          <w:szCs w:val="19"/>
                          <w:lang w:eastAsia="hu-HU"/>
                        </w:rPr>
                        <w:t>: 16,</w:t>
                      </w:r>
                    </w:p>
                    <w:p w14:paraId="6519906B"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"GraphicsDeviceName"</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"NVIDIA GeForce GTX 760"</w:t>
                      </w:r>
                      <w:r>
                        <w:rPr>
                          <w:rFonts w:ascii="Consolas" w:hAnsi="Consolas" w:cs="Consolas"/>
                          <w:color w:val="000000"/>
                          <w:sz w:val="19"/>
                          <w:szCs w:val="19"/>
                          <w:lang w:eastAsia="hu-HU"/>
                        </w:rPr>
                        <w:t>,</w:t>
                      </w:r>
                    </w:p>
                    <w:p w14:paraId="20C64B97" w14:textId="77777777" w:rsidR="001B7B74" w:rsidRDefault="001B7B74" w:rsidP="002D798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2E75B6"/>
                          <w:sz w:val="19"/>
                          <w:szCs w:val="19"/>
                          <w:lang w:eastAsia="hu-HU"/>
                        </w:rPr>
                        <w:t>"SystemMemorySizeMB"</w:t>
                      </w:r>
                      <w:r>
                        <w:rPr>
                          <w:rFonts w:ascii="Consolas" w:hAnsi="Consolas" w:cs="Consolas"/>
                          <w:color w:val="000000"/>
                          <w:sz w:val="19"/>
                          <w:szCs w:val="19"/>
                          <w:lang w:eastAsia="hu-HU"/>
                        </w:rPr>
                        <w:t>: 16329</w:t>
                      </w:r>
                    </w:p>
                    <w:p w14:paraId="1C6FED9C" w14:textId="15FF54FE" w:rsidR="001B7B74" w:rsidRPr="00EB0661" w:rsidRDefault="001B7B74" w:rsidP="002D7984">
                      <w:pPr>
                        <w:pStyle w:val="Kd"/>
                        <w:ind w:left="0"/>
                        <w:rPr>
                          <w:rFonts w:cs="Consolas"/>
                          <w:color w:val="000000"/>
                          <w:szCs w:val="20"/>
                          <w:lang w:eastAsia="hu-HU"/>
                        </w:rPr>
                      </w:pPr>
                      <w:r>
                        <w:rPr>
                          <w:rFonts w:cs="Consolas"/>
                          <w:color w:val="000000"/>
                          <w:sz w:val="19"/>
                          <w:szCs w:val="19"/>
                          <w:lang w:eastAsia="hu-HU"/>
                        </w:rPr>
                        <w:t xml:space="preserve"> }</w:t>
                      </w:r>
                    </w:p>
                  </w:txbxContent>
                </v:textbox>
                <w10:anchorlock/>
              </v:shape>
            </w:pict>
          </mc:Fallback>
        </mc:AlternateContent>
      </w:r>
    </w:p>
    <w:p w14:paraId="099A164C" w14:textId="6BB9D616" w:rsidR="00C01516" w:rsidRPr="00456E9E" w:rsidRDefault="00C01516" w:rsidP="00C01516">
      <w:pPr>
        <w:pStyle w:val="Kpalrs"/>
        <w:rPr>
          <w:b w:val="0"/>
          <w:bCs w:val="0"/>
        </w:rPr>
      </w:pPr>
      <w:r>
        <w:t xml:space="preserve">Figure 16: </w:t>
      </w:r>
      <w:r w:rsidR="00456E9E">
        <w:rPr>
          <w:b w:val="0"/>
          <w:bCs w:val="0"/>
        </w:rPr>
        <w:t>The hardware</w:t>
      </w:r>
      <w:r w:rsidR="0068624D">
        <w:rPr>
          <w:b w:val="0"/>
          <w:bCs w:val="0"/>
        </w:rPr>
        <w:t xml:space="preserve"> info </w:t>
      </w:r>
      <w:r w:rsidR="008136AC">
        <w:rPr>
          <w:b w:val="0"/>
          <w:bCs w:val="0"/>
        </w:rPr>
        <w:t xml:space="preserve">inside the performance test results </w:t>
      </w:r>
      <w:r w:rsidR="008136AC" w:rsidRPr="008136AC">
        <w:rPr>
          <w:rFonts w:ascii="Consolas" w:hAnsi="Consolas"/>
          <w:b w:val="0"/>
          <w:bCs w:val="0"/>
          <w:sz w:val="20"/>
          <w:szCs w:val="20"/>
        </w:rPr>
        <w:t>.json</w:t>
      </w:r>
      <w:r w:rsidR="008136AC">
        <w:rPr>
          <w:b w:val="0"/>
          <w:bCs w:val="0"/>
        </w:rPr>
        <w:t>. In this thesis we will use the above config</w:t>
      </w:r>
      <w:r w:rsidR="00242909">
        <w:rPr>
          <w:b w:val="0"/>
          <w:bCs w:val="0"/>
        </w:rPr>
        <w:t>uration</w:t>
      </w:r>
      <w:r w:rsidR="008136AC">
        <w:rPr>
          <w:b w:val="0"/>
          <w:bCs w:val="0"/>
        </w:rPr>
        <w:t xml:space="preserve"> for performance testing.</w:t>
      </w:r>
    </w:p>
    <w:p w14:paraId="11AFE9AB" w14:textId="78A159F6" w:rsidR="00332858" w:rsidRDefault="00614DBF" w:rsidP="00614DBF">
      <w:pPr>
        <w:ind w:firstLine="0"/>
      </w:pPr>
      <w:r>
        <w:t>Although the results are saved into a human-readable file format</w:t>
      </w:r>
      <w:r w:rsidR="00A32136">
        <w:t xml:space="preserve"> our brain can’t really process 10 000+ sampled values by just looking at the them</w:t>
      </w:r>
      <w:r w:rsidR="005D4042">
        <w:t xml:space="preserve"> so an external tool is advised that can visualize the data.</w:t>
      </w:r>
      <w:r w:rsidR="00AC66E5">
        <w:t xml:space="preserve"> </w:t>
      </w:r>
      <w:r w:rsidR="00511408">
        <w:t>Fortunately,</w:t>
      </w:r>
      <w:r w:rsidR="00AC66E5">
        <w:t xml:space="preserve"> there is an external tool called the Unity Performance Benchmark Reporter</w:t>
      </w:r>
      <w:r w:rsidR="00FA5FCC">
        <w:t xml:space="preserve">. The Performance Benchmark Reporter produces a html report based on the </w:t>
      </w:r>
      <w:r w:rsidR="000C10FD">
        <w:t xml:space="preserve">persisted test results which can be opened in a browser for further </w:t>
      </w:r>
      <w:r w:rsidR="000C10FD">
        <w:lastRenderedPageBreak/>
        <w:t>examinations.</w:t>
      </w:r>
      <w:r w:rsidR="005D5CA6">
        <w:t xml:space="preserve"> </w:t>
      </w:r>
      <w:r w:rsidR="009C2C4D">
        <w:t>Moreover, from Unity 2019 there is an editor integrated tool called Performance Test Report</w:t>
      </w:r>
      <w:r w:rsidR="002361E6">
        <w:t>er</w:t>
      </w:r>
      <w:r w:rsidR="009C2C4D">
        <w:t xml:space="preserve">. This can also </w:t>
      </w:r>
      <w:r w:rsidR="008246FB">
        <w:t>visualize the</w:t>
      </w:r>
      <w:r w:rsidR="00D80463">
        <w:t xml:space="preserve"> result</w:t>
      </w:r>
      <w:r w:rsidR="00566CC4">
        <w:t>s</w:t>
      </w:r>
      <w:r w:rsidR="00D80463">
        <w:t xml:space="preserve"> of the executed performance test</w:t>
      </w:r>
      <w:r w:rsidR="00566CC4">
        <w:t>s</w:t>
      </w:r>
      <w:r w:rsidR="00A03793">
        <w:t xml:space="preserve"> allowing more faster iterations since no external tool is required. The Performance Test Report tool can also export the data into the popular </w:t>
      </w:r>
      <w:r w:rsidR="00A03793" w:rsidRPr="00C37246">
        <w:rPr>
          <w:rFonts w:ascii="Consolas" w:hAnsi="Consolas"/>
          <w:sz w:val="22"/>
          <w:szCs w:val="22"/>
        </w:rPr>
        <w:t>.csv</w:t>
      </w:r>
      <w:r w:rsidR="008C64CE">
        <w:rPr>
          <w:rStyle w:val="Lbjegyzet-hivatkozs"/>
          <w:rFonts w:ascii="Consolas" w:hAnsi="Consolas"/>
          <w:sz w:val="22"/>
          <w:szCs w:val="22"/>
        </w:rPr>
        <w:footnoteReference w:id="52"/>
      </w:r>
      <w:r w:rsidR="00A03793" w:rsidRPr="00C37246">
        <w:rPr>
          <w:sz w:val="22"/>
          <w:szCs w:val="22"/>
        </w:rPr>
        <w:t xml:space="preserve"> </w:t>
      </w:r>
      <w:r w:rsidR="00A03793">
        <w:t>file format,</w:t>
      </w:r>
      <w:r w:rsidR="00C37246">
        <w:t xml:space="preserve"> allowing developers to easily import their results into tools like</w:t>
      </w:r>
      <w:r w:rsidR="008F31FA">
        <w:t xml:space="preserve"> Microsoft</w:t>
      </w:r>
      <w:r w:rsidR="00C37246">
        <w:t xml:space="preserve"> Excel and Power BI</w:t>
      </w:r>
      <w:r w:rsidR="007C4B41">
        <w:rPr>
          <w:rStyle w:val="Lbjegyzet-hivatkozs"/>
        </w:rPr>
        <w:footnoteReference w:id="53"/>
      </w:r>
      <w:r w:rsidR="00C37246">
        <w:t>.</w:t>
      </w:r>
      <w:r w:rsidR="000F0B74">
        <w:t xml:space="preserve"> In this thesis we will use the Performance Test Report tool for faster iterations.</w:t>
      </w:r>
    </w:p>
    <w:p w14:paraId="35D9B56C" w14:textId="77777777" w:rsidR="009049A9" w:rsidRDefault="009049A9" w:rsidP="00B526F1">
      <w:pPr>
        <w:pStyle w:val="Kp"/>
        <w:spacing w:before="120"/>
      </w:pPr>
      <w:r>
        <w:rPr>
          <w:noProof/>
        </w:rPr>
        <w:drawing>
          <wp:inline distT="0" distB="0" distL="0" distR="0" wp14:anchorId="61DE4F24" wp14:editId="54B6FB19">
            <wp:extent cx="5260731" cy="1525905"/>
            <wp:effectExtent l="114300" t="95250" r="111760" b="933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64988" cy="1527140"/>
                    </a:xfrm>
                    <a:prstGeom prst="rect">
                      <a:avLst/>
                    </a:prstGeom>
                    <a:effectLst>
                      <a:outerShdw blurRad="63500" sx="102000" sy="102000" algn="ctr" rotWithShape="0">
                        <a:prstClr val="black">
                          <a:alpha val="40000"/>
                        </a:prstClr>
                      </a:outerShdw>
                    </a:effectLst>
                  </pic:spPr>
                </pic:pic>
              </a:graphicData>
            </a:graphic>
          </wp:inline>
        </w:drawing>
      </w:r>
    </w:p>
    <w:p w14:paraId="6E4258EC" w14:textId="48EFC32F" w:rsidR="0071507C" w:rsidRDefault="009049A9" w:rsidP="00FF24C7">
      <w:pPr>
        <w:pStyle w:val="Kpalrs"/>
        <w:rPr>
          <w:b w:val="0"/>
          <w:bCs w:val="0"/>
        </w:rPr>
      </w:pPr>
      <w:r>
        <w:t xml:space="preserve">Figure </w:t>
      </w:r>
      <w:r w:rsidR="00854160">
        <w:t xml:space="preserve">17: </w:t>
      </w:r>
      <w:r w:rsidR="00854160">
        <w:rPr>
          <w:b w:val="0"/>
          <w:bCs w:val="0"/>
        </w:rPr>
        <w:t xml:space="preserve">The </w:t>
      </w:r>
      <w:r w:rsidR="00465341">
        <w:rPr>
          <w:b w:val="0"/>
          <w:bCs w:val="0"/>
        </w:rPr>
        <w:t xml:space="preserve">Performance Test Report </w:t>
      </w:r>
      <w:r w:rsidR="00047FC8">
        <w:rPr>
          <w:b w:val="0"/>
          <w:bCs w:val="0"/>
        </w:rPr>
        <w:t>t</w:t>
      </w:r>
      <w:r w:rsidR="00465341">
        <w:rPr>
          <w:b w:val="0"/>
          <w:bCs w:val="0"/>
        </w:rPr>
        <w:t>ool</w:t>
      </w:r>
      <w:r w:rsidR="00047FC8">
        <w:rPr>
          <w:b w:val="0"/>
          <w:bCs w:val="0"/>
        </w:rPr>
        <w:t xml:space="preserve"> showing the visualized frame times.</w:t>
      </w:r>
    </w:p>
    <w:p w14:paraId="1B6B8AFF" w14:textId="3C00A2D1" w:rsidR="00D450BB" w:rsidRDefault="00AB179B" w:rsidP="00D450BB">
      <w:pPr>
        <w:spacing w:after="0"/>
        <w:ind w:firstLine="425"/>
      </w:pPr>
      <w:r>
        <w:t>One of the biggest advantage of this integrated performance tool family is that we can natively run these tests on the target platforms.</w:t>
      </w:r>
      <w:r w:rsidR="00084EF6">
        <w:t xml:space="preserve"> Via </w:t>
      </w:r>
      <w:r w:rsidR="00084EF6" w:rsidRPr="00084EF6">
        <w:rPr>
          <w:rFonts w:ascii="Consolas" w:hAnsi="Consolas"/>
          <w:sz w:val="22"/>
          <w:szCs w:val="22"/>
        </w:rPr>
        <w:t>I</w:t>
      </w:r>
      <w:r w:rsidR="0029028A" w:rsidRPr="00084EF6">
        <w:rPr>
          <w:rFonts w:ascii="Consolas" w:hAnsi="Consolas"/>
          <w:sz w:val="22"/>
          <w:szCs w:val="22"/>
        </w:rPr>
        <w:t>p</w:t>
      </w:r>
      <w:r w:rsidR="00084EF6" w:rsidRPr="00084EF6">
        <w:rPr>
          <w:rFonts w:ascii="Consolas" w:hAnsi="Consolas"/>
          <w:sz w:val="22"/>
          <w:szCs w:val="22"/>
        </w:rPr>
        <w:t>rebuildSetup</w:t>
      </w:r>
      <w:r w:rsidR="00084EF6">
        <w:t xml:space="preserve"> interface we can implement a setup method that is automatically called before the performance test is executed by the Unity Test Runner.</w:t>
      </w:r>
      <w:r w:rsidR="00CF2C14">
        <w:t xml:space="preserve"> </w:t>
      </w:r>
      <w:r w:rsidR="00CF2C14" w:rsidRPr="00CF2C14">
        <w:t xml:space="preserve">This allows </w:t>
      </w:r>
      <w:r w:rsidR="00CF2C14">
        <w:t>the developers</w:t>
      </w:r>
      <w:r w:rsidR="00CF2C14" w:rsidRPr="00CF2C14">
        <w:t xml:space="preserve"> to flexibly build the player for performance tests using the same Unity project against different platforms, render threading modes, player graphics APIs, scripting implementations, and XR-enabled settings such as stereo rendering path and VR SDKs.</w:t>
      </w:r>
      <w:r w:rsidR="00CF2C14">
        <w:t xml:space="preserve"> </w:t>
      </w:r>
      <w:r w:rsidR="00453B1E">
        <w:t xml:space="preserve">Since this allows a common project for all target platforms a convenient way to run these tests is to use a command line. Using a command line allows the developers to pass arguments to the aforementioned setup method where these arguments can be parsed and a </w:t>
      </w:r>
      <w:r w:rsidR="00207E78">
        <w:t>desired and</w:t>
      </w:r>
      <w:r w:rsidR="0072401F">
        <w:t xml:space="preserve"> </w:t>
      </w:r>
      <w:r w:rsidR="004D6B1B">
        <w:t xml:space="preserve">customized </w:t>
      </w:r>
      <w:r w:rsidR="00453B1E">
        <w:t>player can be built</w:t>
      </w:r>
      <w:r w:rsidR="00A576C8">
        <w:t xml:space="preserve"> for running the performance tests</w:t>
      </w:r>
      <w:r w:rsidR="00453B1E">
        <w:t>.</w:t>
      </w:r>
    </w:p>
    <w:p w14:paraId="3325D96A" w14:textId="4E129671" w:rsidR="00D450BB" w:rsidRDefault="00D450BB" w:rsidP="00D450BB">
      <w:pPr>
        <w:spacing w:after="0" w:line="240" w:lineRule="auto"/>
        <w:ind w:firstLine="0"/>
        <w:jc w:val="left"/>
      </w:pPr>
      <w:r>
        <w:br w:type="page"/>
      </w:r>
    </w:p>
    <w:p w14:paraId="4924A36B" w14:textId="4D016AF6" w:rsidR="00827107" w:rsidRPr="00827107" w:rsidRDefault="00AA1611" w:rsidP="00827107">
      <w:pPr>
        <w:pStyle w:val="Cmsor3"/>
      </w:pPr>
      <w:bookmarkStart w:id="28" w:name="_Toc58162408"/>
      <w:r>
        <w:lastRenderedPageBreak/>
        <w:t>Performance test examples</w:t>
      </w:r>
      <w:bookmarkEnd w:id="28"/>
    </w:p>
    <w:p w14:paraId="7C0922C5" w14:textId="6055F985" w:rsidR="00E575D7" w:rsidRDefault="00205C6C" w:rsidP="00E575D7">
      <w:pPr>
        <w:ind w:firstLine="425"/>
      </w:pPr>
      <w:r>
        <w:t xml:space="preserve">One of the easiest way to illustrate how useful performance testing can be </w:t>
      </w:r>
      <w:r w:rsidR="00B013F4">
        <w:t>and how powerful the PTE API is</w:t>
      </w:r>
      <w:r w:rsidR="00416C2A">
        <w:t>, is</w:t>
      </w:r>
      <w:r w:rsidR="00B013F4">
        <w:t xml:space="preserve"> to use illustrate it with examples.</w:t>
      </w:r>
      <w:r w:rsidR="00A95FCD">
        <w:t xml:space="preserve"> </w:t>
      </w:r>
      <w:r w:rsidR="008C369A">
        <w:t xml:space="preserve">The code and the project we use in this sub-section can be found on </w:t>
      </w:r>
      <w:r w:rsidR="00416C2A">
        <w:t>the thesis’ GitHub repository</w:t>
      </w:r>
      <w:r w:rsidR="00AD0FB0">
        <w:rPr>
          <w:rStyle w:val="Lbjegyzet-hivatkozs"/>
        </w:rPr>
        <w:footnoteReference w:id="54"/>
      </w:r>
      <w:r w:rsidR="00416C2A">
        <w:t>.</w:t>
      </w:r>
    </w:p>
    <w:p w14:paraId="5D524938" w14:textId="322DD8A6" w:rsidR="00AD0FB0" w:rsidRDefault="00AD0FB0" w:rsidP="00AD0FB0">
      <w:pPr>
        <w:pStyle w:val="Cmsor4"/>
      </w:pPr>
      <w:r>
        <w:t>Enforcing loading times example</w:t>
      </w:r>
    </w:p>
    <w:p w14:paraId="02E79638" w14:textId="01E6C642" w:rsidR="002166BA" w:rsidRDefault="00AD0FB0" w:rsidP="002166BA">
      <w:pPr>
        <w:ind w:firstLine="425"/>
      </w:pPr>
      <w:r>
        <w:t xml:space="preserve">It is a common </w:t>
      </w:r>
      <w:r w:rsidR="00442AD0">
        <w:t>performance and optimization goal that the game should load fast. This can be crucial in both AAA titles and in simple mobile games.</w:t>
      </w:r>
      <w:r w:rsidR="00C3341F">
        <w:t xml:space="preserve"> </w:t>
      </w:r>
      <w:r w:rsidR="00322FAB">
        <w:t>E.g. with long loading times we can easily break the illusion of a RPG</w:t>
      </w:r>
      <w:r w:rsidR="00F93DFD">
        <w:t xml:space="preserve"> thus the joy of the player</w:t>
      </w:r>
      <w:r w:rsidR="001C17EA">
        <w:t>.</w:t>
      </w:r>
      <w:r w:rsidR="0051039C">
        <w:t xml:space="preserve"> </w:t>
      </w:r>
      <w:r w:rsidR="001C17EA">
        <w:t xml:space="preserve">The same applies to </w:t>
      </w:r>
      <w:r w:rsidR="00866B22">
        <w:t>simple casual mobile game</w:t>
      </w:r>
      <w:r w:rsidR="00F97720">
        <w:t>s</w:t>
      </w:r>
      <w:r w:rsidR="00866B22">
        <w:t>. If the user ha</w:t>
      </w:r>
      <w:r w:rsidR="00FF0397">
        <w:t>s</w:t>
      </w:r>
      <w:r w:rsidR="00866B22">
        <w:t xml:space="preserve"> to wait 5-10 seconds for a new level to load where levels are changed frequently</w:t>
      </w:r>
      <w:r w:rsidR="00FF0397">
        <w:t xml:space="preserve"> and we even put adds after each level</w:t>
      </w:r>
      <w:r w:rsidR="00FE708B">
        <w:t xml:space="preserve"> </w:t>
      </w:r>
      <w:r w:rsidR="00FF0397">
        <w:t xml:space="preserve">(which we should absolutely not) </w:t>
      </w:r>
      <w:r w:rsidR="00FE708B">
        <w:t xml:space="preserve">then our user will be dissatisfied quite fast and our game will belong to the group </w:t>
      </w:r>
      <w:r w:rsidR="00935E54">
        <w:t>of “</w:t>
      </w:r>
      <w:r w:rsidR="00FE708B">
        <w:t>installed for 10 minutes”.</w:t>
      </w:r>
      <w:r w:rsidR="005478F3">
        <w:t xml:space="preserve"> While reducing the adds is a marketing strategy</w:t>
      </w:r>
      <w:r w:rsidR="00BF5E22">
        <w:t>,</w:t>
      </w:r>
      <w:r w:rsidR="005478F3">
        <w:t xml:space="preserve"> optimizing the loading times </w:t>
      </w:r>
      <w:r w:rsidR="006C3205">
        <w:t xml:space="preserve">usually </w:t>
      </w:r>
      <w:r w:rsidR="005478F3">
        <w:t>requires an engineer.</w:t>
      </w:r>
      <w:r w:rsidR="00A5131E">
        <w:t xml:space="preserve"> In </w:t>
      </w:r>
      <w:r w:rsidR="002166BA">
        <w:t xml:space="preserve">this example we will analyze the performance test written for enforcing a previously set optimization goal for loading times. The example is located </w:t>
      </w:r>
      <w:r w:rsidR="007100D8">
        <w:t>in</w:t>
      </w:r>
      <w:r w:rsidR="001127F9">
        <w:t xml:space="preserve"> the GitHub repository under, </w:t>
      </w:r>
      <w:r w:rsidR="001127F9" w:rsidRPr="00E03256">
        <w:rPr>
          <w:rFonts w:ascii="Consolas" w:hAnsi="Consolas"/>
          <w:sz w:val="22"/>
          <w:szCs w:val="22"/>
        </w:rPr>
        <w:t>Optimization Examples\Assets\Scenes\Performance Test Examples</w:t>
      </w:r>
      <w:r w:rsidR="001127F9">
        <w:t>.</w:t>
      </w:r>
    </w:p>
    <w:p w14:paraId="33EFAD09" w14:textId="749A9BC2" w:rsidR="00E03256" w:rsidRDefault="00BF0A09" w:rsidP="009119A3">
      <w:pPr>
        <w:spacing w:after="0"/>
        <w:ind w:firstLine="425"/>
      </w:pPr>
      <w:r>
        <w:t xml:space="preserve">The game consists of three extremely simple </w:t>
      </w:r>
      <w:r w:rsidR="009119A3">
        <w:t xml:space="preserve">scenes. </w:t>
      </w:r>
    </w:p>
    <w:p w14:paraId="6A566785" w14:textId="3CC3226F" w:rsidR="009119A3" w:rsidRDefault="009119A3" w:rsidP="009119A3">
      <w:pPr>
        <w:pStyle w:val="Listaszerbekezds"/>
        <w:numPr>
          <w:ilvl w:val="0"/>
          <w:numId w:val="38"/>
        </w:numPr>
        <w:spacing w:after="0"/>
        <w:ind w:left="1139" w:hanging="357"/>
      </w:pPr>
      <w:r w:rsidRPr="009119A3">
        <w:t>Main Menu</w:t>
      </w:r>
      <w:r>
        <w:t xml:space="preserve"> – a simple menu</w:t>
      </w:r>
      <w:r w:rsidR="0087428A">
        <w:t xml:space="preserve"> scene</w:t>
      </w:r>
      <w:r>
        <w:t xml:space="preserve"> with </w:t>
      </w:r>
      <w:r w:rsidR="000F7188">
        <w:t>2</w:t>
      </w:r>
      <w:r>
        <w:t xml:space="preserve"> </w:t>
      </w:r>
      <w:r w:rsidR="0087428A">
        <w:t>level selection button</w:t>
      </w:r>
      <w:r w:rsidR="00610AF0">
        <w:t>s</w:t>
      </w:r>
      <w:r w:rsidR="00EB2FFE">
        <w:t>.</w:t>
      </w:r>
    </w:p>
    <w:p w14:paraId="05889DA0" w14:textId="475DF40F" w:rsidR="009119A3" w:rsidRDefault="009119A3" w:rsidP="009119A3">
      <w:pPr>
        <w:pStyle w:val="Listaszerbekezds"/>
        <w:numPr>
          <w:ilvl w:val="0"/>
          <w:numId w:val="38"/>
        </w:numPr>
        <w:spacing w:after="0"/>
        <w:ind w:left="1139" w:hanging="357"/>
      </w:pPr>
      <w:r w:rsidRPr="009119A3">
        <w:t>Dragon Level</w:t>
      </w:r>
      <w:r w:rsidR="001B1DC2">
        <w:t xml:space="preserve"> </w:t>
      </w:r>
      <w:r w:rsidR="00643EF5">
        <w:t>–</w:t>
      </w:r>
      <w:r w:rsidR="001B1DC2">
        <w:t xml:space="preserve"> </w:t>
      </w:r>
      <w:r w:rsidR="00643EF5">
        <w:t xml:space="preserve">a level where </w:t>
      </w:r>
      <w:r w:rsidR="008C3023">
        <w:t>the player</w:t>
      </w:r>
      <w:r w:rsidR="00643EF5">
        <w:t xml:space="preserve"> can shoot fireballs on a dragon</w:t>
      </w:r>
      <w:r w:rsidR="00EB2FFE">
        <w:t>.</w:t>
      </w:r>
    </w:p>
    <w:p w14:paraId="50C70E66" w14:textId="755CD7FF" w:rsidR="009119A3" w:rsidRDefault="009119A3" w:rsidP="009119A3">
      <w:pPr>
        <w:pStyle w:val="Listaszerbekezds"/>
        <w:numPr>
          <w:ilvl w:val="0"/>
          <w:numId w:val="38"/>
        </w:numPr>
        <w:spacing w:after="0"/>
        <w:ind w:left="1139" w:hanging="357"/>
      </w:pPr>
      <w:r w:rsidRPr="009119A3">
        <w:t>Empty Level</w:t>
      </w:r>
      <w:r w:rsidR="00643EF5">
        <w:t xml:space="preserve"> – an empty level that can be loaded rapidly</w:t>
      </w:r>
      <w:r>
        <w:t>.</w:t>
      </w:r>
    </w:p>
    <w:p w14:paraId="0DC993AA" w14:textId="77777777" w:rsidR="009610FA" w:rsidRDefault="00816F4E" w:rsidP="009610FA">
      <w:pPr>
        <w:ind w:firstLine="0"/>
      </w:pPr>
      <w:r>
        <w:t xml:space="preserve">All the relevant scripts are located under the </w:t>
      </w:r>
      <w:r w:rsidRPr="00816F4E">
        <w:t xml:space="preserve">Performance Test </w:t>
      </w:r>
      <w:r w:rsidR="00D14C19" w:rsidRPr="00816F4E">
        <w:t>Examples</w:t>
      </w:r>
      <w:r w:rsidR="00D14C19">
        <w:t>’</w:t>
      </w:r>
      <w:r w:rsidR="00357625">
        <w:t xml:space="preserve"> Script</w:t>
      </w:r>
      <w:r w:rsidRPr="00816F4E">
        <w:t xml:space="preserve"> </w:t>
      </w:r>
      <w:r w:rsidR="00E54DD2">
        <w:t>folder.</w:t>
      </w:r>
      <w:r>
        <w:t xml:space="preserve"> </w:t>
      </w:r>
      <w:r w:rsidR="00656E14">
        <w:t xml:space="preserve">The </w:t>
      </w:r>
      <w:r w:rsidR="00656E14" w:rsidRPr="00A856CC">
        <w:rPr>
          <w:rFonts w:ascii="Consolas" w:hAnsi="Consolas"/>
          <w:sz w:val="22"/>
          <w:szCs w:val="22"/>
        </w:rPr>
        <w:t>DragonMover.cs</w:t>
      </w:r>
      <w:r w:rsidR="00656E14" w:rsidRPr="00A856CC">
        <w:rPr>
          <w:sz w:val="22"/>
          <w:szCs w:val="22"/>
        </w:rPr>
        <w:t xml:space="preserve"> </w:t>
      </w:r>
      <w:r w:rsidR="00656E14">
        <w:t xml:space="preserve">script moves the dragon automatically </w:t>
      </w:r>
      <w:r w:rsidR="00A856CC">
        <w:t xml:space="preserve">on the terrain while the </w:t>
      </w:r>
      <w:r w:rsidR="00A856CC" w:rsidRPr="00A856CC">
        <w:rPr>
          <w:rFonts w:ascii="Consolas" w:hAnsi="Consolas"/>
          <w:sz w:val="22"/>
          <w:szCs w:val="22"/>
        </w:rPr>
        <w:t>FireBallSpawner.cs</w:t>
      </w:r>
      <w:r w:rsidR="00A856CC" w:rsidRPr="00A856CC">
        <w:rPr>
          <w:sz w:val="22"/>
          <w:szCs w:val="22"/>
        </w:rPr>
        <w:t xml:space="preserve"> </w:t>
      </w:r>
      <w:r w:rsidR="00A856CC">
        <w:t xml:space="preserve">script shoots fire balls towards the dragon from the sky. </w:t>
      </w:r>
      <w:r w:rsidR="00DA046D">
        <w:t xml:space="preserve">The </w:t>
      </w:r>
      <w:r w:rsidR="00DA046D" w:rsidRPr="00DA046D">
        <w:rPr>
          <w:rFonts w:ascii="Consolas" w:hAnsi="Consolas"/>
          <w:sz w:val="22"/>
          <w:szCs w:val="22"/>
        </w:rPr>
        <w:t>MainMenuController.cs</w:t>
      </w:r>
      <w:r w:rsidR="00DA046D" w:rsidRPr="00DA046D">
        <w:rPr>
          <w:sz w:val="22"/>
          <w:szCs w:val="22"/>
        </w:rPr>
        <w:t xml:space="preserve"> </w:t>
      </w:r>
      <w:r w:rsidR="00DA046D">
        <w:t>handles the UI actions in the Main Menu scene.</w:t>
      </w:r>
      <w:r w:rsidR="002F3E59">
        <w:t xml:space="preserve"> </w:t>
      </w:r>
    </w:p>
    <w:p w14:paraId="396882FA" w14:textId="10ED2F1D" w:rsidR="00A27C81" w:rsidRDefault="005820A6" w:rsidP="004B51BA">
      <w:pPr>
        <w:spacing w:after="240"/>
        <w:ind w:firstLine="425"/>
      </w:pPr>
      <w:r>
        <w:t xml:space="preserve">At the beginning of the development there </w:t>
      </w:r>
      <w:r w:rsidR="00913CF3">
        <w:t>was</w:t>
      </w:r>
      <w:r>
        <w:t xml:space="preserve"> a problem about loading the dragon scene. There were so many initialization </w:t>
      </w:r>
      <w:r w:rsidR="00636C0C">
        <w:t>logics</w:t>
      </w:r>
      <w:r>
        <w:t xml:space="preserve"> in Awake and Start messages that loading the scene took several seconds. Because of this an optimization goal was</w:t>
      </w:r>
      <w:r w:rsidR="00515087">
        <w:t xml:space="preserve"> defined for </w:t>
      </w:r>
      <w:r w:rsidR="00580192">
        <w:t xml:space="preserve">level </w:t>
      </w:r>
      <w:r w:rsidR="00515087">
        <w:t>loading times</w:t>
      </w:r>
      <w:r w:rsidR="00580192">
        <w:t xml:space="preserve"> stating that “</w:t>
      </w:r>
      <w:r w:rsidR="00580192" w:rsidRPr="00580192">
        <w:t>Levels should load under 2 seconds on the recommended configuration</w:t>
      </w:r>
      <w:r w:rsidR="00580192">
        <w:t>”</w:t>
      </w:r>
      <w:r w:rsidR="00515087">
        <w:t>.</w:t>
      </w:r>
      <w:r w:rsidR="00AA114D">
        <w:t xml:space="preserve"> </w:t>
      </w:r>
      <w:r w:rsidR="00E36728">
        <w:t xml:space="preserve">Luckily </w:t>
      </w:r>
      <w:r w:rsidR="00482989">
        <w:t xml:space="preserve">the acceptance criteria (the team follows an agile development </w:t>
      </w:r>
      <w:r w:rsidR="00482989">
        <w:lastRenderedPageBreak/>
        <w:t xml:space="preserve">process) required </w:t>
      </w:r>
      <w:r w:rsidR="00E36728">
        <w:t>performance tests</w:t>
      </w:r>
      <w:r w:rsidR="001E6763">
        <w:t>, so a</w:t>
      </w:r>
      <w:r w:rsidR="009610FA">
        <w:t>n asserted</w:t>
      </w:r>
      <w:r w:rsidR="001E6763">
        <w:t xml:space="preserve"> </w:t>
      </w:r>
      <w:r w:rsidR="009610FA">
        <w:t xml:space="preserve">performance </w:t>
      </w:r>
      <w:r w:rsidR="001E6763">
        <w:t>test</w:t>
      </w:r>
      <w:r w:rsidR="00E36728">
        <w:t xml:space="preserve"> w</w:t>
      </w:r>
      <w:r w:rsidR="001E6763">
        <w:t>as</w:t>
      </w:r>
      <w:r w:rsidR="00E36728">
        <w:t xml:space="preserve"> written </w:t>
      </w:r>
      <w:r w:rsidR="001E6763">
        <w:t>in order to</w:t>
      </w:r>
      <w:r w:rsidR="00E36728">
        <w:t xml:space="preserve"> enforc</w:t>
      </w:r>
      <w:r w:rsidR="001E6763">
        <w:t>e the optimization goal</w:t>
      </w:r>
      <w:r w:rsidR="00E36728">
        <w:t xml:space="preserve"> through the development process</w:t>
      </w:r>
      <w:r w:rsidR="00482989">
        <w:t>.</w:t>
      </w:r>
      <w:r w:rsidR="00974B24">
        <w:t xml:space="preserve"> </w:t>
      </w:r>
    </w:p>
    <w:p w14:paraId="62CB7797" w14:textId="39A4CF96" w:rsidR="00615A2A" w:rsidRDefault="00974B24" w:rsidP="004B51BA">
      <w:pPr>
        <w:spacing w:after="240"/>
        <w:ind w:firstLine="425"/>
      </w:pPr>
      <w:r>
        <w:t>It is</w:t>
      </w:r>
      <w:r w:rsidR="00A27C81">
        <w:t xml:space="preserve"> </w:t>
      </w:r>
      <w:r>
        <w:t xml:space="preserve">important to structure our code logically but since level loading </w:t>
      </w:r>
      <w:r w:rsidR="004C42B9">
        <w:t xml:space="preserve">is not just a simple method but a complex process it can not be </w:t>
      </w:r>
      <w:r w:rsidR="004C259F">
        <w:t xml:space="preserve">placed under MainMenuController’s performance tests in spite of the fact that level loading is exclusively handled by this script. </w:t>
      </w:r>
      <w:r w:rsidR="001806EC">
        <w:t xml:space="preserve">Moreover, performance tests should be as close as possible to the </w:t>
      </w:r>
      <w:r w:rsidR="00964AC9">
        <w:t>real-world</w:t>
      </w:r>
      <w:r w:rsidR="001806EC">
        <w:t xml:space="preserve"> use-case</w:t>
      </w:r>
      <w:r w:rsidR="00964AC9">
        <w:t>s (with some exceptions e.g. breakpoint test)</w:t>
      </w:r>
      <w:r w:rsidR="001806EC">
        <w:t xml:space="preserve"> thus </w:t>
      </w:r>
      <w:r w:rsidR="00964AC9">
        <w:t xml:space="preserve">it is advised to execute them as a user would execute the specific scenario. </w:t>
      </w:r>
      <w:r w:rsidR="00A27C81">
        <w:t>The l</w:t>
      </w:r>
      <w:r w:rsidR="00CB10A9">
        <w:t>oading time</w:t>
      </w:r>
      <w:r w:rsidR="00483CA2">
        <w:t>s</w:t>
      </w:r>
      <w:r w:rsidR="00CB10A9">
        <w:t xml:space="preserve"> performance </w:t>
      </w:r>
      <w:r w:rsidR="00F700A8">
        <w:t xml:space="preserve">test are located under </w:t>
      </w:r>
      <w:r w:rsidR="009610FA">
        <w:t xml:space="preserve">the folder structure </w:t>
      </w:r>
      <w:r w:rsidR="00F700A8" w:rsidRPr="00F700A8">
        <w:rPr>
          <w:rFonts w:ascii="Consolas" w:hAnsi="Consolas"/>
          <w:sz w:val="22"/>
          <w:szCs w:val="22"/>
        </w:rPr>
        <w:t>Assets\</w:t>
      </w:r>
      <w:r w:rsidR="003B2844" w:rsidRPr="00F700A8">
        <w:rPr>
          <w:rFonts w:ascii="Consolas" w:hAnsi="Consolas"/>
          <w:sz w:val="22"/>
          <w:szCs w:val="22"/>
        </w:rPr>
        <w:t>Tests\Performance\Performance Test Examples</w:t>
      </w:r>
      <w:r w:rsidR="00F700A8">
        <w:rPr>
          <w:rFonts w:ascii="Consolas" w:hAnsi="Consolas"/>
          <w:sz w:val="22"/>
          <w:szCs w:val="22"/>
        </w:rPr>
        <w:t xml:space="preserve"> </w:t>
      </w:r>
      <w:r w:rsidR="00F700A8">
        <w:t xml:space="preserve">inside the </w:t>
      </w:r>
      <w:r w:rsidR="00F700A8" w:rsidRPr="00F700A8">
        <w:rPr>
          <w:rFonts w:ascii="Consolas" w:hAnsi="Consolas"/>
          <w:sz w:val="22"/>
          <w:szCs w:val="22"/>
        </w:rPr>
        <w:t>LevelLoadingPerformanceTests.cs</w:t>
      </w:r>
      <w:r w:rsidR="00F700A8" w:rsidRPr="00F700A8">
        <w:rPr>
          <w:sz w:val="22"/>
          <w:szCs w:val="22"/>
        </w:rPr>
        <w:t xml:space="preserve"> </w:t>
      </w:r>
      <w:r w:rsidR="00F700A8">
        <w:t>script.</w:t>
      </w:r>
    </w:p>
    <w:p w14:paraId="63FF7FFB" w14:textId="0A093EBD" w:rsidR="007D5876" w:rsidRPr="00953E62" w:rsidRDefault="00EE10E8" w:rsidP="007D5876">
      <w:pPr>
        <w:spacing w:after="240"/>
        <w:ind w:firstLine="425"/>
      </w:pPr>
      <w:r>
        <w:t xml:space="preserve">The Unity </w:t>
      </w:r>
      <w:r w:rsidR="000204E5">
        <w:t>Test Framework is built on top of N</w:t>
      </w:r>
      <w:r w:rsidR="0029028A">
        <w:t>u</w:t>
      </w:r>
      <w:r w:rsidR="000204E5">
        <w:t xml:space="preserve">nit therefore </w:t>
      </w:r>
      <w:r w:rsidR="00A93EE6">
        <w:t>the whole testing concept is the same as in N</w:t>
      </w:r>
      <w:r w:rsidR="0029028A">
        <w:t>u</w:t>
      </w:r>
      <w:r w:rsidR="00A93EE6">
        <w:t xml:space="preserve">nit. </w:t>
      </w:r>
      <w:r w:rsidR="008B2E5B">
        <w:t xml:space="preserve">An instance of the test is created, setup methods are called and after all of the tests are </w:t>
      </w:r>
      <w:r w:rsidR="00534B64">
        <w:t>finished</w:t>
      </w:r>
      <w:r w:rsidR="008B2E5B">
        <w:t xml:space="preserve"> the tear down methods are executed.</w:t>
      </w:r>
      <w:r w:rsidR="00613357">
        <w:t xml:space="preserve"> The Unity Test Framework extended the available setup and tear down </w:t>
      </w:r>
      <w:r w:rsidR="007C25ED">
        <w:t>handlers</w:t>
      </w:r>
      <w:r w:rsidR="00613357">
        <w:t xml:space="preserve"> so they are fit into the engine</w:t>
      </w:r>
      <w:r w:rsidR="00534B64">
        <w:t xml:space="preserve"> scripting mechanism</w:t>
      </w:r>
      <w:r w:rsidR="00613357">
        <w:t xml:space="preserve">. E.g. </w:t>
      </w:r>
      <w:r w:rsidR="00E84708">
        <w:t xml:space="preserve">the code snippet </w:t>
      </w:r>
      <w:r w:rsidR="00E84708" w:rsidRPr="00E84708">
        <w:rPr>
          <w:b/>
          <w:bCs/>
        </w:rPr>
        <w:t>Figure 18</w:t>
      </w:r>
      <w:r w:rsidR="00E84708">
        <w:t xml:space="preserve"> shows a Setup method. We can clearly see this by the method </w:t>
      </w:r>
      <w:r w:rsidR="008C3E89">
        <w:t xml:space="preserve">name </w:t>
      </w:r>
      <w:r w:rsidR="00E84708">
        <w:t xml:space="preserve">and by the attribute placed on the method. </w:t>
      </w:r>
      <w:r w:rsidR="00953E62" w:rsidRPr="00953E62">
        <w:rPr>
          <w:rFonts w:ascii="Consolas" w:hAnsi="Consolas"/>
          <w:sz w:val="22"/>
          <w:szCs w:val="22"/>
        </w:rPr>
        <w:t>UnitySetUp</w:t>
      </w:r>
      <w:r w:rsidR="00953E62">
        <w:rPr>
          <w:rFonts w:ascii="Consolas" w:hAnsi="Consolas"/>
          <w:sz w:val="22"/>
          <w:szCs w:val="22"/>
        </w:rPr>
        <w:t xml:space="preserve"> </w:t>
      </w:r>
      <w:r w:rsidR="00953E62">
        <w:t>is a special attribute that allows yielding</w:t>
      </w:r>
      <w:r w:rsidR="00E85BD7">
        <w:rPr>
          <w:rStyle w:val="Lbjegyzet-hivatkozs"/>
        </w:rPr>
        <w:footnoteReference w:id="55"/>
      </w:r>
      <w:r w:rsidR="00953E62">
        <w:t xml:space="preserve"> in the setup method therefore allowing coroutine</w:t>
      </w:r>
      <w:r w:rsidR="004A2CCD">
        <w:rPr>
          <w:rStyle w:val="Lbjegyzet-hivatkozs"/>
        </w:rPr>
        <w:footnoteReference w:id="56"/>
      </w:r>
      <w:r w:rsidR="00953E62">
        <w:t xml:space="preserve"> behavior in setup methods.</w:t>
      </w:r>
      <w:r w:rsidR="00122109">
        <w:t xml:space="preserve"> This is especially crucial at scene loading since scenes are only fully loaded in the next frame rather than in the frame loading was originally initiated. </w:t>
      </w:r>
    </w:p>
    <w:p w14:paraId="05AE14C3" w14:textId="603C8923" w:rsidR="00CF5B32" w:rsidRDefault="00CF5B32" w:rsidP="007D5876">
      <w:pPr>
        <w:ind w:firstLine="0"/>
      </w:pPr>
      <w:r w:rsidRPr="004B7D84">
        <w:rPr>
          <w:rFonts w:cs="Consolas"/>
          <w:noProof/>
          <w:color w:val="000000"/>
          <w:sz w:val="19"/>
          <w:szCs w:val="19"/>
          <w:lang w:eastAsia="hu-HU"/>
        </w:rPr>
        <mc:AlternateContent>
          <mc:Choice Requires="wps">
            <w:drawing>
              <wp:inline distT="0" distB="0" distL="0" distR="0" wp14:anchorId="0D65F9F5" wp14:editId="14283F3D">
                <wp:extent cx="5387340" cy="1463040"/>
                <wp:effectExtent l="0" t="0" r="22860" b="2286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63040"/>
                        </a:xfrm>
                        <a:prstGeom prst="rect">
                          <a:avLst/>
                        </a:prstGeom>
                        <a:solidFill>
                          <a:srgbClr val="FFFFFF"/>
                        </a:solidFill>
                        <a:ln w="9525">
                          <a:solidFill>
                            <a:srgbClr val="000000"/>
                          </a:solidFill>
                          <a:miter lim="800000"/>
                          <a:headEnd/>
                          <a:tailEnd/>
                        </a:ln>
                      </wps:spPr>
                      <wps:txbx>
                        <w:txbxContent>
                          <w:p w14:paraId="1E68F7AE"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1B7B74" w:rsidRDefault="001B7B74"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1B7B74" w:rsidRPr="00EB0661" w:rsidRDefault="001B7B74" w:rsidP="007D5876">
                            <w:pPr>
                              <w:pStyle w:val="Kd"/>
                              <w:ind w:left="0"/>
                              <w:rPr>
                                <w:rFonts w:cs="Consolas"/>
                                <w:color w:val="000000"/>
                                <w:szCs w:val="20"/>
                                <w:lang w:eastAsia="hu-HU"/>
                              </w:rPr>
                            </w:pPr>
                            <w:r>
                              <w:rPr>
                                <w:rFonts w:cs="Consolas"/>
                                <w:color w:val="000000"/>
                                <w:sz w:val="19"/>
                                <w:szCs w:val="19"/>
                                <w:lang w:eastAsia="hu-HU"/>
                              </w:rPr>
                              <w:t>}</w:t>
                            </w:r>
                          </w:p>
                        </w:txbxContent>
                      </wps:txbx>
                      <wps:bodyPr rot="0" vert="horz" wrap="square" lIns="91440" tIns="45720" rIns="91440" bIns="45720" anchor="t" anchorCtr="0">
                        <a:noAutofit/>
                      </wps:bodyPr>
                    </wps:wsp>
                  </a:graphicData>
                </a:graphic>
              </wp:inline>
            </w:drawing>
          </mc:Choice>
          <mc:Fallback>
            <w:pict>
              <v:shape w14:anchorId="0D65F9F5" id="_x0000_s1030" type="#_x0000_t202" style="width:424.2pt;height:1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">
                <v:textbox>
                  <w:txbxContent>
                    <w:p w14:paraId="1E68F7AE"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D86522">
                        <w:rPr>
                          <w:rFonts w:ascii="Consolas" w:hAnsi="Consolas" w:cs="Consolas"/>
                          <w:color w:val="329AA8"/>
                          <w:sz w:val="19"/>
                          <w:szCs w:val="19"/>
                          <w:lang w:eastAsia="hu-HU"/>
                        </w:rPr>
                        <w:t>UnitySetUp</w:t>
                      </w:r>
                      <w:r>
                        <w:rPr>
                          <w:rFonts w:ascii="Consolas" w:hAnsi="Consolas" w:cs="Consolas"/>
                          <w:color w:val="000000"/>
                          <w:sz w:val="19"/>
                          <w:szCs w:val="19"/>
                          <w:lang w:eastAsia="hu-HU"/>
                        </w:rPr>
                        <w:t>]</w:t>
                      </w:r>
                    </w:p>
                    <w:p w14:paraId="3BF2A295" w14:textId="7490D6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BeforeEach()</w:t>
                      </w:r>
                    </w:p>
                    <w:p w14:paraId="6653F5D5" w14:textId="313F4F93"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E0AE610" w14:textId="1C79A628"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Loading the relevant scene</w:t>
                      </w:r>
                    </w:p>
                    <w:p w14:paraId="4328CD0D" w14:textId="0ADACFC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86522">
                        <w:rPr>
                          <w:rFonts w:ascii="Consolas" w:hAnsi="Consolas" w:cs="Consolas"/>
                          <w:color w:val="329AA8"/>
                          <w:sz w:val="19"/>
                          <w:szCs w:val="19"/>
                          <w:lang w:eastAsia="hu-HU"/>
                        </w:rPr>
                        <w:t>SceneManager</w:t>
                      </w:r>
                      <w:r>
                        <w:rPr>
                          <w:rFonts w:ascii="Consolas" w:hAnsi="Consolas" w:cs="Consolas"/>
                          <w:color w:val="000000"/>
                          <w:sz w:val="19"/>
                          <w:szCs w:val="19"/>
                          <w:lang w:eastAsia="hu-HU"/>
                        </w:rPr>
                        <w:t>.LoadScene(</w:t>
                      </w:r>
                      <w:r>
                        <w:rPr>
                          <w:rFonts w:ascii="Consolas" w:hAnsi="Consolas" w:cs="Consolas"/>
                          <w:color w:val="A31515"/>
                          <w:sz w:val="19"/>
                          <w:szCs w:val="19"/>
                          <w:lang w:eastAsia="hu-HU"/>
                        </w:rPr>
                        <w:t>"Performance Test Examples - Main Menu"</w:t>
                      </w:r>
                      <w:r>
                        <w:rPr>
                          <w:rFonts w:ascii="Consolas" w:hAnsi="Consolas" w:cs="Consolas"/>
                          <w:color w:val="000000"/>
                          <w:sz w:val="19"/>
                          <w:szCs w:val="19"/>
                          <w:lang w:eastAsia="hu-HU"/>
                        </w:rPr>
                        <w:t>);</w:t>
                      </w:r>
                    </w:p>
                    <w:p w14:paraId="5128CCED" w14:textId="77777777"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p>
                    <w:p w14:paraId="711800DE" w14:textId="4CAEE523" w:rsidR="001B7B74" w:rsidRDefault="001B7B74" w:rsidP="00E8470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Wait a frame for scene load</w:t>
                      </w:r>
                    </w:p>
                    <w:p w14:paraId="40E6363D" w14:textId="3F3E8AB2" w:rsidR="001B7B74" w:rsidRDefault="001B7B74" w:rsidP="007D5876">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null</w:t>
                      </w:r>
                      <w:r>
                        <w:rPr>
                          <w:rFonts w:ascii="Consolas" w:hAnsi="Consolas" w:cs="Consolas"/>
                          <w:color w:val="000000"/>
                          <w:sz w:val="19"/>
                          <w:szCs w:val="19"/>
                          <w:lang w:eastAsia="hu-HU"/>
                        </w:rPr>
                        <w:t>;</w:t>
                      </w:r>
                    </w:p>
                    <w:p w14:paraId="5B2B144D" w14:textId="601C5C6E" w:rsidR="001B7B74" w:rsidRPr="00EB0661" w:rsidRDefault="001B7B74" w:rsidP="007D5876">
                      <w:pPr>
                        <w:pStyle w:val="Kd"/>
                        <w:ind w:left="0"/>
                        <w:rPr>
                          <w:rFonts w:cs="Consolas"/>
                          <w:color w:val="000000"/>
                          <w:szCs w:val="20"/>
                          <w:lang w:eastAsia="hu-HU"/>
                        </w:rPr>
                      </w:pPr>
                      <w:r>
                        <w:rPr>
                          <w:rFonts w:cs="Consolas"/>
                          <w:color w:val="000000"/>
                          <w:sz w:val="19"/>
                          <w:szCs w:val="19"/>
                          <w:lang w:eastAsia="hu-HU"/>
                        </w:rPr>
                        <w:t>}</w:t>
                      </w:r>
                    </w:p>
                  </w:txbxContent>
                </v:textbox>
                <w10:anchorlock/>
              </v:shape>
            </w:pict>
          </mc:Fallback>
        </mc:AlternateContent>
      </w:r>
    </w:p>
    <w:p w14:paraId="4E839EBF" w14:textId="0A29F837" w:rsidR="00040F6C" w:rsidRPr="00613357" w:rsidRDefault="00613357" w:rsidP="00613357">
      <w:pPr>
        <w:pStyle w:val="Kpalrs"/>
        <w:rPr>
          <w:b w:val="0"/>
          <w:bCs w:val="0"/>
        </w:rPr>
      </w:pPr>
      <w:r>
        <w:t xml:space="preserve">Figure 18: </w:t>
      </w:r>
      <w:r>
        <w:rPr>
          <w:b w:val="0"/>
          <w:bCs w:val="0"/>
        </w:rPr>
        <w:t>The setup method for the loading time performance tests</w:t>
      </w:r>
    </w:p>
    <w:p w14:paraId="5969FAED" w14:textId="226EE1DE" w:rsidR="004B51BA" w:rsidRDefault="00BC2EA4" w:rsidP="005E09A7">
      <w:pPr>
        <w:spacing w:after="240"/>
        <w:ind w:firstLine="0"/>
      </w:pPr>
      <w:r>
        <w:lastRenderedPageBreak/>
        <w:t>For loading time performance testing we use</w:t>
      </w:r>
      <w:r w:rsidR="00945C83">
        <w:t xml:space="preserve"> a</w:t>
      </w:r>
      <w:r>
        <w:t xml:space="preserve"> UnityTest which is basically a test that will run in parallel to updates rather than just calling a method and stepping through it sequentially. Since UnityTest</w:t>
      </w:r>
      <w:r w:rsidR="00AE1F8A">
        <w:t>s</w:t>
      </w:r>
      <w:r>
        <w:t xml:space="preserve"> </w:t>
      </w:r>
      <w:r w:rsidR="00AE1F8A">
        <w:t>are</w:t>
      </w:r>
      <w:r>
        <w:t xml:space="preserve"> yielding test</w:t>
      </w:r>
      <w:r w:rsidR="00AE1F8A">
        <w:t>s</w:t>
      </w:r>
      <w:r w:rsidR="008630FE">
        <w:t>,</w:t>
      </w:r>
      <w:r w:rsidR="00AE1F8A">
        <w:t xml:space="preserve"> rather than returning </w:t>
      </w:r>
      <w:r w:rsidR="00AE1F8A" w:rsidRPr="001271F8">
        <w:rPr>
          <w:rFonts w:ascii="Consolas" w:hAnsi="Consolas"/>
          <w:sz w:val="22"/>
          <w:szCs w:val="22"/>
        </w:rPr>
        <w:t>void</w:t>
      </w:r>
      <w:r w:rsidR="00AE1F8A" w:rsidRPr="001271F8">
        <w:rPr>
          <w:sz w:val="22"/>
          <w:szCs w:val="22"/>
        </w:rPr>
        <w:t xml:space="preserve"> </w:t>
      </w:r>
      <w:r w:rsidR="00AE1F8A">
        <w:t xml:space="preserve">they return an </w:t>
      </w:r>
      <w:r w:rsidR="00AE1F8A" w:rsidRPr="001271F8">
        <w:rPr>
          <w:rFonts w:ascii="Consolas" w:hAnsi="Consolas"/>
          <w:sz w:val="22"/>
          <w:szCs w:val="22"/>
        </w:rPr>
        <w:t>IEnumerator</w:t>
      </w:r>
      <w:r w:rsidR="00AE1F8A" w:rsidRPr="001271F8">
        <w:rPr>
          <w:sz w:val="22"/>
          <w:szCs w:val="22"/>
        </w:rPr>
        <w:t xml:space="preserve"> </w:t>
      </w:r>
      <w:r w:rsidR="00AE1F8A">
        <w:t xml:space="preserve">allowing </w:t>
      </w:r>
      <w:r w:rsidR="00E51EC1">
        <w:t>on-demand yielding logic.</w:t>
      </w:r>
    </w:p>
    <w:p w14:paraId="12DBBD12" w14:textId="602C27F4" w:rsidR="00373E59" w:rsidRDefault="00373E59" w:rsidP="009119A3">
      <w:pPr>
        <w:spacing w:after="0"/>
        <w:ind w:firstLine="0"/>
      </w:pPr>
      <w:r w:rsidRPr="004B7D84">
        <w:rPr>
          <w:rFonts w:cs="Consolas"/>
          <w:noProof/>
          <w:color w:val="000000"/>
          <w:sz w:val="19"/>
          <w:szCs w:val="19"/>
          <w:lang w:eastAsia="hu-HU"/>
        </w:rPr>
        <mc:AlternateContent>
          <mc:Choice Requires="wps">
            <w:drawing>
              <wp:inline distT="0" distB="0" distL="0" distR="0" wp14:anchorId="1905A72A" wp14:editId="2F135D5C">
                <wp:extent cx="5400040" cy="4368800"/>
                <wp:effectExtent l="0" t="0" r="10160" b="12700"/>
                <wp:docPr id="2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368800"/>
                        </a:xfrm>
                        <a:prstGeom prst="rect">
                          <a:avLst/>
                        </a:prstGeom>
                        <a:solidFill>
                          <a:srgbClr val="FFFFFF"/>
                        </a:solidFill>
                        <a:ln w="9525">
                          <a:solidFill>
                            <a:srgbClr val="000000"/>
                          </a:solidFill>
                          <a:miter lim="800000"/>
                          <a:headEnd/>
                          <a:tailEnd/>
                        </a:ln>
                      </wps:spPr>
                      <wps:txbx>
                        <w:txbxContent>
                          <w:p w14:paraId="7F324971" w14:textId="2A8B4B9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1B7B74" w:rsidRDefault="001B7B74"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1B7B74" w:rsidRPr="00EB0661" w:rsidRDefault="001B7B74"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1905A72A" id="_x0000_s1031" type="#_x0000_t202" style="width:425.2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">
                <v:textbox inset="1mm">
                  <w:txbxContent>
                    <w:p w14:paraId="7F324971" w14:textId="2A8B4B9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6E3205">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6E3205">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47387DD8" w14:textId="1B41133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LevelsLoadUnder2Seconds_RecommendedConfig(</w:t>
                      </w:r>
                    </w:p>
                    <w:p w14:paraId="13B2A2CA" w14:textId="6EB1637E"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ValueSource</w:t>
                      </w:r>
                      <w:r>
                        <w:rPr>
                          <w:rFonts w:ascii="Consolas" w:hAnsi="Consolas" w:cs="Consolas"/>
                          <w:color w:val="000000"/>
                          <w:sz w:val="19"/>
                          <w:szCs w:val="19"/>
                          <w:lang w:eastAsia="hu-HU"/>
                        </w:rPr>
                        <w:t>(</w:t>
                      </w:r>
                      <w:r>
                        <w:rPr>
                          <w:rFonts w:ascii="Consolas" w:hAnsi="Consolas" w:cs="Consolas"/>
                          <w:color w:val="A31515"/>
                          <w:sz w:val="19"/>
                          <w:szCs w:val="19"/>
                          <w:lang w:eastAsia="hu-HU"/>
                        </w:rPr>
                        <w:t>"_levels"</w:t>
                      </w:r>
                      <w:r>
                        <w:rPr>
                          <w:rFonts w:ascii="Consolas" w:hAnsi="Consolas" w:cs="Consolas"/>
                          <w:color w:val="000000"/>
                          <w:sz w:val="19"/>
                          <w:szCs w:val="19"/>
                          <w:lang w:eastAsia="hu-HU"/>
                        </w:rPr>
                        <w:t>)](</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levelButton, </w:t>
                      </w:r>
                      <w:r>
                        <w:rPr>
                          <w:rFonts w:ascii="Consolas" w:hAnsi="Consolas" w:cs="Consolas"/>
                          <w:color w:val="0000FF"/>
                          <w:sz w:val="19"/>
                          <w:szCs w:val="19"/>
                          <w:lang w:eastAsia="hu-HU"/>
                        </w:rPr>
                        <w:t>string</w:t>
                      </w:r>
                      <w:r>
                        <w:rPr>
                          <w:rFonts w:ascii="Consolas" w:hAnsi="Consolas" w:cs="Consolas"/>
                          <w:color w:val="000000"/>
                          <w:sz w:val="19"/>
                          <w:szCs w:val="19"/>
                          <w:lang w:eastAsia="hu-HU"/>
                        </w:rPr>
                        <w:t xml:space="preserve"> sceneName) level)</w:t>
                      </w:r>
                    </w:p>
                    <w:p w14:paraId="471BCCB7" w14:textId="2BB38C2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0895E34" w14:textId="134665D5" w:rsidR="001B7B74" w:rsidRDefault="001B7B74" w:rsidP="00373E59">
                      <w:pPr>
                        <w:autoSpaceDE w:val="0"/>
                        <w:autoSpaceDN w:val="0"/>
                        <w:adjustRightInd w:val="0"/>
                        <w:spacing w:after="0" w:line="240" w:lineRule="auto"/>
                        <w:ind w:firstLine="0"/>
                        <w:jc w:val="left"/>
                        <w:rPr>
                          <w:rFonts w:ascii="Consolas" w:hAnsi="Consolas" w:cs="Consolas"/>
                          <w:color w:val="008000"/>
                          <w:sz w:val="19"/>
                          <w:szCs w:val="19"/>
                          <w:lang w:eastAsia="hu-HU"/>
                        </w:rPr>
                      </w:pPr>
                      <w:r>
                        <w:rPr>
                          <w:rFonts w:ascii="Consolas" w:hAnsi="Consolas" w:cs="Consolas"/>
                          <w:color w:val="008000"/>
                          <w:sz w:val="19"/>
                          <w:szCs w:val="19"/>
                          <w:lang w:eastAsia="hu-HU"/>
                        </w:rPr>
                        <w:t xml:space="preserve">   // Arrange</w:t>
                      </w:r>
                    </w:p>
                    <w:p w14:paraId="0EBD5E3F" w14:textId="7F5BD7E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8000"/>
                          <w:sz w:val="19"/>
                          <w:szCs w:val="19"/>
                          <w:lang w:eastAsia="hu-HU"/>
                        </w:rPr>
                        <w:t xml:space="preserve">   // Creating a sample group for loading time</w:t>
                      </w:r>
                    </w:p>
                    <w:p w14:paraId="00EF9C94" w14:textId="497481D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sampleGroup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SampleGroup</w:t>
                      </w:r>
                      <w:r>
                        <w:rPr>
                          <w:rFonts w:ascii="Consolas" w:hAnsi="Consolas" w:cs="Consolas"/>
                          <w:color w:val="000000"/>
                          <w:sz w:val="19"/>
                          <w:szCs w:val="19"/>
                          <w:lang w:eastAsia="hu-HU"/>
                        </w:rPr>
                        <w:t>(</w:t>
                      </w:r>
                      <w:r>
                        <w:rPr>
                          <w:rFonts w:ascii="Consolas" w:hAnsi="Consolas" w:cs="Consolas"/>
                          <w:color w:val="A31515"/>
                          <w:sz w:val="19"/>
                          <w:szCs w:val="19"/>
                          <w:lang w:eastAsia="hu-HU"/>
                        </w:rPr>
                        <w:t>"Load Time"</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SampleUnit</w:t>
                      </w:r>
                      <w:r>
                        <w:rPr>
                          <w:rFonts w:ascii="Consolas" w:hAnsi="Consolas" w:cs="Consolas"/>
                          <w:color w:val="000000"/>
                          <w:sz w:val="19"/>
                          <w:szCs w:val="19"/>
                          <w:lang w:eastAsia="hu-HU"/>
                        </w:rPr>
                        <w:t>.Millisecond);</w:t>
                      </w:r>
                    </w:p>
                    <w:p w14:paraId="03568946" w14:textId="5005B3B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levelButton = </w:t>
                      </w:r>
                      <w:r w:rsidRPr="00E73B75">
                        <w:rPr>
                          <w:rFonts w:ascii="Consolas" w:hAnsi="Consolas" w:cs="Consolas"/>
                          <w:color w:val="329AA8"/>
                          <w:sz w:val="19"/>
                          <w:szCs w:val="19"/>
                          <w:lang w:eastAsia="hu-HU"/>
                        </w:rPr>
                        <w:t>GameObject</w:t>
                      </w:r>
                      <w:r>
                        <w:rPr>
                          <w:rFonts w:ascii="Consolas" w:hAnsi="Consolas" w:cs="Consolas"/>
                          <w:color w:val="000000"/>
                          <w:sz w:val="19"/>
                          <w:szCs w:val="19"/>
                          <w:lang w:eastAsia="hu-HU"/>
                        </w:rPr>
                        <w:t>.Find(level.levelButton).GetComponent&lt;</w:t>
                      </w:r>
                      <w:r w:rsidRPr="0014418C">
                        <w:rPr>
                          <w:rFonts w:ascii="Consolas" w:hAnsi="Consolas" w:cs="Consolas"/>
                          <w:color w:val="329AA8"/>
                          <w:sz w:val="19"/>
                          <w:szCs w:val="19"/>
                          <w:lang w:eastAsia="hu-HU"/>
                        </w:rPr>
                        <w:t>Button</w:t>
                      </w:r>
                      <w:r>
                        <w:rPr>
                          <w:rFonts w:ascii="Consolas" w:hAnsi="Consolas" w:cs="Consolas"/>
                          <w:color w:val="000000"/>
                          <w:sz w:val="19"/>
                          <w:szCs w:val="19"/>
                          <w:lang w:eastAsia="hu-HU"/>
                        </w:rPr>
                        <w:t>&gt;();</w:t>
                      </w:r>
                    </w:p>
                    <w:p w14:paraId="29DCFC0D" w14:textId="1CB7E9F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 xml:space="preserve"> sw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Stopwatch</w:t>
                      </w:r>
                      <w:r>
                        <w:rPr>
                          <w:rFonts w:ascii="Consolas" w:hAnsi="Consolas" w:cs="Consolas"/>
                          <w:color w:val="000000"/>
                          <w:sz w:val="19"/>
                          <w:szCs w:val="19"/>
                          <w:lang w:eastAsia="hu-HU"/>
                        </w:rPr>
                        <w:t>();</w:t>
                      </w:r>
                    </w:p>
                    <w:p w14:paraId="1DBE57D9" w14:textId="56975E7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Stopping the stopwatch when the scene gets loaded</w:t>
                      </w:r>
                    </w:p>
                    <w:p w14:paraId="2A3CE135" w14:textId="080F6B0D"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SceneManager</w:t>
                      </w:r>
                      <w:r>
                        <w:rPr>
                          <w:rFonts w:ascii="Consolas" w:hAnsi="Consolas" w:cs="Consolas"/>
                          <w:color w:val="000000"/>
                          <w:sz w:val="19"/>
                          <w:szCs w:val="19"/>
                          <w:lang w:eastAsia="hu-HU"/>
                        </w:rPr>
                        <w:t>.sceneLoaded += (scene, loadMode) =&gt; sw.Stop();</w:t>
                      </w:r>
                    </w:p>
                    <w:p w14:paraId="7C988761" w14:textId="2BE2C153"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028E83A0" w14:textId="402DC606"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305C31DF"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5BF1F9F3" w14:textId="52D836B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6D0ECA1F" w14:textId="4F1EA862"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sw.Start();</w:t>
                      </w:r>
                    </w:p>
                    <w:p w14:paraId="6B6D0836" w14:textId="2D096FD0"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Clicking on the appropriate scene button</w:t>
                      </w:r>
                    </w:p>
                    <w:p w14:paraId="50E0F0AF" w14:textId="0E86DC81"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levelButton.onClick.Invoke();</w:t>
                      </w:r>
                    </w:p>
                    <w:p w14:paraId="607E4728"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677CC4B6" w14:textId="4ED8125A"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Waiting till the scene loads (sw is stopped when the scene is loaded)</w:t>
                      </w:r>
                    </w:p>
                    <w:p w14:paraId="38936BA2" w14:textId="1F3E55E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WaitUntil</w:t>
                      </w:r>
                      <w:r>
                        <w:rPr>
                          <w:rFonts w:ascii="Consolas" w:hAnsi="Consolas" w:cs="Consolas"/>
                          <w:color w:val="000000"/>
                          <w:sz w:val="19"/>
                          <w:szCs w:val="19"/>
                          <w:lang w:eastAsia="hu-HU"/>
                        </w:rPr>
                        <w:t>(() =&gt; !sw.IsRunning);</w:t>
                      </w:r>
                    </w:p>
                    <w:p w14:paraId="0A9506D0" w14:textId="3571C599"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Measure</w:t>
                      </w:r>
                      <w:r>
                        <w:rPr>
                          <w:rFonts w:ascii="Consolas" w:hAnsi="Consolas" w:cs="Consolas"/>
                          <w:color w:val="000000"/>
                          <w:sz w:val="19"/>
                          <w:szCs w:val="19"/>
                          <w:lang w:eastAsia="hu-HU"/>
                        </w:rPr>
                        <w:t>.Custom(sampleGroup, sw.ElapsedMilliseconds);</w:t>
                      </w:r>
                    </w:p>
                    <w:p w14:paraId="12330EB1" w14:textId="77777777"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p>
                    <w:p w14:paraId="4BC74776" w14:textId="68B65A24"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370D4552" w14:textId="36AD15EF" w:rsidR="001B7B74" w:rsidRDefault="001B7B74" w:rsidP="00373E5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73B75">
                        <w:rPr>
                          <w:rFonts w:ascii="Consolas" w:hAnsi="Consolas" w:cs="Consolas"/>
                          <w:color w:val="329AA8"/>
                          <w:sz w:val="19"/>
                          <w:szCs w:val="19"/>
                          <w:lang w:eastAsia="hu-HU"/>
                        </w:rPr>
                        <w:t>Assert</w:t>
                      </w:r>
                      <w:r>
                        <w:rPr>
                          <w:rFonts w:ascii="Consolas" w:hAnsi="Consolas" w:cs="Consolas"/>
                          <w:color w:val="000000"/>
                          <w:sz w:val="19"/>
                          <w:szCs w:val="19"/>
                          <w:lang w:eastAsia="hu-HU"/>
                        </w:rPr>
                        <w:t>.Less(sw.ElapsedMilliseconds, 2000,</w:t>
                      </w:r>
                    </w:p>
                    <w:p w14:paraId="3ECFB6B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"Violation of OG_86650: "</w:t>
                      </w:r>
                      <w:r>
                        <w:rPr>
                          <w:rFonts w:ascii="Consolas" w:hAnsi="Consolas" w:cs="Consolas"/>
                          <w:color w:val="000000"/>
                          <w:sz w:val="19"/>
                          <w:szCs w:val="19"/>
                          <w:lang w:eastAsia="hu-HU"/>
                        </w:rPr>
                        <w:t xml:space="preserve"> +</w:t>
                      </w:r>
                    </w:p>
                    <w:p w14:paraId="41A2057E" w14:textId="34573E6D"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"Levels should load under 2 seconds on the recommended configuration "</w:t>
                      </w:r>
                      <w:r>
                        <w:rPr>
                          <w:rFonts w:ascii="Consolas" w:hAnsi="Consolas" w:cs="Consolas"/>
                          <w:color w:val="000000"/>
                          <w:sz w:val="19"/>
                          <w:szCs w:val="19"/>
                          <w:lang w:eastAsia="hu-HU"/>
                        </w:rPr>
                        <w:t xml:space="preserve"> +</w:t>
                      </w:r>
                    </w:p>
                    <w:p w14:paraId="7FB97947" w14:textId="12029E36"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$"but \"</w:t>
                      </w:r>
                      <w:r>
                        <w:rPr>
                          <w:rFonts w:ascii="Consolas" w:hAnsi="Consolas" w:cs="Consolas"/>
                          <w:color w:val="000000"/>
                          <w:sz w:val="19"/>
                          <w:szCs w:val="19"/>
                          <w:lang w:eastAsia="hu-HU"/>
                        </w:rPr>
                        <w:t>{level.sceneName}</w:t>
                      </w:r>
                      <w:r>
                        <w:rPr>
                          <w:rFonts w:ascii="Consolas" w:hAnsi="Consolas" w:cs="Consolas"/>
                          <w:color w:val="A31515"/>
                          <w:sz w:val="19"/>
                          <w:szCs w:val="19"/>
                          <w:lang w:eastAsia="hu-HU"/>
                        </w:rPr>
                        <w:t xml:space="preserve">\" loaded under </w:t>
                      </w:r>
                      <w:r>
                        <w:rPr>
                          <w:rFonts w:ascii="Consolas" w:hAnsi="Consolas" w:cs="Consolas"/>
                          <w:color w:val="000000"/>
                          <w:sz w:val="19"/>
                          <w:szCs w:val="19"/>
                          <w:lang w:eastAsia="hu-HU"/>
                        </w:rPr>
                        <w:t>{sw.ElapsedMilliseconds}</w:t>
                      </w:r>
                      <w:r>
                        <w:rPr>
                          <w:rFonts w:ascii="Consolas" w:hAnsi="Consolas" w:cs="Consolas"/>
                          <w:color w:val="A31515"/>
                          <w:sz w:val="19"/>
                          <w:szCs w:val="19"/>
                          <w:lang w:eastAsia="hu-HU"/>
                        </w:rPr>
                        <w:t xml:space="preserve"> "</w:t>
                      </w:r>
                      <w:r>
                        <w:rPr>
                          <w:rFonts w:ascii="Consolas" w:hAnsi="Consolas" w:cs="Consolas"/>
                          <w:color w:val="000000"/>
                          <w:sz w:val="19"/>
                          <w:szCs w:val="19"/>
                          <w:lang w:eastAsia="hu-HU"/>
                        </w:rPr>
                        <w:t xml:space="preserve"> +</w:t>
                      </w:r>
                    </w:p>
                    <w:p w14:paraId="79F727EB" w14:textId="77777777" w:rsidR="001B7B74" w:rsidRDefault="001B7B74" w:rsidP="0039662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"milliseconds"</w:t>
                      </w:r>
                      <w:r>
                        <w:rPr>
                          <w:rFonts w:ascii="Consolas" w:hAnsi="Consolas" w:cs="Consolas"/>
                          <w:color w:val="000000"/>
                          <w:sz w:val="19"/>
                          <w:szCs w:val="19"/>
                          <w:lang w:eastAsia="hu-HU"/>
                        </w:rPr>
                        <w:t>);</w:t>
                      </w:r>
                    </w:p>
                    <w:p w14:paraId="3273CC0A" w14:textId="1A779E0D" w:rsidR="001B7B74" w:rsidRPr="00EB0661" w:rsidRDefault="001B7B74" w:rsidP="00396629">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445A0CA" w14:textId="04ACF7CF" w:rsidR="00945C83" w:rsidRDefault="00E73B75" w:rsidP="00E73B75">
      <w:pPr>
        <w:pStyle w:val="Kpalrs"/>
        <w:rPr>
          <w:b w:val="0"/>
          <w:bCs w:val="0"/>
        </w:rPr>
      </w:pPr>
      <w:r>
        <w:t xml:space="preserve">Figure 19: </w:t>
      </w:r>
      <w:r>
        <w:rPr>
          <w:b w:val="0"/>
          <w:bCs w:val="0"/>
        </w:rPr>
        <w:t>The performance test that enforces the 2 seconds loading times across scenes</w:t>
      </w:r>
    </w:p>
    <w:p w14:paraId="7AAB8295" w14:textId="765FBFC8" w:rsidR="005E09A7" w:rsidRDefault="00DE417A" w:rsidP="005E09A7">
      <w:pPr>
        <w:ind w:firstLine="425"/>
      </w:pPr>
      <w:r w:rsidRPr="00525659">
        <w:rPr>
          <w:b/>
          <w:bCs/>
        </w:rPr>
        <w:t>Figure 19</w:t>
      </w:r>
      <w:r>
        <w:t xml:space="preserve"> shows a typical custom performance test in Unity where not the Profile Markers are measured but a custom data called Load Time.</w:t>
      </w:r>
      <w:r w:rsidR="00525659">
        <w:t xml:space="preserve"> </w:t>
      </w:r>
      <w:r w:rsidR="00CA1800">
        <w:t xml:space="preserve">For exact load time measurement stopwatch </w:t>
      </w:r>
      <w:r w:rsidR="00757DCB">
        <w:t>was</w:t>
      </w:r>
      <w:r w:rsidR="00CA1800">
        <w:t xml:space="preserve"> used which is </w:t>
      </w:r>
      <w:r w:rsidR="00757DCB">
        <w:t xml:space="preserve">a </w:t>
      </w:r>
      <w:r w:rsidR="00CA1800">
        <w:t xml:space="preserve">high precision timer tool </w:t>
      </w:r>
      <w:r w:rsidR="00E51014">
        <w:t xml:space="preserve">provided by the .NET library. Stopwatch is </w:t>
      </w:r>
      <w:r w:rsidR="00CA1800">
        <w:t>using the processor</w:t>
      </w:r>
      <w:r w:rsidR="00757DCB">
        <w:t>’s</w:t>
      </w:r>
      <w:r w:rsidR="00CA1800">
        <w:t xml:space="preserve"> internal timer</w:t>
      </w:r>
      <w:r w:rsidR="00B11823">
        <w:t xml:space="preserve"> therefore a perfect fit for performance </w:t>
      </w:r>
      <w:r w:rsidR="00757DCB">
        <w:t>measurements</w:t>
      </w:r>
      <w:r w:rsidR="00CA1800">
        <w:t>.</w:t>
      </w:r>
      <w:r w:rsidR="00757DCB">
        <w:t xml:space="preserve"> The method loads and measures the loading time for every specified scene</w:t>
      </w:r>
      <w:r w:rsidR="00F17812">
        <w:t>,</w:t>
      </w:r>
      <w:r w:rsidR="00757DCB">
        <w:t xml:space="preserve"> this is provided by the </w:t>
      </w:r>
      <w:r w:rsidR="00757DCB" w:rsidRPr="00757DCB">
        <w:rPr>
          <w:rFonts w:ascii="Consolas" w:hAnsi="Consolas"/>
          <w:sz w:val="22"/>
          <w:szCs w:val="22"/>
        </w:rPr>
        <w:t>ValueSource</w:t>
      </w:r>
      <w:r w:rsidR="00757DCB" w:rsidRPr="00757DCB">
        <w:rPr>
          <w:sz w:val="22"/>
          <w:szCs w:val="22"/>
        </w:rPr>
        <w:t xml:space="preserve"> </w:t>
      </w:r>
      <w:r w:rsidR="00757DCB">
        <w:t>attribute</w:t>
      </w:r>
      <w:r w:rsidR="00AA5A12">
        <w:t xml:space="preserve"> which executes the test </w:t>
      </w:r>
      <w:r w:rsidR="00AA5A12" w:rsidRPr="0092601E">
        <w:rPr>
          <w:i/>
          <w:iCs/>
        </w:rPr>
        <w:t>n</w:t>
      </w:r>
      <w:r w:rsidR="00AA5A12">
        <w:t xml:space="preserve"> times where </w:t>
      </w:r>
      <w:r w:rsidR="00AA5A12" w:rsidRPr="0092601E">
        <w:rPr>
          <w:i/>
          <w:iCs/>
        </w:rPr>
        <w:t>n</w:t>
      </w:r>
      <w:r w:rsidR="00AA5A12">
        <w:t xml:space="preserve"> is the number of elements in the </w:t>
      </w:r>
      <w:r w:rsidR="00AA5A12" w:rsidRPr="0092601E">
        <w:rPr>
          <w:rFonts w:ascii="Consolas" w:hAnsi="Consolas"/>
          <w:sz w:val="22"/>
          <w:szCs w:val="22"/>
        </w:rPr>
        <w:t>_levels</w:t>
      </w:r>
      <w:r w:rsidR="00AA5A12">
        <w:t xml:space="preserve"> variable</w:t>
      </w:r>
      <w:r w:rsidR="00757DCB">
        <w:t>.</w:t>
      </w:r>
      <w:r w:rsidR="0081475C">
        <w:t xml:space="preserve"> </w:t>
      </w:r>
      <w:r w:rsidR="006941BA">
        <w:t xml:space="preserve">The measurement is recorded via the </w:t>
      </w:r>
      <w:r w:rsidR="006941BA" w:rsidRPr="006103B8">
        <w:rPr>
          <w:rFonts w:ascii="Consolas" w:hAnsi="Consolas"/>
          <w:sz w:val="22"/>
          <w:szCs w:val="22"/>
        </w:rPr>
        <w:t>Measure</w:t>
      </w:r>
      <w:r w:rsidR="006941BA" w:rsidRPr="006103B8">
        <w:rPr>
          <w:sz w:val="22"/>
          <w:szCs w:val="22"/>
        </w:rPr>
        <w:t xml:space="preserve"> </w:t>
      </w:r>
      <w:r w:rsidR="006941BA">
        <w:t xml:space="preserve">class’ static </w:t>
      </w:r>
      <w:r w:rsidR="006941BA" w:rsidRPr="006103B8">
        <w:rPr>
          <w:rFonts w:ascii="Consolas" w:hAnsi="Consolas"/>
          <w:sz w:val="22"/>
          <w:szCs w:val="22"/>
        </w:rPr>
        <w:t>Custom</w:t>
      </w:r>
      <w:r w:rsidR="006941BA" w:rsidRPr="006103B8">
        <w:rPr>
          <w:sz w:val="22"/>
          <w:szCs w:val="22"/>
        </w:rPr>
        <w:t xml:space="preserve"> </w:t>
      </w:r>
      <w:r w:rsidR="006941BA">
        <w:t>method</w:t>
      </w:r>
      <w:r w:rsidR="006103B8">
        <w:t xml:space="preserve"> which samples the loading time only one time through the test and records it inside the supplied sample group.</w:t>
      </w:r>
      <w:r w:rsidR="006941BA">
        <w:t xml:space="preserve"> </w:t>
      </w:r>
      <w:r w:rsidR="0081475C">
        <w:t>As we can see the test uses the AAA pattern as the comments indicate</w:t>
      </w:r>
      <w:r w:rsidR="00267E21">
        <w:t xml:space="preserve"> thus</w:t>
      </w:r>
      <w:r w:rsidR="0058091D">
        <w:t>,</w:t>
      </w:r>
      <w:r w:rsidR="00D6620E">
        <w:t xml:space="preserve"> the</w:t>
      </w:r>
      <w:r w:rsidR="00D55E2B">
        <w:t xml:space="preserve"> test can be clearly </w:t>
      </w:r>
      <w:r w:rsidR="00D55E2B">
        <w:lastRenderedPageBreak/>
        <w:t xml:space="preserve">separated into a setup (Arrange), Act and check results (Assertion) </w:t>
      </w:r>
      <w:r w:rsidR="00116C96">
        <w:t>triad</w:t>
      </w:r>
      <w:r w:rsidR="00D55E2B">
        <w:t xml:space="preserve">. The last interesting part about the </w:t>
      </w:r>
      <w:r w:rsidR="009D6318">
        <w:t xml:space="preserve">code snippet in </w:t>
      </w:r>
      <w:r w:rsidR="009D6318" w:rsidRPr="00445E00">
        <w:rPr>
          <w:b/>
          <w:bCs/>
        </w:rPr>
        <w:t>Figure 19</w:t>
      </w:r>
      <w:r w:rsidR="00D55E2B">
        <w:t xml:space="preserve"> </w:t>
      </w:r>
      <w:r w:rsidR="009D6318">
        <w:t>is the assertion</w:t>
      </w:r>
      <w:r w:rsidR="00166E9A">
        <w:t xml:space="preserve"> section</w:t>
      </w:r>
      <w:r w:rsidR="009D6318">
        <w:t xml:space="preserve">. With a well formatted assertion text </w:t>
      </w:r>
      <w:r w:rsidR="00850C06">
        <w:t>we can clearly indicate why the test phase failed.</w:t>
      </w:r>
      <w:r w:rsidR="00C74601">
        <w:t xml:space="preserve"> The assertion text even indicates the optimization goal that was violated in case of </w:t>
      </w:r>
      <w:r w:rsidR="001C6559">
        <w:t xml:space="preserve">a </w:t>
      </w:r>
      <w:r w:rsidR="00C74601">
        <w:t>long loading time.</w:t>
      </w:r>
      <w:r w:rsidR="005A0012">
        <w:t xml:space="preserve"> OG means optimization goal the number after it</w:t>
      </w:r>
      <w:r w:rsidR="002F4BB7">
        <w:t>,</w:t>
      </w:r>
      <w:r w:rsidR="005A0012">
        <w:t xml:space="preserve"> </w:t>
      </w:r>
      <w:r w:rsidR="00CB2510">
        <w:t>is the ID of the story</w:t>
      </w:r>
      <w:r w:rsidR="002F4BB7">
        <w:t>.</w:t>
      </w:r>
    </w:p>
    <w:p w14:paraId="502868B8" w14:textId="77777777" w:rsidR="00C135F8" w:rsidRDefault="00DF5060" w:rsidP="00C135F8">
      <w:pPr>
        <w:pStyle w:val="Kp"/>
      </w:pPr>
      <w:r>
        <w:rPr>
          <w:noProof/>
        </w:rPr>
        <w:drawing>
          <wp:inline distT="0" distB="0" distL="0" distR="0" wp14:anchorId="2541F8C3" wp14:editId="5A34847E">
            <wp:extent cx="5255260" cy="795655"/>
            <wp:effectExtent l="114300" t="76200" r="116840" b="825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6">
                      <a:extLst>
                        <a:ext uri="{28A0092B-C50C-407E-A947-70E740481C1C}">
                          <a14:useLocalDpi xmlns:a14="http://schemas.microsoft.com/office/drawing/2010/main" val="0"/>
                        </a:ext>
                      </a:extLst>
                    </a:blip>
                    <a:stretch>
                      <a:fillRect/>
                    </a:stretch>
                  </pic:blipFill>
                  <pic:spPr>
                    <a:xfrm>
                      <a:off x="0" y="0"/>
                      <a:ext cx="5255260" cy="795655"/>
                    </a:xfrm>
                    <a:prstGeom prst="rect">
                      <a:avLst/>
                    </a:prstGeom>
                    <a:effectLst>
                      <a:outerShdw blurRad="63500" sx="102000" sy="102000" algn="ctr" rotWithShape="0">
                        <a:prstClr val="black">
                          <a:alpha val="40000"/>
                        </a:prstClr>
                      </a:outerShdw>
                    </a:effectLst>
                  </pic:spPr>
                </pic:pic>
              </a:graphicData>
            </a:graphic>
          </wp:inline>
        </w:drawing>
      </w:r>
    </w:p>
    <w:p w14:paraId="4D08A2BD" w14:textId="2BCBC079" w:rsidR="00DF5060" w:rsidRDefault="00C135F8" w:rsidP="00C135F8">
      <w:pPr>
        <w:pStyle w:val="Kpalrs"/>
        <w:rPr>
          <w:b w:val="0"/>
          <w:bCs w:val="0"/>
        </w:rPr>
      </w:pPr>
      <w:r>
        <w:t xml:space="preserve">Figure 20: </w:t>
      </w:r>
      <w:r w:rsidR="00F410C9">
        <w:rPr>
          <w:b w:val="0"/>
          <w:bCs w:val="0"/>
        </w:rPr>
        <w:t xml:space="preserve">The result of the Dragon Level loading time test in case of </w:t>
      </w:r>
      <w:r w:rsidR="005500DB">
        <w:rPr>
          <w:b w:val="0"/>
          <w:bCs w:val="0"/>
        </w:rPr>
        <w:t xml:space="preserve">a </w:t>
      </w:r>
      <w:r w:rsidR="00F410C9">
        <w:rPr>
          <w:b w:val="0"/>
          <w:bCs w:val="0"/>
        </w:rPr>
        <w:t>failure inside the Unity Test Runner</w:t>
      </w:r>
      <w:r w:rsidR="00F02445">
        <w:rPr>
          <w:b w:val="0"/>
          <w:bCs w:val="0"/>
        </w:rPr>
        <w:t>’s</w:t>
      </w:r>
      <w:r w:rsidR="00F410C9">
        <w:rPr>
          <w:b w:val="0"/>
          <w:bCs w:val="0"/>
        </w:rPr>
        <w:t xml:space="preserve"> summary window.</w:t>
      </w:r>
    </w:p>
    <w:p w14:paraId="42A3AE9C" w14:textId="3EC489CD" w:rsidR="000B4066" w:rsidRDefault="000B4066" w:rsidP="000B4066">
      <w:pPr>
        <w:pStyle w:val="Cmsor4"/>
      </w:pPr>
      <w:r>
        <w:t>Measuring frame times</w:t>
      </w:r>
      <w:r w:rsidR="00757C94">
        <w:t xml:space="preserve"> and FPS</w:t>
      </w:r>
      <w:r>
        <w:t xml:space="preserve"> example</w:t>
      </w:r>
    </w:p>
    <w:p w14:paraId="509C673E" w14:textId="588F328D" w:rsidR="000B4066" w:rsidRDefault="00EF3793" w:rsidP="000B4066">
      <w:pPr>
        <w:ind w:firstLine="425"/>
      </w:pPr>
      <w:r>
        <w:t>A common performance/optimization goal in game development is to guarantee a minimum FPS through the game. Fortunately</w:t>
      </w:r>
      <w:r w:rsidR="00E01AEC">
        <w:t>,</w:t>
      </w:r>
      <w:r>
        <w:t xml:space="preserve"> this does not mean that the frame time should be </w:t>
      </w:r>
      <w:r w:rsidR="00E74C66">
        <w:t>consistent</w:t>
      </w:r>
      <w:r>
        <w:t xml:space="preserve"> but on average</w:t>
      </w:r>
      <w:r w:rsidR="00E74C66">
        <w:t xml:space="preserve"> the FPS</w:t>
      </w:r>
      <w:r>
        <w:t xml:space="preserve"> should be.</w:t>
      </w:r>
      <w:r w:rsidR="00E01AEC">
        <w:t xml:space="preserve"> For some strange reasons the Performance Test Extension does not provides </w:t>
      </w:r>
      <w:r w:rsidR="00A5309D">
        <w:t>an FPS counter for measurements</w:t>
      </w:r>
      <w:r w:rsidR="002C5184">
        <w:t>,</w:t>
      </w:r>
      <w:r w:rsidR="00D266A3">
        <w:t xml:space="preserve"> only frame time </w:t>
      </w:r>
      <w:r w:rsidR="002C5184">
        <w:t xml:space="preserve">measurement </w:t>
      </w:r>
      <w:r w:rsidR="00D266A3">
        <w:t>through the Profiler API.</w:t>
      </w:r>
      <w:r w:rsidR="00A1604D">
        <w:t xml:space="preserve"> In this example </w:t>
      </w:r>
      <w:r w:rsidR="00F16D4D">
        <w:t>we will see what are scoped measurements</w:t>
      </w:r>
      <w:r w:rsidR="007F41DF">
        <w:t xml:space="preserve"> in PTE</w:t>
      </w:r>
      <w:r w:rsidR="0092601E">
        <w:t xml:space="preserve"> and why they are so useful</w:t>
      </w:r>
      <w:r w:rsidR="00F16D4D">
        <w:t>.</w:t>
      </w:r>
    </w:p>
    <w:p w14:paraId="7955A090" w14:textId="03F3A2C4" w:rsidR="00D90D95" w:rsidRDefault="009D5A5F" w:rsidP="00D90D95">
      <w:pPr>
        <w:ind w:firstLine="425"/>
      </w:pPr>
      <w:r>
        <w:t xml:space="preserve">Scoped measurements </w:t>
      </w:r>
      <w:r w:rsidR="00454D19">
        <w:t xml:space="preserve">in PTE are measurements that are </w:t>
      </w:r>
      <w:r w:rsidR="008E46EA">
        <w:t>only sampling</w:t>
      </w:r>
      <w:r w:rsidR="00454D19">
        <w:t xml:space="preserve"> between </w:t>
      </w:r>
      <w:r w:rsidR="00226AB3">
        <w:t>well-defined</w:t>
      </w:r>
      <w:r w:rsidR="00454D19">
        <w:t xml:space="preserve"> borders. In C# the most convenient way for </w:t>
      </w:r>
      <w:r w:rsidR="0047111A">
        <w:t>scoping</w:t>
      </w:r>
      <w:r w:rsidR="00454D19">
        <w:t xml:space="preserve"> is the using block. Since PTE does not provides an FPS measurement extension the thesis’ GitHub repo does. </w:t>
      </w:r>
      <w:r w:rsidR="00330A2D">
        <w:t xml:space="preserve">The </w:t>
      </w:r>
      <w:r w:rsidR="00330A2D" w:rsidRPr="00330A2D">
        <w:rPr>
          <w:rFonts w:ascii="Consolas" w:hAnsi="Consolas"/>
          <w:sz w:val="22"/>
          <w:szCs w:val="22"/>
        </w:rPr>
        <w:t>ScopedFPSMeasurement.cs</w:t>
      </w:r>
      <w:r w:rsidR="00330A2D" w:rsidRPr="00330A2D">
        <w:rPr>
          <w:sz w:val="22"/>
          <w:szCs w:val="22"/>
        </w:rPr>
        <w:t xml:space="preserve"> </w:t>
      </w:r>
      <w:r w:rsidR="00330A2D">
        <w:t xml:space="preserve">script contains </w:t>
      </w:r>
      <w:r w:rsidR="00A36D3D">
        <w:t xml:space="preserve">a class that can be used for FPS measurements. Since the class implements the </w:t>
      </w:r>
      <w:r w:rsidR="00A36D3D" w:rsidRPr="00A36D3D">
        <w:rPr>
          <w:rFonts w:ascii="Consolas" w:hAnsi="Consolas"/>
          <w:sz w:val="22"/>
          <w:szCs w:val="22"/>
        </w:rPr>
        <w:t>I</w:t>
      </w:r>
      <w:r w:rsidR="0029028A" w:rsidRPr="00A36D3D">
        <w:rPr>
          <w:rFonts w:ascii="Consolas" w:hAnsi="Consolas"/>
          <w:sz w:val="22"/>
          <w:szCs w:val="22"/>
        </w:rPr>
        <w:t>d</w:t>
      </w:r>
      <w:r w:rsidR="00A36D3D" w:rsidRPr="00A36D3D">
        <w:rPr>
          <w:rFonts w:ascii="Consolas" w:hAnsi="Consolas"/>
          <w:sz w:val="22"/>
          <w:szCs w:val="22"/>
        </w:rPr>
        <w:t>isposable</w:t>
      </w:r>
      <w:r w:rsidR="00A36D3D" w:rsidRPr="00A36D3D">
        <w:rPr>
          <w:sz w:val="22"/>
          <w:szCs w:val="22"/>
        </w:rPr>
        <w:t xml:space="preserve"> </w:t>
      </w:r>
      <w:r w:rsidR="00A36D3D">
        <w:t>interface the class can be used inside a using block allowing convenient scoped measurements.</w:t>
      </w:r>
    </w:p>
    <w:p w14:paraId="02448064" w14:textId="4CE38604" w:rsidR="007F41DF" w:rsidRDefault="00D90D95" w:rsidP="00D90D95">
      <w:pPr>
        <w:ind w:firstLine="0"/>
      </w:pPr>
      <w:r w:rsidRPr="004B7D84">
        <w:rPr>
          <w:rFonts w:cs="Consolas"/>
          <w:noProof/>
          <w:color w:val="000000"/>
          <w:sz w:val="19"/>
          <w:szCs w:val="19"/>
          <w:lang w:eastAsia="hu-HU"/>
        </w:rPr>
        <mc:AlternateContent>
          <mc:Choice Requires="wps">
            <w:drawing>
              <wp:inline distT="0" distB="0" distL="0" distR="0" wp14:anchorId="3BFF2CF5" wp14:editId="32B72D4E">
                <wp:extent cx="5400040" cy="680720"/>
                <wp:effectExtent l="0" t="0" r="10160" b="2413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80720"/>
                        </a:xfrm>
                        <a:prstGeom prst="rect">
                          <a:avLst/>
                        </a:prstGeom>
                        <a:solidFill>
                          <a:srgbClr val="FFFFFF"/>
                        </a:solidFill>
                        <a:ln w="9525">
                          <a:solidFill>
                            <a:srgbClr val="000000"/>
                          </a:solidFill>
                          <a:miter lim="800000"/>
                          <a:headEnd/>
                          <a:tailEnd/>
                        </a:ln>
                      </wps:spPr>
                      <wps:txbx>
                        <w:txbxContent>
                          <w:p w14:paraId="74E6358D" w14:textId="77777777"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1B7B74" w:rsidRPr="00EB0661" w:rsidRDefault="001B7B74"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FF2CF5" id="_x0000_s1032" type="#_x0000_t202" style="width:425.2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">
                <v:textbox inset="1mm">
                  <w:txbxContent>
                    <w:p w14:paraId="74E6358D" w14:textId="77777777"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513864">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EA15756" w14:textId="01DC519B"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BA72901" w14:textId="08551B31" w:rsidR="001B7B74" w:rsidRDefault="001B7B74" w:rsidP="00D90D9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w:t>
                      </w:r>
                      <w:r w:rsidRPr="00513864">
                        <w:rPr>
                          <w:rFonts w:ascii="Consolas" w:hAnsi="Consolas" w:cs="Consolas"/>
                          <w:color w:val="008000"/>
                          <w:sz w:val="19"/>
                          <w:szCs w:val="19"/>
                          <w:lang w:eastAsia="hu-HU"/>
                        </w:rPr>
                        <w:t>// Sampling will only happen here between the brackets</w:t>
                      </w:r>
                    </w:p>
                    <w:p w14:paraId="195F3E00" w14:textId="7892A5D7" w:rsidR="001B7B74" w:rsidRPr="00EB0661" w:rsidRDefault="001B7B74" w:rsidP="00D9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F9924D0" w14:textId="7D81734A" w:rsidR="00513864" w:rsidRDefault="00513864" w:rsidP="00513864">
      <w:pPr>
        <w:pStyle w:val="Kpalrs"/>
        <w:rPr>
          <w:b w:val="0"/>
          <w:bCs w:val="0"/>
        </w:rPr>
      </w:pPr>
      <w:r>
        <w:t xml:space="preserve">Figure 21: </w:t>
      </w:r>
      <w:r>
        <w:rPr>
          <w:b w:val="0"/>
          <w:bCs w:val="0"/>
        </w:rPr>
        <w:t>The advantage of scoped measurements</w:t>
      </w:r>
    </w:p>
    <w:p w14:paraId="6A30CF52" w14:textId="5091270E" w:rsidR="00AB4698" w:rsidRPr="00AB4698" w:rsidRDefault="00102F43" w:rsidP="00AB4698">
      <w:pPr>
        <w:ind w:firstLine="425"/>
      </w:pPr>
      <w:r>
        <w:t xml:space="preserve">In this example the development team defined an optimization goal for the game itself </w:t>
      </w:r>
      <w:r w:rsidR="0088685B">
        <w:t xml:space="preserve">which states </w:t>
      </w:r>
      <w:r>
        <w:t>that on the recommended configurations the game should run above 120 fps. Because of this</w:t>
      </w:r>
      <w:r w:rsidR="0088685B">
        <w:t>,</w:t>
      </w:r>
      <w:r>
        <w:t xml:space="preserve"> on computation heavy levels performance tests are guarding this </w:t>
      </w:r>
      <w:r>
        <w:lastRenderedPageBreak/>
        <w:t>goal.</w:t>
      </w:r>
      <w:r w:rsidR="00EC6B76">
        <w:t xml:space="preserve"> One of this computation heavy levels </w:t>
      </w:r>
      <w:r w:rsidR="00146C31">
        <w:t>is the Dragon Level</w:t>
      </w:r>
      <w:r w:rsidR="0080555F">
        <w:t>. O</w:t>
      </w:r>
      <w:r w:rsidR="0061070F">
        <w:t xml:space="preserve">n this level the player can spawn quite many fire balls </w:t>
      </w:r>
      <w:r w:rsidR="00931D50">
        <w:t>and every fireball has a computation h</w:t>
      </w:r>
      <w:r w:rsidR="00BA0AED">
        <w:t>eavy</w:t>
      </w:r>
      <w:r w:rsidR="00931D50">
        <w:t xml:space="preserve"> material and a Rigidbody.</w:t>
      </w:r>
    </w:p>
    <w:p w14:paraId="453600A5" w14:textId="77777777" w:rsidR="002E6971" w:rsidRDefault="002E6971" w:rsidP="002E6971">
      <w:pPr>
        <w:ind w:firstLine="0"/>
      </w:pPr>
      <w:r w:rsidRPr="004B7D84">
        <w:rPr>
          <w:rFonts w:cs="Consolas"/>
          <w:noProof/>
          <w:color w:val="000000"/>
          <w:sz w:val="19"/>
          <w:szCs w:val="19"/>
          <w:lang w:eastAsia="hu-HU"/>
        </w:rPr>
        <mc:AlternateContent>
          <mc:Choice Requires="wps">
            <w:drawing>
              <wp:inline distT="0" distB="0" distL="0" distR="0" wp14:anchorId="002F6B2D" wp14:editId="7ABA2B3F">
                <wp:extent cx="5400040" cy="4673600"/>
                <wp:effectExtent l="0" t="0" r="10160" b="12700"/>
                <wp:docPr id="25"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673600"/>
                        </a:xfrm>
                        <a:prstGeom prst="rect">
                          <a:avLst/>
                        </a:prstGeom>
                        <a:solidFill>
                          <a:srgbClr val="FFFFFF"/>
                        </a:solidFill>
                        <a:ln w="9525">
                          <a:solidFill>
                            <a:srgbClr val="000000"/>
                          </a:solidFill>
                          <a:miter lim="800000"/>
                          <a:headEnd/>
                          <a:tailEnd/>
                        </a:ln>
                      </wps:spPr>
                      <wps:txbx>
                        <w:txbxContent>
                          <w:p w14:paraId="010BAF06"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1B7B74" w:rsidRPr="00EB0661" w:rsidRDefault="001B7B74"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02F6B2D" id="_x0000_s1033" type="#_x0000_t202" style="width:425.2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">
                <v:textbox inset="1mm">
                  <w:txbxContent>
                    <w:p w14:paraId="010BAF06"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r w:rsidRPr="0014418C">
                        <w:rPr>
                          <w:rFonts w:ascii="Consolas" w:hAnsi="Consolas" w:cs="Consolas"/>
                          <w:color w:val="329AA8"/>
                          <w:sz w:val="19"/>
                          <w:szCs w:val="19"/>
                          <w:lang w:eastAsia="hu-HU"/>
                        </w:rPr>
                        <w:t>UnityTest</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Performance</w:t>
                      </w:r>
                      <w:r>
                        <w:rPr>
                          <w:rFonts w:ascii="Consolas" w:hAnsi="Consolas" w:cs="Consolas"/>
                          <w:color w:val="000000"/>
                          <w:sz w:val="19"/>
                          <w:szCs w:val="19"/>
                          <w:lang w:eastAsia="hu-HU"/>
                        </w:rPr>
                        <w:t>]</w:t>
                      </w:r>
                    </w:p>
                    <w:p w14:paraId="38463B32" w14:textId="26E14A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IEnumerator</w:t>
                      </w:r>
                      <w:r>
                        <w:rPr>
                          <w:rFonts w:ascii="Consolas" w:hAnsi="Consolas" w:cs="Consolas"/>
                          <w:color w:val="000000"/>
                          <w:sz w:val="19"/>
                          <w:szCs w:val="19"/>
                          <w:lang w:eastAsia="hu-HU"/>
                        </w:rPr>
                        <w:t xml:space="preserve"> SpawnFireBalls_RecommendedConfig_Min120FPS()</w:t>
                      </w:r>
                    </w:p>
                    <w:p w14:paraId="7959AD1C" w14:textId="2BEBAF82"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05308C2" w14:textId="690813C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Arrange</w:t>
                      </w:r>
                    </w:p>
                    <w:p w14:paraId="0C839814" w14:textId="2EDA1C1E"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fireBallSpawner =</w:t>
                      </w:r>
                      <w:r>
                        <w:rPr>
                          <w:rFonts w:ascii="Consolas" w:hAnsi="Consolas" w:cs="Consolas"/>
                          <w:color w:val="000000"/>
                          <w:sz w:val="19"/>
                          <w:szCs w:val="19"/>
                          <w:lang w:eastAsia="hu-HU"/>
                        </w:rPr>
                        <w:br/>
                        <w:t xml:space="preserve">      </w:t>
                      </w:r>
                      <w:r w:rsidRPr="0014418C">
                        <w:rPr>
                          <w:rFonts w:ascii="Consolas" w:hAnsi="Consolas" w:cs="Consolas"/>
                          <w:color w:val="329AA8"/>
                          <w:sz w:val="19"/>
                          <w:szCs w:val="19"/>
                          <w:lang w:eastAsia="hu-HU"/>
                        </w:rPr>
                        <w:t>GameObject</w:t>
                      </w:r>
                      <w:r>
                        <w:rPr>
                          <w:rFonts w:ascii="Consolas" w:hAnsi="Consolas" w:cs="Consolas"/>
                          <w:color w:val="000000"/>
                          <w:sz w:val="19"/>
                          <w:szCs w:val="19"/>
                          <w:lang w:eastAsia="hu-HU"/>
                        </w:rPr>
                        <w:t>.Find(</w:t>
                      </w:r>
                      <w:r>
                        <w:rPr>
                          <w:rFonts w:ascii="Consolas" w:hAnsi="Consolas" w:cs="Consolas"/>
                          <w:color w:val="A31515"/>
                          <w:sz w:val="19"/>
                          <w:szCs w:val="19"/>
                          <w:lang w:eastAsia="hu-HU"/>
                        </w:rPr>
                        <w:t>"Spawner"</w:t>
                      </w:r>
                      <w:r>
                        <w:rPr>
                          <w:rFonts w:ascii="Consolas" w:hAnsi="Consolas" w:cs="Consolas"/>
                          <w:color w:val="000000"/>
                          <w:sz w:val="19"/>
                          <w:szCs w:val="19"/>
                          <w:lang w:eastAsia="hu-HU"/>
                        </w:rPr>
                        <w:t>).GetComponent&lt;</w:t>
                      </w:r>
                      <w:r w:rsidRPr="0014418C">
                        <w:rPr>
                          <w:rFonts w:ascii="Consolas" w:hAnsi="Consolas" w:cs="Consolas"/>
                          <w:color w:val="329AA8"/>
                          <w:sz w:val="19"/>
                          <w:szCs w:val="19"/>
                          <w:lang w:eastAsia="hu-HU"/>
                        </w:rPr>
                        <w:t>FireBallSpawner</w:t>
                      </w:r>
                      <w:r>
                        <w:rPr>
                          <w:rFonts w:ascii="Consolas" w:hAnsi="Consolas" w:cs="Consolas"/>
                          <w:color w:val="000000"/>
                          <w:sz w:val="19"/>
                          <w:szCs w:val="19"/>
                          <w:lang w:eastAsia="hu-HU"/>
                        </w:rPr>
                        <w:t>&gt;();</w:t>
                      </w:r>
                    </w:p>
                    <w:p w14:paraId="2F6DE114" w14:textId="7894E49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Small idling aka warmup before measurement starts</w:t>
                      </w:r>
                    </w:p>
                    <w:p w14:paraId="25608BC2" w14:textId="32E5ECB6"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(2.0f);</w:t>
                      </w:r>
                    </w:p>
                    <w:p w14:paraId="03DE515B" w14:textId="39B6C88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Simulating user input delay</w:t>
                      </w:r>
                    </w:p>
                    <w:p w14:paraId="02E3D0EA" w14:textId="3438A4AC"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userInputDelayYieldInstruction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WaitForSecondsRealtime</w:t>
                      </w:r>
                      <w:r>
                        <w:rPr>
                          <w:rFonts w:ascii="Consolas" w:hAnsi="Consolas" w:cs="Consolas"/>
                          <w:color w:val="000000"/>
                          <w:sz w:val="19"/>
                          <w:szCs w:val="19"/>
                          <w:lang w:eastAsia="hu-HU"/>
                        </w:rPr>
                        <w:t>(0.15f);</w:t>
                      </w:r>
                    </w:p>
                    <w:p w14:paraId="78D2495B"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6550DED" w14:textId="7C123BBD"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Act</w:t>
                      </w:r>
                    </w:p>
                    <w:p w14:paraId="78041895" w14:textId="628AB90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Measure</w:t>
                      </w:r>
                      <w:r>
                        <w:rPr>
                          <w:rFonts w:ascii="Consolas" w:hAnsi="Consolas" w:cs="Consolas"/>
                          <w:color w:val="000000"/>
                          <w:sz w:val="19"/>
                          <w:szCs w:val="19"/>
                          <w:lang w:eastAsia="hu-HU"/>
                        </w:rPr>
                        <w:t>.Frames().Scope(</w:t>
                      </w:r>
                      <w:r>
                        <w:rPr>
                          <w:rFonts w:ascii="Consolas" w:hAnsi="Consolas" w:cs="Consolas"/>
                          <w:color w:val="A31515"/>
                          <w:sz w:val="19"/>
                          <w:szCs w:val="19"/>
                          <w:lang w:eastAsia="hu-HU"/>
                        </w:rPr>
                        <w:t>"Frame Time"</w:t>
                      </w:r>
                      <w:r>
                        <w:rPr>
                          <w:rFonts w:ascii="Consolas" w:hAnsi="Consolas" w:cs="Consolas"/>
                          <w:color w:val="000000"/>
                          <w:sz w:val="19"/>
                          <w:szCs w:val="19"/>
                          <w:lang w:eastAsia="hu-HU"/>
                        </w:rPr>
                        <w:t>))</w:t>
                      </w:r>
                    </w:p>
                    <w:p w14:paraId="50300403" w14:textId="7EE8DC4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using</w:t>
                      </w:r>
                      <w:r>
                        <w:rPr>
                          <w:rFonts w:ascii="Consolas" w:hAnsi="Consolas" w:cs="Consolas"/>
                          <w:color w:val="000000"/>
                          <w:sz w:val="19"/>
                          <w:szCs w:val="19"/>
                          <w:lang w:eastAsia="hu-HU"/>
                        </w:rPr>
                        <w:t xml:space="preserve"> (</w:t>
                      </w:r>
                      <w:r w:rsidRPr="0014418C">
                        <w:rPr>
                          <w:rFonts w:ascii="Consolas" w:hAnsi="Consolas" w:cs="Consolas"/>
                          <w:color w:val="329AA8"/>
                          <w:sz w:val="19"/>
                          <w:szCs w:val="19"/>
                          <w:lang w:eastAsia="hu-HU"/>
                        </w:rPr>
                        <w:t>ScopedFPSMeasurement</w:t>
                      </w:r>
                      <w:r>
                        <w:rPr>
                          <w:rFonts w:ascii="Consolas" w:hAnsi="Consolas" w:cs="Consolas"/>
                          <w:color w:val="000000"/>
                          <w:sz w:val="19"/>
                          <w:szCs w:val="19"/>
                          <w:lang w:eastAsia="hu-HU"/>
                        </w:rPr>
                        <w:t>.StartFPSMeasurement(</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5D16D8E8" w14:textId="4657FD2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8C12BF" w14:textId="768052C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i = 0; i &lt; 250; i++)</w:t>
                      </w:r>
                    </w:p>
                    <w:p w14:paraId="28B81AC1" w14:textId="33F3E93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9E73122" w14:textId="3B219E5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fireBallSpawner.</w:t>
                      </w:r>
                      <w:r w:rsidRPr="00BD2497">
                        <w:rPr>
                          <w:rFonts w:ascii="Consolas" w:hAnsi="Consolas" w:cs="Consolas"/>
                          <w:color w:val="000000"/>
                          <w:sz w:val="19"/>
                          <w:szCs w:val="19"/>
                          <w:lang w:eastAsia="hu-HU"/>
                        </w:rPr>
                        <w:t>SpawnFireBalls</w:t>
                      </w:r>
                      <w:r>
                        <w:rPr>
                          <w:rFonts w:ascii="Consolas" w:hAnsi="Consolas" w:cs="Consolas"/>
                          <w:color w:val="000000"/>
                          <w:sz w:val="19"/>
                          <w:szCs w:val="19"/>
                          <w:lang w:eastAsia="hu-HU"/>
                        </w:rPr>
                        <w:t>(25);</w:t>
                      </w:r>
                    </w:p>
                    <w:p w14:paraId="7554C914" w14:textId="0BACD4D9"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yield</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return</w:t>
                      </w:r>
                      <w:r>
                        <w:rPr>
                          <w:rFonts w:ascii="Consolas" w:hAnsi="Consolas" w:cs="Consolas"/>
                          <w:color w:val="000000"/>
                          <w:sz w:val="19"/>
                          <w:szCs w:val="19"/>
                          <w:lang w:eastAsia="hu-HU"/>
                        </w:rPr>
                        <w:t xml:space="preserve"> userInputDelayYieldInstruction;</w:t>
                      </w:r>
                    </w:p>
                    <w:p w14:paraId="50B2FB67" w14:textId="006E482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63710F" w14:textId="2A07D0C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AF55A10"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618CFD57" w14:textId="08E12AE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Assert</w:t>
                      </w:r>
                    </w:p>
                    <w:p w14:paraId="78DFD13D" w14:textId="413793C5"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8000"/>
                          <w:sz w:val="19"/>
                          <w:szCs w:val="19"/>
                          <w:lang w:eastAsia="hu-HU"/>
                        </w:rPr>
                        <w:t>// Calculating the results for assertions</w:t>
                      </w:r>
                    </w:p>
                    <w:p w14:paraId="3D6AFACF" w14:textId="0C2CBAB8"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.Active.CalculateStatisticalValues();</w:t>
                      </w:r>
                    </w:p>
                    <w:p w14:paraId="4C24B589" w14:textId="1A739393"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var</w:t>
                      </w:r>
                      <w:r>
                        <w:rPr>
                          <w:rFonts w:ascii="Consolas" w:hAnsi="Consolas" w:cs="Consolas"/>
                          <w:color w:val="000000"/>
                          <w:sz w:val="19"/>
                          <w:szCs w:val="19"/>
                          <w:lang w:eastAsia="hu-HU"/>
                        </w:rPr>
                        <w:t xml:space="preserve"> fpsResults = </w:t>
                      </w:r>
                      <w:r>
                        <w:rPr>
                          <w:rFonts w:ascii="Consolas" w:hAnsi="Consolas" w:cs="Consolas"/>
                          <w:color w:val="000000"/>
                          <w:sz w:val="19"/>
                          <w:szCs w:val="19"/>
                          <w:lang w:eastAsia="hu-HU"/>
                        </w:rPr>
                        <w:br/>
                        <w:t xml:space="preserve">      </w:t>
                      </w:r>
                      <w:r w:rsidRPr="00DC51BD">
                        <w:rPr>
                          <w:rFonts w:ascii="Consolas" w:hAnsi="Consolas" w:cs="Consolas"/>
                          <w:color w:val="329AA8"/>
                          <w:sz w:val="19"/>
                          <w:szCs w:val="19"/>
                          <w:lang w:eastAsia="hu-HU"/>
                        </w:rPr>
                        <w:t>PerformanceTest</w:t>
                      </w:r>
                      <w:r>
                        <w:rPr>
                          <w:rFonts w:ascii="Consolas" w:hAnsi="Consolas" w:cs="Consolas"/>
                          <w:color w:val="000000"/>
                          <w:sz w:val="19"/>
                          <w:szCs w:val="19"/>
                          <w:lang w:eastAsia="hu-HU"/>
                        </w:rPr>
                        <w:t xml:space="preserve">.Active.SampleGroups.Find(s =&gt; s.Name == </w:t>
                      </w:r>
                      <w:r>
                        <w:rPr>
                          <w:rFonts w:ascii="Consolas" w:hAnsi="Consolas" w:cs="Consolas"/>
                          <w:color w:val="A31515"/>
                          <w:sz w:val="19"/>
                          <w:szCs w:val="19"/>
                          <w:lang w:eastAsia="hu-HU"/>
                        </w:rPr>
                        <w:t>"FPS"</w:t>
                      </w:r>
                      <w:r>
                        <w:rPr>
                          <w:rFonts w:ascii="Consolas" w:hAnsi="Consolas" w:cs="Consolas"/>
                          <w:color w:val="000000"/>
                          <w:sz w:val="19"/>
                          <w:szCs w:val="19"/>
                          <w:lang w:eastAsia="hu-HU"/>
                        </w:rPr>
                        <w:t>);</w:t>
                      </w:r>
                    </w:p>
                    <w:p w14:paraId="3755168C" w14:textId="77777777"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p>
                    <w:p w14:paraId="564EC12A" w14:textId="4202C79A"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DC51BD">
                        <w:rPr>
                          <w:rFonts w:ascii="Consolas" w:hAnsi="Consolas" w:cs="Consolas"/>
                          <w:color w:val="329AA8"/>
                          <w:sz w:val="19"/>
                          <w:szCs w:val="19"/>
                          <w:lang w:eastAsia="hu-HU"/>
                        </w:rPr>
                        <w:t>Assert</w:t>
                      </w:r>
                      <w:r>
                        <w:rPr>
                          <w:rFonts w:ascii="Consolas" w:hAnsi="Consolas" w:cs="Consolas"/>
                          <w:color w:val="000000"/>
                          <w:sz w:val="19"/>
                          <w:szCs w:val="19"/>
                          <w:lang w:eastAsia="hu-HU"/>
                        </w:rPr>
                        <w:t>.GreaterOrEqual(fpsResults.Median, 120,</w:t>
                      </w:r>
                    </w:p>
                    <w:p w14:paraId="26554CF7" w14:textId="6DCCA1A1" w:rsidR="001B7B74" w:rsidRDefault="001B7B74" w:rsidP="002E6971">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 xml:space="preserve">"Violation of OG_117650: " </w:t>
                      </w:r>
                      <w:r w:rsidRPr="00F21B3B">
                        <w:rPr>
                          <w:rFonts w:ascii="Consolas" w:hAnsi="Consolas" w:cs="Consolas"/>
                          <w:color w:val="000000"/>
                          <w:sz w:val="19"/>
                          <w:szCs w:val="19"/>
                          <w:lang w:eastAsia="hu-HU"/>
                        </w:rPr>
                        <w:t>+</w:t>
                      </w:r>
                      <w:r>
                        <w:rPr>
                          <w:rFonts w:ascii="Consolas" w:hAnsi="Consolas" w:cs="Consolas"/>
                          <w:color w:val="A31515"/>
                          <w:sz w:val="19"/>
                          <w:szCs w:val="19"/>
                          <w:lang w:eastAsia="hu-HU"/>
                        </w:rPr>
                        <w:t xml:space="preserve"> </w:t>
                      </w:r>
                      <w:r>
                        <w:rPr>
                          <w:rFonts w:ascii="Consolas" w:hAnsi="Consolas" w:cs="Consolas"/>
                          <w:color w:val="A31515"/>
                          <w:sz w:val="19"/>
                          <w:szCs w:val="19"/>
                          <w:lang w:eastAsia="hu-HU"/>
                        </w:rPr>
                        <w:br/>
                        <w:t xml:space="preserve">      "The median FPS should be higher than </w:t>
                      </w:r>
                      <w:r w:rsidRPr="00BD2C26">
                        <w:rPr>
                          <w:rFonts w:ascii="Consolas" w:hAnsi="Consolas" w:cs="Consolas"/>
                          <w:color w:val="A31515"/>
                          <w:sz w:val="19"/>
                          <w:szCs w:val="19"/>
                          <w:lang w:eastAsia="hu-HU"/>
                        </w:rPr>
                        <w:t>120</w:t>
                      </w:r>
                      <w:r>
                        <w:rPr>
                          <w:rFonts w:ascii="Consolas" w:hAnsi="Consolas" w:cs="Consolas"/>
                          <w:color w:val="000000"/>
                          <w:sz w:val="19"/>
                          <w:szCs w:val="19"/>
                          <w:lang w:eastAsia="hu-HU"/>
                        </w:rPr>
                        <w:t xml:space="preserve"> </w:t>
                      </w:r>
                      <w:r>
                        <w:rPr>
                          <w:rFonts w:ascii="Consolas" w:hAnsi="Consolas" w:cs="Consolas"/>
                          <w:color w:val="A31515"/>
                          <w:sz w:val="19"/>
                          <w:szCs w:val="19"/>
                          <w:lang w:eastAsia="hu-HU"/>
                        </w:rPr>
                        <w:t>frames per second."</w:t>
                      </w:r>
                      <w:r>
                        <w:rPr>
                          <w:rFonts w:ascii="Consolas" w:hAnsi="Consolas" w:cs="Consolas"/>
                          <w:color w:val="000000"/>
                          <w:sz w:val="19"/>
                          <w:szCs w:val="19"/>
                          <w:lang w:eastAsia="hu-HU"/>
                        </w:rPr>
                        <w:t>);</w:t>
                      </w:r>
                    </w:p>
                    <w:p w14:paraId="5B65D9D1" w14:textId="3CA42528" w:rsidR="001B7B74" w:rsidRPr="00EB0661" w:rsidRDefault="001B7B74" w:rsidP="002E6971">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1841C81" w14:textId="1B4E66F0" w:rsidR="002E6971" w:rsidRDefault="00B52E6F" w:rsidP="00B52E6F">
      <w:pPr>
        <w:pStyle w:val="Kpalrs"/>
        <w:rPr>
          <w:b w:val="0"/>
          <w:bCs w:val="0"/>
        </w:rPr>
      </w:pPr>
      <w:r>
        <w:t xml:space="preserve">Figure 22: </w:t>
      </w:r>
      <w:r>
        <w:rPr>
          <w:b w:val="0"/>
          <w:bCs w:val="0"/>
        </w:rPr>
        <w:t>The performance test for the dragon level</w:t>
      </w:r>
    </w:p>
    <w:p w14:paraId="29CFCF4B" w14:textId="53C0EA00" w:rsidR="00DB13F7" w:rsidRDefault="007A506E" w:rsidP="00DB13F7">
      <w:pPr>
        <w:ind w:firstLine="425"/>
      </w:pPr>
      <w:r>
        <w:t xml:space="preserve">In order to maintain </w:t>
      </w:r>
      <w:r w:rsidR="0053155E">
        <w:t xml:space="preserve">stable FPS with every changes the team wrote the performance test in </w:t>
      </w:r>
      <w:r w:rsidR="0053155E" w:rsidRPr="0053155E">
        <w:rPr>
          <w:b/>
          <w:bCs/>
        </w:rPr>
        <w:t>Figure 22</w:t>
      </w:r>
      <w:r w:rsidR="006675CA">
        <w:rPr>
          <w:b/>
          <w:bCs/>
        </w:rPr>
        <w:t xml:space="preserve"> </w:t>
      </w:r>
      <w:r w:rsidR="006675CA">
        <w:t xml:space="preserve">inside the </w:t>
      </w:r>
      <w:r w:rsidR="006675CA" w:rsidRPr="006675CA">
        <w:rPr>
          <w:rFonts w:ascii="Consolas" w:hAnsi="Consolas"/>
          <w:sz w:val="22"/>
          <w:szCs w:val="22"/>
        </w:rPr>
        <w:t>DragonLevelPerformanceTest.cs</w:t>
      </w:r>
      <w:r w:rsidR="006675CA">
        <w:t>.</w:t>
      </w:r>
      <w:r w:rsidR="0053155E">
        <w:rPr>
          <w:b/>
          <w:bCs/>
        </w:rPr>
        <w:t xml:space="preserve"> </w:t>
      </w:r>
      <w:r w:rsidR="000B7065">
        <w:t xml:space="preserve">The above test </w:t>
      </w:r>
      <w:r w:rsidR="00E81D8A">
        <w:t>loads the Dragon Level scene (</w:t>
      </w:r>
      <w:r w:rsidR="006675CA">
        <w:t>cannot</w:t>
      </w:r>
      <w:r w:rsidR="00E81D8A">
        <w:t xml:space="preserve"> be seen because it is in the class</w:t>
      </w:r>
      <w:r w:rsidR="00E16CB3">
        <w:t>’</w:t>
      </w:r>
      <w:r w:rsidR="00E81D8A">
        <w:t xml:space="preserve"> setup method)</w:t>
      </w:r>
      <w:r w:rsidR="006675CA">
        <w:t xml:space="preserve"> then spawn</w:t>
      </w:r>
      <w:r w:rsidR="00EC2EE4">
        <w:t>s</w:t>
      </w:r>
      <w:r w:rsidR="006675CA">
        <w:t xml:space="preserve"> fireballs with a simulated click delay. The frame time and FPS are only measured in the critical part where </w:t>
      </w:r>
      <w:r w:rsidR="00DA5517">
        <w:t>the computation heavy calculations happen. Via scoped measuring our test will be more precise since idling is not part of the sampling.</w:t>
      </w:r>
      <w:r w:rsidR="00EC2EE4">
        <w:t xml:space="preserve"> After running the test</w:t>
      </w:r>
      <w:r w:rsidR="00B51D75">
        <w:t>,</w:t>
      </w:r>
      <w:r w:rsidR="00EC2EE4">
        <w:t xml:space="preserve"> the Unity Test Report</w:t>
      </w:r>
      <w:r w:rsidR="00D77D18">
        <w:t xml:space="preserve"> tool</w:t>
      </w:r>
      <w:r w:rsidR="00EC2EE4">
        <w:t xml:space="preserve"> will give us a detailed summary about the results.</w:t>
      </w:r>
    </w:p>
    <w:p w14:paraId="1D2A530F" w14:textId="7BC124F0" w:rsidR="00B17259" w:rsidRDefault="00B17259">
      <w:pPr>
        <w:spacing w:after="0" w:line="240" w:lineRule="auto"/>
        <w:ind w:firstLine="0"/>
        <w:jc w:val="left"/>
      </w:pPr>
      <w:r>
        <w:br w:type="page"/>
      </w:r>
    </w:p>
    <w:p w14:paraId="1F87A4E4" w14:textId="327E580A" w:rsidR="00B51D75" w:rsidRPr="00B51D75" w:rsidRDefault="007576A6" w:rsidP="007576A6">
      <w:pPr>
        <w:pStyle w:val="Kp"/>
      </w:pPr>
      <w:r w:rsidRPr="007576A6">
        <w:rPr>
          <w:noProof/>
        </w:rPr>
        <w:lastRenderedPageBreak/>
        <w:drawing>
          <wp:inline distT="0" distB="0" distL="0" distR="0" wp14:anchorId="34043500" wp14:editId="287A0923">
            <wp:extent cx="5265420" cy="1851660"/>
            <wp:effectExtent l="114300" t="95250" r="106680" b="9144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7928" cy="1852542"/>
                    </a:xfrm>
                    <a:prstGeom prst="rect">
                      <a:avLst/>
                    </a:prstGeom>
                    <a:effectLst>
                      <a:outerShdw blurRad="63500" sx="102000" sy="102000" algn="ctr" rotWithShape="0">
                        <a:prstClr val="black">
                          <a:alpha val="40000"/>
                        </a:prstClr>
                      </a:outerShdw>
                    </a:effectLst>
                  </pic:spPr>
                </pic:pic>
              </a:graphicData>
            </a:graphic>
          </wp:inline>
        </w:drawing>
      </w:r>
    </w:p>
    <w:p w14:paraId="2D2292A9" w14:textId="469D9227" w:rsidR="00346783" w:rsidRDefault="00D80124" w:rsidP="00D80124">
      <w:pPr>
        <w:pStyle w:val="Kpalrs"/>
        <w:rPr>
          <w:b w:val="0"/>
          <w:bCs w:val="0"/>
        </w:rPr>
      </w:pPr>
      <w:r>
        <w:t>Figure 2</w:t>
      </w:r>
      <w:r w:rsidR="00F156F1">
        <w:t>3</w:t>
      </w:r>
      <w:r>
        <w:t xml:space="preserve">: </w:t>
      </w:r>
      <w:r>
        <w:rPr>
          <w:b w:val="0"/>
          <w:bCs w:val="0"/>
        </w:rPr>
        <w:t xml:space="preserve">The results of the scoped measurements inside the Unity Test </w:t>
      </w:r>
      <w:r w:rsidR="000B657F">
        <w:rPr>
          <w:b w:val="0"/>
          <w:bCs w:val="0"/>
        </w:rPr>
        <w:t>Reporter</w:t>
      </w:r>
    </w:p>
    <w:p w14:paraId="79EC1940" w14:textId="25AB8062" w:rsidR="00503CC7" w:rsidRPr="00503CC7" w:rsidRDefault="00503CC7" w:rsidP="00503CC7">
      <w:pPr>
        <w:ind w:firstLine="425"/>
      </w:pPr>
      <w:r>
        <w:t xml:space="preserve">We can see that </w:t>
      </w:r>
      <w:r w:rsidR="003270BA">
        <w:t xml:space="preserve">the frame time </w:t>
      </w:r>
      <w:r w:rsidR="003D4823">
        <w:t xml:space="preserve">fluctuates quite much </w:t>
      </w:r>
      <w:r w:rsidR="002242A3">
        <w:t xml:space="preserve">however, the FPS is quite consistent since </w:t>
      </w:r>
      <w:r w:rsidR="00CD06E5">
        <w:t>so many frame</w:t>
      </w:r>
      <w:r w:rsidR="001B3D99">
        <w:t xml:space="preserve">s </w:t>
      </w:r>
      <w:r w:rsidR="00CD06E5">
        <w:t>are renderer</w:t>
      </w:r>
      <w:r w:rsidR="001B3D99">
        <w:t xml:space="preserve"> in a second</w:t>
      </w:r>
      <w:r w:rsidR="00CD06E5">
        <w:t xml:space="preserve"> this fluctuation disappears.</w:t>
      </w:r>
      <w:r w:rsidR="002E4BAF">
        <w:t xml:space="preserve"> </w:t>
      </w:r>
      <w:r w:rsidR="00C47008">
        <w:t>Of course,</w:t>
      </w:r>
      <w:r w:rsidR="002E4BAF">
        <w:t xml:space="preserve"> if the test fails the results are still available </w:t>
      </w:r>
      <w:r w:rsidR="00485076">
        <w:t>and also</w:t>
      </w:r>
      <w:r w:rsidR="002E4BAF">
        <w:t xml:space="preserve"> </w:t>
      </w:r>
      <w:r w:rsidR="00485076">
        <w:t>the developers will get a notification</w:t>
      </w:r>
      <w:r w:rsidR="002E4BAF">
        <w:t xml:space="preserve"> that a recent change made the scene too computational heavy</w:t>
      </w:r>
      <w:r w:rsidR="00A9013A">
        <w:t xml:space="preserve"> therefore violating the optimization goal</w:t>
      </w:r>
      <w:r w:rsidR="002E4BAF">
        <w:t>.</w:t>
      </w:r>
    </w:p>
    <w:p w14:paraId="2AA68E46" w14:textId="79133C59" w:rsidR="00A9246A" w:rsidRDefault="00A9246A" w:rsidP="00A9246A">
      <w:pPr>
        <w:pStyle w:val="Cmsor2"/>
      </w:pPr>
      <w:bookmarkStart w:id="29" w:name="_Toc58162409"/>
      <w:r>
        <w:t>Benchmarking</w:t>
      </w:r>
      <w:bookmarkEnd w:id="29"/>
    </w:p>
    <w:p w14:paraId="2B5A5FFE" w14:textId="26E583EE" w:rsidR="00A9246A" w:rsidRDefault="00832364" w:rsidP="00A9246A">
      <w:pPr>
        <w:ind w:firstLine="425"/>
      </w:pPr>
      <w:r>
        <w:t>A</w:t>
      </w:r>
      <w:r w:rsidR="00A9246A">
        <w:t xml:space="preserve"> common mistake when applying optimization to a component is not verifying that we are indeed using the optimal solution from the perspective of the goal. E.g. in the </w:t>
      </w:r>
      <w:r w:rsidR="00A9246A" w:rsidRPr="008E27FE">
        <w:rPr>
          <w:b/>
          <w:bCs/>
        </w:rPr>
        <w:fldChar w:fldCharType="begin"/>
      </w:r>
      <w:r w:rsidR="00A9246A" w:rsidRPr="008E27FE">
        <w:rPr>
          <w:b/>
          <w:bCs/>
        </w:rPr>
        <w:instrText xml:space="preserve"> REF _Ref57215616 \r \h </w:instrText>
      </w:r>
      <w:r w:rsidR="00A9246A">
        <w:rPr>
          <w:b/>
          <w:bCs/>
        </w:rPr>
        <w:instrText xml:space="preserve"> \* MERGEFORMAT </w:instrText>
      </w:r>
      <w:r w:rsidR="00A9246A" w:rsidRPr="008E27FE">
        <w:rPr>
          <w:b/>
          <w:bCs/>
        </w:rPr>
      </w:r>
      <w:r w:rsidR="00A9246A" w:rsidRPr="008E27FE">
        <w:rPr>
          <w:b/>
          <w:bCs/>
        </w:rPr>
        <w:fldChar w:fldCharType="separate"/>
      </w:r>
      <w:r w:rsidR="001B7B74">
        <w:rPr>
          <w:b/>
          <w:bCs/>
        </w:rPr>
        <w:t>2.3.2</w:t>
      </w:r>
      <w:r w:rsidR="00A9246A" w:rsidRPr="008E27FE">
        <w:rPr>
          <w:b/>
          <w:bCs/>
        </w:rPr>
        <w:fldChar w:fldCharType="end"/>
      </w:r>
      <w:r w:rsidR="00A9246A">
        <w:t xml:space="preserve"> (Pre-production) section we mentioned an example about choosing </w:t>
      </w:r>
      <w:r w:rsidR="00015F62">
        <w:t>a</w:t>
      </w:r>
      <w:r w:rsidR="00A9246A">
        <w:t xml:space="preserve"> proper physics solution for our project. If we only read the marketing description </w:t>
      </w:r>
      <w:r w:rsidR="008E1005">
        <w:t xml:space="preserve">and the first page of the documentation </w:t>
      </w:r>
      <w:r w:rsidR="00A9246A">
        <w:t>of each physics solution, we might choose a physics solution that is not the most optimal for our use-case. This is when benchmarking comes into play. In optimization, benchmarking is the process of comparing different solutions’ performance via properly set up test cases. Via properly set up benchmarks we can verify by exact numbers that indeed the chosen solution is the most optimal for our use</w:t>
      </w:r>
      <w:r w:rsidR="00A9246A">
        <w:noBreakHyphen/>
        <w:t>case.</w:t>
      </w:r>
      <w:r w:rsidR="00E0304A">
        <w:t xml:space="preserve"> For benchmarking in </w:t>
      </w:r>
      <w:r w:rsidR="00043700">
        <w:t>Unity,</w:t>
      </w:r>
      <w:r w:rsidR="00E0304A">
        <w:t xml:space="preserve"> we can use the frameworks</w:t>
      </w:r>
      <w:r w:rsidR="00043700">
        <w:t>,</w:t>
      </w:r>
      <w:r w:rsidR="00E0304A">
        <w:t xml:space="preserve"> </w:t>
      </w:r>
      <w:r w:rsidR="00043700">
        <w:t>t</w:t>
      </w:r>
      <w:r w:rsidR="00E0304A">
        <w:t xml:space="preserve">ools and packages mentioned in </w:t>
      </w:r>
      <w:r w:rsidR="00043700">
        <w:t>the previous section</w:t>
      </w:r>
      <w:r w:rsidR="00C14F79">
        <w:t xml:space="preserve"> since they</w:t>
      </w:r>
      <w:r w:rsidR="00FF24C7">
        <w:t xml:space="preserve"> can give us detailed measurements</w:t>
      </w:r>
      <w:r w:rsidR="00E37671">
        <w:t xml:space="preserve"> both from the profiler and from a custom perspective</w:t>
      </w:r>
      <w:r w:rsidR="00ED5C38">
        <w:t>. After the results are available we can compare them with one of the mentioned tools.</w:t>
      </w:r>
    </w:p>
    <w:p w14:paraId="7E54C5DB" w14:textId="15374EDF" w:rsidR="00FD2A1C" w:rsidRDefault="00FD2A1C">
      <w:pPr>
        <w:spacing w:after="0" w:line="240" w:lineRule="auto"/>
        <w:ind w:firstLine="0"/>
        <w:jc w:val="left"/>
      </w:pPr>
      <w:r>
        <w:br w:type="page"/>
      </w:r>
    </w:p>
    <w:p w14:paraId="05D976E4" w14:textId="165EF7A4" w:rsidR="00FD2A1C" w:rsidRDefault="008C7B15" w:rsidP="00FD2A1C">
      <w:pPr>
        <w:pStyle w:val="Cmsor1"/>
      </w:pPr>
      <w:bookmarkStart w:id="30" w:name="_Toc58162410"/>
      <w:r>
        <w:lastRenderedPageBreak/>
        <w:t xml:space="preserve">Advanced </w:t>
      </w:r>
      <w:r w:rsidR="005E3193">
        <w:t>Optimization</w:t>
      </w:r>
      <w:r w:rsidR="000368AD">
        <w:t xml:space="preserve"> </w:t>
      </w:r>
      <w:r w:rsidR="005E3193">
        <w:t>Techniques</w:t>
      </w:r>
      <w:r>
        <w:t xml:space="preserve"> for Unity</w:t>
      </w:r>
      <w:bookmarkEnd w:id="30"/>
    </w:p>
    <w:p w14:paraId="544F16CF" w14:textId="13965BE3" w:rsidR="008C7B15" w:rsidRDefault="00D41248" w:rsidP="00D41248">
      <w:pPr>
        <w:ind w:firstLine="425"/>
      </w:pPr>
      <w:r>
        <w:t xml:space="preserve">Every game engine has a different architecture therefore there are some optimizations that needs to be considered more in one than in the other. E.g. an Unreal Engine developer does not have to worry about interop calls </w:t>
      </w:r>
      <w:r w:rsidR="00312A93">
        <w:t xml:space="preserve">while a Unity developer should. An Unreal Engine developer can opt-out from garbage collection while a Unity developer cannot and while an Unreal engine developer should worry about memory leaks a Unity engine developer usually </w:t>
      </w:r>
      <w:r w:rsidR="000A67EA">
        <w:t>should</w:t>
      </w:r>
      <w:r w:rsidR="00CE6AEE">
        <w:t xml:space="preserve"> no</w:t>
      </w:r>
      <w:r w:rsidR="000A67EA">
        <w:t>t</w:t>
      </w:r>
      <w:r w:rsidR="00312A93">
        <w:t>.</w:t>
      </w:r>
      <w:r w:rsidR="00645A92">
        <w:t xml:space="preserve"> Because of the nature of these architectural differences there are many optimization </w:t>
      </w:r>
      <w:r w:rsidR="00943DF8">
        <w:t xml:space="preserve">techniques that only applies to game engines sharing similar architecture as Unity. In this section we will discuss some of these </w:t>
      </w:r>
      <w:r w:rsidR="00B84257">
        <w:t xml:space="preserve">advanced </w:t>
      </w:r>
      <w:r w:rsidR="00943DF8">
        <w:t xml:space="preserve">optimization </w:t>
      </w:r>
      <w:r w:rsidR="00B84257">
        <w:t>techniques</w:t>
      </w:r>
      <w:r w:rsidR="00943DF8">
        <w:t>.</w:t>
      </w:r>
    </w:p>
    <w:p w14:paraId="26A8E44B" w14:textId="7F2FBB02" w:rsidR="00943DF8" w:rsidRDefault="00EB7B89" w:rsidP="00EB7B89">
      <w:pPr>
        <w:pStyle w:val="Cmsor2"/>
      </w:pPr>
      <w:bookmarkStart w:id="31" w:name="_Toc58162411"/>
      <w:r>
        <w:t>Update manager</w:t>
      </w:r>
      <w:bookmarkEnd w:id="31"/>
    </w:p>
    <w:p w14:paraId="5CC5511E" w14:textId="07C6A459" w:rsidR="002C2420" w:rsidRDefault="005D77A5" w:rsidP="00E30BAC">
      <w:pPr>
        <w:ind w:firstLine="425"/>
      </w:pPr>
      <w:r>
        <w:t>The Unity engine has a Messaging system which allows the developers to define methods that will be called by an internal system</w:t>
      </w:r>
      <w:r w:rsidR="00707501">
        <w:t xml:space="preserve"> based on their functionalities</w:t>
      </w:r>
      <w:r>
        <w:t>.</w:t>
      </w:r>
      <w:r w:rsidR="00FB01E9">
        <w:t xml:space="preserve"> </w:t>
      </w:r>
      <w:r w:rsidR="002C2420">
        <w:t xml:space="preserve"> One of the most commonly used Message is the </w:t>
      </w:r>
      <w:r w:rsidR="002C2420" w:rsidRPr="004542AE">
        <w:t xml:space="preserve">Update </w:t>
      </w:r>
      <w:r w:rsidR="002C2420">
        <w:t>message</w:t>
      </w:r>
      <w:r w:rsidR="00E30BAC">
        <w:t xml:space="preserve"> which </w:t>
      </w:r>
      <w:r w:rsidR="004542AE">
        <w:t>is called in every frame by the engine.</w:t>
      </w:r>
      <w:r w:rsidR="00E30BAC">
        <w:t xml:space="preserve"> Every MonoBehaviour has this Message yet there is one strange thing about </w:t>
      </w:r>
      <w:r w:rsidR="00707501">
        <w:t>it which is that</w:t>
      </w:r>
      <w:r w:rsidR="00E30BAC">
        <w:t xml:space="preserve"> </w:t>
      </w:r>
      <w:r w:rsidR="00707501">
        <w:t>n</w:t>
      </w:r>
      <w:r w:rsidR="00E30BAC">
        <w:t>one of the classes in the inheritance hierarchy have a method defined by the name Update.</w:t>
      </w:r>
      <w:r w:rsidR="00A5684D">
        <w:t xml:space="preserve"> Experienced .NET developers will probably think that if the method is not defined then Unity must be using reflection to find these Messages and call them. But the truth is that Unity </w:t>
      </w:r>
      <w:r w:rsidR="00011D5A">
        <w:t xml:space="preserve">is inspecting the script the first time the type is accessed </w:t>
      </w:r>
      <w:r w:rsidR="00037EF9">
        <w:t xml:space="preserve">(independently from the scripting backend) </w:t>
      </w:r>
      <w:r w:rsidR="00011D5A">
        <w:t>and check</w:t>
      </w:r>
      <w:r w:rsidR="009D0E94">
        <w:t>s</w:t>
      </w:r>
      <w:r w:rsidR="00011D5A">
        <w:t xml:space="preserve"> if any of the Message methods are defined. If a Message method is defined then the engine will </w:t>
      </w:r>
      <w:r w:rsidR="003B13FE">
        <w:t>cache this information. If an instance of this type is instantiated then the engine will add it to the appropriate list and will call the method whenever it should.</w:t>
      </w:r>
      <w:r w:rsidR="003801D6">
        <w:t xml:space="preserve"> This is the key reason why Unity does not care about the visibility of our Message method.</w:t>
      </w:r>
    </w:p>
    <w:p w14:paraId="6A9B9CC2" w14:textId="7095020D" w:rsidR="00021428" w:rsidRDefault="00021428" w:rsidP="008B05F1">
      <w:pPr>
        <w:ind w:firstLine="0"/>
      </w:pPr>
      <w:r w:rsidRPr="004B7D84">
        <w:rPr>
          <w:rFonts w:cs="Consolas"/>
          <w:noProof/>
          <w:color w:val="000000"/>
          <w:sz w:val="19"/>
          <w:szCs w:val="19"/>
          <w:lang w:eastAsia="hu-HU"/>
        </w:rPr>
        <mc:AlternateContent>
          <mc:Choice Requires="wps">
            <w:drawing>
              <wp:inline distT="0" distB="0" distL="0" distR="0" wp14:anchorId="3DF26F93" wp14:editId="05A273DA">
                <wp:extent cx="5400040" cy="1228725"/>
                <wp:effectExtent l="0" t="0" r="10160" b="28575"/>
                <wp:docPr id="2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28725"/>
                        </a:xfrm>
                        <a:prstGeom prst="rect">
                          <a:avLst/>
                        </a:prstGeom>
                        <a:solidFill>
                          <a:srgbClr val="FFFFFF"/>
                        </a:solidFill>
                        <a:ln w="9525">
                          <a:solidFill>
                            <a:srgbClr val="000000"/>
                          </a:solidFill>
                          <a:miter lim="800000"/>
                          <a:headEnd/>
                          <a:tailEnd/>
                        </a:ln>
                      </wps:spPr>
                      <wps:txbx>
                        <w:txbxContent>
                          <w:p w14:paraId="6C2A6770" w14:textId="337390B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1B7B74" w:rsidRPr="00EB0661" w:rsidRDefault="001B7B74" w:rsidP="00021428">
                            <w:pPr>
                              <w:autoSpaceDE w:val="0"/>
                              <w:autoSpaceDN w:val="0"/>
                              <w:adjustRightInd w:val="0"/>
                              <w:spacing w:after="0" w:line="240" w:lineRule="auto"/>
                              <w:ind w:firstLine="0"/>
                              <w:jc w:val="left"/>
                              <w:rPr>
                                <w:rFonts w:cs="Consolas"/>
                                <w:color w:val="000000"/>
                                <w:szCs w:val="20"/>
                                <w:lang w:eastAsia="hu-HU"/>
                              </w:rPr>
                            </w:pPr>
                          </w:p>
                        </w:txbxContent>
                      </wps:txbx>
                      <wps:bodyPr rot="0" vert="horz" wrap="square" lIns="36000" tIns="45720" rIns="91440" bIns="45720" anchor="t" anchorCtr="0">
                        <a:noAutofit/>
                      </wps:bodyPr>
                    </wps:wsp>
                  </a:graphicData>
                </a:graphic>
              </wp:inline>
            </w:drawing>
          </mc:Choice>
          <mc:Fallback>
            <w:pict>
              <v:shape w14:anchorId="3DF26F93" id="_x0000_s1034" type="#_x0000_t202" style="width:425.2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">
                <v:textbox inset="1mm">
                  <w:txbxContent>
                    <w:p w14:paraId="6C2A6770" w14:textId="337390B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Example1</w:t>
                      </w:r>
                      <w:r>
                        <w:rPr>
                          <w:rFonts w:ascii="Consolas" w:hAnsi="Consolas" w:cs="Consolas"/>
                          <w:color w:val="000000"/>
                          <w:sz w:val="19"/>
                          <w:szCs w:val="19"/>
                          <w:lang w:eastAsia="hu-HU"/>
                        </w:rPr>
                        <w:t xml:space="preserve"> : MonoBehaviour</w:t>
                      </w:r>
                    </w:p>
                    <w:p w14:paraId="31CF2D72" w14:textId="252CC9A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40F4EB2" w14:textId="4869FD72"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private</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0A4AEC2B" w14:textId="2928AE57"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752D781" w14:textId="7026EC01"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Example2</w:t>
                      </w:r>
                      <w:r>
                        <w:rPr>
                          <w:rFonts w:ascii="Consolas" w:hAnsi="Consolas" w:cs="Consolas"/>
                          <w:color w:val="000000"/>
                          <w:sz w:val="19"/>
                          <w:szCs w:val="19"/>
                          <w:lang w:eastAsia="hu-HU"/>
                        </w:rPr>
                        <w:t>: MonoBehaviour</w:t>
                      </w:r>
                    </w:p>
                    <w:p w14:paraId="40225E4F" w14:textId="5D2F1163"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0188CCA7" w14:textId="02284015"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021428">
                        <w:rPr>
                          <w:rFonts w:ascii="Consolas" w:hAnsi="Consolas" w:cs="Consolas"/>
                          <w:color w:val="000000"/>
                          <w:sz w:val="19"/>
                          <w:szCs w:val="19"/>
                          <w:lang w:eastAsia="hu-HU"/>
                        </w:rPr>
                        <w:t>Update</w:t>
                      </w:r>
                      <w:r>
                        <w:rPr>
                          <w:rFonts w:ascii="Consolas" w:hAnsi="Consolas" w:cs="Consolas"/>
                          <w:color w:val="000000"/>
                          <w:sz w:val="19"/>
                          <w:szCs w:val="19"/>
                          <w:lang w:eastAsia="hu-HU"/>
                        </w:rPr>
                        <w:t>() { }</w:t>
                      </w:r>
                    </w:p>
                    <w:p w14:paraId="781FCEDF" w14:textId="6B65F1A6" w:rsidR="001B7B74" w:rsidRDefault="001B7B74" w:rsidP="0002142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72758665" w14:textId="7FCCB5C3" w:rsidR="001B7B74" w:rsidRPr="00EB0661" w:rsidRDefault="001B7B74" w:rsidP="00021428">
                      <w:pPr>
                        <w:autoSpaceDE w:val="0"/>
                        <w:autoSpaceDN w:val="0"/>
                        <w:adjustRightInd w:val="0"/>
                        <w:spacing w:after="0" w:line="240" w:lineRule="auto"/>
                        <w:ind w:firstLine="0"/>
                        <w:jc w:val="left"/>
                        <w:rPr>
                          <w:rFonts w:cs="Consolas"/>
                          <w:color w:val="000000"/>
                          <w:szCs w:val="20"/>
                          <w:lang w:eastAsia="hu-HU"/>
                        </w:rPr>
                      </w:pPr>
                    </w:p>
                  </w:txbxContent>
                </v:textbox>
                <w10:anchorlock/>
              </v:shape>
            </w:pict>
          </mc:Fallback>
        </mc:AlternateContent>
      </w:r>
    </w:p>
    <w:p w14:paraId="1F7C9D44" w14:textId="6E23EF1C" w:rsidR="00021428" w:rsidRDefault="00C04A97" w:rsidP="00021428">
      <w:pPr>
        <w:pStyle w:val="Kpalrs"/>
        <w:rPr>
          <w:b w:val="0"/>
          <w:bCs w:val="0"/>
        </w:rPr>
      </w:pPr>
      <w:r>
        <w:t>Figure 2</w:t>
      </w:r>
      <w:r w:rsidR="00F156F1">
        <w:t>4</w:t>
      </w:r>
      <w:r>
        <w:t xml:space="preserve">: </w:t>
      </w:r>
      <w:r>
        <w:rPr>
          <w:b w:val="0"/>
          <w:bCs w:val="0"/>
        </w:rPr>
        <w:t>Both solutions will achieve the same results.</w:t>
      </w:r>
    </w:p>
    <w:p w14:paraId="3704BAF1" w14:textId="644E7DA8" w:rsidR="00646EE4" w:rsidRDefault="00646EE4" w:rsidP="00646EE4">
      <w:pPr>
        <w:ind w:firstLine="0"/>
      </w:pPr>
      <w:r>
        <w:lastRenderedPageBreak/>
        <w:t xml:space="preserve">However, it is advised to give private visibility to our Message methods since they are supposed to be only called </w:t>
      </w:r>
      <w:r w:rsidR="00E11531">
        <w:t xml:space="preserve">by the engine’s internal messaging system. This mechanism is also the reason why the engine does not call these messages in a deterministic order. </w:t>
      </w:r>
    </w:p>
    <w:p w14:paraId="3B3CBA0D" w14:textId="3D8A50F7" w:rsidR="00AC152A" w:rsidRDefault="00AC152A" w:rsidP="00AC152A">
      <w:pPr>
        <w:ind w:firstLine="425"/>
      </w:pPr>
      <w:r>
        <w:t>The main problem with this approach is that every time the engine calls a Message method an interop call has to happen.</w:t>
      </w:r>
      <w:r w:rsidR="00864C5C">
        <w:t xml:space="preserve"> We already talked about this </w:t>
      </w:r>
      <w:r w:rsidR="00151D83">
        <w:t xml:space="preserve">at the end of section </w:t>
      </w:r>
      <w:r w:rsidR="00151D83" w:rsidRPr="00151D83">
        <w:rPr>
          <w:b/>
          <w:bCs/>
        </w:rPr>
        <w:t>4.1</w:t>
      </w:r>
      <w:r w:rsidR="00151D83">
        <w:t>. Fortunately</w:t>
      </w:r>
      <w:r w:rsidR="00EC22F4">
        <w:t>,</w:t>
      </w:r>
      <w:r w:rsidR="00151D83">
        <w:t xml:space="preserve"> Messages rarely do marshalling so the overhead is smaller </w:t>
      </w:r>
      <w:r w:rsidR="00EC22F4">
        <w:t xml:space="preserve">than in the example in section </w:t>
      </w:r>
      <w:r w:rsidR="00EC22F4" w:rsidRPr="00EC22F4">
        <w:rPr>
          <w:b/>
          <w:bCs/>
        </w:rPr>
        <w:t>4.1</w:t>
      </w:r>
      <w:r w:rsidR="00EC22F4">
        <w:rPr>
          <w:b/>
          <w:bCs/>
        </w:rPr>
        <w:t xml:space="preserve"> </w:t>
      </w:r>
      <w:r w:rsidR="00EC22F4">
        <w:t xml:space="preserve">yet not </w:t>
      </w:r>
      <w:r w:rsidR="00EC22F4" w:rsidRPr="00EC22F4">
        <w:t>negligible</w:t>
      </w:r>
      <w:r w:rsidR="000D6CCC">
        <w:t xml:space="preserve"> in some cases</w:t>
      </w:r>
      <w:r w:rsidR="00EC22F4">
        <w:t xml:space="preserve">. </w:t>
      </w:r>
      <w:r w:rsidR="00A1194A">
        <w:t>E.g. if our game handles thousand or tens of thousands of objects which all have a script requiring a Message</w:t>
      </w:r>
      <w:r w:rsidR="00645932">
        <w:t xml:space="preserve"> call</w:t>
      </w:r>
      <w:r w:rsidR="00A1194A">
        <w:t xml:space="preserve"> then this overhead can be significant.</w:t>
      </w:r>
      <w:r w:rsidR="00B62D56">
        <w:t xml:space="preserve"> A solution to this is to avoid interop calls. A good approach to this is behavior grouping. If we have a MonoBehaviour </w:t>
      </w:r>
      <w:r w:rsidR="002A1DD4">
        <w:t xml:space="preserve">that is attached to a huge number of GameObjects we can cut the number of interop calls to </w:t>
      </w:r>
      <w:r w:rsidR="00F21D40">
        <w:t xml:space="preserve">just </w:t>
      </w:r>
      <w:r w:rsidR="002A1DD4">
        <w:t>one by introducing an update manager</w:t>
      </w:r>
      <w:r w:rsidR="00F21D40">
        <w:t xml:space="preserve">. Since the update manager is also a managed object running a managed code </w:t>
      </w:r>
      <w:r w:rsidR="00B66AD0">
        <w:t>the only interop call will happen between the update manager’s Update Message and the Unity engine’s internal Message handler.</w:t>
      </w:r>
      <w:r w:rsidR="00AF0CF5">
        <w:t xml:space="preserve"> </w:t>
      </w:r>
      <w:r w:rsidR="005C496B">
        <w:t xml:space="preserve">We have to note the fact that </w:t>
      </w:r>
      <w:r w:rsidR="00AF0CF5">
        <w:t>this optimization technique is only relevant in large scale projects</w:t>
      </w:r>
      <w:r w:rsidR="005C496B">
        <w:t xml:space="preserve">, and the frame time saved via this technique </w:t>
      </w:r>
      <w:r w:rsidR="009658C2">
        <w:t>is more impactful when using the Mono scripting backend. (Remember IL2CPP transpiles to C++).</w:t>
      </w:r>
    </w:p>
    <w:p w14:paraId="7D458E2D" w14:textId="77777777" w:rsidR="00BA1C8E" w:rsidRDefault="00364F1E" w:rsidP="00F52DDA">
      <w:pPr>
        <w:pStyle w:val="Kp"/>
        <w:spacing w:after="240"/>
      </w:pPr>
      <w:r>
        <w:rPr>
          <w:noProof/>
        </w:rPr>
        <w:drawing>
          <wp:inline distT="0" distB="0" distL="0" distR="0" wp14:anchorId="64D90C34" wp14:editId="7E2B6551">
            <wp:extent cx="5109486" cy="3109913"/>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819" cy="3128984"/>
                    </a:xfrm>
                    <a:prstGeom prst="rect">
                      <a:avLst/>
                    </a:prstGeom>
                  </pic:spPr>
                </pic:pic>
              </a:graphicData>
            </a:graphic>
          </wp:inline>
        </w:drawing>
      </w:r>
    </w:p>
    <w:p w14:paraId="7E50E88C" w14:textId="1A0F7FFD" w:rsidR="003C29EA" w:rsidRDefault="00BA1C8E" w:rsidP="005C3BF8">
      <w:pPr>
        <w:pStyle w:val="Kpalrs"/>
        <w:spacing w:after="360"/>
        <w:rPr>
          <w:b w:val="0"/>
          <w:bCs w:val="0"/>
        </w:rPr>
      </w:pPr>
      <w:r>
        <w:t>Figure</w:t>
      </w:r>
      <w:r w:rsidR="00F156F1">
        <w:t xml:space="preserve"> 25</w:t>
      </w:r>
      <w:r>
        <w:t xml:space="preserve">: </w:t>
      </w:r>
      <w:r>
        <w:rPr>
          <w:b w:val="0"/>
          <w:bCs w:val="0"/>
        </w:rPr>
        <w:t>The concept of update managers</w:t>
      </w:r>
      <w:r w:rsidR="00324226">
        <w:rPr>
          <w:b w:val="0"/>
          <w:bCs w:val="0"/>
        </w:rPr>
        <w:t xml:space="preserve"> in contrast to the traditional way.</w:t>
      </w:r>
    </w:p>
    <w:p w14:paraId="761E9BD2" w14:textId="0F4CBE6E" w:rsidR="005C3BF8" w:rsidRPr="005C3BF8" w:rsidRDefault="005C3BF8" w:rsidP="005C3BF8">
      <w:pPr>
        <w:spacing w:after="0" w:line="240" w:lineRule="auto"/>
        <w:ind w:firstLine="0"/>
        <w:jc w:val="left"/>
      </w:pPr>
      <w:r>
        <w:br w:type="page"/>
      </w:r>
    </w:p>
    <w:p w14:paraId="08913938" w14:textId="6F3A87A7" w:rsidR="0012071A" w:rsidRDefault="00160B6E" w:rsidP="00AC152A">
      <w:pPr>
        <w:ind w:firstLine="425"/>
      </w:pPr>
      <w:r>
        <w:lastRenderedPageBreak/>
        <w:t xml:space="preserve">After understanding </w:t>
      </w:r>
      <w:r w:rsidRPr="00160B6E">
        <w:rPr>
          <w:b/>
          <w:bCs/>
        </w:rPr>
        <w:t>Figure 2</w:t>
      </w:r>
      <w:r w:rsidR="0018696B">
        <w:rPr>
          <w:b/>
          <w:bCs/>
        </w:rPr>
        <w:t>5</w:t>
      </w:r>
      <w:r>
        <w:rPr>
          <w:b/>
          <w:bCs/>
        </w:rPr>
        <w:t xml:space="preserve"> </w:t>
      </w:r>
      <w:r>
        <w:t>we can implement a basic update manager</w:t>
      </w:r>
      <w:r w:rsidR="00962B24">
        <w:t xml:space="preserve">, then we will benchmark an example scene with and without </w:t>
      </w:r>
      <w:r w:rsidR="00952D04">
        <w:t xml:space="preserve">an </w:t>
      </w:r>
      <w:r w:rsidR="00962B24">
        <w:t>update manager</w:t>
      </w:r>
      <w:r>
        <w:t>. The example scene is named Update Manager.</w:t>
      </w:r>
      <w:r w:rsidR="00291698">
        <w:t xml:space="preserve"> The folder and namespace structure shares </w:t>
      </w:r>
      <w:r w:rsidR="003C210B">
        <w:t>the same</w:t>
      </w:r>
      <w:r w:rsidR="00291698">
        <w:t xml:space="preserve"> properties as previous examples.</w:t>
      </w:r>
    </w:p>
    <w:p w14:paraId="3638C14D" w14:textId="4520E81C" w:rsidR="00231B34" w:rsidRDefault="00231B34" w:rsidP="00AC152A">
      <w:pPr>
        <w:ind w:firstLine="425"/>
      </w:pPr>
      <w:r>
        <w:t xml:space="preserve">The Update Manager scene spawns </w:t>
      </w:r>
      <w:r w:rsidR="00DB1762">
        <w:t>10 000 objects</w:t>
      </w:r>
      <w:r w:rsidR="00180C5E">
        <w:t>.</w:t>
      </w:r>
      <w:r w:rsidR="0073251B">
        <w:t xml:space="preserve"> </w:t>
      </w:r>
      <w:r w:rsidR="00180C5E">
        <w:t xml:space="preserve">All of these objects </w:t>
      </w:r>
      <w:r w:rsidR="0073251B">
        <w:t xml:space="preserve">have a </w:t>
      </w:r>
      <w:r w:rsidR="0073251B" w:rsidRPr="0073251B">
        <w:rPr>
          <w:rFonts w:ascii="Consolas" w:hAnsi="Consolas"/>
          <w:sz w:val="22"/>
          <w:szCs w:val="22"/>
        </w:rPr>
        <w:t>Mover</w:t>
      </w:r>
      <w:r w:rsidR="0073251B" w:rsidRPr="0073251B">
        <w:rPr>
          <w:sz w:val="22"/>
          <w:szCs w:val="22"/>
        </w:rPr>
        <w:t xml:space="preserve"> </w:t>
      </w:r>
      <w:r w:rsidR="0073251B">
        <w:t>script that slowly moves them up and down</w:t>
      </w:r>
      <w:r w:rsidR="00DB1762">
        <w:t>.</w:t>
      </w:r>
      <w:r w:rsidR="00F2699F">
        <w:t xml:space="preserve"> </w:t>
      </w:r>
      <w:r w:rsidR="00180C5E">
        <w:t>The</w:t>
      </w:r>
      <w:r w:rsidR="00F2699F">
        <w:t xml:space="preserve"> </w:t>
      </w:r>
      <w:r w:rsidR="00F2699F" w:rsidRPr="00F2699F">
        <w:rPr>
          <w:rFonts w:ascii="Consolas" w:hAnsi="Consolas"/>
          <w:sz w:val="22"/>
          <w:szCs w:val="22"/>
        </w:rPr>
        <w:t>Spawner</w:t>
      </w:r>
      <w:r w:rsidR="00F2699F">
        <w:t xml:space="preserve"> class</w:t>
      </w:r>
      <w:r w:rsidR="00AE152A">
        <w:t xml:space="preserve"> that spawns the aforementioned objects</w:t>
      </w:r>
      <w:r w:rsidR="00F2699F">
        <w:t xml:space="preserve"> has a </w:t>
      </w:r>
      <w:r w:rsidR="00AE152A" w:rsidRPr="00AE152A">
        <w:rPr>
          <w:rFonts w:ascii="Consolas" w:hAnsi="Consolas"/>
          <w:sz w:val="22"/>
          <w:szCs w:val="22"/>
        </w:rPr>
        <w:t>UseUpdateManager</w:t>
      </w:r>
      <w:r w:rsidR="00AE152A" w:rsidRPr="00AE152A">
        <w:rPr>
          <w:sz w:val="22"/>
          <w:szCs w:val="22"/>
        </w:rPr>
        <w:t xml:space="preserve"> </w:t>
      </w:r>
      <w:r w:rsidR="00AE152A">
        <w:t xml:space="preserve">flag which </w:t>
      </w:r>
      <w:r w:rsidR="002F3B90">
        <w:t>if</w:t>
      </w:r>
      <w:r w:rsidR="00AE152A">
        <w:t xml:space="preserve"> at the initialization is set to true will use the </w:t>
      </w:r>
      <w:r w:rsidR="00AE152A" w:rsidRPr="002F0B2F">
        <w:rPr>
          <w:rFonts w:ascii="Consolas" w:hAnsi="Consolas"/>
          <w:sz w:val="22"/>
          <w:szCs w:val="22"/>
        </w:rPr>
        <w:t>UpdateManager</w:t>
      </w:r>
      <w:r w:rsidR="00AE152A">
        <w:t xml:space="preserve"> class</w:t>
      </w:r>
      <w:r w:rsidR="002F3B90">
        <w:t xml:space="preserve"> </w:t>
      </w:r>
      <w:r w:rsidR="002F0B2F">
        <w:t>for updates</w:t>
      </w:r>
      <w:r w:rsidR="00AE152A">
        <w:t xml:space="preserve"> otherwise </w:t>
      </w:r>
      <w:r w:rsidR="0073251B">
        <w:t xml:space="preserve">will use the traditional internal </w:t>
      </w:r>
      <w:r w:rsidR="00BC0046">
        <w:t>Message handler.</w:t>
      </w:r>
    </w:p>
    <w:p w14:paraId="1A755297" w14:textId="75940814" w:rsidR="000F5F2B" w:rsidRDefault="000F5F2B" w:rsidP="000F5F2B">
      <w:pPr>
        <w:ind w:firstLine="0"/>
      </w:pPr>
      <w:r w:rsidRPr="004B7D84">
        <w:rPr>
          <w:rFonts w:cs="Consolas"/>
          <w:noProof/>
          <w:color w:val="000000"/>
          <w:sz w:val="19"/>
          <w:szCs w:val="19"/>
          <w:lang w:eastAsia="hu-HU"/>
        </w:rPr>
        <mc:AlternateContent>
          <mc:Choice Requires="wps">
            <w:drawing>
              <wp:inline distT="0" distB="0" distL="0" distR="0" wp14:anchorId="5834EF2D" wp14:editId="2DE1D68C">
                <wp:extent cx="5400040" cy="4548188"/>
                <wp:effectExtent l="0" t="0" r="10160" b="24130"/>
                <wp:docPr id="31"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548188"/>
                        </a:xfrm>
                        <a:prstGeom prst="rect">
                          <a:avLst/>
                        </a:prstGeom>
                        <a:solidFill>
                          <a:srgbClr val="FFFFFF"/>
                        </a:solidFill>
                        <a:ln w="9525">
                          <a:solidFill>
                            <a:srgbClr val="000000"/>
                          </a:solidFill>
                          <a:miter lim="800000"/>
                          <a:headEnd/>
                          <a:tailEnd/>
                        </a:ln>
                      </wps:spPr>
                      <wps:txbx>
                        <w:txbxContent>
                          <w:p w14:paraId="5CC253C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1B7B74" w:rsidRDefault="001B7B74"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1B7B74" w:rsidRDefault="001B7B7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1B7B74" w:rsidRPr="00EB0661" w:rsidRDefault="001B7B74"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834EF2D" id="_x0000_s1035" type="#_x0000_t202" style="width:425.2pt;height:35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">
                <v:textbox inset="1mm">
                  <w:txbxContent>
                    <w:p w14:paraId="5CC253C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w:t>
                      </w:r>
                    </w:p>
                    <w:p w14:paraId="261524CE" w14:textId="64B57CC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1431C410"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445EF77" w14:textId="4E294A2B"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&gt; _updateables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F936C0">
                        <w:rPr>
                          <w:rFonts w:ascii="Consolas" w:hAnsi="Consolas" w:cs="Consolas"/>
                          <w:color w:val="2B91AF"/>
                          <w:sz w:val="19"/>
                          <w:szCs w:val="19"/>
                          <w:lang w:eastAsia="hu-HU"/>
                        </w:rPr>
                        <w:t>HashSet</w:t>
                      </w:r>
                      <w:r>
                        <w:rPr>
                          <w:rFonts w:ascii="Consolas" w:hAnsi="Consolas" w:cs="Consolas"/>
                          <w:color w:val="000000"/>
                          <w:sz w:val="19"/>
                          <w:szCs w:val="19"/>
                          <w:lang w:eastAsia="hu-HU"/>
                        </w:rPr>
                        <w:t>&lt;</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&gt;();</w:t>
                      </w:r>
                    </w:p>
                    <w:p w14:paraId="5F5A25FB" w14:textId="047A8DF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0A005F9B" w14:textId="3A6BD53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Add(</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4B6079B3" w14:textId="336D2046"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4F29B14D" w14:textId="104C4EFD"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_updateables.Add(mover);</w:t>
                      </w:r>
                    </w:p>
                    <w:p w14:paraId="0D83B8AF" w14:textId="2DECD64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1150BFA9"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B1CC7" w14:textId="02ABB91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Remove(</w:t>
                      </w:r>
                      <w:r w:rsidRPr="00F936C0">
                        <w:rPr>
                          <w:rFonts w:ascii="Consolas" w:hAnsi="Consolas" w:cs="Consolas"/>
                          <w:color w:val="2B91AF"/>
                          <w:sz w:val="19"/>
                          <w:szCs w:val="19"/>
                          <w:lang w:eastAsia="hu-HU"/>
                        </w:rPr>
                        <w:t>ManagedMover</w:t>
                      </w:r>
                      <w:r>
                        <w:rPr>
                          <w:rFonts w:ascii="Consolas" w:hAnsi="Consolas" w:cs="Consolas"/>
                          <w:color w:val="000000"/>
                          <w:sz w:val="19"/>
                          <w:szCs w:val="19"/>
                          <w:lang w:eastAsia="hu-HU"/>
                        </w:rPr>
                        <w:t xml:space="preserve"> mover)</w:t>
                      </w:r>
                    </w:p>
                    <w:p w14:paraId="1ABBCB66" w14:textId="193DA7F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76B803" w14:textId="432CB623"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_updateables.Remove(mover);</w:t>
                      </w:r>
                    </w:p>
                    <w:p w14:paraId="327E0828" w14:textId="230B9FC0"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0FFC4884" w14:textId="5C76B988"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2DD919FD" w14:textId="0D90A981"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UpdateManagerInnerMonoBehaviour</w:t>
                      </w:r>
                      <w:r>
                        <w:rPr>
                          <w:rFonts w:ascii="Consolas" w:hAnsi="Consolas" w:cs="Consolas"/>
                          <w:color w:val="000000"/>
                          <w:sz w:val="19"/>
                          <w:szCs w:val="19"/>
                          <w:lang w:eastAsia="hu-HU"/>
                        </w:rPr>
                        <w:t xml:space="preserve"> : </w:t>
                      </w:r>
                      <w:r w:rsidRPr="00F936C0">
                        <w:rPr>
                          <w:rFonts w:ascii="Consolas" w:hAnsi="Consolas" w:cs="Consolas"/>
                          <w:color w:val="2B91AF"/>
                          <w:sz w:val="19"/>
                          <w:szCs w:val="19"/>
                          <w:lang w:eastAsia="hu-HU"/>
                        </w:rPr>
                        <w:t>MonoBehaviour</w:t>
                      </w:r>
                      <w:r>
                        <w:rPr>
                          <w:rFonts w:ascii="Consolas" w:hAnsi="Consolas" w:cs="Consolas"/>
                          <w:color w:val="000000"/>
                          <w:sz w:val="19"/>
                          <w:szCs w:val="19"/>
                          <w:lang w:eastAsia="hu-HU"/>
                        </w:rPr>
                        <w:t xml:space="preserve"> </w:t>
                      </w:r>
                    </w:p>
                    <w:p w14:paraId="7CC6C890" w14:textId="77777777"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1092B5B" w14:textId="6376E439"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936C0">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07D12365" w14:textId="260B8965"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D478B5E" w14:textId="18F57EC6"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foreach</w:t>
                      </w:r>
                      <w:r>
                        <w:rPr>
                          <w:rFonts w:ascii="Consolas" w:hAnsi="Consolas" w:cs="Consolas"/>
                          <w:color w:val="000000"/>
                          <w:sz w:val="19"/>
                          <w:szCs w:val="19"/>
                          <w:lang w:eastAsia="hu-HU"/>
                        </w:rPr>
                        <w:t xml:space="preserve"> (</w:t>
                      </w:r>
                      <w:r w:rsidRPr="00F936C0">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3CBA7F66" w14:textId="6FC0AF23"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9B63569" w14:textId="6B0F217A"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3E2BD051" w14:textId="631E455B"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1E37EBB" w14:textId="0CC7A3DD"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1B87E7B" w14:textId="1E75457F"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280BC1CC" w14:textId="77777777" w:rsidR="001B7B74" w:rsidRDefault="001B7B74" w:rsidP="000F5F2B">
                      <w:pPr>
                        <w:autoSpaceDE w:val="0"/>
                        <w:autoSpaceDN w:val="0"/>
                        <w:adjustRightInd w:val="0"/>
                        <w:spacing w:after="0" w:line="240" w:lineRule="auto"/>
                        <w:ind w:firstLine="0"/>
                        <w:jc w:val="left"/>
                        <w:rPr>
                          <w:rFonts w:ascii="Consolas" w:hAnsi="Consolas" w:cs="Consolas"/>
                          <w:color w:val="000000"/>
                          <w:sz w:val="19"/>
                          <w:szCs w:val="19"/>
                          <w:lang w:eastAsia="hu-HU"/>
                        </w:rPr>
                      </w:pPr>
                    </w:p>
                    <w:p w14:paraId="7B46F9EA" w14:textId="70D1BC2E" w:rsidR="001B7B74" w:rsidRDefault="001B7B74" w:rsidP="00C40EB8">
                      <w:pPr>
                        <w:autoSpaceDE w:val="0"/>
                        <w:autoSpaceDN w:val="0"/>
                        <w:adjustRightInd w:val="0"/>
                        <w:spacing w:after="0" w:line="240" w:lineRule="auto"/>
                        <w:ind w:firstLine="0"/>
                        <w:jc w:val="left"/>
                        <w:rPr>
                          <w:rFonts w:ascii="Consolas" w:hAnsi="Consolas" w:cs="Consolas"/>
                          <w:color w:val="61614B"/>
                          <w:sz w:val="19"/>
                          <w:szCs w:val="19"/>
                          <w:lang w:eastAsia="hu-HU"/>
                        </w:rPr>
                      </w:pPr>
                      <w:r>
                        <w:rPr>
                          <w:rFonts w:ascii="Consolas" w:hAnsi="Consolas" w:cs="Consolas"/>
                          <w:color w:val="000000"/>
                          <w:sz w:val="19"/>
                          <w:szCs w:val="19"/>
                          <w:lang w:eastAsia="hu-HU"/>
                        </w:rPr>
                        <w:t xml:space="preserve">   </w:t>
                      </w:r>
                      <w:r w:rsidRPr="00856317">
                        <w:rPr>
                          <w:rFonts w:ascii="Consolas" w:hAnsi="Consolas" w:cs="Consolas"/>
                          <w:color w:val="986624"/>
                          <w:sz w:val="19"/>
                          <w:szCs w:val="19"/>
                          <w:lang w:eastAsia="hu-HU"/>
                        </w:rPr>
                        <w:t>#region</w:t>
                      </w:r>
                      <w:r>
                        <w:rPr>
                          <w:rFonts w:ascii="Consolas" w:hAnsi="Consolas" w:cs="Consolas"/>
                          <w:color w:val="0000FF"/>
                          <w:sz w:val="19"/>
                          <w:szCs w:val="19"/>
                          <w:lang w:eastAsia="hu-HU"/>
                        </w:rPr>
                        <w:t xml:space="preserve"> </w:t>
                      </w:r>
                      <w:r w:rsidRPr="00856317">
                        <w:rPr>
                          <w:rFonts w:ascii="Consolas" w:hAnsi="Consolas" w:cs="Consolas"/>
                          <w:color w:val="61614B"/>
                          <w:sz w:val="19"/>
                          <w:szCs w:val="19"/>
                          <w:lang w:eastAsia="hu-HU"/>
                        </w:rPr>
                        <w:t>Static constructor and field for inner MonoBehaviour</w:t>
                      </w:r>
                      <w:r>
                        <w:rPr>
                          <w:rFonts w:ascii="Consolas" w:hAnsi="Consolas" w:cs="Consolas"/>
                          <w:color w:val="61614B"/>
                          <w:sz w:val="19"/>
                          <w:szCs w:val="19"/>
                          <w:lang w:eastAsia="hu-HU"/>
                        </w:rPr>
                        <w:br/>
                        <w:t xml:space="preserve">   ...</w:t>
                      </w:r>
                    </w:p>
                    <w:p w14:paraId="392D1617" w14:textId="3712A2EA" w:rsidR="001B7B74" w:rsidRDefault="001B7B74" w:rsidP="00C40EB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61614B"/>
                          <w:sz w:val="19"/>
                          <w:szCs w:val="19"/>
                          <w:lang w:eastAsia="hu-HU"/>
                        </w:rPr>
                        <w:t xml:space="preserve">   </w:t>
                      </w:r>
                      <w:r w:rsidRPr="008F73A4">
                        <w:rPr>
                          <w:rFonts w:ascii="Consolas" w:hAnsi="Consolas" w:cs="Consolas"/>
                          <w:color w:val="986624"/>
                          <w:sz w:val="19"/>
                          <w:szCs w:val="19"/>
                          <w:lang w:eastAsia="hu-HU"/>
                        </w:rPr>
                        <w:t>#endregion</w:t>
                      </w:r>
                    </w:p>
                    <w:p w14:paraId="2D1E2AFC" w14:textId="625C06B2" w:rsidR="001B7B74" w:rsidRDefault="001B7B74" w:rsidP="008F73A4">
                      <w:pPr>
                        <w:autoSpaceDE w:val="0"/>
                        <w:autoSpaceDN w:val="0"/>
                        <w:adjustRightInd w:val="0"/>
                        <w:spacing w:after="0" w:line="240" w:lineRule="auto"/>
                        <w:ind w:firstLine="0"/>
                        <w:jc w:val="left"/>
                        <w:rPr>
                          <w:rFonts w:ascii="Consolas" w:hAnsi="Consolas" w:cs="Consolas"/>
                          <w:color w:val="000000"/>
                          <w:sz w:val="19"/>
                          <w:szCs w:val="19"/>
                          <w:lang w:eastAsia="hu-HU"/>
                        </w:rPr>
                      </w:pPr>
                    </w:p>
                    <w:p w14:paraId="14EFC89E" w14:textId="6F24033E" w:rsidR="001B7B74" w:rsidRPr="00EB0661" w:rsidRDefault="001B7B74" w:rsidP="000F5F2B">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4B06D8C8" w14:textId="600E7A78" w:rsidR="00CE7E5C" w:rsidRDefault="00E300B8" w:rsidP="00CE7E5C">
      <w:pPr>
        <w:pStyle w:val="Kpalrs"/>
        <w:rPr>
          <w:b w:val="0"/>
          <w:bCs w:val="0"/>
        </w:rPr>
      </w:pPr>
      <w:r>
        <w:t>Figure 2</w:t>
      </w:r>
      <w:r w:rsidR="0018696B">
        <w:t>6</w:t>
      </w:r>
      <w:r>
        <w:t xml:space="preserve">: </w:t>
      </w:r>
      <w:r>
        <w:rPr>
          <w:b w:val="0"/>
          <w:bCs w:val="0"/>
        </w:rPr>
        <w:t>The UpdateManager class</w:t>
      </w:r>
    </w:p>
    <w:p w14:paraId="6492E3ED" w14:textId="2CE561E6" w:rsidR="00464866" w:rsidRDefault="00654284" w:rsidP="00464866">
      <w:pPr>
        <w:ind w:firstLine="425"/>
      </w:pPr>
      <w:r>
        <w:t xml:space="preserve">As we can see both the concept and the implementation is simple. </w:t>
      </w:r>
      <w:r w:rsidR="00856D88">
        <w:t xml:space="preserve">Of course, this simple example only allows the tracking of </w:t>
      </w:r>
      <w:r w:rsidR="00856D88" w:rsidRPr="00856D88">
        <w:rPr>
          <w:rFonts w:ascii="Consolas" w:hAnsi="Consolas"/>
          <w:sz w:val="22"/>
          <w:szCs w:val="22"/>
        </w:rPr>
        <w:t>ManagedMover</w:t>
      </w:r>
      <w:r w:rsidR="00856D88" w:rsidRPr="00856D88">
        <w:rPr>
          <w:sz w:val="22"/>
          <w:szCs w:val="22"/>
        </w:rPr>
        <w:t xml:space="preserve"> </w:t>
      </w:r>
      <w:r w:rsidR="00856D88">
        <w:t>types</w:t>
      </w:r>
      <w:r w:rsidR="00531AE6">
        <w:t xml:space="preserve"> but </w:t>
      </w:r>
      <w:r w:rsidR="00E017DE">
        <w:t xml:space="preserve">this does not mean we are only able to track one type at a time. We have plenty of tools to fix the problem </w:t>
      </w:r>
      <w:r w:rsidR="00464866">
        <w:t>(</w:t>
      </w:r>
      <w:r w:rsidR="00E017DE">
        <w:t>e.g. interfaces</w:t>
      </w:r>
      <w:r w:rsidR="00464866">
        <w:t>)</w:t>
      </w:r>
      <w:r w:rsidR="00E017DE">
        <w:t xml:space="preserve"> but for the sake of simplicity and shortness we will go with the above method.</w:t>
      </w:r>
      <w:r w:rsidR="00464866">
        <w:t xml:space="preserve"> The only drawback of the </w:t>
      </w:r>
      <w:r w:rsidR="00464866" w:rsidRPr="00006510">
        <w:rPr>
          <w:rFonts w:ascii="Consolas" w:hAnsi="Consolas"/>
          <w:sz w:val="22"/>
          <w:szCs w:val="22"/>
        </w:rPr>
        <w:t>UpdateManager</w:t>
      </w:r>
      <w:r w:rsidR="00464866">
        <w:t xml:space="preserve"> is that from now on its our </w:t>
      </w:r>
      <w:r w:rsidR="00464866">
        <w:lastRenderedPageBreak/>
        <w:t xml:space="preserve">responsibility to remove the </w:t>
      </w:r>
      <w:r w:rsidR="00464866" w:rsidRPr="00006510">
        <w:rPr>
          <w:rFonts w:ascii="Consolas" w:hAnsi="Consolas"/>
          <w:sz w:val="22"/>
          <w:szCs w:val="22"/>
        </w:rPr>
        <w:t>ManagedMover</w:t>
      </w:r>
      <w:r w:rsidR="00464866">
        <w:t xml:space="preserve"> instances from the _</w:t>
      </w:r>
      <w:r w:rsidR="00464866" w:rsidRPr="00006510">
        <w:rPr>
          <w:rFonts w:ascii="Consolas" w:hAnsi="Consolas"/>
          <w:sz w:val="22"/>
          <w:szCs w:val="22"/>
        </w:rPr>
        <w:t>updateables</w:t>
      </w:r>
      <w:r w:rsidR="00464866">
        <w:t xml:space="preserve"> collection while </w:t>
      </w:r>
      <w:r w:rsidR="009C3646">
        <w:t>in</w:t>
      </w:r>
      <w:r w:rsidR="00464866">
        <w:t xml:space="preserve"> the traditional </w:t>
      </w:r>
      <w:r w:rsidR="00842B65">
        <w:t>way</w:t>
      </w:r>
      <w:r w:rsidR="00464866">
        <w:t xml:space="preserve"> Unity would handle this for the developers.</w:t>
      </w:r>
      <w:r w:rsidR="00293638">
        <w:t xml:space="preserve"> Luckily, we can solve this easily with </w:t>
      </w:r>
      <w:r w:rsidR="00293638" w:rsidRPr="00293638">
        <w:rPr>
          <w:rFonts w:ascii="Consolas" w:hAnsi="Consolas"/>
          <w:sz w:val="22"/>
          <w:szCs w:val="22"/>
        </w:rPr>
        <w:t>OnDisable</w:t>
      </w:r>
      <w:r w:rsidR="00293638" w:rsidRPr="00293638">
        <w:rPr>
          <w:sz w:val="22"/>
          <w:szCs w:val="22"/>
        </w:rPr>
        <w:t xml:space="preserve"> </w:t>
      </w:r>
      <w:r w:rsidR="00293638">
        <w:t xml:space="preserve">and </w:t>
      </w:r>
      <w:r w:rsidR="00293638" w:rsidRPr="00293638">
        <w:rPr>
          <w:rFonts w:ascii="Consolas" w:hAnsi="Consolas"/>
          <w:sz w:val="22"/>
          <w:szCs w:val="22"/>
        </w:rPr>
        <w:t>OnEnable</w:t>
      </w:r>
      <w:r w:rsidR="00293638">
        <w:t xml:space="preserve"> Messages</w:t>
      </w:r>
      <w:r w:rsidR="00842B65">
        <w:t xml:space="preserve"> as it can be seen on </w:t>
      </w:r>
      <w:r w:rsidR="00842B65" w:rsidRPr="00422FF5">
        <w:rPr>
          <w:b/>
          <w:bCs/>
        </w:rPr>
        <w:t>Figure 2</w:t>
      </w:r>
      <w:r w:rsidR="0018696B">
        <w:rPr>
          <w:b/>
          <w:bCs/>
        </w:rPr>
        <w:t>7</w:t>
      </w:r>
      <w:r w:rsidR="00842B65">
        <w:t>.</w:t>
      </w:r>
    </w:p>
    <w:p w14:paraId="5B943971" w14:textId="29411D61" w:rsidR="00422FF5" w:rsidRDefault="00422FF5" w:rsidP="00422FF5">
      <w:pPr>
        <w:ind w:firstLine="0"/>
      </w:pPr>
      <w:r w:rsidRPr="004B7D84">
        <w:rPr>
          <w:rFonts w:cs="Consolas"/>
          <w:noProof/>
          <w:color w:val="000000"/>
          <w:sz w:val="19"/>
          <w:szCs w:val="19"/>
          <w:lang w:eastAsia="hu-HU"/>
        </w:rPr>
        <mc:AlternateContent>
          <mc:Choice Requires="wps">
            <w:drawing>
              <wp:inline distT="0" distB="0" distL="0" distR="0" wp14:anchorId="4210D29A" wp14:editId="1479AC0E">
                <wp:extent cx="5400040" cy="585788"/>
                <wp:effectExtent l="0" t="0" r="10160" b="24130"/>
                <wp:docPr id="3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585788"/>
                        </a:xfrm>
                        <a:prstGeom prst="rect">
                          <a:avLst/>
                        </a:prstGeom>
                        <a:solidFill>
                          <a:srgbClr val="FFFFFF"/>
                        </a:solidFill>
                        <a:ln w="9525">
                          <a:solidFill>
                            <a:srgbClr val="000000"/>
                          </a:solidFill>
                          <a:miter lim="800000"/>
                          <a:headEnd/>
                          <a:tailEnd/>
                        </a:ln>
                      </wps:spPr>
                      <wps:txbx>
                        <w:txbxContent>
                          <w:p w14:paraId="18EFB2E2"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1B7B74" w:rsidRPr="00EB0661" w:rsidRDefault="001B7B74"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4210D29A" id="_x0000_s1036" type="#_x0000_t202" style="width:425.2pt;height:4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">
                <v:textbox inset="1mm">
                  <w:txbxContent>
                    <w:p w14:paraId="18EFB2E2"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OnEnable</w:t>
                      </w:r>
                      <w:r>
                        <w:rPr>
                          <w:rFonts w:ascii="Consolas" w:hAnsi="Consolas" w:cs="Consolas"/>
                          <w:color w:val="000000"/>
                          <w:sz w:val="19"/>
                          <w:szCs w:val="19"/>
                          <w:lang w:eastAsia="hu-HU"/>
                        </w:rPr>
                        <w:t>() =&gt; UpdateManager.Add(</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p w14:paraId="3EAE3BBA" w14:textId="77777777" w:rsidR="001B7B74" w:rsidRDefault="001B7B74" w:rsidP="00422FF5">
                      <w:pPr>
                        <w:autoSpaceDE w:val="0"/>
                        <w:autoSpaceDN w:val="0"/>
                        <w:adjustRightInd w:val="0"/>
                        <w:spacing w:after="0" w:line="240" w:lineRule="auto"/>
                        <w:ind w:firstLine="0"/>
                        <w:jc w:val="left"/>
                        <w:rPr>
                          <w:rFonts w:ascii="Consolas" w:hAnsi="Consolas" w:cs="Consolas"/>
                          <w:color w:val="000000"/>
                          <w:sz w:val="19"/>
                          <w:szCs w:val="19"/>
                          <w:lang w:eastAsia="hu-HU"/>
                        </w:rPr>
                      </w:pPr>
                    </w:p>
                    <w:p w14:paraId="78F88F32" w14:textId="7BCE52D4" w:rsidR="001B7B74" w:rsidRPr="00EB0661" w:rsidRDefault="001B7B74" w:rsidP="00422FF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FF33C0">
                        <w:rPr>
                          <w:rFonts w:ascii="Consolas" w:hAnsi="Consolas" w:cs="Consolas"/>
                          <w:color w:val="000000"/>
                          <w:sz w:val="19"/>
                          <w:szCs w:val="19"/>
                          <w:lang w:eastAsia="hu-HU"/>
                        </w:rPr>
                        <w:t>OnDisable</w:t>
                      </w:r>
                      <w:r>
                        <w:rPr>
                          <w:rFonts w:ascii="Consolas" w:hAnsi="Consolas" w:cs="Consolas"/>
                          <w:color w:val="000000"/>
                          <w:sz w:val="19"/>
                          <w:szCs w:val="19"/>
                          <w:lang w:eastAsia="hu-HU"/>
                        </w:rPr>
                        <w:t>() =&gt; UpdateManager.Remove(</w:t>
                      </w:r>
                      <w:r>
                        <w:rPr>
                          <w:rFonts w:ascii="Consolas" w:hAnsi="Consolas" w:cs="Consolas"/>
                          <w:color w:val="0000FF"/>
                          <w:sz w:val="19"/>
                          <w:szCs w:val="19"/>
                          <w:lang w:eastAsia="hu-HU"/>
                        </w:rPr>
                        <w:t>this</w:t>
                      </w:r>
                      <w:r>
                        <w:rPr>
                          <w:rFonts w:ascii="Consolas" w:hAnsi="Consolas" w:cs="Consolas"/>
                          <w:color w:val="000000"/>
                          <w:sz w:val="19"/>
                          <w:szCs w:val="19"/>
                          <w:lang w:eastAsia="hu-HU"/>
                        </w:rPr>
                        <w:t>);</w:t>
                      </w:r>
                    </w:p>
                  </w:txbxContent>
                </v:textbox>
                <w10:anchorlock/>
              </v:shape>
            </w:pict>
          </mc:Fallback>
        </mc:AlternateContent>
      </w:r>
    </w:p>
    <w:p w14:paraId="07317D0B" w14:textId="77FD3663" w:rsidR="00A71F5D" w:rsidRDefault="00095D81" w:rsidP="00095D81">
      <w:pPr>
        <w:pStyle w:val="Kpalrs"/>
        <w:rPr>
          <w:b w:val="0"/>
          <w:bCs w:val="0"/>
        </w:rPr>
      </w:pPr>
      <w:r>
        <w:t>Figure 2</w:t>
      </w:r>
      <w:r w:rsidR="0018696B">
        <w:t>7</w:t>
      </w:r>
      <w:r>
        <w:t xml:space="preserve">: </w:t>
      </w:r>
      <w:r w:rsidR="00FF33C0">
        <w:rPr>
          <w:b w:val="0"/>
          <w:bCs w:val="0"/>
        </w:rPr>
        <w:t xml:space="preserve">Simply calling </w:t>
      </w:r>
      <w:r w:rsidR="00FF33C0" w:rsidRPr="00FF33C0">
        <w:rPr>
          <w:rFonts w:ascii="Consolas" w:hAnsi="Consolas"/>
          <w:b w:val="0"/>
          <w:bCs w:val="0"/>
          <w:sz w:val="20"/>
          <w:szCs w:val="20"/>
        </w:rPr>
        <w:t>OnEnable</w:t>
      </w:r>
      <w:r w:rsidR="00FF33C0" w:rsidRPr="00FF33C0">
        <w:rPr>
          <w:b w:val="0"/>
          <w:bCs w:val="0"/>
          <w:sz w:val="20"/>
          <w:szCs w:val="20"/>
        </w:rPr>
        <w:t xml:space="preserve"> </w:t>
      </w:r>
      <w:r w:rsidR="00FF33C0">
        <w:rPr>
          <w:b w:val="0"/>
          <w:bCs w:val="0"/>
        </w:rPr>
        <w:t xml:space="preserve">and </w:t>
      </w:r>
      <w:r w:rsidR="00FF33C0" w:rsidRPr="00FF33C0">
        <w:rPr>
          <w:rFonts w:ascii="Consolas" w:hAnsi="Consolas"/>
          <w:b w:val="0"/>
          <w:bCs w:val="0"/>
          <w:sz w:val="20"/>
          <w:szCs w:val="20"/>
        </w:rPr>
        <w:t>OnDisable</w:t>
      </w:r>
      <w:r w:rsidR="00FF33C0">
        <w:rPr>
          <w:b w:val="0"/>
          <w:bCs w:val="0"/>
        </w:rPr>
        <w:t xml:space="preserve"> will do the trick for automatic state management for custom updatable </w:t>
      </w:r>
      <w:r w:rsidR="00FF33C0" w:rsidRPr="00CB7E2E">
        <w:rPr>
          <w:rFonts w:ascii="Consolas" w:hAnsi="Consolas"/>
          <w:b w:val="0"/>
          <w:bCs w:val="0"/>
          <w:sz w:val="20"/>
          <w:szCs w:val="20"/>
        </w:rPr>
        <w:t>MonoBehaviour</w:t>
      </w:r>
      <w:r w:rsidR="00FF33C0">
        <w:rPr>
          <w:b w:val="0"/>
          <w:bCs w:val="0"/>
        </w:rPr>
        <w:t>s.</w:t>
      </w:r>
    </w:p>
    <w:p w14:paraId="7258A883" w14:textId="7CFE7150" w:rsidR="008F70A2" w:rsidRDefault="00D6693C" w:rsidP="00D6693C">
      <w:pPr>
        <w:pStyle w:val="Cmsor3"/>
      </w:pPr>
      <w:bookmarkStart w:id="32" w:name="_Toc58162412"/>
      <w:r>
        <w:t>Benchmarking</w:t>
      </w:r>
      <w:bookmarkEnd w:id="32"/>
    </w:p>
    <w:p w14:paraId="484DF848" w14:textId="2D4265E3" w:rsidR="00D6693C" w:rsidRDefault="00F70D9C" w:rsidP="00D6693C">
      <w:pPr>
        <w:ind w:firstLine="425"/>
      </w:pPr>
      <w:r>
        <w:t xml:space="preserve">Benchmarking a scenario where the rendering is not relevant should happen without a camera and rendering set to low wherever possible. </w:t>
      </w:r>
      <w:r w:rsidR="006C227D">
        <w:t xml:space="preserve">This is important to keep in mind </w:t>
      </w:r>
      <w:r w:rsidR="00D7697F">
        <w:t xml:space="preserve">especially </w:t>
      </w:r>
      <w:r w:rsidR="006C227D">
        <w:t>when</w:t>
      </w:r>
      <w:r w:rsidR="00D7697F">
        <w:t xml:space="preserve"> our goal is to get extremely accurate results. Since our scene will do the exact thing rendering wise no matter of the update solution we use</w:t>
      </w:r>
      <w:r w:rsidR="005A31FB">
        <w:t>,</w:t>
      </w:r>
      <w:r w:rsidR="00D7697F">
        <w:t xml:space="preserve"> for the sake of visual experience </w:t>
      </w:r>
      <w:r w:rsidR="00EF3BE7">
        <w:t xml:space="preserve">the camera will not be turned off. </w:t>
      </w:r>
    </w:p>
    <w:p w14:paraId="5421B3B0" w14:textId="02651E3B" w:rsidR="00ED0E41" w:rsidRDefault="00ED0E41" w:rsidP="00D6693C">
      <w:pPr>
        <w:ind w:firstLine="425"/>
      </w:pPr>
      <w:r>
        <w:t xml:space="preserve">Before writing the </w:t>
      </w:r>
      <w:r w:rsidR="006F791E">
        <w:t>benchmark,</w:t>
      </w:r>
      <w:r>
        <w:t xml:space="preserve"> we should plan how we should execute it. Since a test scene is available the most straightforward solution is to use this test scene and measure </w:t>
      </w:r>
      <w:r w:rsidR="00C32BB1">
        <w:t>its performance</w:t>
      </w:r>
      <w:r>
        <w:t>.</w:t>
      </w:r>
      <w:r w:rsidR="00C32BB1">
        <w:t xml:space="preserve"> In the previous sections we talked about the different scripting setups available in Unity so this should be </w:t>
      </w:r>
      <w:r w:rsidR="00912267">
        <w:t>taken into consideration as well</w:t>
      </w:r>
      <w:r w:rsidR="00C32BB1">
        <w:t xml:space="preserve"> since some of the platforms </w:t>
      </w:r>
      <w:r w:rsidR="00FC7D93">
        <w:t>support</w:t>
      </w:r>
      <w:r w:rsidR="00C32BB1">
        <w:t xml:space="preserve"> </w:t>
      </w:r>
      <w:r w:rsidR="00FC7D93" w:rsidRPr="00FC7D93">
        <w:t>one another</w:t>
      </w:r>
      <w:r w:rsidR="00C32BB1">
        <w:t>.</w:t>
      </w:r>
      <w:r w:rsidR="00A50ACD">
        <w:t xml:space="preserve"> </w:t>
      </w:r>
      <w:r w:rsidR="009A0378">
        <w:t>If the benchmark is about telling the real difference between the two solutions</w:t>
      </w:r>
      <w:r w:rsidR="009561FD">
        <w:t xml:space="preserve"> the measurement should be restricted to the relevant part</w:t>
      </w:r>
      <w:r w:rsidR="00D74A19">
        <w:t>s</w:t>
      </w:r>
      <w:r w:rsidR="009561FD">
        <w:t xml:space="preserve">. </w:t>
      </w:r>
      <w:r w:rsidR="00D74A19">
        <w:t>So,</w:t>
      </w:r>
      <w:r w:rsidR="009561FD">
        <w:t xml:space="preserve"> </w:t>
      </w:r>
      <w:r w:rsidR="00D74A19">
        <w:t xml:space="preserve">measuring the frame time and FPS here is not the best benchmarking strategy here therefore we are going to use a </w:t>
      </w:r>
      <w:r w:rsidR="00AB3B46" w:rsidRPr="00AB3B46">
        <w:rPr>
          <w:rFonts w:ascii="Consolas" w:hAnsi="Consolas"/>
          <w:sz w:val="22"/>
          <w:szCs w:val="22"/>
        </w:rPr>
        <w:t>StopWatch</w:t>
      </w:r>
      <w:r w:rsidR="00D74A19" w:rsidRPr="00AB3B46">
        <w:rPr>
          <w:sz w:val="22"/>
          <w:szCs w:val="22"/>
        </w:rPr>
        <w:t xml:space="preserve"> </w:t>
      </w:r>
      <w:r w:rsidR="00D74A19">
        <w:t>and measure the relevant parts only.</w:t>
      </w:r>
    </w:p>
    <w:p w14:paraId="7C455D0D" w14:textId="457AFE0E" w:rsidR="00AB3B46" w:rsidRDefault="00AB3B46" w:rsidP="00D6693C">
      <w:pPr>
        <w:ind w:firstLine="425"/>
      </w:pPr>
      <w:r>
        <w:t xml:space="preserve">Measuring the </w:t>
      </w:r>
      <w:r w:rsidRPr="00AB3B46">
        <w:rPr>
          <w:rFonts w:ascii="Consolas" w:hAnsi="Consolas"/>
          <w:sz w:val="22"/>
          <w:szCs w:val="22"/>
        </w:rPr>
        <w:t>UpdateManager</w:t>
      </w:r>
      <w:r>
        <w:t xml:space="preserve"> is easy. We just put a </w:t>
      </w:r>
      <w:r w:rsidR="00A01646" w:rsidRPr="00A01646">
        <w:rPr>
          <w:rFonts w:ascii="Consolas" w:hAnsi="Consolas"/>
          <w:sz w:val="22"/>
          <w:szCs w:val="22"/>
        </w:rPr>
        <w:t>StopWatch</w:t>
      </w:r>
      <w:r w:rsidR="00A01646">
        <w:t xml:space="preserve"> before and after the </w:t>
      </w:r>
      <w:r w:rsidR="00A01646" w:rsidRPr="00A01646">
        <w:rPr>
          <w:rFonts w:ascii="Consolas" w:hAnsi="Consolas"/>
          <w:sz w:val="22"/>
          <w:szCs w:val="22"/>
        </w:rPr>
        <w:t>foreach</w:t>
      </w:r>
      <w:r w:rsidR="00A01646">
        <w:t xml:space="preserve"> block and sample it every time via a delegate</w:t>
      </w:r>
      <w:r w:rsidR="0081595F">
        <w:t xml:space="preserve"> inside the benchmark</w:t>
      </w:r>
      <w:r w:rsidR="00A01646">
        <w:t>.</w:t>
      </w:r>
    </w:p>
    <w:p w14:paraId="5C1A7A99" w14:textId="2F548033" w:rsidR="00A01646" w:rsidRDefault="00A01646" w:rsidP="00A01646">
      <w:pPr>
        <w:ind w:firstLine="0"/>
      </w:pPr>
      <w:r w:rsidRPr="004B7D84">
        <w:rPr>
          <w:rFonts w:cs="Consolas"/>
          <w:noProof/>
          <w:color w:val="000000"/>
          <w:sz w:val="19"/>
          <w:szCs w:val="19"/>
          <w:lang w:eastAsia="hu-HU"/>
        </w:rPr>
        <mc:AlternateContent>
          <mc:Choice Requires="wps">
            <w:drawing>
              <wp:inline distT="0" distB="0" distL="0" distR="0" wp14:anchorId="6D2216DA" wp14:editId="2DBE7C9F">
                <wp:extent cx="5400040" cy="1538288"/>
                <wp:effectExtent l="0" t="0" r="10160" b="24130"/>
                <wp:docPr id="3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38288"/>
                        </a:xfrm>
                        <a:prstGeom prst="rect">
                          <a:avLst/>
                        </a:prstGeom>
                        <a:solidFill>
                          <a:srgbClr val="FFFFFF"/>
                        </a:solidFill>
                        <a:ln w="9525">
                          <a:solidFill>
                            <a:srgbClr val="000000"/>
                          </a:solidFill>
                          <a:miter lim="800000"/>
                          <a:headEnd/>
                          <a:tailEnd/>
                        </a:ln>
                      </wps:spPr>
                      <wps:txbx>
                        <w:txbxContent>
                          <w:p w14:paraId="769614A7" w14:textId="77777777"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1B7B74" w:rsidRDefault="001B7B74"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1B7B74" w:rsidRPr="00EB0661" w:rsidRDefault="001B7B74"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6D2216DA" id="_x0000_s1037" type="#_x0000_t202" style="width:425.2pt;height:1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">
                <v:textbox inset="1mm">
                  <w:txbxContent>
                    <w:p w14:paraId="769614A7" w14:textId="77777777"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r w:rsidRPr="00CB0DEB">
                        <w:rPr>
                          <w:rFonts w:ascii="Consolas" w:hAnsi="Consolas" w:cs="Consolas"/>
                          <w:color w:val="000000"/>
                          <w:sz w:val="19"/>
                          <w:szCs w:val="19"/>
                          <w:lang w:eastAsia="hu-HU"/>
                        </w:rPr>
                        <w:t>Update</w:t>
                      </w:r>
                      <w:r>
                        <w:rPr>
                          <w:rFonts w:ascii="Consolas" w:hAnsi="Consolas" w:cs="Consolas"/>
                          <w:color w:val="000000"/>
                          <w:sz w:val="19"/>
                          <w:szCs w:val="19"/>
                          <w:lang w:eastAsia="hu-HU"/>
                        </w:rPr>
                        <w:t>()</w:t>
                      </w:r>
                    </w:p>
                    <w:p w14:paraId="76A33E34" w14:textId="3384E90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6F9654B0" w14:textId="4455510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SW.Restart();</w:t>
                      </w:r>
                    </w:p>
                    <w:p w14:paraId="753BD141" w14:textId="1811451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foreach</w:t>
                      </w:r>
                      <w:r>
                        <w:rPr>
                          <w:rFonts w:ascii="Consolas" w:hAnsi="Consolas" w:cs="Consolas"/>
                          <w:color w:val="000000"/>
                          <w:sz w:val="19"/>
                          <w:szCs w:val="19"/>
                          <w:lang w:eastAsia="hu-HU"/>
                        </w:rPr>
                        <w:t xml:space="preserve"> (</w:t>
                      </w:r>
                      <w:r w:rsidRPr="00CB0DEB">
                        <w:rPr>
                          <w:rFonts w:ascii="Consolas" w:hAnsi="Consolas" w:cs="Consolas"/>
                          <w:color w:val="0000FF"/>
                          <w:sz w:val="19"/>
                          <w:szCs w:val="19"/>
                          <w:lang w:eastAsia="hu-HU"/>
                        </w:rPr>
                        <w:t>var</w:t>
                      </w:r>
                      <w:r>
                        <w:rPr>
                          <w:rFonts w:ascii="Consolas" w:hAnsi="Consolas" w:cs="Consolas"/>
                          <w:color w:val="000000"/>
                          <w:sz w:val="19"/>
                          <w:szCs w:val="19"/>
                          <w:lang w:eastAsia="hu-HU"/>
                        </w:rPr>
                        <w:t xml:space="preserve"> mover </w:t>
                      </w:r>
                      <w:r>
                        <w:rPr>
                          <w:rFonts w:ascii="Consolas" w:hAnsi="Consolas" w:cs="Consolas"/>
                          <w:color w:val="0000FF"/>
                          <w:sz w:val="19"/>
                          <w:szCs w:val="19"/>
                          <w:lang w:eastAsia="hu-HU"/>
                        </w:rPr>
                        <w:t>in</w:t>
                      </w:r>
                      <w:r>
                        <w:rPr>
                          <w:rFonts w:ascii="Consolas" w:hAnsi="Consolas" w:cs="Consolas"/>
                          <w:color w:val="000000"/>
                          <w:sz w:val="19"/>
                          <w:szCs w:val="19"/>
                          <w:lang w:eastAsia="hu-HU"/>
                        </w:rPr>
                        <w:t xml:space="preserve"> _updateables)</w:t>
                      </w:r>
                    </w:p>
                    <w:p w14:paraId="12D7AB6B" w14:textId="69955AC0"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76D7E4A3" w14:textId="21C76333"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mover.UpdateManager_Update();</w:t>
                      </w:r>
                    </w:p>
                    <w:p w14:paraId="536B26F7" w14:textId="79356122"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50C2C558" w14:textId="0FDC4BBE" w:rsidR="001B7B74" w:rsidRDefault="001B7B74" w:rsidP="00C860A5">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SW.Stop();</w:t>
                      </w:r>
                    </w:p>
                    <w:p w14:paraId="02A90616" w14:textId="77777777" w:rsidR="001B7B74" w:rsidRDefault="001B7B74" w:rsidP="000A441C">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StopWatchStoppedCallback?.Invoke();</w:t>
                      </w:r>
                    </w:p>
                    <w:p w14:paraId="4E7D75D7" w14:textId="7173CDBF" w:rsidR="001B7B74" w:rsidRPr="00EB0661" w:rsidRDefault="001B7B74" w:rsidP="000A441C">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57C700FD" w14:textId="6F287729" w:rsidR="00C860A5" w:rsidRPr="00C860A5" w:rsidRDefault="00C860A5" w:rsidP="00C860A5">
      <w:pPr>
        <w:pStyle w:val="Kpalrs"/>
        <w:rPr>
          <w:b w:val="0"/>
          <w:bCs w:val="0"/>
        </w:rPr>
      </w:pPr>
      <w:r>
        <w:t>Figure 2</w:t>
      </w:r>
      <w:r w:rsidR="009370D5">
        <w:t>8</w:t>
      </w:r>
      <w:r>
        <w:t xml:space="preserve">: </w:t>
      </w:r>
      <w:r>
        <w:rPr>
          <w:b w:val="0"/>
          <w:bCs w:val="0"/>
        </w:rPr>
        <w:t xml:space="preserve">The added </w:t>
      </w:r>
      <w:r w:rsidRPr="00C860A5">
        <w:rPr>
          <w:rFonts w:ascii="Consolas" w:hAnsi="Consolas"/>
          <w:b w:val="0"/>
          <w:bCs w:val="0"/>
          <w:sz w:val="20"/>
          <w:szCs w:val="20"/>
        </w:rPr>
        <w:t>StopWatch</w:t>
      </w:r>
      <w:r>
        <w:rPr>
          <w:b w:val="0"/>
          <w:bCs w:val="0"/>
        </w:rPr>
        <w:t xml:space="preserve"> to the </w:t>
      </w:r>
      <w:r w:rsidRPr="00C860A5">
        <w:rPr>
          <w:rFonts w:ascii="Consolas" w:hAnsi="Consolas"/>
          <w:b w:val="0"/>
          <w:bCs w:val="0"/>
          <w:sz w:val="20"/>
          <w:szCs w:val="20"/>
        </w:rPr>
        <w:t>UpdateManager</w:t>
      </w:r>
      <w:r w:rsidRPr="00C860A5">
        <w:rPr>
          <w:b w:val="0"/>
          <w:bCs w:val="0"/>
        </w:rPr>
        <w:t>’s</w:t>
      </w:r>
      <w:r>
        <w:rPr>
          <w:b w:val="0"/>
          <w:bCs w:val="0"/>
        </w:rPr>
        <w:t xml:space="preserve"> </w:t>
      </w:r>
      <w:r w:rsidRPr="00C860A5">
        <w:rPr>
          <w:rFonts w:ascii="Consolas" w:hAnsi="Consolas"/>
          <w:b w:val="0"/>
          <w:bCs w:val="0"/>
          <w:sz w:val="20"/>
          <w:szCs w:val="20"/>
        </w:rPr>
        <w:t>Update</w:t>
      </w:r>
      <w:r>
        <w:rPr>
          <w:b w:val="0"/>
          <w:bCs w:val="0"/>
        </w:rPr>
        <w:t xml:space="preserve"> Message.</w:t>
      </w:r>
    </w:p>
    <w:p w14:paraId="2294F99F" w14:textId="4766903D" w:rsidR="00A50ACD" w:rsidRDefault="00297C16" w:rsidP="00D6693C">
      <w:pPr>
        <w:ind w:firstLine="425"/>
      </w:pPr>
      <w:r>
        <w:lastRenderedPageBreak/>
        <w:t xml:space="preserve">On the other hand, measuring the simple </w:t>
      </w:r>
      <w:r w:rsidRPr="004C0122">
        <w:rPr>
          <w:rFonts w:ascii="Consolas" w:hAnsi="Consolas"/>
          <w:sz w:val="22"/>
          <w:szCs w:val="22"/>
        </w:rPr>
        <w:t>Update</w:t>
      </w:r>
      <w:r w:rsidRPr="004C0122">
        <w:rPr>
          <w:sz w:val="22"/>
          <w:szCs w:val="22"/>
        </w:rPr>
        <w:t xml:space="preserve"> </w:t>
      </w:r>
      <w:r>
        <w:t>message</w:t>
      </w:r>
      <w:r w:rsidR="00D37E9B">
        <w:t>s</w:t>
      </w:r>
      <w:r>
        <w:t xml:space="preserve"> is not that trivial. Since </w:t>
      </w:r>
      <w:r w:rsidR="004C0122">
        <w:t xml:space="preserve">so many game loops are executed under a </w:t>
      </w:r>
      <w:r w:rsidR="004361E0">
        <w:t>second,</w:t>
      </w:r>
      <w:r w:rsidR="004C0122">
        <w:t xml:space="preserve"> we do not want to pollute our </w:t>
      </w:r>
      <w:r w:rsidR="004C0122" w:rsidRPr="004C0122">
        <w:rPr>
          <w:rFonts w:ascii="Consolas" w:hAnsi="Consolas"/>
          <w:sz w:val="22"/>
          <w:szCs w:val="22"/>
        </w:rPr>
        <w:t>Update</w:t>
      </w:r>
      <w:r w:rsidR="004C0122">
        <w:t xml:space="preserve"> method so the measurement and checking must be moved elsewhere.</w:t>
      </w:r>
      <w:r w:rsidR="00AF34D3">
        <w:t xml:space="preserve"> A good solution to this problem is to create two </w:t>
      </w:r>
      <w:r w:rsidR="00AF34D3" w:rsidRPr="00AF34D3">
        <w:rPr>
          <w:rFonts w:ascii="Consolas" w:hAnsi="Consolas"/>
          <w:sz w:val="22"/>
          <w:szCs w:val="22"/>
        </w:rPr>
        <w:t>MonoBehaviour</w:t>
      </w:r>
      <w:r w:rsidR="00AF34D3">
        <w:t xml:space="preserve">s and set their execution order just before and after the </w:t>
      </w:r>
      <w:r w:rsidR="00AF34D3" w:rsidRPr="00AF34D3">
        <w:rPr>
          <w:rFonts w:ascii="Consolas" w:hAnsi="Consolas"/>
          <w:sz w:val="22"/>
          <w:szCs w:val="22"/>
        </w:rPr>
        <w:t>Mover</w:t>
      </w:r>
      <w:r w:rsidR="00AF34D3">
        <w:t xml:space="preserve"> script.</w:t>
      </w:r>
      <w:r w:rsidR="00685CD9">
        <w:t xml:space="preserve"> The only drawback of this solution is that we will have an additional interop call </w:t>
      </w:r>
      <w:r w:rsidR="0076699E">
        <w:t>in order to stop the timer</w:t>
      </w:r>
      <w:r w:rsidR="005B16EC">
        <w:t xml:space="preserve"> in the just after MonoBehaviour. </w:t>
      </w:r>
      <w:r w:rsidR="003E3BAD">
        <w:t xml:space="preserve">The two helper classes are named </w:t>
      </w:r>
      <w:r w:rsidR="003E3BAD" w:rsidRPr="003E3BAD">
        <w:t>UpdateBenchmarkHelperJustBefore</w:t>
      </w:r>
      <w:r w:rsidR="003E3BAD">
        <w:t xml:space="preserve"> and After </w:t>
      </w:r>
      <w:r w:rsidR="004672AA">
        <w:t>and located in the Test assembly</w:t>
      </w:r>
      <w:r w:rsidR="003E3BAD">
        <w:t>.</w:t>
      </w:r>
      <w:r w:rsidR="00471CC5">
        <w:t xml:space="preserve"> The stopping and measuring logic </w:t>
      </w:r>
      <w:r w:rsidR="004A2414">
        <w:t>are</w:t>
      </w:r>
      <w:r w:rsidR="00471CC5">
        <w:t xml:space="preserve"> the same as in </w:t>
      </w:r>
      <w:r w:rsidR="00471CC5" w:rsidRPr="00471CC5">
        <w:rPr>
          <w:b/>
          <w:bCs/>
        </w:rPr>
        <w:t>Figure 2</w:t>
      </w:r>
      <w:r w:rsidR="00BD6F0E">
        <w:rPr>
          <w:b/>
          <w:bCs/>
        </w:rPr>
        <w:t>8</w:t>
      </w:r>
      <w:r w:rsidR="00471CC5">
        <w:t>.</w:t>
      </w:r>
    </w:p>
    <w:p w14:paraId="3580E49A" w14:textId="77777777" w:rsidR="004C2E7C" w:rsidRDefault="004C2E7C" w:rsidP="004C2E7C">
      <w:pPr>
        <w:keepNext/>
        <w:ind w:firstLine="0"/>
      </w:pPr>
      <w:r>
        <w:rPr>
          <w:noProof/>
        </w:rPr>
        <w:drawing>
          <wp:inline distT="0" distB="0" distL="0" distR="0" wp14:anchorId="1E1343BC" wp14:editId="47389160">
            <wp:extent cx="5260340" cy="3453568"/>
            <wp:effectExtent l="114300" t="114300" r="111760" b="10922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29">
                      <a:extLst>
                        <a:ext uri="{28A0092B-C50C-407E-A947-70E740481C1C}">
                          <a14:useLocalDpi xmlns:a14="http://schemas.microsoft.com/office/drawing/2010/main" val="0"/>
                        </a:ext>
                      </a:extLst>
                    </a:blip>
                    <a:stretch>
                      <a:fillRect/>
                    </a:stretch>
                  </pic:blipFill>
                  <pic:spPr>
                    <a:xfrm>
                      <a:off x="0" y="0"/>
                      <a:ext cx="5260340" cy="3453568"/>
                    </a:xfrm>
                    <a:prstGeom prst="rect">
                      <a:avLst/>
                    </a:prstGeom>
                    <a:effectLst>
                      <a:outerShdw blurRad="63500" sx="102000" sy="102000" algn="ctr" rotWithShape="0">
                        <a:prstClr val="black">
                          <a:alpha val="40000"/>
                        </a:prstClr>
                      </a:outerShdw>
                    </a:effectLst>
                  </pic:spPr>
                </pic:pic>
              </a:graphicData>
            </a:graphic>
          </wp:inline>
        </w:drawing>
      </w:r>
    </w:p>
    <w:p w14:paraId="435B9D7B" w14:textId="4A5AA0A3" w:rsidR="000A441C" w:rsidRDefault="004C2E7C" w:rsidP="004C2E7C">
      <w:pPr>
        <w:pStyle w:val="Kpalrs"/>
        <w:rPr>
          <w:b w:val="0"/>
          <w:bCs w:val="0"/>
        </w:rPr>
      </w:pPr>
      <w:r>
        <w:t xml:space="preserve">Figure </w:t>
      </w:r>
      <w:r w:rsidR="00F839BC">
        <w:t>29</w:t>
      </w:r>
      <w:r w:rsidR="000F33C7">
        <w:t xml:space="preserve">: </w:t>
      </w:r>
      <w:r w:rsidR="000F33C7">
        <w:rPr>
          <w:b w:val="0"/>
          <w:bCs w:val="0"/>
        </w:rPr>
        <w:t>The results of the benchmarks</w:t>
      </w:r>
      <w:r w:rsidR="007732C3">
        <w:rPr>
          <w:b w:val="0"/>
          <w:bCs w:val="0"/>
        </w:rPr>
        <w:t xml:space="preserve"> under different scripting backends</w:t>
      </w:r>
    </w:p>
    <w:p w14:paraId="13E1B67F" w14:textId="6572D23B" w:rsidR="007732C3" w:rsidRDefault="00D210DE" w:rsidP="007732C3">
      <w:pPr>
        <w:ind w:firstLine="425"/>
      </w:pPr>
      <w:r>
        <w:t>Not surprisingly IL2CPP leading th</w:t>
      </w:r>
      <w:r w:rsidR="001B6868">
        <w:t>e</w:t>
      </w:r>
      <w:r>
        <w:t xml:space="preserve"> competition</w:t>
      </w:r>
      <w:r w:rsidR="001B211D">
        <w:t xml:space="preserve"> by far however it’s still </w:t>
      </w:r>
      <w:r w:rsidR="00A666D3">
        <w:t>int</w:t>
      </w:r>
      <w:r w:rsidR="006B787A">
        <w:t>e</w:t>
      </w:r>
      <w:r w:rsidR="00A666D3">
        <w:t>resting</w:t>
      </w:r>
      <w:r w:rsidR="001B211D">
        <w:t xml:space="preserve"> that the </w:t>
      </w:r>
      <w:r w:rsidR="00CA12B7">
        <w:t>Update Manager</w:t>
      </w:r>
      <w:r w:rsidR="00CD2592">
        <w:t xml:space="preserve"> is</w:t>
      </w:r>
      <w:r w:rsidR="001B211D">
        <w:t xml:space="preserve"> still </w:t>
      </w:r>
      <w:r w:rsidR="00CA12B7">
        <w:t>twice as fast as the traditional way</w:t>
      </w:r>
      <w:r w:rsidR="00A666D3">
        <w:t xml:space="preserve">. If we would profile the execution of the </w:t>
      </w:r>
      <w:r w:rsidR="00EC4AF8">
        <w:t xml:space="preserve">Traditional method’s </w:t>
      </w:r>
      <w:r w:rsidR="00A666D3">
        <w:t xml:space="preserve">IL2CPP </w:t>
      </w:r>
      <w:r w:rsidR="00EC4AF8">
        <w:t>build we would probably find many Unity specific call</w:t>
      </w:r>
      <w:r w:rsidR="007243CF">
        <w:t>s</w:t>
      </w:r>
      <w:r w:rsidR="00EC4AF8">
        <w:t xml:space="preserve"> like check if the GameObject exists </w:t>
      </w:r>
      <w:r w:rsidR="007243CF">
        <w:t xml:space="preserve">before invoking a component method </w:t>
      </w:r>
      <w:r w:rsidR="00EC4AF8">
        <w:t xml:space="preserve">etc. </w:t>
      </w:r>
      <w:r w:rsidR="007C7CC8">
        <w:t>and these</w:t>
      </w:r>
      <w:r w:rsidR="00EC4AF8">
        <w:t xml:space="preserve"> would probably explain the longer execution time</w:t>
      </w:r>
      <w:r w:rsidR="00CA12B7">
        <w:t>.</w:t>
      </w:r>
      <w:r w:rsidR="00E77369">
        <w:t xml:space="preserve"> </w:t>
      </w:r>
      <w:r w:rsidR="005230B6">
        <w:t>We can also make the conclusion that IL2CPP in this case is far faster than Mono usually around twice as fast.</w:t>
      </w:r>
      <w:r w:rsidR="0029765E">
        <w:t xml:space="preserve"> The </w:t>
      </w:r>
      <w:r w:rsidR="00A54B6A">
        <w:t>benchmark</w:t>
      </w:r>
      <w:r w:rsidR="0029765E">
        <w:t xml:space="preserve"> </w:t>
      </w:r>
      <w:r w:rsidR="007B4791">
        <w:t>ran</w:t>
      </w:r>
      <w:r w:rsidR="0029765E">
        <w:t xml:space="preserve"> for one minute prior to a 5 seconds warmup</w:t>
      </w:r>
      <w:r w:rsidR="00C47501">
        <w:t xml:space="preserve"> and both scripting backends had the ideal compiler setting</w:t>
      </w:r>
      <w:r w:rsidR="0029765E">
        <w:t>.</w:t>
      </w:r>
    </w:p>
    <w:p w14:paraId="2A3C830E" w14:textId="6E7C71A5" w:rsidR="00D74A29" w:rsidRDefault="00D74A29" w:rsidP="007732C3">
      <w:pPr>
        <w:ind w:firstLine="425"/>
      </w:pPr>
    </w:p>
    <w:p w14:paraId="3720C4AC" w14:textId="79BA6401" w:rsidR="00D74A29" w:rsidRDefault="005F6F46" w:rsidP="009A6D38">
      <w:pPr>
        <w:pStyle w:val="Cmsor2"/>
      </w:pPr>
      <w:bookmarkStart w:id="33" w:name="_Toc58162413"/>
      <w:r>
        <w:lastRenderedPageBreak/>
        <w:t xml:space="preserve">Internal systems’ </w:t>
      </w:r>
      <w:r w:rsidR="000031C6">
        <w:t xml:space="preserve">custom </w:t>
      </w:r>
      <w:r>
        <w:t>properties and h</w:t>
      </w:r>
      <w:r w:rsidR="009A6D38">
        <w:t>ashing</w:t>
      </w:r>
      <w:bookmarkEnd w:id="33"/>
    </w:p>
    <w:p w14:paraId="17295F2F" w14:textId="125860FC" w:rsidR="009A6D38" w:rsidRDefault="009A6D38" w:rsidP="009A6D38">
      <w:pPr>
        <w:ind w:firstLine="425"/>
      </w:pPr>
      <w:r>
        <w:t xml:space="preserve">Unity has many internal systems </w:t>
      </w:r>
      <w:r w:rsidR="007A69B2">
        <w:t>which</w:t>
      </w:r>
      <w:r>
        <w:t xml:space="preserve"> </w:t>
      </w:r>
      <w:r w:rsidR="003E309C">
        <w:t xml:space="preserve">allows the </w:t>
      </w:r>
      <w:r w:rsidR="00390C9E">
        <w:t>developers</w:t>
      </w:r>
      <w:r w:rsidR="003E309C">
        <w:t xml:space="preserve"> to create own propertie</w:t>
      </w:r>
      <w:r w:rsidR="001D6870">
        <w:t xml:space="preserve">s </w:t>
      </w:r>
      <w:r w:rsidR="00EF24B8">
        <w:t xml:space="preserve">in order </w:t>
      </w:r>
      <w:r w:rsidR="001D6870">
        <w:t>to extend those systems</w:t>
      </w:r>
      <w:r w:rsidR="003E309C">
        <w:t xml:space="preserve">. </w:t>
      </w:r>
      <w:r w:rsidR="00011FE4">
        <w:t>Systems and modules like the</w:t>
      </w:r>
      <w:r w:rsidR="003E309C">
        <w:t xml:space="preserve"> Animator</w:t>
      </w:r>
      <w:r w:rsidR="00677732">
        <w:t xml:space="preserve"> or </w:t>
      </w:r>
      <w:r w:rsidR="003E309C">
        <w:t>Material</w:t>
      </w:r>
      <w:r w:rsidR="00011FE4">
        <w:t xml:space="preserve"> and</w:t>
      </w:r>
      <w:r w:rsidR="003E309C">
        <w:t xml:space="preserve"> Shader</w:t>
      </w:r>
      <w:r w:rsidR="001D6870">
        <w:t xml:space="preserve"> properties</w:t>
      </w:r>
      <w:r w:rsidR="003E309C">
        <w:t xml:space="preserve"> </w:t>
      </w:r>
      <w:r w:rsidR="00840958">
        <w:t>are all allow this</w:t>
      </w:r>
      <w:r w:rsidR="009019F2">
        <w:t xml:space="preserve"> type of behavior</w:t>
      </w:r>
      <w:r w:rsidR="00840958">
        <w:t>.</w:t>
      </w:r>
      <w:r w:rsidR="002F6E27">
        <w:t xml:space="preserve"> Whenever the </w:t>
      </w:r>
      <w:r w:rsidR="001D6870">
        <w:t>developer create</w:t>
      </w:r>
      <w:r w:rsidR="00390C9E">
        <w:t>s</w:t>
      </w:r>
      <w:r w:rsidR="001D6870">
        <w:t xml:space="preserve"> </w:t>
      </w:r>
      <w:r w:rsidR="006E208B">
        <w:t xml:space="preserve">such </w:t>
      </w:r>
      <w:r w:rsidR="001D6870">
        <w:t xml:space="preserve">a </w:t>
      </w:r>
      <w:r w:rsidR="00C7592D">
        <w:t>property</w:t>
      </w:r>
      <w:r w:rsidR="00390C9E">
        <w:t xml:space="preserve"> a unique name has to </w:t>
      </w:r>
      <w:r w:rsidR="00451723">
        <w:t xml:space="preserve">be </w:t>
      </w:r>
      <w:r w:rsidR="00390C9E">
        <w:t>assigned</w:t>
      </w:r>
      <w:r w:rsidR="00156822">
        <w:t xml:space="preserve"> to it. However, Unity does not use this unique string name to address these objects</w:t>
      </w:r>
      <w:r w:rsidR="00275582">
        <w:t xml:space="preserve">. Under the hood </w:t>
      </w:r>
      <w:r w:rsidR="00156822">
        <w:t>a hash is calculated based on the string</w:t>
      </w:r>
      <w:r w:rsidR="00AC3389">
        <w:t xml:space="preserve"> </w:t>
      </w:r>
      <w:r w:rsidR="000860F5">
        <w:t xml:space="preserve">value </w:t>
      </w:r>
      <w:r w:rsidR="00AC3389">
        <w:t>and the addressing will happen via this unique ID</w:t>
      </w:r>
      <w:r w:rsidR="00156822">
        <w:t xml:space="preserve">. If the developer tries to assign </w:t>
      </w:r>
      <w:r w:rsidR="00546002">
        <w:t xml:space="preserve">a </w:t>
      </w:r>
      <w:r w:rsidR="00EB3646">
        <w:t>non-unique</w:t>
      </w:r>
      <w:r w:rsidR="00546002">
        <w:t xml:space="preserve"> name to a property</w:t>
      </w:r>
      <w:r w:rsidR="00EB3646">
        <w:t xml:space="preserve"> Unity will automatically concatenate a unique number after the name thus </w:t>
      </w:r>
      <w:r w:rsidR="00E134DC">
        <w:t>en</w:t>
      </w:r>
      <w:r w:rsidR="00EB3646">
        <w:t>forcing uniqueness.</w:t>
      </w:r>
    </w:p>
    <w:p w14:paraId="097AE700" w14:textId="2B546196" w:rsidR="00493B94" w:rsidRDefault="00493B94" w:rsidP="001947EC">
      <w:pPr>
        <w:ind w:firstLine="425"/>
      </w:pPr>
      <w:r>
        <w:t>The problem with this is that many developers do not know about this</w:t>
      </w:r>
      <w:r w:rsidR="00334C68">
        <w:t xml:space="preserve"> mechanism</w:t>
      </w:r>
      <w:r>
        <w:t xml:space="preserve"> and tend to access these properties using the overload methods that are accepting a string value. In this case the method calculates the hash and then assign</w:t>
      </w:r>
      <w:r w:rsidR="002260C9">
        <w:t>s</w:t>
      </w:r>
      <w:r>
        <w:t xml:space="preserve"> or returns the </w:t>
      </w:r>
      <w:r w:rsidR="00334C68">
        <w:t xml:space="preserve">desired value. </w:t>
      </w:r>
      <w:r w:rsidR="000060C3">
        <w:t>Normally this does not produces measurable differences in frame time since it’s quite rare that for example the Animator’s state is queried in every frame.</w:t>
      </w:r>
      <w:r w:rsidR="00492721">
        <w:t xml:space="preserve"> H</w:t>
      </w:r>
      <w:r w:rsidR="00492721" w:rsidRPr="00492721">
        <w:t>owbeit</w:t>
      </w:r>
      <w:r w:rsidR="00492721">
        <w:t xml:space="preserve"> this can cause performance degradations </w:t>
      </w:r>
      <w:r w:rsidR="00AE7774">
        <w:t>in case</w:t>
      </w:r>
      <w:r w:rsidR="0091045F">
        <w:t>s</w:t>
      </w:r>
      <w:r w:rsidR="00AE7774">
        <w:t xml:space="preserve"> when it is used in e.g. </w:t>
      </w:r>
      <w:r w:rsidR="0028773E">
        <w:t xml:space="preserve">in </w:t>
      </w:r>
      <w:r w:rsidR="00AE7774">
        <w:t>tight loops</w:t>
      </w:r>
      <w:r w:rsidR="0091045F">
        <w:t xml:space="preserve"> or in Update Messages</w:t>
      </w:r>
      <w:r w:rsidR="00AE7774">
        <w:t>.</w:t>
      </w:r>
      <w:r w:rsidR="00003DFD">
        <w:t xml:space="preserve"> A good example to this are shaders. </w:t>
      </w:r>
      <w:r w:rsidR="006D04A5">
        <w:t xml:space="preserve">It is a common scenario where a shader has to be updated via a C# script in order to execute </w:t>
      </w:r>
      <w:r w:rsidR="002260C9">
        <w:t xml:space="preserve">some kind of special </w:t>
      </w:r>
      <w:r w:rsidR="001947EC">
        <w:t>culling, calculate light based on game logic etc.</w:t>
      </w:r>
      <w:r w:rsidR="002774D9">
        <w:t xml:space="preserve"> </w:t>
      </w:r>
      <w:r w:rsidR="004C4408">
        <w:t>Fortunately, Unity provided methods that are directly accepting hashed values for performance improvements. So</w:t>
      </w:r>
      <w:r w:rsidR="00827920">
        <w:t>,</w:t>
      </w:r>
      <w:r w:rsidR="004C4408">
        <w:t xml:space="preserve"> a</w:t>
      </w:r>
      <w:r w:rsidR="002774D9">
        <w:t xml:space="preserve"> proper solution to avoid hash calculations every time the get/set property value methods are invoked is to pre-calculate these hashes at application startup or at scene load and use the overload methods that are directly consuming </w:t>
      </w:r>
      <w:r w:rsidR="004C4408">
        <w:t>these hashes.</w:t>
      </w:r>
    </w:p>
    <w:p w14:paraId="590885CC" w14:textId="260670F9" w:rsidR="007F486F" w:rsidRDefault="0070161E" w:rsidP="007F486F">
      <w:pPr>
        <w:ind w:firstLine="425"/>
      </w:pPr>
      <w:r>
        <w:t>When working with systems that allow the definition of custom properties</w:t>
      </w:r>
      <w:r w:rsidR="00BB231A">
        <w:t xml:space="preserve"> a good design pattern </w:t>
      </w:r>
      <w:r w:rsidR="00713653">
        <w:t xml:space="preserve">proposed by this thesis </w:t>
      </w:r>
      <w:r w:rsidR="00BB231A">
        <w:t>is to use</w:t>
      </w:r>
      <w:r w:rsidR="007D070F">
        <w:t xml:space="preserve"> a mapping class</w:t>
      </w:r>
      <w:r w:rsidR="00DD6659">
        <w:t xml:space="preserve"> containing the precalculated has</w:t>
      </w:r>
      <w:r w:rsidR="004817D6">
        <w:t>h</w:t>
      </w:r>
      <w:r w:rsidR="00DD6659">
        <w:t xml:space="preserve"> values via</w:t>
      </w:r>
      <w:r w:rsidR="00BB231A">
        <w:t xml:space="preserve"> the advantage of static classes. </w:t>
      </w:r>
      <w:r w:rsidR="007F486F">
        <w:t>In C#</w:t>
      </w:r>
      <w:r w:rsidR="006529BB">
        <w:t>,</w:t>
      </w:r>
      <w:r w:rsidR="007F486F">
        <w:t xml:space="preserve"> static classes are a type of classes that cannot be instantiated</w:t>
      </w:r>
      <w:r w:rsidR="006529BB">
        <w:t xml:space="preserve"> and therefore </w:t>
      </w:r>
      <w:r w:rsidR="00462BAC">
        <w:t xml:space="preserve">can </w:t>
      </w:r>
      <w:r w:rsidR="006529BB">
        <w:t>only contain static members</w:t>
      </w:r>
      <w:r w:rsidR="007F486F">
        <w:t xml:space="preserve">. </w:t>
      </w:r>
      <w:r w:rsidR="006529BB">
        <w:t>Since a static class cannot be instantiated inheritance is also prohibited.</w:t>
      </w:r>
      <w:r w:rsidR="00413876">
        <w:t xml:space="preserve"> </w:t>
      </w:r>
      <w:r w:rsidR="00052BEF">
        <w:t>Moreover, the application</w:t>
      </w:r>
      <w:r w:rsidR="00413876" w:rsidRPr="00413876">
        <w:t xml:space="preserve"> cannot specify exactly when the class is loaded</w:t>
      </w:r>
      <w:r w:rsidR="00052BEF">
        <w:t>.</w:t>
      </w:r>
      <w:r w:rsidR="00413876" w:rsidRPr="00413876">
        <w:t xml:space="preserve"> </w:t>
      </w:r>
      <w:r w:rsidR="00052BEF">
        <w:t>H</w:t>
      </w:r>
      <w:r w:rsidR="00413876" w:rsidRPr="00413876">
        <w:t>owever</w:t>
      </w:r>
      <w:r w:rsidR="00052BEF">
        <w:t>,</w:t>
      </w:r>
      <w:r w:rsidR="00413876" w:rsidRPr="00413876">
        <w:t xml:space="preserve"> it is guaranteed to be loaded and to have its fields initialized before the class is referenced for the first time in your program. A static class remains in memory for the lifetime of the application</w:t>
      </w:r>
      <w:r w:rsidR="00CA2B80">
        <w:t xml:space="preserve">. </w:t>
      </w:r>
      <w:r w:rsidR="00233416">
        <w:t xml:space="preserve">Static classes </w:t>
      </w:r>
      <w:r w:rsidR="002B0674">
        <w:t xml:space="preserve">are therefore a </w:t>
      </w:r>
      <w:r w:rsidR="00233416">
        <w:t>perfect choice for storing “global” state about the application</w:t>
      </w:r>
      <w:r w:rsidR="004F22B6">
        <w:t>.</w:t>
      </w:r>
      <w:r w:rsidR="00531ADE">
        <w:t xml:space="preserve"> Since all of the hashing methods are static ones, we can use them in static constructors or in static field initializers.</w:t>
      </w:r>
    </w:p>
    <w:p w14:paraId="76E78C12" w14:textId="01F1C577" w:rsidR="00ED74C8" w:rsidRPr="009A6D38" w:rsidRDefault="00995EE3" w:rsidP="00D87C31">
      <w:pPr>
        <w:ind w:firstLine="425"/>
      </w:pPr>
      <w:r>
        <w:lastRenderedPageBreak/>
        <w:t xml:space="preserve">The concept of the proposed design pattern is that whenever a shader is created </w:t>
      </w:r>
      <w:r w:rsidR="009C0D8C">
        <w:t>that needs input or the game needs output from it</w:t>
      </w:r>
      <w:r w:rsidR="00D87C31">
        <w:t>,</w:t>
      </w:r>
      <w:r w:rsidR="009C0D8C">
        <w:t xml:space="preserve"> a corresponding </w:t>
      </w:r>
      <w:r w:rsidR="00EC7CB6">
        <w:t>static mapping class</w:t>
      </w:r>
      <w:r w:rsidR="009C0D8C">
        <w:t xml:space="preserve"> </w:t>
      </w:r>
      <w:r w:rsidR="00D87C31">
        <w:t xml:space="preserve">with the same name as the shader </w:t>
      </w:r>
      <w:r w:rsidR="009C0D8C">
        <w:t xml:space="preserve">has to be created based on </w:t>
      </w:r>
      <w:r w:rsidR="009C0D8C" w:rsidRPr="009C0D8C">
        <w:rPr>
          <w:b/>
          <w:bCs/>
        </w:rPr>
        <w:t>Figure 3</w:t>
      </w:r>
      <w:r w:rsidR="00C37318">
        <w:rPr>
          <w:b/>
          <w:bCs/>
        </w:rPr>
        <w:t>0</w:t>
      </w:r>
      <w:r w:rsidR="009C0D8C">
        <w:t>.</w:t>
      </w:r>
    </w:p>
    <w:p w14:paraId="296067CC" w14:textId="30EE25F7" w:rsidR="007E30F2" w:rsidRDefault="00ED74C8" w:rsidP="00ED74C8">
      <w:pPr>
        <w:ind w:firstLine="0"/>
      </w:pPr>
      <w:r w:rsidRPr="004B7D84">
        <w:rPr>
          <w:rFonts w:cs="Consolas"/>
          <w:noProof/>
          <w:color w:val="000000"/>
          <w:sz w:val="19"/>
          <w:szCs w:val="19"/>
          <w:lang w:eastAsia="hu-HU"/>
        </w:rPr>
        <mc:AlternateContent>
          <mc:Choice Requires="wps">
            <w:drawing>
              <wp:inline distT="0" distB="0" distL="0" distR="0" wp14:anchorId="70322126" wp14:editId="514EB808">
                <wp:extent cx="5400040" cy="2100943"/>
                <wp:effectExtent l="0" t="0" r="10160" b="13970"/>
                <wp:docPr id="2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100943"/>
                        </a:xfrm>
                        <a:prstGeom prst="rect">
                          <a:avLst/>
                        </a:prstGeom>
                        <a:solidFill>
                          <a:srgbClr val="FFFFFF"/>
                        </a:solidFill>
                        <a:ln w="9525">
                          <a:solidFill>
                            <a:srgbClr val="000000"/>
                          </a:solidFill>
                          <a:miter lim="800000"/>
                          <a:headEnd/>
                          <a:tailEnd/>
                        </a:ln>
                      </wps:spPr>
                      <wps:txbx>
                        <w:txbxContent>
                          <w:p w14:paraId="3BA440D1" w14:textId="20D9025F" w:rsidR="001B7B74" w:rsidRDefault="001B7B74"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1B7B74" w:rsidRPr="00EB0661" w:rsidRDefault="001B7B74"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70322126" id="_x0000_s1038" type="#_x0000_t202" style="width:425.2pt;height:16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">
                <v:textbox inset="1mm">
                  <w:txbxContent>
                    <w:p w14:paraId="3BA440D1" w14:textId="20D9025F" w:rsidR="001B7B74" w:rsidRDefault="001B7B74" w:rsidP="00ED74C8">
                      <w:pPr>
                        <w:autoSpaceDE w:val="0"/>
                        <w:autoSpaceDN w:val="0"/>
                        <w:adjustRightInd w:val="0"/>
                        <w:spacing w:after="0" w:line="240" w:lineRule="auto"/>
                        <w:ind w:firstLine="0"/>
                        <w:jc w:val="left"/>
                        <w:rPr>
                          <w:rFonts w:ascii="Consolas" w:hAnsi="Consolas" w:cs="Consolas"/>
                          <w:color w:val="0000FF"/>
                          <w:sz w:val="19"/>
                          <w:szCs w:val="19"/>
                          <w:lang w:eastAsia="hu-HU"/>
                        </w:rPr>
                      </w:pPr>
                      <w:r>
                        <w:rPr>
                          <w:rFonts w:ascii="Consolas" w:hAnsi="Consolas" w:cs="Consolas"/>
                          <w:color w:val="0000FF"/>
                          <w:sz w:val="19"/>
                          <w:szCs w:val="19"/>
                          <w:lang w:eastAsia="hu-HU"/>
                        </w:rPr>
                        <w:t xml:space="preserve">Namespace </w:t>
                      </w:r>
                      <w:r>
                        <w:rPr>
                          <w:rFonts w:ascii="Consolas" w:hAnsi="Consolas" w:cs="Consolas"/>
                          <w:color w:val="000000"/>
                          <w:sz w:val="19"/>
                          <w:szCs w:val="19"/>
                          <w:lang w:eastAsia="hu-HU"/>
                        </w:rPr>
                        <w:t>ExampleProject.Shaders</w:t>
                      </w:r>
                      <w:r>
                        <w:rPr>
                          <w:rFonts w:ascii="Consolas" w:hAnsi="Consolas" w:cs="Consolas"/>
                          <w:color w:val="000000"/>
                          <w:sz w:val="19"/>
                          <w:szCs w:val="19"/>
                          <w:lang w:eastAsia="hu-HU"/>
                        </w:rPr>
                        <w:br/>
                        <w:t>{</w:t>
                      </w:r>
                    </w:p>
                    <w:p w14:paraId="73257E2C" w14:textId="6BA008F4"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 xml:space="preserve">   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class</w:t>
                      </w:r>
                      <w:r>
                        <w:rPr>
                          <w:rFonts w:ascii="Consolas" w:hAnsi="Consolas" w:cs="Consolas"/>
                          <w:color w:val="000000"/>
                          <w:sz w:val="19"/>
                          <w:szCs w:val="19"/>
                          <w:lang w:eastAsia="hu-HU"/>
                        </w:rPr>
                        <w:t xml:space="preserve"> </w:t>
                      </w:r>
                      <w:r>
                        <w:rPr>
                          <w:rFonts w:ascii="Consolas" w:hAnsi="Consolas" w:cs="Consolas"/>
                          <w:color w:val="2B91AF"/>
                          <w:sz w:val="19"/>
                          <w:szCs w:val="19"/>
                          <w:lang w:eastAsia="hu-HU"/>
                        </w:rPr>
                        <w:t>StylizedWater</w:t>
                      </w:r>
                    </w:p>
                    <w:p w14:paraId="00664CE2" w14:textId="33B0BA6D"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6FA026FB" w14:textId="76D7449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_Color =</w:t>
                      </w:r>
                    </w:p>
                    <w:p w14:paraId="6E0463D1" w14:textId="1031D4CE"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(_Color));</w:t>
                      </w:r>
                    </w:p>
                    <w:p w14:paraId="39764216"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8D214E5" w14:textId="5012CBDB"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_FogColor =</w:t>
                      </w:r>
                    </w:p>
                    <w:p w14:paraId="7E7852EE" w14:textId="3959318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(_FogColor));</w:t>
                      </w:r>
                    </w:p>
                    <w:p w14:paraId="69126813" w14:textId="77777777"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p>
                    <w:p w14:paraId="022F853C" w14:textId="46C3023A"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static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readonly</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int</w:t>
                      </w:r>
                      <w:r>
                        <w:rPr>
                          <w:rFonts w:ascii="Consolas" w:hAnsi="Consolas" w:cs="Consolas"/>
                          <w:color w:val="000000"/>
                          <w:sz w:val="19"/>
                          <w:szCs w:val="19"/>
                          <w:lang w:eastAsia="hu-HU"/>
                        </w:rPr>
                        <w:t xml:space="preserve"> _IntersectionColor =</w:t>
                      </w:r>
                    </w:p>
                    <w:p w14:paraId="74170A96" w14:textId="135B8BA3"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ED74C8">
                        <w:rPr>
                          <w:rFonts w:ascii="Consolas" w:hAnsi="Consolas" w:cs="Consolas"/>
                          <w:color w:val="2B91AF"/>
                          <w:sz w:val="19"/>
                          <w:szCs w:val="19"/>
                          <w:lang w:eastAsia="hu-HU"/>
                        </w:rPr>
                        <w:t>Shader</w:t>
                      </w:r>
                      <w:r>
                        <w:rPr>
                          <w:rFonts w:ascii="Consolas" w:hAnsi="Consolas" w:cs="Consolas"/>
                          <w:color w:val="000000"/>
                          <w:sz w:val="19"/>
                          <w:szCs w:val="19"/>
                          <w:lang w:eastAsia="hu-HU"/>
                        </w:rPr>
                        <w:t>.PropertyToID(</w:t>
                      </w:r>
                      <w:r w:rsidRPr="00ED74C8">
                        <w:rPr>
                          <w:rFonts w:ascii="Consolas" w:hAnsi="Consolas" w:cs="Consolas"/>
                          <w:color w:val="0000FF"/>
                          <w:sz w:val="19"/>
                          <w:szCs w:val="19"/>
                          <w:lang w:eastAsia="hu-HU"/>
                        </w:rPr>
                        <w:t>nameof</w:t>
                      </w:r>
                      <w:r>
                        <w:rPr>
                          <w:rFonts w:ascii="Consolas" w:hAnsi="Consolas" w:cs="Consolas"/>
                          <w:color w:val="000000"/>
                          <w:sz w:val="19"/>
                          <w:szCs w:val="19"/>
                          <w:lang w:eastAsia="hu-HU"/>
                        </w:rPr>
                        <w:t>(_IntersectionColor));</w:t>
                      </w:r>
                    </w:p>
                    <w:p w14:paraId="100650EC" w14:textId="41C7CC3C" w:rsidR="001B7B74" w:rsidRDefault="001B7B74" w:rsidP="00ED74C8">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
                    <w:p w14:paraId="3ACFEBE6" w14:textId="5599A65A" w:rsidR="001B7B74" w:rsidRPr="00EB0661" w:rsidRDefault="001B7B74" w:rsidP="00ED74C8">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3B3343EE" w14:textId="7CE22FDE" w:rsidR="009E2F0D" w:rsidRDefault="009E2F0D" w:rsidP="009E2F0D">
      <w:pPr>
        <w:pStyle w:val="Kpalrs"/>
        <w:rPr>
          <w:b w:val="0"/>
          <w:bCs w:val="0"/>
        </w:rPr>
      </w:pPr>
      <w:r>
        <w:t>Figure 3</w:t>
      </w:r>
      <w:r w:rsidR="00C37318">
        <w:t>0</w:t>
      </w:r>
      <w:r>
        <w:t xml:space="preserve">: </w:t>
      </w:r>
      <w:r>
        <w:rPr>
          <w:b w:val="0"/>
          <w:bCs w:val="0"/>
        </w:rPr>
        <w:t xml:space="preserve">The proposed design pattern for </w:t>
      </w:r>
      <w:r w:rsidR="00C27614">
        <w:rPr>
          <w:b w:val="0"/>
          <w:bCs w:val="0"/>
        </w:rPr>
        <w:t>storing pre</w:t>
      </w:r>
      <w:r w:rsidR="00E93329">
        <w:rPr>
          <w:b w:val="0"/>
          <w:bCs w:val="0"/>
        </w:rPr>
        <w:t>-</w:t>
      </w:r>
      <w:r w:rsidR="00C27614">
        <w:rPr>
          <w:b w:val="0"/>
          <w:bCs w:val="0"/>
        </w:rPr>
        <w:t>calculated hash values for shaders</w:t>
      </w:r>
    </w:p>
    <w:p w14:paraId="08326E76" w14:textId="7116BDB4" w:rsidR="00EE4812" w:rsidRDefault="00B03772" w:rsidP="00C27614">
      <w:pPr>
        <w:ind w:firstLine="425"/>
      </w:pPr>
      <w:r>
        <w:t xml:space="preserve">In </w:t>
      </w:r>
      <w:r w:rsidRPr="00B03772">
        <w:rPr>
          <w:b/>
          <w:bCs/>
        </w:rPr>
        <w:t>Figure 3</w:t>
      </w:r>
      <w:r w:rsidR="00C37318">
        <w:rPr>
          <w:b/>
          <w:bCs/>
        </w:rPr>
        <w:t>0</w:t>
      </w:r>
      <w:r>
        <w:rPr>
          <w:b/>
          <w:bCs/>
        </w:rPr>
        <w:t xml:space="preserve"> </w:t>
      </w:r>
      <w:r w:rsidR="002B622D">
        <w:t xml:space="preserve">we can see a hash mapping </w:t>
      </w:r>
      <w:r w:rsidR="007D070F">
        <w:t xml:space="preserve">static class for the </w:t>
      </w:r>
      <w:r w:rsidR="007D070F" w:rsidRPr="003F5DC0">
        <w:rPr>
          <w:rFonts w:ascii="Consolas" w:hAnsi="Consolas"/>
          <w:sz w:val="22"/>
          <w:szCs w:val="22"/>
        </w:rPr>
        <w:t>StylizedWater</w:t>
      </w:r>
      <w:r w:rsidR="007D070F">
        <w:t xml:space="preserve"> shader. The </w:t>
      </w:r>
      <w:r w:rsidR="007D070F" w:rsidRPr="003F5DC0">
        <w:rPr>
          <w:rFonts w:ascii="Consolas" w:hAnsi="Consolas"/>
          <w:sz w:val="22"/>
          <w:szCs w:val="22"/>
        </w:rPr>
        <w:t>StylizedWater</w:t>
      </w:r>
      <w:r w:rsidR="007D070F">
        <w:t xml:space="preserve"> shader needs </w:t>
      </w:r>
      <w:r w:rsidR="00D0789A">
        <w:t>three</w:t>
      </w:r>
      <w:r w:rsidR="007D070F">
        <w:t xml:space="preserve"> input parameters from the game thus the mapping class</w:t>
      </w:r>
      <w:r w:rsidR="004817D6">
        <w:t xml:space="preserve"> has </w:t>
      </w:r>
      <w:r w:rsidR="008312EF">
        <w:t>three</w:t>
      </w:r>
      <w:r w:rsidR="004817D6">
        <w:t xml:space="preserve"> int values containing the pre-calculated hash values</w:t>
      </w:r>
      <w:r w:rsidR="00BE52D7">
        <w:t xml:space="preserve"> with the same name as in the </w:t>
      </w:r>
      <w:r w:rsidR="00BE52D7" w:rsidRPr="003F5DC0">
        <w:rPr>
          <w:rFonts w:ascii="Consolas" w:hAnsi="Consolas"/>
          <w:sz w:val="22"/>
          <w:szCs w:val="22"/>
        </w:rPr>
        <w:t>StylizedWater</w:t>
      </w:r>
      <w:r w:rsidR="00BE52D7">
        <w:t xml:space="preserve"> shader.</w:t>
      </w:r>
      <w:r w:rsidR="00A27AF0">
        <w:t xml:space="preserve"> By defining the properties with the same </w:t>
      </w:r>
      <w:r w:rsidR="003F5DC0">
        <w:t>name,</w:t>
      </w:r>
      <w:r w:rsidR="00A27AF0">
        <w:t xml:space="preserve"> we can avoid the using of magic string</w:t>
      </w:r>
      <w:r w:rsidR="003F5DC0">
        <w:t>s</w:t>
      </w:r>
      <w:r w:rsidR="00A27AF0">
        <w:t xml:space="preserve"> </w:t>
      </w:r>
      <w:r w:rsidR="003F5DC0">
        <w:t xml:space="preserve">since with the </w:t>
      </w:r>
      <w:r w:rsidR="003F5DC0" w:rsidRPr="003F5DC0">
        <w:rPr>
          <w:rFonts w:ascii="Consolas" w:hAnsi="Consolas"/>
          <w:sz w:val="22"/>
          <w:szCs w:val="22"/>
        </w:rPr>
        <w:t>nameof</w:t>
      </w:r>
      <w:r w:rsidR="003F5DC0">
        <w:t xml:space="preserve"> keyword we can convert a variable name to a string value. </w:t>
      </w:r>
      <w:r w:rsidR="00C310EF">
        <w:t>Therefore,</w:t>
      </w:r>
      <w:r w:rsidR="003F5DC0">
        <w:t xml:space="preserve"> whenever we need to change the property’s name</w:t>
      </w:r>
      <w:r w:rsidR="0002237F">
        <w:t xml:space="preserve"> inside the </w:t>
      </w:r>
      <w:r w:rsidR="00E67E62">
        <w:t>shader,</w:t>
      </w:r>
      <w:r w:rsidR="003F5DC0">
        <w:t xml:space="preserve"> we only need to change the variable name </w:t>
      </w:r>
      <w:r w:rsidR="0002237F">
        <w:t xml:space="preserve">in the static class </w:t>
      </w:r>
      <w:r w:rsidR="003F5DC0">
        <w:t xml:space="preserve">which can be </w:t>
      </w:r>
      <w:r w:rsidR="00DE2F7C">
        <w:t xml:space="preserve">conveniently </w:t>
      </w:r>
      <w:r w:rsidR="00A048C7">
        <w:t>done</w:t>
      </w:r>
      <w:r w:rsidR="00DE2F7C">
        <w:t xml:space="preserve"> via IDE </w:t>
      </w:r>
      <w:r w:rsidR="001F5D54">
        <w:t xml:space="preserve">specific </w:t>
      </w:r>
      <w:r w:rsidR="00DE2F7C">
        <w:t>refactor tools.</w:t>
      </w:r>
      <w:r w:rsidR="0018381E">
        <w:t xml:space="preserve"> Moreover, all of the mapping values </w:t>
      </w:r>
      <w:r w:rsidR="00A048C7">
        <w:t xml:space="preserve">are </w:t>
      </w:r>
      <w:r w:rsidR="00A048C7" w:rsidRPr="00A048C7">
        <w:rPr>
          <w:rFonts w:ascii="Consolas" w:hAnsi="Consolas"/>
          <w:sz w:val="22"/>
          <w:szCs w:val="22"/>
        </w:rPr>
        <w:t>readonly</w:t>
      </w:r>
      <w:r w:rsidR="00A048C7">
        <w:t xml:space="preserve"> so accidental value assignments are prohibited by the compiler.</w:t>
      </w:r>
    </w:p>
    <w:p w14:paraId="42E5F77B" w14:textId="7BDAE706" w:rsidR="00576BF2" w:rsidRDefault="00576BF2" w:rsidP="00576BF2">
      <w:pPr>
        <w:ind w:firstLine="0"/>
      </w:pPr>
      <w:r w:rsidRPr="004B7D84">
        <w:rPr>
          <w:rFonts w:cs="Consolas"/>
          <w:noProof/>
          <w:color w:val="000000"/>
          <w:sz w:val="19"/>
          <w:szCs w:val="19"/>
          <w:lang w:eastAsia="hu-HU"/>
        </w:rPr>
        <mc:AlternateContent>
          <mc:Choice Requires="wps">
            <w:drawing>
              <wp:inline distT="0" distB="0" distL="0" distR="0" wp14:anchorId="5BBCB8E6" wp14:editId="0F9A1103">
                <wp:extent cx="5400040" cy="1230086"/>
                <wp:effectExtent l="0" t="0" r="10160" b="27305"/>
                <wp:docPr id="3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30086"/>
                        </a:xfrm>
                        <a:prstGeom prst="rect">
                          <a:avLst/>
                        </a:prstGeom>
                        <a:solidFill>
                          <a:srgbClr val="FFFFFF"/>
                        </a:solidFill>
                        <a:ln w="9525">
                          <a:solidFill>
                            <a:srgbClr val="000000"/>
                          </a:solidFill>
                          <a:miter lim="800000"/>
                          <a:headEnd/>
                          <a:tailEnd/>
                        </a:ln>
                      </wps:spPr>
                      <wps:txbx>
                        <w:txbxContent>
                          <w:p w14:paraId="0A823595" w14:textId="77777777"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1B7B74" w:rsidRPr="00EB0661" w:rsidRDefault="001B7B74"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5BBCB8E6" id="_x0000_s1039" type="#_x0000_t202" style="width:425.2pt;height: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">
                <v:textbox inset="1mm">
                  <w:txbxContent>
                    <w:p w14:paraId="0A823595" w14:textId="77777777"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Shader </w:t>
                      </w:r>
                      <w:r>
                        <w:rPr>
                          <w:rFonts w:ascii="Consolas" w:hAnsi="Consolas" w:cs="Consolas"/>
                          <w:color w:val="A31515"/>
                          <w:sz w:val="19"/>
                          <w:szCs w:val="19"/>
                          <w:lang w:eastAsia="hu-HU"/>
                        </w:rPr>
                        <w:t>"Custom/StylizedWater"</w:t>
                      </w:r>
                    </w:p>
                    <w:p w14:paraId="3D90399E" w14:textId="38BFDC2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36E56C8" w14:textId="0ED61356"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653EBD9A" w14:textId="4613769C"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_Color;</w:t>
                      </w:r>
                    </w:p>
                    <w:p w14:paraId="32FCBC66" w14:textId="60330AF9"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_FogColor;</w:t>
                      </w:r>
                    </w:p>
                    <w:p w14:paraId="24D46DC6" w14:textId="4CD4DC2F"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fixed4 _IntersectionColor;</w:t>
                      </w:r>
                    </w:p>
                    <w:p w14:paraId="675397BA" w14:textId="528E72E5" w:rsidR="001B7B74" w:rsidRDefault="001B7B74" w:rsidP="00576BF2">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A27AF0">
                        <w:rPr>
                          <w:rFonts w:ascii="Consolas" w:hAnsi="Consolas" w:cs="Consolas"/>
                          <w:color w:val="A31515"/>
                          <w:sz w:val="19"/>
                          <w:szCs w:val="19"/>
                          <w:lang w:eastAsia="hu-HU"/>
                        </w:rPr>
                        <w:t>...</w:t>
                      </w:r>
                    </w:p>
                    <w:p w14:paraId="075FB2A3" w14:textId="7D54C96A" w:rsidR="001B7B74" w:rsidRPr="00EB0661" w:rsidRDefault="001B7B74" w:rsidP="00576BF2">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w:t>
                      </w:r>
                    </w:p>
                  </w:txbxContent>
                </v:textbox>
                <w10:anchorlock/>
              </v:shape>
            </w:pict>
          </mc:Fallback>
        </mc:AlternateContent>
      </w:r>
    </w:p>
    <w:p w14:paraId="17DDC685" w14:textId="7C5931B0" w:rsidR="00576BF2" w:rsidRDefault="00576BF2" w:rsidP="00576BF2">
      <w:pPr>
        <w:pStyle w:val="Kpalrs"/>
        <w:rPr>
          <w:b w:val="0"/>
          <w:bCs w:val="0"/>
        </w:rPr>
      </w:pPr>
      <w:r>
        <w:t>Figure 3</w:t>
      </w:r>
      <w:r w:rsidR="00C37318">
        <w:t>1</w:t>
      </w:r>
      <w:r>
        <w:t xml:space="preserve">: </w:t>
      </w:r>
      <w:r>
        <w:rPr>
          <w:b w:val="0"/>
          <w:bCs w:val="0"/>
        </w:rPr>
        <w:t xml:space="preserve">The parameter </w:t>
      </w:r>
      <w:r w:rsidR="003E2213">
        <w:rPr>
          <w:b w:val="0"/>
          <w:bCs w:val="0"/>
        </w:rPr>
        <w:t>declarations</w:t>
      </w:r>
      <w:r>
        <w:rPr>
          <w:b w:val="0"/>
          <w:bCs w:val="0"/>
        </w:rPr>
        <w:t xml:space="preserve"> of the StylizedWater shader </w:t>
      </w:r>
    </w:p>
    <w:p w14:paraId="4B18A971" w14:textId="68646EEF" w:rsidR="00EC0D95" w:rsidRDefault="00EC0D95" w:rsidP="00EC0D95">
      <w:pPr>
        <w:ind w:firstLine="0"/>
      </w:pPr>
      <w:r w:rsidRPr="004B7D84">
        <w:rPr>
          <w:rFonts w:cs="Consolas"/>
          <w:noProof/>
          <w:color w:val="000000"/>
          <w:sz w:val="19"/>
          <w:szCs w:val="19"/>
          <w:lang w:eastAsia="hu-HU"/>
        </w:rPr>
        <mc:AlternateContent>
          <mc:Choice Requires="wps">
            <w:drawing>
              <wp:inline distT="0" distB="0" distL="0" distR="0" wp14:anchorId="20634697" wp14:editId="2F32254F">
                <wp:extent cx="5400040" cy="283028"/>
                <wp:effectExtent l="0" t="0" r="10160" b="22225"/>
                <wp:docPr id="3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83028"/>
                        </a:xfrm>
                        <a:prstGeom prst="rect">
                          <a:avLst/>
                        </a:prstGeom>
                        <a:solidFill>
                          <a:srgbClr val="FFFFFF"/>
                        </a:solidFill>
                        <a:ln w="9525">
                          <a:solidFill>
                            <a:srgbClr val="000000"/>
                          </a:solidFill>
                          <a:miter lim="800000"/>
                          <a:headEnd/>
                          <a:tailEnd/>
                        </a:ln>
                      </wps:spPr>
                      <wps:txbx>
                        <w:txbxContent>
                          <w:p w14:paraId="06A7720E" w14:textId="796EB542" w:rsidR="001B7B74" w:rsidRPr="00EB0661" w:rsidRDefault="001B7B74"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wps:txbx>
                      <wps:bodyPr rot="0" vert="horz" wrap="square" lIns="36000" tIns="45720" rIns="91440" bIns="45720" anchor="t" anchorCtr="0">
                        <a:noAutofit/>
                      </wps:bodyPr>
                    </wps:wsp>
                  </a:graphicData>
                </a:graphic>
              </wp:inline>
            </w:drawing>
          </mc:Choice>
          <mc:Fallback>
            <w:pict>
              <v:shape w14:anchorId="20634697" id="_x0000_s1040" type="#_x0000_t202" style="width:425.2pt;height:2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">
                <v:textbox inset="1mm">
                  <w:txbxContent>
                    <w:p w14:paraId="06A7720E" w14:textId="796EB542" w:rsidR="001B7B74" w:rsidRPr="00EB0661" w:rsidRDefault="001B7B74" w:rsidP="00EC0D95">
                      <w:pPr>
                        <w:autoSpaceDE w:val="0"/>
                        <w:autoSpaceDN w:val="0"/>
                        <w:adjustRightInd w:val="0"/>
                        <w:spacing w:after="0" w:line="240" w:lineRule="auto"/>
                        <w:ind w:firstLine="0"/>
                        <w:jc w:val="left"/>
                        <w:rPr>
                          <w:rFonts w:cs="Consolas"/>
                          <w:color w:val="000000"/>
                          <w:szCs w:val="20"/>
                          <w:lang w:eastAsia="hu-HU"/>
                        </w:rPr>
                      </w:pPr>
                      <w:r>
                        <w:rPr>
                          <w:rFonts w:ascii="Consolas" w:hAnsi="Consolas" w:cs="Consolas"/>
                          <w:color w:val="000000"/>
                          <w:sz w:val="19"/>
                          <w:szCs w:val="19"/>
                          <w:lang w:eastAsia="hu-HU"/>
                        </w:rPr>
                        <w:t>_material.SetColor(</w:t>
                      </w:r>
                      <w:r w:rsidRPr="00985108">
                        <w:rPr>
                          <w:rFonts w:ascii="Consolas" w:hAnsi="Consolas" w:cs="Consolas"/>
                          <w:color w:val="2B91AF"/>
                          <w:sz w:val="19"/>
                          <w:szCs w:val="19"/>
                          <w:lang w:eastAsia="hu-HU"/>
                        </w:rPr>
                        <w:t>StylizedWater</w:t>
                      </w:r>
                      <w:r>
                        <w:rPr>
                          <w:rFonts w:ascii="Consolas" w:hAnsi="Consolas" w:cs="Consolas"/>
                          <w:color w:val="000000"/>
                          <w:sz w:val="19"/>
                          <w:szCs w:val="19"/>
                          <w:lang w:eastAsia="hu-HU"/>
                        </w:rPr>
                        <w:t xml:space="preserve">._Color, </w:t>
                      </w:r>
                      <w:r w:rsidRPr="00985108">
                        <w:rPr>
                          <w:rFonts w:ascii="Consolas" w:hAnsi="Consolas" w:cs="Consolas"/>
                          <w:color w:val="538135" w:themeColor="accent6" w:themeShade="BF"/>
                          <w:sz w:val="20"/>
                          <w:szCs w:val="20"/>
                          <w:lang w:eastAsia="hu-HU"/>
                        </w:rPr>
                        <w:t>Color</w:t>
                      </w:r>
                      <w:r>
                        <w:rPr>
                          <w:rFonts w:ascii="Consolas" w:hAnsi="Consolas" w:cs="Consolas"/>
                          <w:color w:val="000000"/>
                          <w:sz w:val="19"/>
                          <w:szCs w:val="19"/>
                          <w:lang w:eastAsia="hu-HU"/>
                        </w:rPr>
                        <w:t>.cyan);</w:t>
                      </w:r>
                    </w:p>
                  </w:txbxContent>
                </v:textbox>
                <w10:anchorlock/>
              </v:shape>
            </w:pict>
          </mc:Fallback>
        </mc:AlternateContent>
      </w:r>
    </w:p>
    <w:p w14:paraId="7000AEBF" w14:textId="59BDBC71" w:rsidR="00EC0D95" w:rsidRDefault="00952FB0" w:rsidP="00EC0D95">
      <w:pPr>
        <w:pStyle w:val="Kpalrs"/>
        <w:rPr>
          <w:b w:val="0"/>
          <w:bCs w:val="0"/>
        </w:rPr>
      </w:pPr>
      <w:r>
        <w:t>Figure 3</w:t>
      </w:r>
      <w:r w:rsidR="00C37318">
        <w:t>2</w:t>
      </w:r>
      <w:r>
        <w:t xml:space="preserve">: </w:t>
      </w:r>
      <w:r>
        <w:rPr>
          <w:b w:val="0"/>
          <w:bCs w:val="0"/>
        </w:rPr>
        <w:t>Example usage of the proposed design pattern</w:t>
      </w:r>
    </w:p>
    <w:p w14:paraId="5765C439" w14:textId="7625B34B" w:rsidR="00BD271E" w:rsidRDefault="00BD271E">
      <w:pPr>
        <w:spacing w:after="0" w:line="240" w:lineRule="auto"/>
        <w:ind w:firstLine="0"/>
        <w:jc w:val="left"/>
      </w:pPr>
      <w:r>
        <w:br w:type="page"/>
      </w:r>
    </w:p>
    <w:p w14:paraId="1F5C365D" w14:textId="30C6E332" w:rsidR="00BD271E" w:rsidRDefault="00BD271E" w:rsidP="00BD271E">
      <w:pPr>
        <w:pStyle w:val="Cmsor3"/>
      </w:pPr>
      <w:bookmarkStart w:id="34" w:name="_Toc58162414"/>
      <w:r>
        <w:lastRenderedPageBreak/>
        <w:t>Benchmarking</w:t>
      </w:r>
      <w:bookmarkEnd w:id="34"/>
    </w:p>
    <w:p w14:paraId="5906D18D" w14:textId="2922E54A" w:rsidR="00BD271E" w:rsidRDefault="00BD271E" w:rsidP="00BD271E">
      <w:pPr>
        <w:ind w:firstLine="425"/>
      </w:pPr>
      <w:r>
        <w:t xml:space="preserve">The example scene for the benchmarking is called </w:t>
      </w:r>
      <w:r w:rsidRPr="00BD271E">
        <w:t>Importance of Hashing</w:t>
      </w:r>
      <w:r>
        <w:t xml:space="preserve">. The scene is the example scene of </w:t>
      </w:r>
      <w:r w:rsidRPr="00BD271E">
        <w:t>Harry Alisavakis</w:t>
      </w:r>
      <w:r>
        <w:t xml:space="preserve"> showing his stylized water shader. </w:t>
      </w:r>
      <w:r w:rsidR="00CB50B5">
        <w:t xml:space="preserve">The </w:t>
      </w:r>
      <w:r w:rsidR="00551D0B">
        <w:t>optimization</w:t>
      </w:r>
      <w:r w:rsidR="00CB50B5">
        <w:t xml:space="preserve"> is scripting backend independent so IL2CPP was used since that is the recommended backend for standalone windows.</w:t>
      </w:r>
    </w:p>
    <w:p w14:paraId="3C71B682" w14:textId="77777777" w:rsidR="005307B5" w:rsidRDefault="005307B5" w:rsidP="005307B5">
      <w:pPr>
        <w:pStyle w:val="Kp"/>
      </w:pPr>
      <w:r>
        <w:rPr>
          <w:noProof/>
        </w:rPr>
        <w:drawing>
          <wp:inline distT="0" distB="0" distL="0" distR="0" wp14:anchorId="7E670425" wp14:editId="0DBD7C58">
            <wp:extent cx="5290457" cy="1753235"/>
            <wp:effectExtent l="114300" t="95250" r="120015" b="9461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0">
                      <a:extLst>
                        <a:ext uri="{28A0092B-C50C-407E-A947-70E740481C1C}">
                          <a14:useLocalDpi xmlns:a14="http://schemas.microsoft.com/office/drawing/2010/main" val="0"/>
                        </a:ext>
                      </a:extLst>
                    </a:blip>
                    <a:stretch>
                      <a:fillRect/>
                    </a:stretch>
                  </pic:blipFill>
                  <pic:spPr>
                    <a:xfrm>
                      <a:off x="0" y="0"/>
                      <a:ext cx="5292265" cy="1753834"/>
                    </a:xfrm>
                    <a:prstGeom prst="rect">
                      <a:avLst/>
                    </a:prstGeom>
                    <a:effectLst>
                      <a:outerShdw blurRad="63500" sx="102000" sy="102000" algn="ctr" rotWithShape="0">
                        <a:prstClr val="black">
                          <a:alpha val="40000"/>
                        </a:prstClr>
                      </a:outerShdw>
                    </a:effectLst>
                  </pic:spPr>
                </pic:pic>
              </a:graphicData>
            </a:graphic>
          </wp:inline>
        </w:drawing>
      </w:r>
    </w:p>
    <w:p w14:paraId="3AC2FDC2" w14:textId="32E4AD6B" w:rsidR="00551D0B" w:rsidRDefault="005307B5" w:rsidP="005307B5">
      <w:pPr>
        <w:pStyle w:val="Kpalrs"/>
        <w:rPr>
          <w:b w:val="0"/>
          <w:bCs w:val="0"/>
        </w:rPr>
      </w:pPr>
      <w:r>
        <w:t>Figure 3</w:t>
      </w:r>
      <w:r w:rsidR="00C37318">
        <w:t>3</w:t>
      </w:r>
      <w:r>
        <w:t xml:space="preserve">: </w:t>
      </w:r>
      <w:r>
        <w:rPr>
          <w:b w:val="0"/>
          <w:bCs w:val="0"/>
        </w:rPr>
        <w:t>The results of the benchmarks</w:t>
      </w:r>
    </w:p>
    <w:p w14:paraId="314220A8" w14:textId="17EA8426" w:rsidR="00E30410" w:rsidRDefault="00E30410" w:rsidP="00E30410">
      <w:pPr>
        <w:ind w:firstLine="425"/>
      </w:pPr>
      <w:r>
        <w:t xml:space="preserve">As it can be seen on </w:t>
      </w:r>
      <w:r w:rsidRPr="00E30410">
        <w:rPr>
          <w:b/>
          <w:bCs/>
        </w:rPr>
        <w:t>Figure 3</w:t>
      </w:r>
      <w:r w:rsidR="00C37318">
        <w:rPr>
          <w:b/>
          <w:bCs/>
        </w:rPr>
        <w:t>3</w:t>
      </w:r>
      <w:r>
        <w:t xml:space="preserve"> this optimization is a micro optimization and on its own won’t change that much. </w:t>
      </w:r>
      <w:r w:rsidR="006F250B">
        <w:t>However, in large projects and on low end devices this might be a nice optimization on its own. Pre-calculated hashing is also extremely important on consoles since on PlayStation and on Xbox most of the graphics touches are achieved via proper shading rather than on model complexity.</w:t>
      </w:r>
    </w:p>
    <w:p w14:paraId="2A1DCFD2" w14:textId="609D86DE" w:rsidR="00A54B6A" w:rsidRDefault="00A54B6A" w:rsidP="00E30410">
      <w:pPr>
        <w:ind w:firstLine="425"/>
      </w:pPr>
      <w:r>
        <w:t xml:space="preserve">The </w:t>
      </w:r>
      <w:r w:rsidR="007B4791">
        <w:t xml:space="preserve">benchmark </w:t>
      </w:r>
      <w:r w:rsidR="00840681">
        <w:t>ran for one minute prior to a 5 seconds warmup. For more impactful numbers 250 shaders were used</w:t>
      </w:r>
      <w:r w:rsidR="007045EB">
        <w:t xml:space="preserve"> meaning that in each frame 1000 hash values were calculated with the unoptimized solution</w:t>
      </w:r>
      <w:r w:rsidR="00844290">
        <w:t xml:space="preserve"> rather than just a value assignment/retrieval</w:t>
      </w:r>
      <w:r w:rsidR="00884465">
        <w:t>.</w:t>
      </w:r>
    </w:p>
    <w:p w14:paraId="164BD0E9" w14:textId="61840694" w:rsidR="002C4124" w:rsidRDefault="002C4124" w:rsidP="00E30410">
      <w:pPr>
        <w:ind w:firstLine="425"/>
      </w:pPr>
      <w:r>
        <w:t xml:space="preserve">Since this optimization technique is more impactful </w:t>
      </w:r>
      <w:r w:rsidR="00B05B33">
        <w:t>on</w:t>
      </w:r>
      <w:r>
        <w:t xml:space="preserve"> lower end devices the benchmarks were repeated on an </w:t>
      </w:r>
      <w:r w:rsidR="00295D44">
        <w:t>A</w:t>
      </w:r>
      <w:r>
        <w:t xml:space="preserve">ndroid phone with the following </w:t>
      </w:r>
      <w:r w:rsidR="00021727">
        <w:t>hardware</w:t>
      </w:r>
      <w:r>
        <w:t>.</w:t>
      </w:r>
    </w:p>
    <w:p w14:paraId="1BFD604F" w14:textId="51F41968" w:rsidR="000B168A" w:rsidRDefault="000B168A" w:rsidP="000B168A">
      <w:pPr>
        <w:ind w:firstLine="0"/>
      </w:pPr>
      <w:r w:rsidRPr="004B7D84">
        <w:rPr>
          <w:rFonts w:cs="Consolas"/>
          <w:noProof/>
          <w:color w:val="000000"/>
          <w:sz w:val="19"/>
          <w:szCs w:val="19"/>
          <w:lang w:eastAsia="hu-HU"/>
        </w:rPr>
        <mc:AlternateContent>
          <mc:Choice Requires="wps">
            <w:drawing>
              <wp:inline distT="0" distB="0" distL="0" distR="0" wp14:anchorId="12F88D23" wp14:editId="77663563">
                <wp:extent cx="5431971" cy="1366158"/>
                <wp:effectExtent l="0" t="0" r="16510" b="24765"/>
                <wp:docPr id="39"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971" cy="1366158"/>
                        </a:xfrm>
                        <a:prstGeom prst="rect">
                          <a:avLst/>
                        </a:prstGeom>
                        <a:solidFill>
                          <a:srgbClr val="FFFFFF"/>
                        </a:solidFill>
                        <a:ln w="9525">
                          <a:solidFill>
                            <a:srgbClr val="000000"/>
                          </a:solidFill>
                          <a:miter lim="800000"/>
                          <a:headEnd/>
                          <a:tailEnd/>
                        </a:ln>
                      </wps:spPr>
                      <wps:txbx>
                        <w:txbxContent>
                          <w:p w14:paraId="62647869" w14:textId="77777777" w:rsidR="001B7B74"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1B7B74" w:rsidRPr="0032017C"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1B7B74" w:rsidRDefault="001B7B74"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1B7B74" w:rsidRPr="000B168A"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wps:txbx>
                      <wps:bodyPr rot="0" vert="horz" wrap="square" lIns="91440" tIns="45720" rIns="36000" bIns="45720" anchor="t" anchorCtr="0">
                        <a:noAutofit/>
                      </wps:bodyPr>
                    </wps:wsp>
                  </a:graphicData>
                </a:graphic>
              </wp:inline>
            </w:drawing>
          </mc:Choice>
          <mc:Fallback>
            <w:pict>
              <v:shape w14:anchorId="12F88D23" id="_x0000_s1041" type="#_x0000_t202" style="width:427.7pt;height:1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">
                <v:textbox inset=",,1mm">
                  <w:txbxContent>
                    <w:p w14:paraId="62647869" w14:textId="77777777" w:rsidR="001B7B74"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2E75B6"/>
                          <w:sz w:val="19"/>
                          <w:szCs w:val="19"/>
                          <w:lang w:eastAsia="hu-HU"/>
                        </w:rPr>
                        <w:t>"Hardware"</w:t>
                      </w:r>
                      <w:r>
                        <w:rPr>
                          <w:rFonts w:ascii="Consolas" w:hAnsi="Consolas" w:cs="Consolas"/>
                          <w:color w:val="000000"/>
                          <w:sz w:val="19"/>
                          <w:szCs w:val="19"/>
                          <w:lang w:eastAsia="hu-HU"/>
                        </w:rPr>
                        <w:t>: {</w:t>
                      </w:r>
                    </w:p>
                    <w:p w14:paraId="190062A4" w14:textId="375EAB6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Pr>
                          <w:rFonts w:ascii="Consolas" w:hAnsi="Consolas" w:cs="Consolas"/>
                          <w:color w:val="000000"/>
                          <w:sz w:val="19"/>
                          <w:szCs w:val="19"/>
                          <w:lang w:eastAsia="hu-HU"/>
                        </w:rPr>
                        <w:t xml:space="preserve">  </w:t>
                      </w:r>
                      <w:r w:rsidRPr="000B168A">
                        <w:rPr>
                          <w:rFonts w:ascii="Consolas" w:hAnsi="Consolas" w:cs="Consolas"/>
                          <w:color w:val="2E75B6"/>
                          <w:sz w:val="19"/>
                          <w:szCs w:val="19"/>
                          <w:lang w:eastAsia="hu-HU"/>
                        </w:rPr>
                        <w:t>"OperatingSystem"</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w:t>
                      </w:r>
                      <w:r w:rsidRPr="000B168A">
                        <w:rPr>
                          <w:rFonts w:ascii="Consolas" w:hAnsi="Consolas" w:cs="Consolas"/>
                          <w:color w:val="A31515"/>
                          <w:sz w:val="19"/>
                          <w:szCs w:val="19"/>
                          <w:lang w:eastAsia="hu-HU"/>
                        </w:rPr>
                        <w:t>Android OS 8.1.0/API-27(OPM1/15.2016.1902.340-20190216)"</w:t>
                      </w:r>
                      <w:r w:rsidRPr="000B168A">
                        <w:rPr>
                          <w:rFonts w:ascii="Consolas" w:hAnsi="Consolas" w:cs="Consolas"/>
                          <w:color w:val="000000"/>
                          <w:sz w:val="19"/>
                          <w:szCs w:val="19"/>
                          <w:lang w:eastAsia="hu-HU"/>
                        </w:rPr>
                        <w:t>,</w:t>
                      </w:r>
                    </w:p>
                    <w:p w14:paraId="3ED4E4BA" w14:textId="45E299EF"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"DeviceModel"</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 ASUS_X00TD"</w:t>
                      </w:r>
                      <w:r w:rsidRPr="0032017C">
                        <w:rPr>
                          <w:rFonts w:ascii="Consolas" w:hAnsi="Consolas" w:cs="Consolas"/>
                          <w:color w:val="000000"/>
                          <w:sz w:val="19"/>
                          <w:szCs w:val="19"/>
                          <w:lang w:eastAsia="hu-HU"/>
                        </w:rPr>
                        <w:t>,</w:t>
                      </w:r>
                    </w:p>
                    <w:p w14:paraId="0857816D" w14:textId="213847E8"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"ASUS_X00TD"</w:t>
                      </w:r>
                      <w:r w:rsidRPr="0032017C">
                        <w:rPr>
                          <w:rFonts w:ascii="Consolas" w:hAnsi="Consolas" w:cs="Consolas"/>
                          <w:color w:val="000000"/>
                          <w:sz w:val="19"/>
                          <w:szCs w:val="19"/>
                          <w:lang w:eastAsia="hu-HU"/>
                        </w:rPr>
                        <w:t>,</w:t>
                      </w:r>
                    </w:p>
                    <w:p w14:paraId="200CDB83" w14:textId="072B6035" w:rsidR="001B7B74" w:rsidRPr="0032017C"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2E75B6"/>
                          <w:sz w:val="19"/>
                          <w:szCs w:val="19"/>
                          <w:lang w:eastAsia="hu-HU"/>
                        </w:rPr>
                        <w:t xml:space="preserve">  "ProcessorType"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"ARM64 FP ASIMD AES"</w:t>
                      </w:r>
                      <w:r w:rsidRPr="0032017C">
                        <w:rPr>
                          <w:rFonts w:ascii="Consolas" w:hAnsi="Consolas" w:cs="Consolas"/>
                          <w:color w:val="000000"/>
                          <w:sz w:val="19"/>
                          <w:szCs w:val="19"/>
                          <w:lang w:eastAsia="hu-HU"/>
                        </w:rPr>
                        <w:t>,</w:t>
                      </w:r>
                    </w:p>
                    <w:p w14:paraId="284DEAD0" w14:textId="26168B53"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"ProcessorCount"</w:t>
                      </w:r>
                      <w:r w:rsidRPr="0032017C">
                        <w:rPr>
                          <w:rFonts w:ascii="Consolas" w:hAnsi="Consolas" w:cs="Consolas"/>
                          <w:color w:val="000000"/>
                          <w:sz w:val="19"/>
                          <w:szCs w:val="19"/>
                          <w:lang w:eastAsia="hu-HU"/>
                        </w:rPr>
                        <w:t>: 8,</w:t>
                      </w:r>
                    </w:p>
                    <w:p w14:paraId="5035E635" w14:textId="49EBC039" w:rsidR="001B7B74" w:rsidRPr="000B168A" w:rsidRDefault="001B7B74" w:rsidP="000B168A">
                      <w:pPr>
                        <w:autoSpaceDE w:val="0"/>
                        <w:autoSpaceDN w:val="0"/>
                        <w:adjustRightInd w:val="0"/>
                        <w:spacing w:after="0" w:line="240" w:lineRule="auto"/>
                        <w:ind w:firstLine="0"/>
                        <w:jc w:val="left"/>
                        <w:rPr>
                          <w:rFonts w:ascii="Consolas" w:hAnsi="Consolas" w:cs="Consolas"/>
                          <w:color w:val="2E75B6"/>
                          <w:sz w:val="19"/>
                          <w:szCs w:val="19"/>
                          <w:lang w:eastAsia="hu-HU"/>
                        </w:rPr>
                      </w:pPr>
                      <w:r w:rsidRPr="000B168A">
                        <w:rPr>
                          <w:rFonts w:ascii="Consolas" w:hAnsi="Consolas" w:cs="Consolas"/>
                          <w:color w:val="2E75B6"/>
                          <w:sz w:val="19"/>
                          <w:szCs w:val="19"/>
                          <w:lang w:eastAsia="hu-HU"/>
                        </w:rPr>
                        <w:t xml:space="preserve">  "GraphicsDeviceName"</w:t>
                      </w:r>
                      <w:r w:rsidRPr="0032017C">
                        <w:rPr>
                          <w:rFonts w:ascii="Consolas" w:hAnsi="Consolas" w:cs="Consolas"/>
                          <w:color w:val="000000"/>
                          <w:sz w:val="19"/>
                          <w:szCs w:val="19"/>
                          <w:lang w:eastAsia="hu-HU"/>
                        </w:rPr>
                        <w:t>:</w:t>
                      </w:r>
                      <w:r w:rsidRPr="000B168A">
                        <w:rPr>
                          <w:rFonts w:ascii="Consolas" w:hAnsi="Consolas" w:cs="Consolas"/>
                          <w:color w:val="2E75B6"/>
                          <w:sz w:val="19"/>
                          <w:szCs w:val="19"/>
                          <w:lang w:eastAsia="hu-HU"/>
                        </w:rPr>
                        <w:t xml:space="preserve"> </w:t>
                      </w:r>
                      <w:r w:rsidRPr="00C02634">
                        <w:rPr>
                          <w:rFonts w:ascii="Consolas" w:hAnsi="Consolas" w:cs="Consolas"/>
                          <w:color w:val="A31515"/>
                          <w:sz w:val="19"/>
                          <w:szCs w:val="19"/>
                          <w:lang w:eastAsia="hu-HU"/>
                        </w:rPr>
                        <w:t>"Adreno (TM) 512"</w:t>
                      </w:r>
                      <w:r w:rsidRPr="0032017C">
                        <w:rPr>
                          <w:rFonts w:ascii="Consolas" w:hAnsi="Consolas" w:cs="Consolas"/>
                          <w:color w:val="000000"/>
                          <w:sz w:val="19"/>
                          <w:szCs w:val="19"/>
                          <w:lang w:eastAsia="hu-HU"/>
                        </w:rPr>
                        <w:t>,</w:t>
                      </w:r>
                    </w:p>
                    <w:p w14:paraId="7A5F104F" w14:textId="743A3913" w:rsidR="001B7B74" w:rsidRDefault="001B7B74" w:rsidP="000B168A">
                      <w:pPr>
                        <w:autoSpaceDE w:val="0"/>
                        <w:autoSpaceDN w:val="0"/>
                        <w:adjustRightInd w:val="0"/>
                        <w:spacing w:after="0" w:line="240" w:lineRule="auto"/>
                        <w:ind w:firstLine="0"/>
                        <w:jc w:val="left"/>
                        <w:rPr>
                          <w:rFonts w:cs="Consolas"/>
                          <w:color w:val="000000"/>
                          <w:sz w:val="19"/>
                          <w:szCs w:val="19"/>
                          <w:lang w:eastAsia="hu-HU"/>
                        </w:rPr>
                      </w:pPr>
                      <w:r w:rsidRPr="000B168A">
                        <w:rPr>
                          <w:rFonts w:ascii="Consolas" w:hAnsi="Consolas" w:cs="Consolas"/>
                          <w:color w:val="2E75B6"/>
                          <w:sz w:val="19"/>
                          <w:szCs w:val="19"/>
                          <w:lang w:eastAsia="hu-HU"/>
                        </w:rPr>
                        <w:t xml:space="preserve">  "SystemMemorySizeMB"</w:t>
                      </w:r>
                      <w:r w:rsidRPr="0032017C">
                        <w:rPr>
                          <w:rFonts w:ascii="Consolas" w:hAnsi="Consolas" w:cs="Consolas"/>
                          <w:color w:val="000000"/>
                          <w:sz w:val="19"/>
                          <w:szCs w:val="19"/>
                          <w:lang w:eastAsia="hu-HU"/>
                        </w:rPr>
                        <w:t>: 2744</w:t>
                      </w:r>
                    </w:p>
                    <w:p w14:paraId="0FB35231" w14:textId="4BAEB5A6" w:rsidR="001B7B74" w:rsidRPr="000B168A" w:rsidRDefault="001B7B74" w:rsidP="000B168A">
                      <w:pPr>
                        <w:autoSpaceDE w:val="0"/>
                        <w:autoSpaceDN w:val="0"/>
                        <w:adjustRightInd w:val="0"/>
                        <w:spacing w:after="0" w:line="240" w:lineRule="auto"/>
                        <w:ind w:firstLine="0"/>
                        <w:jc w:val="left"/>
                        <w:rPr>
                          <w:rFonts w:ascii="Consolas" w:hAnsi="Consolas" w:cs="Consolas"/>
                          <w:color w:val="000000"/>
                          <w:sz w:val="19"/>
                          <w:szCs w:val="19"/>
                          <w:lang w:eastAsia="hu-HU"/>
                        </w:rPr>
                      </w:pPr>
                      <w:r w:rsidRPr="000B168A">
                        <w:rPr>
                          <w:rFonts w:ascii="Consolas" w:hAnsi="Consolas" w:cs="Consolas"/>
                          <w:color w:val="000000"/>
                          <w:sz w:val="19"/>
                          <w:szCs w:val="19"/>
                          <w:lang w:eastAsia="hu-HU"/>
                        </w:rPr>
                        <w:t>}</w:t>
                      </w:r>
                    </w:p>
                  </w:txbxContent>
                </v:textbox>
                <w10:anchorlock/>
              </v:shape>
            </w:pict>
          </mc:Fallback>
        </mc:AlternateContent>
      </w:r>
    </w:p>
    <w:p w14:paraId="1C7F85E6" w14:textId="5ED5DCD7" w:rsidR="00295D44" w:rsidRDefault="00295D44" w:rsidP="00295D44">
      <w:pPr>
        <w:pStyle w:val="Kpalrs"/>
        <w:rPr>
          <w:b w:val="0"/>
          <w:bCs w:val="0"/>
        </w:rPr>
      </w:pPr>
      <w:r>
        <w:t>Figure 3</w:t>
      </w:r>
      <w:r w:rsidR="00B92C15">
        <w:t>4</w:t>
      </w:r>
      <w:r>
        <w:t xml:space="preserve">: </w:t>
      </w:r>
      <w:r w:rsidR="00021727">
        <w:rPr>
          <w:b w:val="0"/>
          <w:bCs w:val="0"/>
        </w:rPr>
        <w:t xml:space="preserve">The </w:t>
      </w:r>
      <w:r w:rsidR="00595FFC">
        <w:rPr>
          <w:b w:val="0"/>
          <w:bCs w:val="0"/>
        </w:rPr>
        <w:t xml:space="preserve">hardware info of an </w:t>
      </w:r>
      <w:r w:rsidR="00DC27C2" w:rsidRPr="00DC27C2">
        <w:rPr>
          <w:b w:val="0"/>
          <w:bCs w:val="0"/>
        </w:rPr>
        <w:t>Asus Zenfone Max Pro M1</w:t>
      </w:r>
    </w:p>
    <w:p w14:paraId="5DE3E6F5" w14:textId="6D3482F1" w:rsidR="00B05B33" w:rsidRDefault="004D0EFC" w:rsidP="004D0EFC">
      <w:pPr>
        <w:ind w:firstLine="0"/>
      </w:pPr>
      <w:r>
        <w:lastRenderedPageBreak/>
        <w:t xml:space="preserve">Since we cannot setup the same performance requirements for a high-end desktop PC and for a low-end Android device only 20 shaders were used in </w:t>
      </w:r>
      <w:r w:rsidRPr="004D0EFC">
        <w:rPr>
          <w:b/>
          <w:bCs/>
        </w:rPr>
        <w:t>Figure 3</w:t>
      </w:r>
      <w:r w:rsidR="00966020">
        <w:rPr>
          <w:b/>
          <w:bCs/>
        </w:rPr>
        <w:t>5</w:t>
      </w:r>
      <w:r>
        <w:t>.</w:t>
      </w:r>
    </w:p>
    <w:p w14:paraId="34EF7576" w14:textId="77777777" w:rsidR="004A03BE" w:rsidRDefault="004D0EFC" w:rsidP="004A03BE">
      <w:pPr>
        <w:pStyle w:val="Kp"/>
      </w:pPr>
      <w:r>
        <w:rPr>
          <w:noProof/>
        </w:rPr>
        <w:drawing>
          <wp:inline distT="0" distB="0" distL="0" distR="0" wp14:anchorId="2C6A3DE2" wp14:editId="032F898B">
            <wp:extent cx="5274128" cy="1753235"/>
            <wp:effectExtent l="114300" t="95250" r="117475" b="9461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1">
                      <a:extLst>
                        <a:ext uri="{28A0092B-C50C-407E-A947-70E740481C1C}">
                          <a14:useLocalDpi xmlns:a14="http://schemas.microsoft.com/office/drawing/2010/main" val="0"/>
                        </a:ext>
                      </a:extLst>
                    </a:blip>
                    <a:stretch>
                      <a:fillRect/>
                    </a:stretch>
                  </pic:blipFill>
                  <pic:spPr>
                    <a:xfrm>
                      <a:off x="0" y="0"/>
                      <a:ext cx="5278261" cy="1754609"/>
                    </a:xfrm>
                    <a:prstGeom prst="rect">
                      <a:avLst/>
                    </a:prstGeom>
                    <a:effectLst>
                      <a:outerShdw blurRad="63500" sx="102000" sy="102000" algn="ctr" rotWithShape="0">
                        <a:prstClr val="black">
                          <a:alpha val="40000"/>
                        </a:prstClr>
                      </a:outerShdw>
                    </a:effectLst>
                  </pic:spPr>
                </pic:pic>
              </a:graphicData>
            </a:graphic>
          </wp:inline>
        </w:drawing>
      </w:r>
    </w:p>
    <w:p w14:paraId="639786A4" w14:textId="46F653B0" w:rsidR="004D0EFC" w:rsidRDefault="004A03BE" w:rsidP="004A03BE">
      <w:pPr>
        <w:pStyle w:val="Kpalrs"/>
        <w:rPr>
          <w:b w:val="0"/>
          <w:bCs w:val="0"/>
        </w:rPr>
      </w:pPr>
      <w:r>
        <w:t>Figure 3</w:t>
      </w:r>
      <w:r w:rsidR="00966020">
        <w:t>5</w:t>
      </w:r>
      <w:r>
        <w:t xml:space="preserve">: </w:t>
      </w:r>
      <w:r w:rsidR="00321C26">
        <w:rPr>
          <w:b w:val="0"/>
          <w:bCs w:val="0"/>
        </w:rPr>
        <w:t>The results of the lighter benchmark</w:t>
      </w:r>
      <w:r w:rsidR="00E11085">
        <w:rPr>
          <w:b w:val="0"/>
          <w:bCs w:val="0"/>
        </w:rPr>
        <w:t>s</w:t>
      </w:r>
      <w:r w:rsidR="00321C26">
        <w:rPr>
          <w:b w:val="0"/>
          <w:bCs w:val="0"/>
        </w:rPr>
        <w:t xml:space="preserve"> on an </w:t>
      </w:r>
      <w:r w:rsidR="00321C26" w:rsidRPr="00DC27C2">
        <w:rPr>
          <w:b w:val="0"/>
          <w:bCs w:val="0"/>
        </w:rPr>
        <w:t>Asus Zenfone Max Pro M1</w:t>
      </w:r>
    </w:p>
    <w:p w14:paraId="51225BDA" w14:textId="55CFB873" w:rsidR="00E50423" w:rsidRDefault="00E50423" w:rsidP="00E50423">
      <w:pPr>
        <w:ind w:firstLine="425"/>
      </w:pPr>
      <w:r>
        <w:t xml:space="preserve">Note, </w:t>
      </w:r>
      <w:r w:rsidR="00302E51">
        <w:t>the outstanding values! Under 60 seconds around 10 frames suffered nearly a millisecond stuttering because of hash value calculations</w:t>
      </w:r>
      <w:r w:rsidR="00B132ED">
        <w:t>. In a performance critical mobile game where graphics are important and animations are highly used this is unacceptable.</w:t>
      </w:r>
      <w:r w:rsidR="001938C2">
        <w:t xml:space="preserve"> The tests were run ten </w:t>
      </w:r>
      <w:r w:rsidR="001938C2" w:rsidRPr="001938C2">
        <w:t>consecutive</w:t>
      </w:r>
      <w:r w:rsidR="001938C2">
        <w:t xml:space="preserve"> times </w:t>
      </w:r>
      <w:r w:rsidR="003A4619">
        <w:t xml:space="preserve">and in all of them the outstanding values were overrepresented. In order to visualize how much stuttering happens over a </w:t>
      </w:r>
      <w:r w:rsidR="00A0191F">
        <w:t>one-minute</w:t>
      </w:r>
      <w:r w:rsidR="003A4619">
        <w:t xml:space="preserve"> time span, the results were ordered from highest to lowest execution time</w:t>
      </w:r>
      <w:r w:rsidR="00A0191F">
        <w:t xml:space="preserve"> (</w:t>
      </w:r>
      <w:r w:rsidR="00A0191F" w:rsidRPr="00A0191F">
        <w:rPr>
          <w:b/>
          <w:bCs/>
        </w:rPr>
        <w:t>Figure 3</w:t>
      </w:r>
      <w:r w:rsidR="003E70F2">
        <w:rPr>
          <w:b/>
          <w:bCs/>
        </w:rPr>
        <w:t>6</w:t>
      </w:r>
      <w:r w:rsidR="00A0191F">
        <w:t>).</w:t>
      </w:r>
    </w:p>
    <w:p w14:paraId="785B5D77" w14:textId="77777777" w:rsidR="008422FA" w:rsidRDefault="008422FA" w:rsidP="008422FA">
      <w:pPr>
        <w:pStyle w:val="Kp"/>
      </w:pPr>
      <w:r>
        <w:rPr>
          <w:noProof/>
        </w:rPr>
        <w:drawing>
          <wp:inline distT="0" distB="0" distL="0" distR="0" wp14:anchorId="22A9DC86" wp14:editId="3E4C54FC">
            <wp:extent cx="5400040" cy="175323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32">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inline>
        </w:drawing>
      </w:r>
    </w:p>
    <w:p w14:paraId="060A5E0D" w14:textId="787C1B31" w:rsidR="00A0191F" w:rsidRDefault="008422FA" w:rsidP="008422FA">
      <w:pPr>
        <w:pStyle w:val="Kpalrs"/>
        <w:rPr>
          <w:b w:val="0"/>
          <w:bCs w:val="0"/>
        </w:rPr>
      </w:pPr>
      <w:r>
        <w:t>Figure 3</w:t>
      </w:r>
      <w:r w:rsidR="003E70F2">
        <w:t>6</w:t>
      </w:r>
      <w:r>
        <w:t xml:space="preserve">: </w:t>
      </w:r>
      <w:r w:rsidR="0095344A">
        <w:rPr>
          <w:b w:val="0"/>
          <w:bCs w:val="0"/>
        </w:rPr>
        <w:t>The 10</w:t>
      </w:r>
      <w:r w:rsidR="0095344A" w:rsidRPr="0029028A">
        <w:rPr>
          <w:b w:val="0"/>
          <w:bCs w:val="0"/>
          <w:vertAlign w:val="superscript"/>
        </w:rPr>
        <w:t>th</w:t>
      </w:r>
      <w:r w:rsidR="0095344A">
        <w:rPr>
          <w:b w:val="0"/>
          <w:bCs w:val="0"/>
        </w:rPr>
        <w:t xml:space="preserve"> consecutive run on the Android phone in decreasing order.</w:t>
      </w:r>
    </w:p>
    <w:p w14:paraId="240BFCA3" w14:textId="06383591" w:rsidR="00D31FFB" w:rsidRDefault="00D31FFB" w:rsidP="00D31FFB">
      <w:pPr>
        <w:ind w:firstLine="425"/>
      </w:pPr>
      <w:r>
        <w:t>Note how the pre-calculated hash has only one</w:t>
      </w:r>
      <w:r w:rsidR="00DB52AF">
        <w:t xml:space="preserve"> serious</w:t>
      </w:r>
      <w:r>
        <w:t xml:space="preserve"> outstanding value while </w:t>
      </w:r>
      <w:r w:rsidR="00DB52AF">
        <w:t xml:space="preserve">the </w:t>
      </w:r>
      <w:r w:rsidR="00765C7A">
        <w:t xml:space="preserve">no </w:t>
      </w:r>
      <w:r w:rsidR="00DB52AF">
        <w:t xml:space="preserve">pre-calculated hash </w:t>
      </w:r>
      <w:r w:rsidR="00765C7A">
        <w:t xml:space="preserve">solution </w:t>
      </w:r>
      <w:r w:rsidR="00DB52AF">
        <w:t>has 10-20 times more.</w:t>
      </w:r>
      <w:r w:rsidR="008C66F1">
        <w:t xml:space="preserve"> To sum it all this is a micro optimization. Yet such a simple optimization technique that should be always applied. Moreover, </w:t>
      </w:r>
      <w:r w:rsidR="002855AB">
        <w:t>the proposed design pattern avoids the usage of magic strings thus making the code more readable and easier to refactor.</w:t>
      </w:r>
    </w:p>
    <w:p w14:paraId="356B9FDE" w14:textId="7CE0D738" w:rsidR="006E0AB5" w:rsidRDefault="006E0AB5">
      <w:pPr>
        <w:spacing w:after="0" w:line="240" w:lineRule="auto"/>
        <w:ind w:firstLine="0"/>
        <w:jc w:val="left"/>
      </w:pPr>
      <w:r>
        <w:br w:type="page"/>
      </w:r>
    </w:p>
    <w:p w14:paraId="58AD7BCC" w14:textId="4F6AEAC6" w:rsidR="006E0AB5" w:rsidRDefault="00FA4759" w:rsidP="006E0AB5">
      <w:pPr>
        <w:pStyle w:val="Cmsor2"/>
      </w:pPr>
      <w:bookmarkStart w:id="35" w:name="_Toc58162415"/>
      <w:r>
        <w:lastRenderedPageBreak/>
        <w:t>Struct</w:t>
      </w:r>
      <w:r w:rsidR="00295C8A">
        <w:t xml:space="preserve"> assignment</w:t>
      </w:r>
      <w:bookmarkEnd w:id="35"/>
    </w:p>
    <w:p w14:paraId="64039C62" w14:textId="2146F55E" w:rsidR="00295C8A" w:rsidRDefault="00735682" w:rsidP="00065C49">
      <w:pPr>
        <w:ind w:firstLine="425"/>
      </w:pPr>
      <w:r>
        <w:t xml:space="preserve">When a project depends on the mono runtime for some reasons and the project also heavily utilizes </w:t>
      </w:r>
      <w:r w:rsidR="00B10B43">
        <w:t>v</w:t>
      </w:r>
      <w:r>
        <w:t xml:space="preserve">ector math or struct creation in general there is an optimization that can save serious </w:t>
      </w:r>
      <w:r w:rsidR="00A916EF">
        <w:t xml:space="preserve">micro or </w:t>
      </w:r>
      <w:r>
        <w:t>milliseconds</w:t>
      </w:r>
      <w:r w:rsidR="00E62F0B">
        <w:t>.</w:t>
      </w:r>
      <w:r w:rsidR="00B10B43">
        <w:t xml:space="preserve"> Whenever a struct is created via </w:t>
      </w:r>
      <w:r w:rsidR="00D81AC6">
        <w:t xml:space="preserve">the </w:t>
      </w:r>
      <w:r w:rsidR="00D81AC6" w:rsidRPr="00450B6E">
        <w:rPr>
          <w:rFonts w:ascii="Consolas" w:hAnsi="Consolas"/>
          <w:sz w:val="22"/>
          <w:szCs w:val="22"/>
        </w:rPr>
        <w:t>new</w:t>
      </w:r>
      <w:r w:rsidR="00D81AC6" w:rsidRPr="00450B6E">
        <w:rPr>
          <w:sz w:val="22"/>
          <w:szCs w:val="22"/>
        </w:rPr>
        <w:t xml:space="preserve"> </w:t>
      </w:r>
      <w:r w:rsidR="00D81AC6">
        <w:t xml:space="preserve">keyword the constructor is called thus a stack frame allocation happens. The parameters </w:t>
      </w:r>
      <w:r w:rsidR="00E80C1C">
        <w:t xml:space="preserve">and some meta data are pushed onto the stack </w:t>
      </w:r>
      <w:r w:rsidR="008B4BF9">
        <w:t>and</w:t>
      </w:r>
      <w:r w:rsidR="00E80C1C">
        <w:t xml:space="preserve"> when the constructor is </w:t>
      </w:r>
      <w:r w:rsidR="008B4BF9">
        <w:t>finished all the relevant data</w:t>
      </w:r>
      <w:r w:rsidR="00E80C1C">
        <w:t xml:space="preserve"> has to be deallocated. In case of large data this can mean that serious micro or milliseconds are spent </w:t>
      </w:r>
      <w:r w:rsidR="00541099">
        <w:t xml:space="preserve">on </w:t>
      </w:r>
      <w:r w:rsidR="000756BE">
        <w:t>constructor function</w:t>
      </w:r>
      <w:r w:rsidR="00E80C1C">
        <w:t xml:space="preserve"> call</w:t>
      </w:r>
      <w:r w:rsidR="00541099">
        <w:t>s</w:t>
      </w:r>
      <w:r w:rsidR="000756BE">
        <w:t xml:space="preserve">. This is the case with vector math in Unity. Unity implemented </w:t>
      </w:r>
      <w:r w:rsidR="006A62F6">
        <w:t>scaling in the following way</w:t>
      </w:r>
      <w:r w:rsidR="00450B6E">
        <w:t xml:space="preserve"> </w:t>
      </w:r>
      <w:r w:rsidR="00450B6E" w:rsidRPr="00450B6E">
        <w:rPr>
          <w:b/>
          <w:bCs/>
        </w:rPr>
        <w:t>Figure 3</w:t>
      </w:r>
      <w:r w:rsidR="00D434C1">
        <w:rPr>
          <w:b/>
          <w:bCs/>
        </w:rPr>
        <w:t>7</w:t>
      </w:r>
      <w:r w:rsidR="006A62F6">
        <w:t>.</w:t>
      </w:r>
    </w:p>
    <w:p w14:paraId="0049572F" w14:textId="1797D2E4" w:rsidR="00E62F0B" w:rsidRDefault="00E62F0B" w:rsidP="00E62F0B">
      <w:pPr>
        <w:ind w:firstLine="0"/>
      </w:pPr>
      <w:r w:rsidRPr="004B7D84">
        <w:rPr>
          <w:rFonts w:cs="Consolas"/>
          <w:noProof/>
          <w:color w:val="000000"/>
          <w:sz w:val="19"/>
          <w:szCs w:val="19"/>
          <w:lang w:eastAsia="hu-HU"/>
        </w:rPr>
        <mc:AlternateContent>
          <mc:Choice Requires="wps">
            <w:drawing>
              <wp:inline distT="0" distB="0" distL="0" distR="0" wp14:anchorId="3B06C74D" wp14:editId="6DA3F89B">
                <wp:extent cx="5400040" cy="669471"/>
                <wp:effectExtent l="0" t="0" r="10160" b="16510"/>
                <wp:docPr id="43"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669471"/>
                        </a:xfrm>
                        <a:prstGeom prst="rect">
                          <a:avLst/>
                        </a:prstGeom>
                        <a:solidFill>
                          <a:srgbClr val="FFFFFF"/>
                        </a:solidFill>
                        <a:ln w="9525">
                          <a:solidFill>
                            <a:srgbClr val="000000"/>
                          </a:solidFill>
                          <a:miter lim="800000"/>
                          <a:headEnd/>
                          <a:tailEnd/>
                        </a:ln>
                      </wps:spPr>
                      <wps:txbx>
                        <w:txbxContent>
                          <w:p w14:paraId="48C170EB"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3B06C74D" id="_x0000_s1042" type="#_x0000_t202" style="width:425.2pt;height:5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">
                <v:textbox inset="1mm">
                  <w:txbxContent>
                    <w:p w14:paraId="48C170EB"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5A3DA545"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28549D9E" w14:textId="77777777"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new</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(a.x * d, a.y * d, a.z * d);</w:t>
                      </w:r>
                    </w:p>
                    <w:p w14:paraId="018230C0" w14:textId="354B6453" w:rsidR="001B7B74" w:rsidRPr="00F41480" w:rsidRDefault="001B7B74" w:rsidP="00F41480">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3682320C" w14:textId="3E21B8B8" w:rsidR="00E62F0B" w:rsidRDefault="00E62F0B" w:rsidP="00B400A4">
      <w:pPr>
        <w:pStyle w:val="Kpalrs"/>
        <w:spacing w:after="160"/>
        <w:rPr>
          <w:b w:val="0"/>
          <w:bCs w:val="0"/>
        </w:rPr>
      </w:pPr>
      <w:r>
        <w:t>Figure 3</w:t>
      </w:r>
      <w:r w:rsidR="00D434C1">
        <w:t>7</w:t>
      </w:r>
      <w:r>
        <w:t xml:space="preserve">: </w:t>
      </w:r>
      <w:r>
        <w:rPr>
          <w:b w:val="0"/>
          <w:bCs w:val="0"/>
        </w:rPr>
        <w:t>Implementation of scaling in Unity 2019 LTS</w:t>
      </w:r>
    </w:p>
    <w:p w14:paraId="6E9971AC" w14:textId="6B3041C6" w:rsidR="00E80655" w:rsidRDefault="00E80655" w:rsidP="00E80655">
      <w:pPr>
        <w:ind w:firstLine="0"/>
      </w:pPr>
      <w:r>
        <w:t xml:space="preserve">We can see that </w:t>
      </w:r>
      <w:r w:rsidR="006C5D85">
        <w:t xml:space="preserve">when vector </w:t>
      </w:r>
      <w:r w:rsidR="006C5D85" w:rsidRPr="006C5D85">
        <w:rPr>
          <w:rFonts w:ascii="Consolas" w:hAnsi="Consolas"/>
          <w:sz w:val="18"/>
          <w:szCs w:val="18"/>
        </w:rPr>
        <w:t>x</w:t>
      </w:r>
      <w:r w:rsidR="006C5D85">
        <w:t xml:space="preserve"> scalar returns it calls </w:t>
      </w:r>
      <w:r w:rsidR="006C5D85" w:rsidRPr="006C5D85">
        <w:rPr>
          <w:rFonts w:ascii="Consolas" w:hAnsi="Consolas"/>
          <w:sz w:val="22"/>
          <w:szCs w:val="22"/>
        </w:rPr>
        <w:t>Vector3</w:t>
      </w:r>
      <w:r w:rsidR="006C5D85" w:rsidRPr="006C5D85">
        <w:rPr>
          <w:sz w:val="22"/>
          <w:szCs w:val="22"/>
        </w:rPr>
        <w:t xml:space="preserve"> </w:t>
      </w:r>
      <w:r w:rsidR="006C5D85">
        <w:t>struct’s constructor.</w:t>
      </w:r>
      <w:r>
        <w:t xml:space="preserve"> </w:t>
      </w:r>
      <w:r w:rsidR="00DE78D9">
        <w:t xml:space="preserve">A more optimal solution when using the mono runtime would be the one in </w:t>
      </w:r>
      <w:r w:rsidR="00DE78D9" w:rsidRPr="00DE78D9">
        <w:rPr>
          <w:b/>
          <w:bCs/>
        </w:rPr>
        <w:t>Figure 3</w:t>
      </w:r>
      <w:r w:rsidR="00D434C1">
        <w:rPr>
          <w:b/>
          <w:bCs/>
        </w:rPr>
        <w:t>8</w:t>
      </w:r>
      <w:r w:rsidR="00DE78D9">
        <w:t>.</w:t>
      </w:r>
    </w:p>
    <w:p w14:paraId="2D0E216E" w14:textId="53AACC07" w:rsidR="00DE78D9" w:rsidRDefault="00DE78D9" w:rsidP="00E80655">
      <w:pPr>
        <w:ind w:firstLine="0"/>
      </w:pPr>
      <w:r w:rsidRPr="004B7D84">
        <w:rPr>
          <w:rFonts w:cs="Consolas"/>
          <w:noProof/>
          <w:color w:val="000000"/>
          <w:sz w:val="19"/>
          <w:szCs w:val="19"/>
          <w:lang w:eastAsia="hu-HU"/>
        </w:rPr>
        <mc:AlternateContent>
          <mc:Choice Requires="wps">
            <w:drawing>
              <wp:inline distT="0" distB="0" distL="0" distR="0" wp14:anchorId="0EA04D3B" wp14:editId="5D605507">
                <wp:extent cx="5400040" cy="1268186"/>
                <wp:effectExtent l="0" t="0" r="10160" b="27305"/>
                <wp:docPr id="4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68186"/>
                        </a:xfrm>
                        <a:prstGeom prst="rect">
                          <a:avLst/>
                        </a:prstGeom>
                        <a:solidFill>
                          <a:srgbClr val="FFFFFF"/>
                        </a:solidFill>
                        <a:ln w="9525">
                          <a:solidFill>
                            <a:srgbClr val="000000"/>
                          </a:solidFill>
                          <a:miter lim="800000"/>
                          <a:headEnd/>
                          <a:tailEnd/>
                        </a:ln>
                      </wps:spPr>
                      <wps:txbx>
                        <w:txbxContent>
                          <w:p w14:paraId="0FC96EFA"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result.y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result.z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wps:txbx>
                      <wps:bodyPr rot="0" vert="horz" wrap="square" lIns="36000" tIns="45720" rIns="91440" bIns="45720" anchor="t" anchorCtr="0">
                        <a:noAutofit/>
                      </wps:bodyPr>
                    </wps:wsp>
                  </a:graphicData>
                </a:graphic>
              </wp:inline>
            </w:drawing>
          </mc:Choice>
          <mc:Fallback>
            <w:pict>
              <v:shape w14:anchorId="0EA04D3B" id="_x0000_s1043" type="#_x0000_t202" style="width:425.2pt;height:9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">
                <v:textbox inset="1mm">
                  <w:txbxContent>
                    <w:p w14:paraId="0FC96EFA"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FF"/>
                          <w:sz w:val="19"/>
                          <w:szCs w:val="19"/>
                          <w:lang w:eastAsia="hu-HU"/>
                        </w:rPr>
                        <w:t>public static</w:t>
                      </w:r>
                      <w:r w:rsidRPr="00F41480">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operator</w:t>
                      </w:r>
                      <w:r w:rsidRPr="00F41480">
                        <w:rPr>
                          <w:rFonts w:ascii="Consolas" w:hAnsi="Consolas" w:cs="Consolas"/>
                          <w:color w:val="000000"/>
                          <w:sz w:val="19"/>
                          <w:szCs w:val="19"/>
                          <w:lang w:eastAsia="hu-HU"/>
                        </w:rPr>
                        <w:t>*(</w:t>
                      </w:r>
                      <w:r w:rsidRPr="00E80655">
                        <w:rPr>
                          <w:rFonts w:ascii="Consolas" w:hAnsi="Consolas" w:cs="Consolas"/>
                          <w:color w:val="538135" w:themeColor="accent6" w:themeShade="BF"/>
                          <w:sz w:val="20"/>
                          <w:szCs w:val="20"/>
                          <w:lang w:eastAsia="hu-HU"/>
                        </w:rPr>
                        <w:t>Vector3</w:t>
                      </w:r>
                      <w:r w:rsidRPr="00F41480">
                        <w:rPr>
                          <w:rFonts w:ascii="Consolas" w:hAnsi="Consolas" w:cs="Consolas"/>
                          <w:color w:val="000000"/>
                          <w:sz w:val="19"/>
                          <w:szCs w:val="19"/>
                          <w:lang w:eastAsia="hu-HU"/>
                        </w:rPr>
                        <w:t xml:space="preserve"> a, </w:t>
                      </w:r>
                      <w:r w:rsidRPr="00E80655">
                        <w:rPr>
                          <w:rFonts w:ascii="Consolas" w:hAnsi="Consolas" w:cs="Consolas"/>
                          <w:color w:val="0000FF"/>
                          <w:sz w:val="19"/>
                          <w:szCs w:val="19"/>
                          <w:lang w:eastAsia="hu-HU"/>
                        </w:rPr>
                        <w:t>float</w:t>
                      </w:r>
                      <w:r w:rsidRPr="00F41480">
                        <w:rPr>
                          <w:rFonts w:ascii="Consolas" w:hAnsi="Consolas" w:cs="Consolas"/>
                          <w:color w:val="000000"/>
                          <w:sz w:val="19"/>
                          <w:szCs w:val="19"/>
                          <w:lang w:eastAsia="hu-HU"/>
                        </w:rPr>
                        <w:t xml:space="preserve"> d)</w:t>
                      </w:r>
                    </w:p>
                    <w:p w14:paraId="3DB336A0" w14:textId="4424AA37"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p w14:paraId="4DA2C810" w14:textId="1BAE6ABC"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r w:rsidRPr="00F41480">
                        <w:rPr>
                          <w:rFonts w:ascii="Consolas" w:hAnsi="Consolas" w:cs="Consolas"/>
                          <w:color w:val="538135" w:themeColor="accent6" w:themeShade="BF"/>
                          <w:sz w:val="20"/>
                          <w:szCs w:val="20"/>
                          <w:lang w:eastAsia="hu-HU"/>
                        </w:rPr>
                        <w:t>Vector3</w:t>
                      </w:r>
                      <w:r>
                        <w:rPr>
                          <w:rFonts w:ascii="Consolas" w:hAnsi="Consolas" w:cs="Consolas"/>
                          <w:color w:val="538135" w:themeColor="accent6" w:themeShade="BF"/>
                          <w:sz w:val="20"/>
                          <w:szCs w:val="20"/>
                          <w:lang w:eastAsia="hu-HU"/>
                        </w:rPr>
                        <w:t xml:space="preserve"> </w:t>
                      </w:r>
                      <w:r w:rsidRPr="00DE78D9">
                        <w:rPr>
                          <w:rFonts w:ascii="Consolas" w:hAnsi="Consolas" w:cs="Consolas"/>
                          <w:color w:val="000000"/>
                          <w:sz w:val="19"/>
                          <w:szCs w:val="19"/>
                          <w:lang w:eastAsia="hu-HU"/>
                        </w:rPr>
                        <w:t>result;</w:t>
                      </w:r>
                    </w:p>
                    <w:p w14:paraId="0D415F28" w14:textId="3004F41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result.x = </w:t>
                      </w:r>
                      <w:r w:rsidRPr="00F41480">
                        <w:rPr>
                          <w:rFonts w:ascii="Consolas" w:hAnsi="Consolas" w:cs="Consolas"/>
                          <w:color w:val="000000"/>
                          <w:sz w:val="19"/>
                          <w:szCs w:val="19"/>
                          <w:lang w:eastAsia="hu-HU"/>
                        </w:rPr>
                        <w:t>a.x * d</w:t>
                      </w:r>
                      <w:r>
                        <w:rPr>
                          <w:rFonts w:ascii="Consolas" w:hAnsi="Consolas" w:cs="Consolas"/>
                          <w:color w:val="000000"/>
                          <w:sz w:val="19"/>
                          <w:szCs w:val="19"/>
                          <w:lang w:eastAsia="hu-HU"/>
                        </w:rPr>
                        <w:t>;</w:t>
                      </w:r>
                    </w:p>
                    <w:p w14:paraId="4914A351" w14:textId="7554B8B5" w:rsidR="001B7B74"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result.y = </w:t>
                      </w:r>
                      <w:r w:rsidRPr="00F41480">
                        <w:rPr>
                          <w:rFonts w:ascii="Consolas" w:hAnsi="Consolas" w:cs="Consolas"/>
                          <w:color w:val="000000"/>
                          <w:sz w:val="19"/>
                          <w:szCs w:val="19"/>
                          <w:lang w:eastAsia="hu-HU"/>
                        </w:rPr>
                        <w:t>a.y * d</w:t>
                      </w:r>
                      <w:r>
                        <w:rPr>
                          <w:rFonts w:ascii="Consolas" w:hAnsi="Consolas" w:cs="Consolas"/>
                          <w:color w:val="000000"/>
                          <w:sz w:val="19"/>
                          <w:szCs w:val="19"/>
                          <w:lang w:eastAsia="hu-HU"/>
                        </w:rPr>
                        <w:t>;</w:t>
                      </w:r>
                    </w:p>
                    <w:p w14:paraId="6F8FB807" w14:textId="5B0ED5BD"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result.z = </w:t>
                      </w:r>
                      <w:r w:rsidRPr="00F41480">
                        <w:rPr>
                          <w:rFonts w:ascii="Consolas" w:hAnsi="Consolas" w:cs="Consolas"/>
                          <w:color w:val="000000"/>
                          <w:sz w:val="19"/>
                          <w:szCs w:val="19"/>
                          <w:lang w:eastAsia="hu-HU"/>
                        </w:rPr>
                        <w:t>a.z * d</w:t>
                      </w:r>
                      <w:r>
                        <w:rPr>
                          <w:rFonts w:ascii="Consolas" w:hAnsi="Consolas" w:cs="Consolas"/>
                          <w:color w:val="000000"/>
                          <w:sz w:val="19"/>
                          <w:szCs w:val="19"/>
                          <w:lang w:eastAsia="hu-HU"/>
                        </w:rPr>
                        <w:t>;</w:t>
                      </w:r>
                    </w:p>
                    <w:p w14:paraId="1F436EBF" w14:textId="5BAB0D53"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 xml:space="preserve">    </w:t>
                      </w:r>
                      <w:r w:rsidRPr="00F41480">
                        <w:rPr>
                          <w:rFonts w:ascii="Consolas" w:hAnsi="Consolas" w:cs="Consolas"/>
                          <w:color w:val="0000FF"/>
                          <w:sz w:val="19"/>
                          <w:szCs w:val="19"/>
                          <w:lang w:eastAsia="hu-HU"/>
                        </w:rPr>
                        <w:t>return</w:t>
                      </w:r>
                      <w:r w:rsidRPr="00F41480">
                        <w:rPr>
                          <w:rFonts w:ascii="Consolas" w:hAnsi="Consolas" w:cs="Consolas"/>
                          <w:color w:val="000000"/>
                          <w:sz w:val="19"/>
                          <w:szCs w:val="19"/>
                          <w:lang w:eastAsia="hu-HU"/>
                        </w:rPr>
                        <w:t xml:space="preserve"> </w:t>
                      </w:r>
                      <w:r w:rsidRPr="00DE78D9">
                        <w:rPr>
                          <w:rFonts w:ascii="Consolas" w:hAnsi="Consolas" w:cs="Consolas"/>
                          <w:color w:val="000000"/>
                          <w:sz w:val="19"/>
                          <w:szCs w:val="19"/>
                          <w:lang w:eastAsia="hu-HU"/>
                        </w:rPr>
                        <w:t>result</w:t>
                      </w:r>
                      <w:r>
                        <w:rPr>
                          <w:rFonts w:ascii="Consolas" w:hAnsi="Consolas" w:cs="Consolas"/>
                          <w:color w:val="000000"/>
                          <w:sz w:val="19"/>
                          <w:szCs w:val="19"/>
                          <w:lang w:eastAsia="hu-HU"/>
                        </w:rPr>
                        <w:t>;</w:t>
                      </w:r>
                    </w:p>
                    <w:p w14:paraId="78FC47F6" w14:textId="77777777" w:rsidR="001B7B74" w:rsidRPr="00F41480" w:rsidRDefault="001B7B74" w:rsidP="00DE78D9">
                      <w:pPr>
                        <w:autoSpaceDE w:val="0"/>
                        <w:autoSpaceDN w:val="0"/>
                        <w:adjustRightInd w:val="0"/>
                        <w:spacing w:after="0" w:line="240" w:lineRule="auto"/>
                        <w:ind w:firstLine="0"/>
                        <w:jc w:val="left"/>
                        <w:rPr>
                          <w:rFonts w:ascii="Consolas" w:hAnsi="Consolas" w:cs="Consolas"/>
                          <w:color w:val="000000"/>
                          <w:sz w:val="19"/>
                          <w:szCs w:val="19"/>
                          <w:lang w:eastAsia="hu-HU"/>
                        </w:rPr>
                      </w:pPr>
                      <w:r w:rsidRPr="00F41480">
                        <w:rPr>
                          <w:rFonts w:ascii="Consolas" w:hAnsi="Consolas" w:cs="Consolas"/>
                          <w:color w:val="000000"/>
                          <w:sz w:val="19"/>
                          <w:szCs w:val="19"/>
                          <w:lang w:eastAsia="hu-HU"/>
                        </w:rPr>
                        <w:t>}</w:t>
                      </w:r>
                    </w:p>
                  </w:txbxContent>
                </v:textbox>
                <w10:anchorlock/>
              </v:shape>
            </w:pict>
          </mc:Fallback>
        </mc:AlternateContent>
      </w:r>
    </w:p>
    <w:p w14:paraId="5A620441" w14:textId="1514A508" w:rsidR="00DE78D9" w:rsidRDefault="00DE78D9" w:rsidP="00B400A4">
      <w:pPr>
        <w:pStyle w:val="Kpalrs"/>
        <w:spacing w:after="160"/>
        <w:rPr>
          <w:b w:val="0"/>
          <w:bCs w:val="0"/>
        </w:rPr>
      </w:pPr>
      <w:r>
        <w:t>Figure 3</w:t>
      </w:r>
      <w:r w:rsidR="00D434C1">
        <w:t>8</w:t>
      </w:r>
      <w:r>
        <w:t xml:space="preserve">: </w:t>
      </w:r>
      <w:r>
        <w:rPr>
          <w:b w:val="0"/>
          <w:bCs w:val="0"/>
        </w:rPr>
        <w:t>A more optimal solution when using the mono backend</w:t>
      </w:r>
    </w:p>
    <w:p w14:paraId="16272120" w14:textId="2EA82508" w:rsidR="00A73CDC" w:rsidRDefault="00A73CDC" w:rsidP="00B400A4">
      <w:pPr>
        <w:spacing w:after="0"/>
        <w:ind w:firstLine="0"/>
      </w:pPr>
      <w:r>
        <w:t>Let’s see some benchmarks</w:t>
      </w:r>
      <w:r w:rsidR="00526222">
        <w:t xml:space="preserve"> (</w:t>
      </w:r>
      <w:r w:rsidR="00526222" w:rsidRPr="00526222">
        <w:rPr>
          <w:b/>
          <w:bCs/>
        </w:rPr>
        <w:t xml:space="preserve">Figure </w:t>
      </w:r>
      <w:r w:rsidR="00D434C1">
        <w:rPr>
          <w:b/>
          <w:bCs/>
        </w:rPr>
        <w:t>39</w:t>
      </w:r>
      <w:r w:rsidR="00526222">
        <w:t>)</w:t>
      </w:r>
      <w:r>
        <w:t xml:space="preserve"> using the mono backend on </w:t>
      </w:r>
      <w:r w:rsidR="009B4B05">
        <w:t>the PC</w:t>
      </w:r>
      <w:r>
        <w:t xml:space="preserve"> configuration.</w:t>
      </w:r>
    </w:p>
    <w:p w14:paraId="3FF1DA9E" w14:textId="77777777" w:rsidR="00031636" w:rsidRDefault="00031636" w:rsidP="00B400A4">
      <w:pPr>
        <w:keepNext/>
        <w:spacing w:after="80"/>
        <w:ind w:firstLine="0"/>
      </w:pPr>
      <w:r>
        <w:rPr>
          <w:noProof/>
        </w:rPr>
        <w:drawing>
          <wp:inline distT="0" distB="0" distL="0" distR="0" wp14:anchorId="02252A6E" wp14:editId="2494C0F3">
            <wp:extent cx="5285740" cy="1753235"/>
            <wp:effectExtent l="114300" t="95250" r="105410" b="946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33">
                      <a:extLst>
                        <a:ext uri="{28A0092B-C50C-407E-A947-70E740481C1C}">
                          <a14:useLocalDpi xmlns:a14="http://schemas.microsoft.com/office/drawing/2010/main" val="0"/>
                        </a:ext>
                      </a:extLst>
                    </a:blip>
                    <a:stretch>
                      <a:fillRect/>
                    </a:stretch>
                  </pic:blipFill>
                  <pic:spPr>
                    <a:xfrm>
                      <a:off x="0" y="0"/>
                      <a:ext cx="5288613" cy="1754188"/>
                    </a:xfrm>
                    <a:prstGeom prst="rect">
                      <a:avLst/>
                    </a:prstGeom>
                    <a:effectLst>
                      <a:outerShdw blurRad="63500" sx="102000" sy="102000" algn="ctr" rotWithShape="0">
                        <a:prstClr val="black">
                          <a:alpha val="40000"/>
                        </a:prstClr>
                      </a:outerShdw>
                    </a:effectLst>
                  </pic:spPr>
                </pic:pic>
              </a:graphicData>
            </a:graphic>
          </wp:inline>
        </w:drawing>
      </w:r>
    </w:p>
    <w:p w14:paraId="56FF0DEC" w14:textId="3A3C0988" w:rsidR="00031636" w:rsidRDefault="00031636" w:rsidP="00B400A4">
      <w:pPr>
        <w:pStyle w:val="Kpalrs"/>
        <w:spacing w:before="80"/>
        <w:rPr>
          <w:b w:val="0"/>
          <w:bCs w:val="0"/>
        </w:rPr>
      </w:pPr>
      <w:r>
        <w:t xml:space="preserve">Figure </w:t>
      </w:r>
      <w:r w:rsidR="00D434C1">
        <w:t>39</w:t>
      </w:r>
      <w:r>
        <w:t xml:space="preserve">: </w:t>
      </w:r>
      <w:r w:rsidR="00B400A4">
        <w:rPr>
          <w:b w:val="0"/>
          <w:bCs w:val="0"/>
        </w:rPr>
        <w:t xml:space="preserve">The </w:t>
      </w:r>
      <w:r w:rsidR="00EC76A7">
        <w:rPr>
          <w:b w:val="0"/>
          <w:bCs w:val="0"/>
        </w:rPr>
        <w:t>difference can be quite impactful when using large data</w:t>
      </w:r>
      <w:r w:rsidR="00DF6026">
        <w:rPr>
          <w:b w:val="0"/>
          <w:bCs w:val="0"/>
        </w:rPr>
        <w:t xml:space="preserve"> with Mono</w:t>
      </w:r>
    </w:p>
    <w:p w14:paraId="6B502B85" w14:textId="1C833EA1" w:rsidR="00365CED" w:rsidRDefault="00603625" w:rsidP="00365CED">
      <w:pPr>
        <w:ind w:firstLine="425"/>
      </w:pPr>
      <w:r>
        <w:lastRenderedPageBreak/>
        <w:t>The key move here is the we do not call the struct’s constructor but we allocate the memory needed for it</w:t>
      </w:r>
      <w:r w:rsidR="00A33EC9">
        <w:t xml:space="preserve"> with empty values</w:t>
      </w:r>
      <w:r>
        <w:t>.</w:t>
      </w:r>
      <w:r w:rsidR="00A33EC9">
        <w:t xml:space="preserve"> After this we just assign the individual</w:t>
      </w:r>
      <w:r w:rsidR="00A06B23">
        <w:t xml:space="preserve"> components.</w:t>
      </w:r>
      <w:r>
        <w:t xml:space="preserve"> </w:t>
      </w:r>
      <w:r w:rsidR="00365CED">
        <w:t xml:space="preserve">The benchmark </w:t>
      </w:r>
      <w:r w:rsidR="00586FAF">
        <w:t>is</w:t>
      </w:r>
      <w:r w:rsidR="00365CED">
        <w:t xml:space="preserve"> doing 50 000 vector scaling</w:t>
      </w:r>
      <w:r w:rsidR="00F5331E">
        <w:t xml:space="preserve"> with 10 warmup iterations. </w:t>
      </w:r>
      <w:r w:rsidR="0089644A">
        <w:t>It</w:t>
      </w:r>
      <w:r w:rsidR="00F5331E">
        <w:t xml:space="preserve"> is located inside the </w:t>
      </w:r>
      <w:r w:rsidR="00F5331E" w:rsidRPr="00F5331E">
        <w:rPr>
          <w:rFonts w:ascii="Consolas" w:hAnsi="Consolas"/>
          <w:sz w:val="22"/>
          <w:szCs w:val="22"/>
        </w:rPr>
        <w:t>VectorAssignmentBenchmark</w:t>
      </w:r>
      <w:r w:rsidR="00F5331E">
        <w:t>.cs</w:t>
      </w:r>
      <w:r w:rsidR="002C7CBE">
        <w:t xml:space="preserve"> file</w:t>
      </w:r>
      <w:r w:rsidR="00F5331E">
        <w:t>.</w:t>
      </w:r>
    </w:p>
    <w:p w14:paraId="079F8449" w14:textId="54DF809A" w:rsidR="00F969E6" w:rsidRDefault="00F969E6" w:rsidP="00F969E6">
      <w:pPr>
        <w:ind w:firstLine="425"/>
        <w:jc w:val="center"/>
        <w:rPr>
          <w:rStyle w:val="Irodalomjegyzkforrs"/>
        </w:rPr>
      </w:pPr>
      <w:r w:rsidRPr="00F969E6">
        <w:rPr>
          <w:rStyle w:val="Irodalomjegyzkforrs"/>
        </w:rPr>
        <w:t xml:space="preserve">But if this is such a problem why Unity does not fix </w:t>
      </w:r>
      <w:r w:rsidR="009B1DBF">
        <w:rPr>
          <w:rStyle w:val="Irodalomjegyzkforrs"/>
        </w:rPr>
        <w:t>it</w:t>
      </w:r>
      <w:r w:rsidRPr="00F969E6">
        <w:rPr>
          <w:rStyle w:val="Irodalomjegyzkforrs"/>
        </w:rPr>
        <w:t>?</w:t>
      </w:r>
    </w:p>
    <w:p w14:paraId="4EAF1571" w14:textId="36D98CC6" w:rsidR="00F969E6" w:rsidRDefault="009B1DBF" w:rsidP="00C17889">
      <w:pPr>
        <w:ind w:firstLine="425"/>
        <w:rPr>
          <w:rStyle w:val="Irodalomjegyzkforrs"/>
          <w:i w:val="0"/>
          <w:iCs/>
        </w:rPr>
      </w:pPr>
      <w:r>
        <w:rPr>
          <w:rStyle w:val="Irodalomjegyzkforrs"/>
          <w:i w:val="0"/>
          <w:iCs/>
        </w:rPr>
        <w:t xml:space="preserve">The answer is simple. Mono is not the recommended scripting backend for production builds. </w:t>
      </w:r>
      <w:r w:rsidR="00C17889">
        <w:rPr>
          <w:rStyle w:val="Irodalomjegyzkforrs"/>
          <w:i w:val="0"/>
          <w:iCs/>
        </w:rPr>
        <w:t xml:space="preserve">The </w:t>
      </w:r>
      <w:r>
        <w:rPr>
          <w:rStyle w:val="Irodalomjegyzkforrs"/>
          <w:i w:val="0"/>
          <w:iCs/>
        </w:rPr>
        <w:t xml:space="preserve">truth is </w:t>
      </w:r>
      <w:r w:rsidR="00C17889">
        <w:rPr>
          <w:rStyle w:val="Irodalomjegyzkforrs"/>
          <w:i w:val="0"/>
          <w:iCs/>
        </w:rPr>
        <w:t xml:space="preserve">that </w:t>
      </w:r>
      <w:r>
        <w:rPr>
          <w:rStyle w:val="Irodalomjegyzkforrs"/>
          <w:i w:val="0"/>
          <w:iCs/>
        </w:rPr>
        <w:t xml:space="preserve">the previous optimization is not just useless but </w:t>
      </w:r>
      <w:r w:rsidR="00C17889">
        <w:rPr>
          <w:rStyle w:val="Irodalomjegyzkforrs"/>
          <w:i w:val="0"/>
          <w:iCs/>
        </w:rPr>
        <w:t xml:space="preserve">actually </w:t>
      </w:r>
      <w:r>
        <w:rPr>
          <w:rStyle w:val="Irodalomjegyzkforrs"/>
          <w:i w:val="0"/>
          <w:iCs/>
        </w:rPr>
        <w:t>harmful on an IL2CPP build</w:t>
      </w:r>
      <w:r w:rsidR="00C17889">
        <w:rPr>
          <w:rStyle w:val="Irodalomjegyzkforrs"/>
          <w:i w:val="0"/>
          <w:iCs/>
        </w:rPr>
        <w:t xml:space="preserve"> as it can be seen in </w:t>
      </w:r>
      <w:r w:rsidR="00C17889" w:rsidRPr="00534262">
        <w:rPr>
          <w:rStyle w:val="Irodalomjegyzkforrs"/>
          <w:b/>
          <w:bCs/>
          <w:i w:val="0"/>
          <w:iCs/>
        </w:rPr>
        <w:t>Figure 4</w:t>
      </w:r>
      <w:r w:rsidR="0006133D">
        <w:rPr>
          <w:rStyle w:val="Irodalomjegyzkforrs"/>
          <w:b/>
          <w:bCs/>
          <w:i w:val="0"/>
          <w:iCs/>
        </w:rPr>
        <w:t>0</w:t>
      </w:r>
      <w:r>
        <w:rPr>
          <w:rStyle w:val="Irodalomjegyzkforrs"/>
          <w:i w:val="0"/>
          <w:iCs/>
        </w:rPr>
        <w:t>.</w:t>
      </w:r>
      <w:r w:rsidR="003F2387">
        <w:rPr>
          <w:rStyle w:val="Irodalomjegyzkforrs"/>
          <w:i w:val="0"/>
          <w:iCs/>
        </w:rPr>
        <w:t xml:space="preserve"> Therefore, Unity does not intend to slow down its flagship backend obviously. The only interesting question is what </w:t>
      </w:r>
      <w:r w:rsidR="004F53FF">
        <w:rPr>
          <w:rStyle w:val="Irodalomjegyzkforrs"/>
          <w:i w:val="0"/>
          <w:iCs/>
        </w:rPr>
        <w:t>would Unity do</w:t>
      </w:r>
      <w:r w:rsidR="003F2387">
        <w:rPr>
          <w:rStyle w:val="Irodalomjegyzkforrs"/>
          <w:i w:val="0"/>
          <w:iCs/>
        </w:rPr>
        <w:t xml:space="preserve"> if </w:t>
      </w:r>
      <w:r w:rsidR="004F53FF">
        <w:rPr>
          <w:rStyle w:val="Irodalomjegyzkforrs"/>
          <w:i w:val="0"/>
          <w:iCs/>
        </w:rPr>
        <w:t xml:space="preserve">they </w:t>
      </w:r>
      <w:r w:rsidR="00AB1505">
        <w:rPr>
          <w:rStyle w:val="Irodalomjegyzkforrs"/>
          <w:i w:val="0"/>
          <w:iCs/>
        </w:rPr>
        <w:t xml:space="preserve">are planning to </w:t>
      </w:r>
      <w:r w:rsidR="003F2387">
        <w:rPr>
          <w:rStyle w:val="Irodalomjegyzkforrs"/>
          <w:i w:val="0"/>
          <w:iCs/>
        </w:rPr>
        <w:t>switch Mono to CoreCLR when .NET 6 is introduced</w:t>
      </w:r>
      <w:r w:rsidR="004F53FF">
        <w:rPr>
          <w:rStyle w:val="Irodalomjegyzkforrs"/>
          <w:i w:val="0"/>
          <w:iCs/>
        </w:rPr>
        <w:t>.</w:t>
      </w:r>
      <w:r w:rsidR="003F2387">
        <w:rPr>
          <w:rStyle w:val="Irodalomjegyzkforrs"/>
          <w:i w:val="0"/>
          <w:iCs/>
        </w:rPr>
        <w:t xml:space="preserve"> </w:t>
      </w:r>
      <w:r w:rsidR="0026637F">
        <w:rPr>
          <w:rStyle w:val="Irodalomjegyzkforrs"/>
          <w:i w:val="0"/>
          <w:iCs/>
        </w:rPr>
        <w:t>But that’s a question for the future.</w:t>
      </w:r>
    </w:p>
    <w:p w14:paraId="6B33E0A2" w14:textId="5283C131" w:rsidR="000C5BBE" w:rsidRDefault="000C5BBE" w:rsidP="000C5BBE">
      <w:pPr>
        <w:pStyle w:val="Kp"/>
        <w:rPr>
          <w:rStyle w:val="Irodalomjegyzkforrs"/>
          <w:i w:val="0"/>
          <w:iCs/>
        </w:rPr>
      </w:pPr>
      <w:r>
        <w:rPr>
          <w:iCs/>
          <w:noProof/>
        </w:rPr>
        <w:drawing>
          <wp:inline distT="0" distB="0" distL="0" distR="0" wp14:anchorId="5D8EFC56" wp14:editId="441BD861">
            <wp:extent cx="5268686" cy="1753235"/>
            <wp:effectExtent l="114300" t="95250" r="122555" b="9461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34">
                      <a:extLst>
                        <a:ext uri="{28A0092B-C50C-407E-A947-70E740481C1C}">
                          <a14:useLocalDpi xmlns:a14="http://schemas.microsoft.com/office/drawing/2010/main" val="0"/>
                        </a:ext>
                      </a:extLst>
                    </a:blip>
                    <a:stretch>
                      <a:fillRect/>
                    </a:stretch>
                  </pic:blipFill>
                  <pic:spPr>
                    <a:xfrm>
                      <a:off x="0" y="0"/>
                      <a:ext cx="5273092" cy="1754701"/>
                    </a:xfrm>
                    <a:prstGeom prst="rect">
                      <a:avLst/>
                    </a:prstGeom>
                    <a:effectLst>
                      <a:outerShdw blurRad="63500" sx="102000" sy="102000" algn="ctr" rotWithShape="0">
                        <a:prstClr val="black">
                          <a:alpha val="40000"/>
                        </a:prstClr>
                      </a:outerShdw>
                    </a:effectLst>
                  </pic:spPr>
                </pic:pic>
              </a:graphicData>
            </a:graphic>
          </wp:inline>
        </w:drawing>
      </w:r>
    </w:p>
    <w:p w14:paraId="2397572F" w14:textId="67C2740D" w:rsidR="00DF6026" w:rsidRDefault="00DF6026" w:rsidP="00DF6026">
      <w:pPr>
        <w:pStyle w:val="Kpalrs"/>
        <w:rPr>
          <w:rStyle w:val="Irodalomjegyzkforrs"/>
          <w:b w:val="0"/>
          <w:bCs w:val="0"/>
          <w:i w:val="0"/>
        </w:rPr>
      </w:pPr>
      <w:r>
        <w:rPr>
          <w:rStyle w:val="Irodalomjegyzkforrs"/>
          <w:i w:val="0"/>
        </w:rPr>
        <w:t>Figure 4</w:t>
      </w:r>
      <w:r w:rsidR="0006133D">
        <w:rPr>
          <w:rStyle w:val="Irodalomjegyzkforrs"/>
          <w:i w:val="0"/>
        </w:rPr>
        <w:t>0</w:t>
      </w:r>
      <w:r>
        <w:rPr>
          <w:rStyle w:val="Irodalomjegyzkforrs"/>
          <w:i w:val="0"/>
        </w:rPr>
        <w:t xml:space="preserve">: </w:t>
      </w:r>
      <w:r w:rsidR="00EC1FAB" w:rsidRPr="00EC1FAB">
        <w:rPr>
          <w:rStyle w:val="Irodalomjegyzkforrs"/>
          <w:b w:val="0"/>
          <w:bCs w:val="0"/>
          <w:i w:val="0"/>
        </w:rPr>
        <w:t>An</w:t>
      </w:r>
      <w:r w:rsidR="00EC1FAB">
        <w:rPr>
          <w:rStyle w:val="Irodalomjegyzkforrs"/>
          <w:i w:val="0"/>
        </w:rPr>
        <w:t xml:space="preserve"> </w:t>
      </w:r>
      <w:r>
        <w:rPr>
          <w:rStyle w:val="Irodalomjegyzkforrs"/>
          <w:b w:val="0"/>
          <w:bCs w:val="0"/>
          <w:i w:val="0"/>
        </w:rPr>
        <w:t xml:space="preserve">IL2CPP </w:t>
      </w:r>
      <w:r w:rsidR="00EC1FAB">
        <w:rPr>
          <w:rStyle w:val="Irodalomjegyzkforrs"/>
          <w:b w:val="0"/>
          <w:bCs w:val="0"/>
          <w:i w:val="0"/>
        </w:rPr>
        <w:t xml:space="preserve">build </w:t>
      </w:r>
      <w:r>
        <w:rPr>
          <w:rStyle w:val="Irodalomjegyzkforrs"/>
          <w:b w:val="0"/>
          <w:bCs w:val="0"/>
          <w:i w:val="0"/>
        </w:rPr>
        <w:t>is actually slower when this optimization is applied</w:t>
      </w:r>
    </w:p>
    <w:p w14:paraId="51D9346A" w14:textId="27001489" w:rsidR="00B3250D" w:rsidRDefault="009F7B44" w:rsidP="00B3250D">
      <w:pPr>
        <w:pStyle w:val="Cmsor2"/>
      </w:pPr>
      <w:bookmarkStart w:id="36" w:name="_Toc58162416"/>
      <w:r>
        <w:t>Hierarchy Optimization</w:t>
      </w:r>
      <w:bookmarkEnd w:id="36"/>
    </w:p>
    <w:p w14:paraId="3E4D0A5A" w14:textId="07227FFE" w:rsidR="00C51475" w:rsidRDefault="000847FB" w:rsidP="000847FB">
      <w:pPr>
        <w:ind w:firstLine="425"/>
      </w:pPr>
      <w:r>
        <w:t xml:space="preserve">In Unity every GameObject has a Transform component. It </w:t>
      </w:r>
      <w:r w:rsidR="00D5247E">
        <w:t>cannot</w:t>
      </w:r>
      <w:r>
        <w:t xml:space="preserve"> be removed and only one can be attached to a </w:t>
      </w:r>
      <w:r w:rsidR="00CF1052">
        <w:t xml:space="preserve">single </w:t>
      </w:r>
      <w:r>
        <w:t>GameObject.</w:t>
      </w:r>
      <w:r w:rsidR="00A41A61">
        <w:t xml:space="preserve"> </w:t>
      </w:r>
      <w:r w:rsidR="00A41A61" w:rsidRPr="00A41A61">
        <w:t>Every time a GameObject moves, altering its transform, we need to let every game system that might care about this know. Rendering, physics, and every parent and child of the GameObject needs to be informed of this movement in order to match.</w:t>
      </w:r>
      <w:r w:rsidR="00A41A61">
        <w:t xml:space="preserve"> As the project grows in size a heavily composited hierarchy could spend serious micro or milliseconds sending and receiving Transform Changed Messages. </w:t>
      </w:r>
      <w:r w:rsidR="00CC0E1D">
        <w:t>So, while ordering your GameObjects logically can really help navigating in the hierarchy</w:t>
      </w:r>
      <w:r w:rsidR="00D329B6">
        <w:t>,</w:t>
      </w:r>
      <w:r w:rsidR="00CC0E1D">
        <w:t xml:space="preserve"> over organizing can cause serious performance penalties. </w:t>
      </w:r>
      <w:r w:rsidR="005465AF">
        <w:t>It’s extremely hard to present an example where this can cause serious performance penalty since the project has to be a large one, however it can be still measured on smaller project</w:t>
      </w:r>
      <w:r w:rsidR="00207CE6">
        <w:t>s</w:t>
      </w:r>
      <w:r w:rsidR="005465AF">
        <w:t xml:space="preserve"> albeit with </w:t>
      </w:r>
      <w:r w:rsidR="00207CE6">
        <w:t>more modest results.</w:t>
      </w:r>
    </w:p>
    <w:p w14:paraId="506B3E16" w14:textId="377CFA91" w:rsidR="00207CE6" w:rsidRDefault="00207CE6" w:rsidP="009822FA">
      <w:pPr>
        <w:spacing w:after="0"/>
        <w:ind w:firstLine="425"/>
      </w:pPr>
      <w:r>
        <w:lastRenderedPageBreak/>
        <w:t xml:space="preserve">In </w:t>
      </w:r>
      <w:r w:rsidRPr="00207CE6">
        <w:rPr>
          <w:b/>
          <w:bCs/>
        </w:rPr>
        <w:t>Figure 4</w:t>
      </w:r>
      <w:r w:rsidR="0006133D">
        <w:rPr>
          <w:b/>
          <w:bCs/>
        </w:rPr>
        <w:t>1</w:t>
      </w:r>
      <w:r>
        <w:t xml:space="preserve"> we can see a heavily composited hierarchy or we could say an over organized object hierarchy.</w:t>
      </w:r>
    </w:p>
    <w:p w14:paraId="1A9645C3" w14:textId="77777777" w:rsidR="00061DAA" w:rsidRDefault="00061DAA" w:rsidP="009822FA">
      <w:pPr>
        <w:pStyle w:val="Kp"/>
        <w:spacing w:before="120"/>
      </w:pPr>
      <w:r>
        <w:rPr>
          <w:noProof/>
        </w:rPr>
        <w:drawing>
          <wp:inline distT="0" distB="0" distL="0" distR="0" wp14:anchorId="469FECA7" wp14:editId="6B3655AC">
            <wp:extent cx="3298371" cy="4629123"/>
            <wp:effectExtent l="95250" t="114300" r="92710" b="11493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5">
                      <a:extLst>
                        <a:ext uri="{28A0092B-C50C-407E-A947-70E740481C1C}">
                          <a14:useLocalDpi xmlns:a14="http://schemas.microsoft.com/office/drawing/2010/main" val="0"/>
                        </a:ext>
                      </a:extLst>
                    </a:blip>
                    <a:stretch>
                      <a:fillRect/>
                    </a:stretch>
                  </pic:blipFill>
                  <pic:spPr>
                    <a:xfrm>
                      <a:off x="0" y="0"/>
                      <a:ext cx="3351954" cy="4704324"/>
                    </a:xfrm>
                    <a:prstGeom prst="rect">
                      <a:avLst/>
                    </a:prstGeom>
                    <a:effectLst>
                      <a:outerShdw blurRad="63500" sx="102000" sy="102000" algn="ctr" rotWithShape="0">
                        <a:prstClr val="black">
                          <a:alpha val="40000"/>
                        </a:prstClr>
                      </a:outerShdw>
                    </a:effectLst>
                  </pic:spPr>
                </pic:pic>
              </a:graphicData>
            </a:graphic>
          </wp:inline>
        </w:drawing>
      </w:r>
    </w:p>
    <w:p w14:paraId="568AB36E" w14:textId="7596D965" w:rsidR="00061DAA" w:rsidRDefault="00061DAA" w:rsidP="00061DAA">
      <w:pPr>
        <w:pStyle w:val="Kpalrs"/>
        <w:rPr>
          <w:b w:val="0"/>
          <w:bCs w:val="0"/>
        </w:rPr>
      </w:pPr>
      <w:r>
        <w:t>Figure 4</w:t>
      </w:r>
      <w:r w:rsidR="0006133D">
        <w:t>1</w:t>
      </w:r>
      <w:r>
        <w:t xml:space="preserve">: </w:t>
      </w:r>
      <w:r w:rsidR="009822FA">
        <w:rPr>
          <w:b w:val="0"/>
          <w:bCs w:val="0"/>
        </w:rPr>
        <w:t>An over</w:t>
      </w:r>
      <w:r w:rsidR="005F21BD">
        <w:rPr>
          <w:b w:val="0"/>
          <w:bCs w:val="0"/>
        </w:rPr>
        <w:t xml:space="preserve"> </w:t>
      </w:r>
      <w:r w:rsidR="009822FA">
        <w:rPr>
          <w:b w:val="0"/>
          <w:bCs w:val="0"/>
        </w:rPr>
        <w:t>organized object hierarchy</w:t>
      </w:r>
    </w:p>
    <w:p w14:paraId="7FE054FB" w14:textId="55B496D4" w:rsidR="00BC1555" w:rsidRDefault="009822FA" w:rsidP="00D4374A">
      <w:pPr>
        <w:ind w:firstLine="0"/>
      </w:pPr>
      <w:r>
        <w:t xml:space="preserve">As we can see when a unit is spawned it is grouped under a spawner GameObject but a spawner </w:t>
      </w:r>
      <w:r w:rsidR="00BA57F8">
        <w:t xml:space="preserve">object </w:t>
      </w:r>
      <w:r>
        <w:t>is grouped under several other GameObjects</w:t>
      </w:r>
      <w:r w:rsidR="003A1472">
        <w:t xml:space="preserve"> as well</w:t>
      </w:r>
      <w:r>
        <w:t xml:space="preserve">. The Water Mage unit type uses </w:t>
      </w:r>
      <w:r w:rsidR="005F21BD">
        <w:t xml:space="preserve">an over organized </w:t>
      </w:r>
      <w:r w:rsidR="003A1472">
        <w:t>hierarchy</w:t>
      </w:r>
      <w:r w:rsidR="005F21BD">
        <w:t xml:space="preserve"> where audio</w:t>
      </w:r>
      <w:r w:rsidR="003A1472">
        <w:t>, VFX and abilities are also have dedicated GameObjects thus dedicated transforms.</w:t>
      </w:r>
      <w:r w:rsidR="00C1424D">
        <w:t xml:space="preserve"> This would not be a problem if the hierarchy tree would be static but “unfortunately” mages can move or new units can be spawned.</w:t>
      </w:r>
      <w:r w:rsidR="00FC74BD">
        <w:t xml:space="preserve"> Whenever a mage moves</w:t>
      </w:r>
      <w:r w:rsidR="000F624B">
        <w:t>,</w:t>
      </w:r>
      <w:r w:rsidR="00FC74BD">
        <w:t xml:space="preserve"> the whole hierarchy tree have to be updated via </w:t>
      </w:r>
      <w:r w:rsidR="00686335">
        <w:t>Transform Changed Messages</w:t>
      </w:r>
      <w:r w:rsidR="00FC74BD">
        <w:t>.</w:t>
      </w:r>
      <w:r w:rsidR="00686335">
        <w:t xml:space="preserve"> The script which moves the mage is located on the mage’s root object</w:t>
      </w:r>
      <w:r w:rsidR="00EF5694">
        <w:t xml:space="preserve"> (</w:t>
      </w:r>
      <w:r w:rsidR="00B87F3E">
        <w:t>Water Mage – Level 1</w:t>
      </w:r>
      <w:r w:rsidR="00EF5694">
        <w:t>)</w:t>
      </w:r>
      <w:r w:rsidR="00686335">
        <w:t>.</w:t>
      </w:r>
    </w:p>
    <w:p w14:paraId="2E5AA283" w14:textId="0C8A1D35" w:rsidR="00BC1555" w:rsidRDefault="00BC1555" w:rsidP="00BC1555">
      <w:pPr>
        <w:ind w:firstLine="425"/>
      </w:pPr>
      <w:r>
        <w:t xml:space="preserve">Let’s see a benchmark where we move </w:t>
      </w:r>
      <w:r w:rsidR="00996CC2">
        <w:t>300</w:t>
      </w:r>
      <w:r>
        <w:t xml:space="preserve"> mages in an empty scene. The scene </w:t>
      </w:r>
      <w:r w:rsidR="00A51DCA">
        <w:t xml:space="preserve">used by the benchmark is called </w:t>
      </w:r>
      <w:r w:rsidR="00655E1A" w:rsidRPr="00655E1A">
        <w:t xml:space="preserve">Hierarchy Optimization </w:t>
      </w:r>
      <w:r w:rsidR="0029028A">
        <w:t>–</w:t>
      </w:r>
      <w:r w:rsidR="00655E1A" w:rsidRPr="00655E1A">
        <w:t xml:space="preserve"> Heavy Composition</w:t>
      </w:r>
      <w:r>
        <w:t>.</w:t>
      </w:r>
      <w:r w:rsidR="00D4374A">
        <w:t xml:space="preserve"> </w:t>
      </w:r>
      <w:r w:rsidR="00E512B4">
        <w:t>The benchmark will run</w:t>
      </w:r>
      <w:r w:rsidR="00D4374A">
        <w:t xml:space="preserve"> for 60 seconds prior to a 5 seconds warmup phase.</w:t>
      </w:r>
    </w:p>
    <w:p w14:paraId="68EAC3B2" w14:textId="0964449A" w:rsidR="009834BF" w:rsidRDefault="009834BF" w:rsidP="009834BF">
      <w:pPr>
        <w:pStyle w:val="Kp"/>
      </w:pPr>
      <w:r>
        <w:rPr>
          <w:noProof/>
        </w:rPr>
        <w:lastRenderedPageBreak/>
        <w:drawing>
          <wp:inline distT="0" distB="0" distL="0" distR="0" wp14:anchorId="66A887DB" wp14:editId="5B0F07B8">
            <wp:extent cx="5279571" cy="1753235"/>
            <wp:effectExtent l="114300" t="95250" r="111760" b="946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36">
                      <a:extLst>
                        <a:ext uri="{28A0092B-C50C-407E-A947-70E740481C1C}">
                          <a14:useLocalDpi xmlns:a14="http://schemas.microsoft.com/office/drawing/2010/main" val="0"/>
                        </a:ext>
                      </a:extLst>
                    </a:blip>
                    <a:stretch>
                      <a:fillRect/>
                    </a:stretch>
                  </pic:blipFill>
                  <pic:spPr>
                    <a:xfrm>
                      <a:off x="0" y="0"/>
                      <a:ext cx="5283616" cy="1754578"/>
                    </a:xfrm>
                    <a:prstGeom prst="rect">
                      <a:avLst/>
                    </a:prstGeom>
                    <a:effectLst>
                      <a:outerShdw blurRad="63500" sx="102000" sy="102000" algn="ctr" rotWithShape="0">
                        <a:prstClr val="black">
                          <a:alpha val="40000"/>
                        </a:prstClr>
                      </a:outerShdw>
                    </a:effectLst>
                  </pic:spPr>
                </pic:pic>
              </a:graphicData>
            </a:graphic>
          </wp:inline>
        </w:drawing>
      </w:r>
    </w:p>
    <w:p w14:paraId="4A2F403F" w14:textId="0BBCCA72" w:rsidR="008F7889" w:rsidRDefault="00A204A9" w:rsidP="00A204A9">
      <w:pPr>
        <w:pStyle w:val="Kpalrs"/>
        <w:rPr>
          <w:b w:val="0"/>
          <w:bCs w:val="0"/>
        </w:rPr>
      </w:pPr>
      <w:r>
        <w:t>Figure 4</w:t>
      </w:r>
      <w:r w:rsidR="0099556A">
        <w:t>2</w:t>
      </w:r>
      <w:r>
        <w:t xml:space="preserve">: </w:t>
      </w:r>
      <w:r>
        <w:rPr>
          <w:b w:val="0"/>
          <w:bCs w:val="0"/>
        </w:rPr>
        <w:t>The benchmark results of the heavy composition</w:t>
      </w:r>
    </w:p>
    <w:p w14:paraId="789FB0AC" w14:textId="77CE2E97" w:rsidR="00DB4701" w:rsidRDefault="00DB4701" w:rsidP="00DB4701">
      <w:pPr>
        <w:ind w:firstLine="425"/>
      </w:pPr>
      <w:r w:rsidRPr="00DB4701">
        <w:rPr>
          <w:b/>
          <w:bCs/>
        </w:rPr>
        <w:t>Figure 4</w:t>
      </w:r>
      <w:r w:rsidR="0099556A">
        <w:rPr>
          <w:b/>
          <w:bCs/>
        </w:rPr>
        <w:t>2</w:t>
      </w:r>
      <w:r>
        <w:rPr>
          <w:b/>
          <w:bCs/>
        </w:rPr>
        <w:t xml:space="preserve"> </w:t>
      </w:r>
      <w:r>
        <w:t xml:space="preserve">on </w:t>
      </w:r>
      <w:r w:rsidR="00804351">
        <w:t>its own does not tell much so let’s optimize the hierarchy for performance</w:t>
      </w:r>
      <w:r w:rsidR="001304BB">
        <w:t xml:space="preserve"> reasons</w:t>
      </w:r>
      <w:r w:rsidR="00804351">
        <w:t xml:space="preserve">. Firstly, when </w:t>
      </w:r>
      <w:r w:rsidR="00C76D4E">
        <w:t>moving</w:t>
      </w:r>
      <w:r w:rsidR="00804351">
        <w:t xml:space="preserve"> the </w:t>
      </w:r>
      <w:r w:rsidR="00C76D4E">
        <w:t>mage,</w:t>
      </w:r>
      <w:r w:rsidR="00804351">
        <w:t xml:space="preserve"> we do not have to move all its abilities audio files etc.</w:t>
      </w:r>
      <w:r w:rsidR="00D329B6">
        <w:t xml:space="preserve"> </w:t>
      </w:r>
      <w:r w:rsidR="00FD1BC0">
        <w:t>So,</w:t>
      </w:r>
      <w:r w:rsidR="00D329B6">
        <w:t xml:space="preserve"> the first optimization would be to move</w:t>
      </w:r>
      <w:r w:rsidR="00FD1BC0">
        <w:t xml:space="preserve"> the mover script to the root bones GameObject. This way </w:t>
      </w:r>
      <w:r w:rsidR="00EE5585">
        <w:t>only the relevant parts are moved, however we are still sending countless Transform Changed Messages towards parent GameObjects.</w:t>
      </w:r>
      <w:r w:rsidR="00DE2A12">
        <w:t xml:space="preserve"> Even though grouping </w:t>
      </w:r>
      <w:r w:rsidR="00891C24">
        <w:t xml:space="preserve">the spawned units under the respective category is a good organization strategy, if we leave the editor scope it </w:t>
      </w:r>
      <w:r w:rsidR="00902762">
        <w:t>becomes</w:t>
      </w:r>
      <w:r w:rsidR="00891C24">
        <w:t xml:space="preserve"> useless.</w:t>
      </w:r>
      <w:r w:rsidR="00B967CE">
        <w:t xml:space="preserve"> </w:t>
      </w:r>
      <w:r w:rsidR="00902762">
        <w:t xml:space="preserve">Removing this deep composition and spawning the units on the top level or under a common </w:t>
      </w:r>
      <w:r w:rsidR="00655E1A">
        <w:t>shallow composited container GameObject will greatly improve our performance. Let’s see a benchmark with the applied changes</w:t>
      </w:r>
      <w:r w:rsidR="008F25A5">
        <w:t xml:space="preserve"> where the units are spawned on top level.</w:t>
      </w:r>
      <w:r w:rsidR="00EE416B">
        <w:t xml:space="preserve"> The scene used by the benchmark is called </w:t>
      </w:r>
      <w:r w:rsidR="00EE416B" w:rsidRPr="00EE416B">
        <w:t xml:space="preserve">Hierarchy Optimization </w:t>
      </w:r>
      <w:r w:rsidR="0029028A">
        <w:t>–</w:t>
      </w:r>
      <w:r w:rsidR="00EE416B" w:rsidRPr="00EE416B">
        <w:t xml:space="preserve"> Optimized Composition</w:t>
      </w:r>
      <w:r w:rsidR="00EE416B">
        <w:t>.</w:t>
      </w:r>
    </w:p>
    <w:p w14:paraId="201F985D" w14:textId="09B9AF95" w:rsidR="00E33416" w:rsidRDefault="00E33416" w:rsidP="00E33416">
      <w:pPr>
        <w:pStyle w:val="Kp"/>
      </w:pPr>
      <w:r>
        <w:rPr>
          <w:noProof/>
        </w:rPr>
        <w:drawing>
          <wp:inline distT="0" distB="0" distL="0" distR="0" wp14:anchorId="49C0BBD5" wp14:editId="5A68D558">
            <wp:extent cx="5279390" cy="1752600"/>
            <wp:effectExtent l="114300" t="95250" r="111760" b="9525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37">
                      <a:extLst>
                        <a:ext uri="{28A0092B-C50C-407E-A947-70E740481C1C}">
                          <a14:useLocalDpi xmlns:a14="http://schemas.microsoft.com/office/drawing/2010/main" val="0"/>
                        </a:ext>
                      </a:extLst>
                    </a:blip>
                    <a:stretch>
                      <a:fillRect/>
                    </a:stretch>
                  </pic:blipFill>
                  <pic:spPr>
                    <a:xfrm>
                      <a:off x="0" y="0"/>
                      <a:ext cx="5305913" cy="1761405"/>
                    </a:xfrm>
                    <a:prstGeom prst="rect">
                      <a:avLst/>
                    </a:prstGeom>
                    <a:effectLst>
                      <a:outerShdw blurRad="63500" sx="102000" sy="102000" algn="ctr" rotWithShape="0">
                        <a:prstClr val="black">
                          <a:alpha val="40000"/>
                        </a:prstClr>
                      </a:outerShdw>
                    </a:effectLst>
                  </pic:spPr>
                </pic:pic>
              </a:graphicData>
            </a:graphic>
          </wp:inline>
        </w:drawing>
      </w:r>
    </w:p>
    <w:p w14:paraId="33919AD5" w14:textId="0E80736F" w:rsidR="00AF2462" w:rsidRDefault="00AF2462" w:rsidP="00AF2462">
      <w:pPr>
        <w:pStyle w:val="Kpalrs"/>
        <w:rPr>
          <w:b w:val="0"/>
          <w:bCs w:val="0"/>
        </w:rPr>
      </w:pPr>
      <w:r>
        <w:t>Figure 4</w:t>
      </w:r>
      <w:r w:rsidR="00FD156F">
        <w:t>3</w:t>
      </w:r>
      <w:r>
        <w:t xml:space="preserve">: </w:t>
      </w:r>
      <w:r>
        <w:rPr>
          <w:b w:val="0"/>
          <w:bCs w:val="0"/>
        </w:rPr>
        <w:t>The benchmark results of the optimized hierarchy</w:t>
      </w:r>
    </w:p>
    <w:p w14:paraId="03D5CAAD" w14:textId="327A0DE5" w:rsidR="00DA25E2" w:rsidRDefault="00DA25E2" w:rsidP="00DA25E2">
      <w:pPr>
        <w:ind w:firstLine="425"/>
      </w:pPr>
      <w:r>
        <w:t xml:space="preserve">As we can see via the small applied changes </w:t>
      </w:r>
      <w:r w:rsidR="00A62D96">
        <w:t>in</w:t>
      </w:r>
      <w:r w:rsidR="007D3097">
        <w:t xml:space="preserve"> this small and simple </w:t>
      </w:r>
      <w:r w:rsidR="00A62D96">
        <w:t>scene</w:t>
      </w:r>
      <w:r w:rsidR="007D3097">
        <w:t xml:space="preserve"> we could boost our FPS by </w:t>
      </w:r>
      <w:r w:rsidR="00A62D96">
        <w:t>10%.</w:t>
      </w:r>
    </w:p>
    <w:p w14:paraId="0F73E1C9" w14:textId="6BA99C75" w:rsidR="004855B1" w:rsidRDefault="004855B1">
      <w:pPr>
        <w:spacing w:after="0" w:line="240" w:lineRule="auto"/>
        <w:ind w:firstLine="0"/>
        <w:jc w:val="left"/>
      </w:pPr>
      <w:r>
        <w:br w:type="page"/>
      </w:r>
    </w:p>
    <w:p w14:paraId="64E4166F" w14:textId="53DD1D8B" w:rsidR="004855B1" w:rsidRDefault="004855B1" w:rsidP="004855B1">
      <w:pPr>
        <w:pStyle w:val="Cmsor1"/>
      </w:pPr>
      <w:bookmarkStart w:id="37" w:name="_Toc58162417"/>
      <w:r>
        <w:lastRenderedPageBreak/>
        <w:t>Conclusion</w:t>
      </w:r>
      <w:bookmarkEnd w:id="37"/>
    </w:p>
    <w:p w14:paraId="64C3329D" w14:textId="5E675454" w:rsidR="004855B1" w:rsidRDefault="0029028A" w:rsidP="004855B1">
      <w:pPr>
        <w:ind w:firstLine="425"/>
      </w:pPr>
      <w:r>
        <w:t xml:space="preserve">In this thesis we </w:t>
      </w:r>
      <w:r w:rsidR="00907377">
        <w:t xml:space="preserve">explored the field of optimization in game development. We learned how to </w:t>
      </w:r>
      <w:r w:rsidR="008659A4">
        <w:t>identify possible</w:t>
      </w:r>
      <w:r w:rsidR="00242396">
        <w:t xml:space="preserve"> performance</w:t>
      </w:r>
      <w:r w:rsidR="008659A4">
        <w:t xml:space="preserve"> critical areas of our system early in the development process. We learned</w:t>
      </w:r>
      <w:r w:rsidR="000F65CD">
        <w:t xml:space="preserve"> how to handle</w:t>
      </w:r>
      <w:r w:rsidR="00E62B50">
        <w:t xml:space="preserve"> </w:t>
      </w:r>
      <w:r w:rsidR="008659A4">
        <w:t xml:space="preserve">arising performance </w:t>
      </w:r>
      <w:r w:rsidR="008659A4">
        <w:t>degradations</w:t>
      </w:r>
      <w:r w:rsidR="00AF7137">
        <w:t xml:space="preserve"> via setting up </w:t>
      </w:r>
      <w:r w:rsidR="00716D2E">
        <w:t xml:space="preserve">proper </w:t>
      </w:r>
      <w:r w:rsidR="00AF7137">
        <w:t>Optimization Goals</w:t>
      </w:r>
      <w:r w:rsidR="008659A4">
        <w:t xml:space="preserve"> </w:t>
      </w:r>
      <w:r w:rsidR="00716D2E">
        <w:t xml:space="preserve">in order to handle these degradations </w:t>
      </w:r>
      <w:r w:rsidR="00273A61">
        <w:t xml:space="preserve">from observation to implementation. </w:t>
      </w:r>
      <w:r w:rsidR="003F783D">
        <w:t>We mastered w</w:t>
      </w:r>
      <w:r w:rsidR="00273A61">
        <w:t xml:space="preserve">hen </w:t>
      </w:r>
      <w:r w:rsidR="000F65CD">
        <w:t xml:space="preserve">and what type of optimizations we should do in the different stages of </w:t>
      </w:r>
      <w:r w:rsidR="00273A61">
        <w:t xml:space="preserve">the development </w:t>
      </w:r>
      <w:r w:rsidR="000F65CD">
        <w:t>process.</w:t>
      </w:r>
      <w:r w:rsidR="00273A61">
        <w:t xml:space="preserve"> </w:t>
      </w:r>
      <w:r w:rsidR="00C63630">
        <w:t>Afterwards</w:t>
      </w:r>
      <w:r w:rsidR="002B3D57">
        <w:t>, we</w:t>
      </w:r>
      <w:r w:rsidR="0066260D">
        <w:t xml:space="preserve"> took a deep dive into the mechanisms of the popular real-time development platform Unity.</w:t>
      </w:r>
      <w:r w:rsidR="00397189">
        <w:t xml:space="preserve"> I</w:t>
      </w:r>
      <w:r w:rsidR="00AB7147">
        <w:t xml:space="preserve">nvestigated why </w:t>
      </w:r>
      <w:r w:rsidR="0027783E">
        <w:t>Unity</w:t>
      </w:r>
      <w:r w:rsidR="00AB7147">
        <w:t xml:space="preserve"> choose C# as their scripting language and how it is used </w:t>
      </w:r>
      <w:r w:rsidR="00612351">
        <w:t xml:space="preserve">by </w:t>
      </w:r>
      <w:r w:rsidR="00397189">
        <w:t>both Mono and the IL2CPP scripting backend</w:t>
      </w:r>
      <w:r w:rsidR="00AB7147">
        <w:t>.</w:t>
      </w:r>
      <w:r w:rsidR="00397189">
        <w:t xml:space="preserve"> </w:t>
      </w:r>
      <w:r w:rsidR="00AF7137">
        <w:t>After this we gained knowledge about the available tools and frameworks for performance analysis in Unity. We proposed a general solution for automatic performance degradation detection</w:t>
      </w:r>
      <w:r w:rsidR="005A2D0C">
        <w:t xml:space="preserve"> and learned about why benchmarking and performance testing is </w:t>
      </w:r>
      <w:r w:rsidR="00580EE0">
        <w:t>crucial in game development as well</w:t>
      </w:r>
      <w:r w:rsidR="005A2D0C">
        <w:t xml:space="preserve">. At the end of this thesis after mastering the aforementioned topics we gathered some advanced optimization techniques </w:t>
      </w:r>
      <w:r w:rsidR="00FC6861">
        <w:t>and illustrated it via real life scenarios and then benchmarking</w:t>
      </w:r>
      <w:r w:rsidR="00BA50E4">
        <w:t xml:space="preserve"> their results through proper performance tests.</w:t>
      </w:r>
    </w:p>
    <w:p w14:paraId="4E0E30A8" w14:textId="59C0CE21" w:rsidR="0063585C" w:rsidRDefault="00565391" w:rsidP="00816BCB">
      <w:pPr>
        <w:pStyle w:val="Fejezetcimszmozsnlkl"/>
      </w:pPr>
      <w:bookmarkStart w:id="38" w:name="_Toc58162418"/>
      <w:bookmarkEnd w:id="13"/>
      <w:r>
        <w:lastRenderedPageBreak/>
        <w:t>Bibliography</w:t>
      </w:r>
      <w:bookmarkEnd w:id="38"/>
    </w:p>
    <w:p w14:paraId="2EA49E0C" w14:textId="0ADCB934" w:rsidR="00190682" w:rsidRDefault="00D96944" w:rsidP="004F48F3">
      <w:pPr>
        <w:pStyle w:val="Irodalomjegyzksor"/>
      </w:pPr>
      <w:bookmarkStart w:id="39" w:name="_Ref57636799"/>
      <w:r>
        <w:rPr>
          <w:shd w:val="clear" w:color="auto" w:fill="FFFFFF"/>
        </w:rPr>
        <w:t>KNUTH, Donald E. Structured programming with go to statements. </w:t>
      </w:r>
      <w:r>
        <w:rPr>
          <w:i/>
          <w:iCs/>
          <w:shd w:val="clear" w:color="auto" w:fill="FFFFFF"/>
        </w:rPr>
        <w:t>ACM Computing Surveys (CSUR)</w:t>
      </w:r>
      <w:r>
        <w:rPr>
          <w:shd w:val="clear" w:color="auto" w:fill="FFFFFF"/>
        </w:rPr>
        <w:t>, 1974, 6.4: 261-301.</w:t>
      </w:r>
      <w:bookmarkEnd w:id="39"/>
    </w:p>
    <w:p w14:paraId="225383C1" w14:textId="1BB39C7D" w:rsidR="004A4732" w:rsidRDefault="004A4732" w:rsidP="004F48F3">
      <w:pPr>
        <w:pStyle w:val="Irodalomjegyzksor"/>
      </w:pPr>
      <w:r>
        <w:t xml:space="preserve">Unity Technologies, </w:t>
      </w:r>
      <w:r w:rsidRPr="00D22805">
        <w:rPr>
          <w:i/>
          <w:iCs/>
        </w:rPr>
        <w:t>Our Impact by the numbers</w:t>
      </w:r>
      <w:r>
        <w:br/>
      </w:r>
      <w:hyperlink r:id="rId38" w:history="1">
        <w:r w:rsidRPr="00FD2484">
          <w:rPr>
            <w:rStyle w:val="Hiperhivatkozs"/>
          </w:rPr>
          <w:t>https://unity.com/our-company</w:t>
        </w:r>
      </w:hyperlink>
      <w:r w:rsidR="00875D74">
        <w:rPr>
          <w:rStyle w:val="Hiperhivatkozs"/>
        </w:rPr>
        <w:br/>
      </w:r>
      <w:r w:rsidR="00875D74" w:rsidRPr="00875D74">
        <w:t>Acessed 2020.</w:t>
      </w:r>
      <w:r w:rsidR="00875D74">
        <w:t>09.20</w:t>
      </w:r>
    </w:p>
    <w:p w14:paraId="5A679CE6" w14:textId="7369F70D" w:rsidR="00A01797" w:rsidRDefault="00A164C2" w:rsidP="004F48F3">
      <w:pPr>
        <w:pStyle w:val="Irodalomjegyzksor"/>
      </w:pPr>
      <w:bookmarkStart w:id="40" w:name="_Ref55722065"/>
      <w:r>
        <w:t>Steam</w:t>
      </w:r>
      <w:r w:rsidR="00D22805">
        <w:t>,</w:t>
      </w:r>
      <w:r>
        <w:t xml:space="preserve"> </w:t>
      </w:r>
      <w:r w:rsidRPr="00D22805">
        <w:rPr>
          <w:i/>
          <w:iCs/>
        </w:rPr>
        <w:t>The First Tree</w:t>
      </w:r>
      <w:r w:rsidR="00A01797">
        <w:t xml:space="preserve"> </w:t>
      </w:r>
      <w:hyperlink r:id="rId39" w:history="1">
        <w:r w:rsidR="00D22805" w:rsidRPr="004C4297">
          <w:rPr>
            <w:rStyle w:val="Hiperhivatkozs"/>
          </w:rPr>
          <w:t>https://store.steampowered.com/app/555150/The_First_Tree/</w:t>
        </w:r>
      </w:hyperlink>
      <w:bookmarkEnd w:id="40"/>
      <w:r w:rsidR="00875D74">
        <w:rPr>
          <w:rStyle w:val="Hiperhivatkozs"/>
        </w:rPr>
        <w:br/>
      </w:r>
      <w:r w:rsidR="00875D74" w:rsidRPr="00875D74">
        <w:t>Acessed 2020.</w:t>
      </w:r>
      <w:r w:rsidR="00FE0A95">
        <w:t>09</w:t>
      </w:r>
      <w:r w:rsidR="00875D74">
        <w:t>.2</w:t>
      </w:r>
      <w:r w:rsidR="00FE0A95">
        <w:t>8</w:t>
      </w:r>
    </w:p>
    <w:p w14:paraId="1671F141" w14:textId="231C2A43" w:rsidR="00176C0F" w:rsidRPr="006A4B56" w:rsidRDefault="00176C0F" w:rsidP="004F48F3">
      <w:pPr>
        <w:pStyle w:val="Irodalomjegyzksor"/>
        <w:rPr>
          <w:rStyle w:val="Hiperhivatkozs"/>
          <w:color w:val="auto"/>
          <w:u w:val="none"/>
        </w:rPr>
      </w:pPr>
      <w:bookmarkStart w:id="41" w:name="_Ref55770603"/>
      <w:r>
        <w:t>Learning Hub</w:t>
      </w:r>
      <w:r w:rsidR="00D22805">
        <w:t>,</w:t>
      </w:r>
      <w:r>
        <w:t xml:space="preserve"> </w:t>
      </w:r>
      <w:r w:rsidRPr="00D22805">
        <w:rPr>
          <w:i/>
          <w:iCs/>
        </w:rPr>
        <w:t>The 7 Stages of Game Development</w:t>
      </w:r>
      <w:r>
        <w:t>,</w:t>
      </w:r>
      <w:r>
        <w:br/>
      </w:r>
      <w:hyperlink r:id="rId40" w:history="1">
        <w:r w:rsidRPr="00176C0F">
          <w:rPr>
            <w:rStyle w:val="Hiperhivatkozs"/>
          </w:rPr>
          <w:t>https://learn.g2.com/stages-of-game-development</w:t>
        </w:r>
      </w:hyperlink>
      <w:bookmarkEnd w:id="41"/>
      <w:r w:rsidR="00875D74">
        <w:rPr>
          <w:rStyle w:val="Hiperhivatkozs"/>
        </w:rPr>
        <w:br/>
      </w:r>
      <w:r w:rsidR="00875D74" w:rsidRPr="00875D74">
        <w:t>Acessed 2020.</w:t>
      </w:r>
      <w:r w:rsidR="00FE0A95">
        <w:t>10</w:t>
      </w:r>
      <w:r w:rsidR="00875D74">
        <w:t>.</w:t>
      </w:r>
      <w:r w:rsidR="00FE0A95">
        <w:t>02</w:t>
      </w:r>
    </w:p>
    <w:p w14:paraId="2FB566D0" w14:textId="56B8C6BE" w:rsidR="006A4B56" w:rsidRPr="00433959" w:rsidRDefault="006A4B56" w:rsidP="004F48F3">
      <w:pPr>
        <w:pStyle w:val="Irodalomjegyzksor"/>
        <w:rPr>
          <w:rStyle w:val="Hiperhivatkozs"/>
          <w:color w:val="auto"/>
          <w:u w:val="none"/>
        </w:rPr>
      </w:pPr>
      <w:bookmarkStart w:id="42" w:name="_Ref55935545"/>
      <w:r>
        <w:t xml:space="preserve">Unity Technologies, </w:t>
      </w:r>
      <w:r w:rsidRPr="00D22805">
        <w:rPr>
          <w:i/>
          <w:iCs/>
        </w:rPr>
        <w:t>Unparalleled platform support</w:t>
      </w:r>
      <w:r>
        <w:br/>
      </w:r>
      <w:hyperlink r:id="rId41" w:history="1">
        <w:r w:rsidRPr="006A4B56">
          <w:rPr>
            <w:rStyle w:val="Hiperhivatkozs"/>
          </w:rPr>
          <w:t>https://unity.com/features/multiplatform</w:t>
        </w:r>
      </w:hyperlink>
      <w:bookmarkEnd w:id="42"/>
      <w:r w:rsidR="00875D74">
        <w:rPr>
          <w:rStyle w:val="Hiperhivatkozs"/>
        </w:rPr>
        <w:br/>
      </w:r>
      <w:r w:rsidR="00875D74" w:rsidRPr="00875D74">
        <w:t xml:space="preserve">Acessed </w:t>
      </w:r>
      <w:r w:rsidR="00FE0A95" w:rsidRPr="00875D74">
        <w:t>2020.</w:t>
      </w:r>
      <w:r w:rsidR="00FE0A95">
        <w:t>10.06</w:t>
      </w:r>
    </w:p>
    <w:p w14:paraId="6F675510" w14:textId="5A23BFE5" w:rsidR="00433959" w:rsidRPr="00F7284E" w:rsidRDefault="00433959" w:rsidP="004F48F3">
      <w:pPr>
        <w:pStyle w:val="Irodalomjegyzksor"/>
        <w:rPr>
          <w:rStyle w:val="Hiperhivatkozs"/>
          <w:color w:val="auto"/>
          <w:u w:val="none"/>
        </w:rPr>
      </w:pPr>
      <w:bookmarkStart w:id="43"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42" w:history="1">
        <w:r w:rsidRPr="00433959">
          <w:rPr>
            <w:rStyle w:val="Hiperhivatkozs"/>
          </w:rPr>
          <w:t>https://www.raywenderlich.com/7630142-entity-component-system-for-unity-getting-started#toc-anchor-003</w:t>
        </w:r>
      </w:hyperlink>
      <w:bookmarkEnd w:id="43"/>
      <w:r w:rsidR="00875D74">
        <w:rPr>
          <w:rStyle w:val="Hiperhivatkozs"/>
        </w:rPr>
        <w:br/>
      </w:r>
      <w:r w:rsidR="00875D74" w:rsidRPr="00875D74">
        <w:t>Acessed 2020.</w:t>
      </w:r>
      <w:r w:rsidR="00FE0A95">
        <w:t>10</w:t>
      </w:r>
      <w:r w:rsidR="00875D74">
        <w:t>.</w:t>
      </w:r>
      <w:r w:rsidR="00FE0A95">
        <w:t>07</w:t>
      </w:r>
    </w:p>
    <w:p w14:paraId="47A0D76D" w14:textId="7194FF93" w:rsidR="00F7284E" w:rsidRPr="00677ED1" w:rsidRDefault="00F7284E" w:rsidP="004F48F3">
      <w:pPr>
        <w:pStyle w:val="Irodalomjegyzksor"/>
        <w:rPr>
          <w:rStyle w:val="Hiperhivatkozs"/>
          <w:color w:val="auto"/>
          <w:u w:val="none"/>
        </w:rPr>
      </w:pPr>
      <w:bookmarkStart w:id="44" w:name="_Ref56177476"/>
      <w:r>
        <w:t>Unity Technologies,</w:t>
      </w:r>
      <w:r w:rsidRPr="00F7284E">
        <w:t xml:space="preserve"> </w:t>
      </w:r>
      <w:r w:rsidRPr="00D22805">
        <w:rPr>
          <w:i/>
          <w:iCs/>
        </w:rPr>
        <w:t>DOTS Packages</w:t>
      </w:r>
      <w:r>
        <w:br/>
      </w:r>
      <w:hyperlink r:id="rId43" w:history="1">
        <w:r w:rsidRPr="00F7284E">
          <w:rPr>
            <w:rStyle w:val="Hiperhivatkozs"/>
          </w:rPr>
          <w:t>https://unity.com/dots/packages</w:t>
        </w:r>
      </w:hyperlink>
      <w:bookmarkEnd w:id="44"/>
      <w:r w:rsidR="00875D74">
        <w:rPr>
          <w:rStyle w:val="Hiperhivatkozs"/>
        </w:rPr>
        <w:br/>
      </w:r>
      <w:r w:rsidR="00875D74" w:rsidRPr="00875D74">
        <w:t>Acessed 2020.</w:t>
      </w:r>
      <w:r w:rsidR="00FE0A95">
        <w:t>10</w:t>
      </w:r>
      <w:r w:rsidR="00875D74">
        <w:t>.</w:t>
      </w:r>
      <w:r w:rsidR="00FE0A95">
        <w:t>07</w:t>
      </w:r>
    </w:p>
    <w:p w14:paraId="3464F05C" w14:textId="291D1C01" w:rsidR="00677ED1" w:rsidRDefault="00677ED1" w:rsidP="004F48F3">
      <w:pPr>
        <w:pStyle w:val="Irodalomjegyzksor"/>
      </w:pPr>
      <w:bookmarkStart w:id="45" w:name="_Ref56331320"/>
      <w:r>
        <w:t>Unity Technologies,</w:t>
      </w:r>
      <w:r w:rsidRPr="00F7284E">
        <w:t xml:space="preserve"> </w:t>
      </w:r>
      <w:r w:rsidRPr="00D22805">
        <w:rPr>
          <w:i/>
          <w:iCs/>
        </w:rPr>
        <w:t>Unity Reference-Only License</w:t>
      </w:r>
      <w:r>
        <w:br/>
      </w:r>
      <w:hyperlink r:id="rId44" w:history="1">
        <w:r w:rsidRPr="00677ED1">
          <w:rPr>
            <w:rStyle w:val="Hiperhivatkozs"/>
          </w:rPr>
          <w:t>https://unity3d.com/legal/licenses/Unity_Reference_Only_License</w:t>
        </w:r>
      </w:hyperlink>
      <w:bookmarkEnd w:id="45"/>
      <w:r w:rsidR="00875D74">
        <w:rPr>
          <w:rStyle w:val="Hiperhivatkozs"/>
        </w:rPr>
        <w:br/>
      </w:r>
      <w:r w:rsidR="00875D74" w:rsidRPr="00875D74">
        <w:t>Acessed 2020.</w:t>
      </w:r>
      <w:r w:rsidR="00D62E46">
        <w:t>10</w:t>
      </w:r>
      <w:r w:rsidR="00875D74">
        <w:t>.</w:t>
      </w:r>
      <w:r w:rsidR="00D62E46">
        <w:t>10</w:t>
      </w:r>
    </w:p>
    <w:p w14:paraId="1B17B88C" w14:textId="26CF2855" w:rsidR="00DA348A" w:rsidRPr="00EE1A1F" w:rsidRDefault="00DA348A" w:rsidP="004F48F3">
      <w:pPr>
        <w:pStyle w:val="Irodalomjegyzksor"/>
      </w:pPr>
      <w:r>
        <w:t xml:space="preserve">Microsoft Docs, </w:t>
      </w:r>
      <w:r w:rsidRPr="00D22805">
        <w:rPr>
          <w:i/>
          <w:iCs/>
        </w:rPr>
        <w:t>C# Documentation</w:t>
      </w:r>
      <w:r>
        <w:br/>
      </w:r>
      <w:hyperlink r:id="rId45" w:history="1">
        <w:r w:rsidRPr="00DA348A">
          <w:rPr>
            <w:rStyle w:val="Hiperhivatkozs"/>
          </w:rPr>
          <w:t>https://docs.microsoft.com/en-us/dotnet/csharp/tour-of-csharp/</w:t>
        </w:r>
      </w:hyperlink>
      <w:r w:rsidR="00875D74">
        <w:rPr>
          <w:rStyle w:val="Hiperhivatkozs"/>
        </w:rPr>
        <w:br/>
      </w:r>
      <w:r w:rsidR="00875D74" w:rsidRPr="00875D74">
        <w:t>Acessed 2020.</w:t>
      </w:r>
      <w:r w:rsidR="00D62E46">
        <w:t>10.11.</w:t>
      </w:r>
    </w:p>
    <w:p w14:paraId="4DFCF021" w14:textId="2C0C4BB6" w:rsidR="00E42F0D" w:rsidRDefault="00E42F0D" w:rsidP="004F48F3">
      <w:pPr>
        <w:pStyle w:val="Irodalomjegyzksor"/>
      </w:pPr>
      <w:r>
        <w:t xml:space="preserve">Wikipedia: </w:t>
      </w:r>
      <w:r w:rsidR="009A398B" w:rsidRPr="009A398B">
        <w:rPr>
          <w:rStyle w:val="Irodalomjegyzkforrs"/>
        </w:rPr>
        <w:t>C Sharp (programming language)</w:t>
      </w:r>
      <w:r>
        <w:t xml:space="preserve">, </w:t>
      </w:r>
      <w:hyperlink r:id="rId46"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451BAF">
        <w:t>October</w:t>
      </w:r>
      <w:r w:rsidR="0092206F" w:rsidRPr="0092206F">
        <w:t xml:space="preserve"> </w:t>
      </w:r>
      <w:r>
        <w:t>20</w:t>
      </w:r>
      <w:r w:rsidR="009A398B">
        <w:t>20</w:t>
      </w:r>
    </w:p>
    <w:p w14:paraId="17692553" w14:textId="4A3DBBE0" w:rsidR="00870049" w:rsidRDefault="00870049" w:rsidP="004F48F3">
      <w:pPr>
        <w:pStyle w:val="Irodalomjegyzksor"/>
      </w:pPr>
      <w:r>
        <w:t>Microsoft Docs</w:t>
      </w:r>
      <w:r w:rsidR="00536113">
        <w:t>,</w:t>
      </w:r>
      <w:r>
        <w:t xml:space="preserve"> </w:t>
      </w:r>
      <w:r w:rsidRPr="00D22805">
        <w:rPr>
          <w:i/>
          <w:iCs/>
        </w:rPr>
        <w:t>What is “managed code”?</w:t>
      </w:r>
      <w:r>
        <w:br/>
      </w:r>
      <w:hyperlink r:id="rId47" w:history="1">
        <w:r w:rsidRPr="00870049">
          <w:rPr>
            <w:rStyle w:val="Hiperhivatkozs"/>
          </w:rPr>
          <w:t>https://docs.microsoft.com/en-us/dotnet/standard/managed-code</w:t>
        </w:r>
      </w:hyperlink>
      <w:r w:rsidR="00875D74">
        <w:rPr>
          <w:rStyle w:val="Hiperhivatkozs"/>
        </w:rPr>
        <w:br/>
      </w:r>
      <w:r w:rsidR="00875D74" w:rsidRPr="00875D74">
        <w:t>Acessed 2020.</w:t>
      </w:r>
      <w:r w:rsidR="00D62E46">
        <w:t>10</w:t>
      </w:r>
      <w:r w:rsidR="00875D74">
        <w:t>.</w:t>
      </w:r>
      <w:r w:rsidR="00D62E46">
        <w:t>14</w:t>
      </w:r>
    </w:p>
    <w:p w14:paraId="65818136" w14:textId="3EEFAD5A" w:rsidR="00536113" w:rsidRDefault="00536113" w:rsidP="004F48F3">
      <w:pPr>
        <w:pStyle w:val="Irodalomjegyzksor"/>
      </w:pPr>
      <w:r>
        <w:t xml:space="preserve">Microsoft Docs, </w:t>
      </w:r>
      <w:r w:rsidRPr="00D22805">
        <w:rPr>
          <w:i/>
          <w:iCs/>
        </w:rPr>
        <w:t>Common Language Runtime (CLR) overview</w:t>
      </w:r>
      <w:r>
        <w:br/>
      </w:r>
      <w:hyperlink r:id="rId48" w:history="1">
        <w:r w:rsidRPr="00536113">
          <w:rPr>
            <w:rStyle w:val="Hiperhivatkozs"/>
          </w:rPr>
          <w:t>https://docs.microsoft.com/en-us/dotnet/standard/clr</w:t>
        </w:r>
      </w:hyperlink>
      <w:r w:rsidR="00875D74">
        <w:rPr>
          <w:rStyle w:val="Hiperhivatkozs"/>
        </w:rPr>
        <w:br/>
      </w:r>
      <w:r w:rsidR="00875D74" w:rsidRPr="00875D74">
        <w:t>Acessed 2020.</w:t>
      </w:r>
      <w:r w:rsidR="00D62E46">
        <w:t>10</w:t>
      </w:r>
      <w:r w:rsidR="00875D74">
        <w:t>.</w:t>
      </w:r>
      <w:r w:rsidR="00D62E46">
        <w:t>16</w:t>
      </w:r>
    </w:p>
    <w:p w14:paraId="29E87E65" w14:textId="16EE6DE6" w:rsidR="00567FA3" w:rsidRPr="004B673A" w:rsidRDefault="00567FA3" w:rsidP="004F48F3">
      <w:pPr>
        <w:pStyle w:val="Irodalomjegyzksor"/>
        <w:rPr>
          <w:rStyle w:val="Hiperhivatkozs"/>
          <w:color w:val="auto"/>
          <w:u w:val="none"/>
        </w:rPr>
      </w:pPr>
      <w:bookmarkStart w:id="46" w:name="_Ref56524106"/>
      <w:r>
        <w:lastRenderedPageBreak/>
        <w:t xml:space="preserve">ZDNet, </w:t>
      </w:r>
      <w:r w:rsidRPr="00D22805">
        <w:rPr>
          <w:i/>
          <w:iCs/>
        </w:rPr>
        <w:t>Security bugs and memory leaks</w:t>
      </w:r>
      <w:r>
        <w:br/>
      </w:r>
      <w:hyperlink r:id="rId49" w:history="1">
        <w:r w:rsidRPr="00567FA3">
          <w:rPr>
            <w:rStyle w:val="Hiperhivatkozs"/>
          </w:rPr>
          <w:t>https://www.zdnet.com/article/microsoft-70-percent-of-all-security-bugs-are-memory-safety-issues/</w:t>
        </w:r>
      </w:hyperlink>
      <w:r>
        <w:br/>
      </w:r>
      <w:hyperlink r:id="rId50" w:history="1">
        <w:r w:rsidRPr="00567FA3">
          <w:rPr>
            <w:rStyle w:val="Hiperhivatkozs"/>
          </w:rPr>
          <w:t>https://www.zdnet.com/article/chrome-70-of-all-security-bugs-are-memory-safety-issues/</w:t>
        </w:r>
      </w:hyperlink>
      <w:bookmarkEnd w:id="46"/>
      <w:r w:rsidR="00875D74">
        <w:rPr>
          <w:rStyle w:val="Hiperhivatkozs"/>
        </w:rPr>
        <w:br/>
      </w:r>
      <w:r w:rsidR="00875D74" w:rsidRPr="00875D74">
        <w:t>Acessed 2020.</w:t>
      </w:r>
      <w:r w:rsidR="00D62E46">
        <w:t>10</w:t>
      </w:r>
      <w:r w:rsidR="00875D74">
        <w:t>.</w:t>
      </w:r>
      <w:r w:rsidR="00D62E46">
        <w:t>16</w:t>
      </w:r>
    </w:p>
    <w:p w14:paraId="38D5A1A8" w14:textId="46A68CDA" w:rsidR="004B673A" w:rsidRDefault="004B673A" w:rsidP="004F48F3">
      <w:pPr>
        <w:pStyle w:val="Irodalomjegyzksor"/>
        <w:rPr>
          <w:rStyle w:val="Hiperhivatkozs"/>
          <w:color w:val="auto"/>
          <w:u w:val="none"/>
        </w:rPr>
      </w:pPr>
      <w:bookmarkStart w:id="47" w:name="_Ref56676206"/>
      <w:r w:rsidRPr="002015E3">
        <w:t>Eric Lippert</w:t>
      </w:r>
      <w:r>
        <w:t xml:space="preserve">, </w:t>
      </w:r>
      <w:r w:rsidRPr="002015E3">
        <w:rPr>
          <w:i/>
          <w:iCs/>
        </w:rPr>
        <w:t>Mutating Readonly Structs</w:t>
      </w:r>
      <w:r>
        <w:rPr>
          <w:rStyle w:val="Hiperhivatkozs"/>
        </w:rPr>
        <w:br/>
      </w:r>
      <w:hyperlink r:id="rId51" w:history="1">
        <w:r w:rsidRPr="004B673A">
          <w:rPr>
            <w:rStyle w:val="Hiperhivatkozs"/>
          </w:rPr>
          <w:t>https://docs.microsoft.com/en-us/archive/blogs/ericlippert/mutating-readonly-structs</w:t>
        </w:r>
      </w:hyperlink>
      <w:bookmarkEnd w:id="47"/>
      <w:r w:rsidR="00875D74">
        <w:rPr>
          <w:rStyle w:val="Hiperhivatkozs"/>
        </w:rPr>
        <w:br/>
      </w:r>
      <w:r w:rsidR="00451BAF" w:rsidRPr="00875D74">
        <w:t>Acessed 2020.</w:t>
      </w:r>
      <w:r w:rsidR="00451BAF">
        <w:t>10.26</w:t>
      </w:r>
    </w:p>
    <w:p w14:paraId="28BD92E8" w14:textId="528429C9" w:rsidR="00974D39" w:rsidRPr="00F667FC" w:rsidRDefault="00974D39" w:rsidP="004F48F3">
      <w:pPr>
        <w:pStyle w:val="Irodalomjegyzksor"/>
        <w:rPr>
          <w:rStyle w:val="Hiperhivatkozs"/>
          <w:color w:val="auto"/>
          <w:u w:val="none"/>
        </w:rPr>
      </w:pPr>
      <w:bookmarkStart w:id="48" w:name="_Ref56709229"/>
      <w:r>
        <w:t xml:space="preserve">Microsoft Docs, </w:t>
      </w:r>
      <w:r w:rsidRPr="00405523">
        <w:rPr>
          <w:i/>
          <w:iCs/>
        </w:rPr>
        <w:t>Calling Native Functions from Managed Code</w:t>
      </w:r>
      <w:r>
        <w:rPr>
          <w:rStyle w:val="Hiperhivatkozs"/>
          <w:color w:val="auto"/>
          <w:u w:val="none"/>
        </w:rPr>
        <w:br/>
      </w:r>
      <w:hyperlink r:id="rId52" w:history="1">
        <w:r w:rsidRPr="00974D39">
          <w:rPr>
            <w:rStyle w:val="Hiperhivatkozs"/>
          </w:rPr>
          <w:t>https://docs.microsoft.com/en-us/cpp/dotnet/calling-native-functions-from-managed-code?redirectedfrom=MSDN&amp;view=msvc-160</w:t>
        </w:r>
      </w:hyperlink>
      <w:bookmarkEnd w:id="48"/>
      <w:r w:rsidR="00875D74">
        <w:rPr>
          <w:rStyle w:val="Hiperhivatkozs"/>
        </w:rPr>
        <w:br/>
      </w:r>
      <w:r w:rsidR="00875D74" w:rsidRPr="00875D74">
        <w:t>Acessed 2020.</w:t>
      </w:r>
      <w:r w:rsidR="00451BAF">
        <w:t>10</w:t>
      </w:r>
      <w:r w:rsidR="00875D74">
        <w:t>.</w:t>
      </w:r>
      <w:r w:rsidR="00451BAF">
        <w:t>28</w:t>
      </w:r>
    </w:p>
    <w:p w14:paraId="19BB3B5A" w14:textId="542F846B" w:rsidR="00F667FC" w:rsidRDefault="00D22805" w:rsidP="004F48F3">
      <w:pPr>
        <w:pStyle w:val="Irodalomjegyzksor"/>
      </w:pPr>
      <w:r>
        <w:t xml:space="preserve">Wikipedia: </w:t>
      </w:r>
      <w:r w:rsidR="00350301">
        <w:rPr>
          <w:rStyle w:val="Irodalomjegyzkforrs"/>
        </w:rPr>
        <w:t>Mono (software)</w:t>
      </w:r>
      <w:r w:rsidR="00F667FC">
        <w:rPr>
          <w:rStyle w:val="Hiperhivatkozs"/>
          <w:color w:val="auto"/>
          <w:u w:val="none"/>
        </w:rPr>
        <w:br/>
      </w:r>
      <w:hyperlink r:id="rId53"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2535F51B" w:rsidR="00373E35" w:rsidRDefault="00A57E9A" w:rsidP="004F48F3">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54" w:history="1">
        <w:bookmarkStart w:id="49" w:name="_Ref56851246"/>
        <w:r w:rsidR="00373E35" w:rsidRPr="00373E35">
          <w:rPr>
            <w:rStyle w:val="Hiperhivatkozs"/>
          </w:rPr>
          <w:t>https://xoofx.com/blog/2018/04/06/porting-unity-to-coreclr/</w:t>
        </w:r>
        <w:bookmarkEnd w:id="49"/>
      </w:hyperlink>
      <w:r w:rsidR="00875D74">
        <w:rPr>
          <w:rStyle w:val="Hiperhivatkozs"/>
        </w:rPr>
        <w:br/>
      </w:r>
      <w:r w:rsidR="00451BAF" w:rsidRPr="00875D74">
        <w:t>Acessed 2020.</w:t>
      </w:r>
      <w:r w:rsidR="00451BAF">
        <w:t>11.08</w:t>
      </w:r>
    </w:p>
    <w:p w14:paraId="51422022" w14:textId="48B2F47A" w:rsidR="004A22B1" w:rsidRDefault="004A22B1" w:rsidP="004F48F3">
      <w:pPr>
        <w:pStyle w:val="Irodalomjegyzksor"/>
        <w:rPr>
          <w:rStyle w:val="Hiperhivatkozs"/>
          <w:color w:val="auto"/>
          <w:u w:val="none"/>
        </w:rPr>
      </w:pPr>
      <w:bookmarkStart w:id="50"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55" w:history="1">
        <w:r w:rsidRPr="004A22B1">
          <w:rPr>
            <w:rStyle w:val="Hiperhivatkozs"/>
          </w:rPr>
          <w:t>https://blogs.unity3d.com/2015/05/06/an-introduction-to-ilcpp-internals/</w:t>
        </w:r>
      </w:hyperlink>
      <w:bookmarkEnd w:id="50"/>
      <w:r w:rsidR="00875D74">
        <w:rPr>
          <w:rStyle w:val="Hiperhivatkozs"/>
        </w:rPr>
        <w:br/>
      </w:r>
      <w:r w:rsidR="00875D74" w:rsidRPr="00875D74">
        <w:t>Acessed 2020.</w:t>
      </w:r>
      <w:r w:rsidR="00451BAF">
        <w:t>11</w:t>
      </w:r>
      <w:r w:rsidR="00875D74">
        <w:t>.</w:t>
      </w:r>
      <w:r w:rsidR="00451BAF">
        <w:t>10</w:t>
      </w:r>
    </w:p>
    <w:p w14:paraId="1780A205" w14:textId="31F9D4E8" w:rsidR="001639ED" w:rsidRDefault="00545ADF" w:rsidP="004F48F3">
      <w:pPr>
        <w:pStyle w:val="Irodalomjegyzksor"/>
      </w:pPr>
      <w:r>
        <w:t xml:space="preserve">Wikipedia: </w:t>
      </w:r>
      <w:r w:rsidRPr="00545ADF">
        <w:rPr>
          <w:rStyle w:val="Irodalomjegyzkforrs"/>
        </w:rPr>
        <w:t>Profiling (computer programming)</w:t>
      </w:r>
      <w:r>
        <w:rPr>
          <w:rStyle w:val="Hiperhivatkozs"/>
          <w:color w:val="auto"/>
          <w:u w:val="none"/>
        </w:rPr>
        <w:br/>
      </w:r>
      <w:hyperlink r:id="rId56"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1C6C0A48" w:rsidR="00545ADF" w:rsidRPr="00FF445F" w:rsidRDefault="001639ED" w:rsidP="004F48F3">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57" w:history="1">
        <w:r w:rsidRPr="00770F52">
          <w:rPr>
            <w:rStyle w:val="Hiperhivatkozs"/>
          </w:rPr>
          <w:t>https://docs.unity3d.com/Manual/Profiler.</w:t>
        </w:r>
        <w:r w:rsidR="00770F52" w:rsidRPr="00770F52">
          <w:rPr>
            <w:rStyle w:val="Hiperhivatkozs"/>
          </w:rPr>
          <w:t>html</w:t>
        </w:r>
      </w:hyperlink>
      <w:r w:rsidR="00875D74">
        <w:rPr>
          <w:rStyle w:val="Hiperhivatkozs"/>
        </w:rPr>
        <w:br/>
      </w:r>
      <w:r w:rsidR="00E027BE" w:rsidRPr="00875D74">
        <w:t>Acessed 2020.</w:t>
      </w:r>
      <w:r w:rsidR="00E027BE">
        <w:t>11.19</w:t>
      </w:r>
    </w:p>
    <w:p w14:paraId="40E05427" w14:textId="4EFC9152" w:rsidR="00FF445F" w:rsidRDefault="00FF445F" w:rsidP="004F48F3">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58" w:history="1">
        <w:r w:rsidRPr="00FF445F">
          <w:rPr>
            <w:rStyle w:val="Hiperhivatkozs"/>
          </w:rPr>
          <w:t>https://docs.unity3d.com/Packages/com.unity.testframework.performance@2.4/manual/index.html</w:t>
        </w:r>
      </w:hyperlink>
      <w:r w:rsidR="00875D74">
        <w:rPr>
          <w:rStyle w:val="Hiperhivatkozs"/>
        </w:rPr>
        <w:br/>
      </w:r>
      <w:r w:rsidR="00E027BE" w:rsidRPr="00875D74">
        <w:t>Acessed 2020.</w:t>
      </w:r>
      <w:r w:rsidR="00E027BE">
        <w:t>11.20</w:t>
      </w:r>
    </w:p>
    <w:p w14:paraId="7B951081" w14:textId="2ABED602" w:rsidR="00B50CAA" w:rsidRPr="004F48F3" w:rsidRDefault="00716D20" w:rsidP="004F48F3">
      <w:pPr>
        <w:pStyle w:val="Irodalomjegyzksor"/>
        <w:rPr>
          <w:rStyle w:val="Hiperhivatkozs"/>
          <w:color w:val="auto"/>
          <w:u w:val="none"/>
        </w:rP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59" w:history="1">
        <w:r w:rsidR="00A15F8A" w:rsidRPr="00A15F8A">
          <w:rPr>
            <w:rStyle w:val="Hiperhivatkozs"/>
          </w:rPr>
          <w:t>https://blogs.unity3d.com/2018/09/25/performance-benchmarking-in-unity-how-to-get-started/</w:t>
        </w:r>
      </w:hyperlink>
      <w:r w:rsidR="00875D74">
        <w:rPr>
          <w:rStyle w:val="Hiperhivatkozs"/>
        </w:rPr>
        <w:br/>
      </w:r>
      <w:r w:rsidR="00875D74" w:rsidRPr="00875D74">
        <w:t>Acessed 2020.</w:t>
      </w:r>
      <w:r w:rsidR="00E027BE">
        <w:t>11</w:t>
      </w:r>
      <w:r w:rsidR="00875D74">
        <w:t>.</w:t>
      </w:r>
      <w:r w:rsidR="00E027BE">
        <w:t>21</w:t>
      </w:r>
    </w:p>
    <w:p w14:paraId="20A721FF" w14:textId="72B60ADA" w:rsidR="00B50CAA" w:rsidRDefault="00EB7B89" w:rsidP="00875D74">
      <w:pPr>
        <w:pStyle w:val="Irodalomjegyzksor"/>
      </w:pPr>
      <w:r w:rsidRPr="00EB7B89">
        <w:rPr>
          <w:rStyle w:val="Hiperhivatkozs"/>
          <w:color w:val="auto"/>
          <w:u w:val="none"/>
        </w:rPr>
        <w:t>Valentin Simonov</w:t>
      </w:r>
      <w:r w:rsidR="004F48F3">
        <w:rPr>
          <w:rStyle w:val="Hiperhivatkozs"/>
          <w:color w:val="auto"/>
          <w:u w:val="none"/>
        </w:rPr>
        <w:t xml:space="preserve">, </w:t>
      </w:r>
      <w:r w:rsidRPr="00EB7B89">
        <w:rPr>
          <w:rStyle w:val="Hiperhivatkozs"/>
          <w:i/>
          <w:iCs/>
          <w:color w:val="auto"/>
          <w:u w:val="none"/>
        </w:rPr>
        <w:t>10000 Update() calls</w:t>
      </w:r>
      <w:r w:rsidR="00875D74">
        <w:rPr>
          <w:rStyle w:val="Hiperhivatkozs"/>
          <w:color w:val="auto"/>
          <w:u w:val="none"/>
        </w:rPr>
        <w:br/>
      </w:r>
      <w:hyperlink r:id="rId60" w:history="1">
        <w:r w:rsidR="00875D74" w:rsidRPr="00875D74">
          <w:rPr>
            <w:rStyle w:val="Hiperhivatkozs"/>
          </w:rPr>
          <w:t>https://blogs.unity3d.com/2015/12/23/1k-update-calls/</w:t>
        </w:r>
      </w:hyperlink>
      <w:r w:rsidR="004F48F3">
        <w:rPr>
          <w:rStyle w:val="Hiperhivatkozs"/>
          <w:color w:val="auto"/>
          <w:u w:val="none"/>
        </w:rPr>
        <w:br/>
      </w:r>
      <w:r w:rsidR="00875D74" w:rsidRPr="00875D74">
        <w:t>Acessed 2020.</w:t>
      </w:r>
      <w:r w:rsidR="00E027BE">
        <w:t>11</w:t>
      </w:r>
      <w:r w:rsidR="00875D74">
        <w:t>.</w:t>
      </w:r>
      <w:r w:rsidR="00E027BE">
        <w:t>25</w:t>
      </w:r>
    </w:p>
    <w:p w14:paraId="5278A6B4" w14:textId="520D0F4F" w:rsidR="006926B2" w:rsidRDefault="00A73604" w:rsidP="006926B2">
      <w:pPr>
        <w:pStyle w:val="Irodalomjegyzksor"/>
      </w:pPr>
      <w:r w:rsidRPr="00BD271E">
        <w:lastRenderedPageBreak/>
        <w:t>Harry Alisavakis</w:t>
      </w:r>
      <w:r>
        <w:t xml:space="preserve">, </w:t>
      </w:r>
      <w:r w:rsidRPr="00A73604">
        <w:rPr>
          <w:i/>
          <w:iCs/>
        </w:rPr>
        <w:t>Stylized water shading</w:t>
      </w:r>
      <w:r w:rsidRPr="00A73604">
        <w:br/>
      </w:r>
      <w:hyperlink r:id="rId61" w:history="1">
        <w:r w:rsidRPr="00A13BDE">
          <w:rPr>
            <w:rStyle w:val="Hiperhivatkozs"/>
          </w:rPr>
          <w:t>https://halisavakis.com/my-take-on-shaders-stylized-water-shader/</w:t>
        </w:r>
      </w:hyperlink>
      <w:r w:rsidR="006926B2">
        <w:br/>
      </w:r>
      <w:r w:rsidR="006926B2" w:rsidRPr="00875D74">
        <w:t>Acessed 2020.</w:t>
      </w:r>
      <w:r w:rsidR="006926B2">
        <w:t>11.28</w:t>
      </w:r>
    </w:p>
    <w:p w14:paraId="5A112CC1" w14:textId="319E71AC" w:rsidR="00FC74BD" w:rsidRDefault="00FC74BD" w:rsidP="006926B2">
      <w:pPr>
        <w:pStyle w:val="Irodalomjegyzksor"/>
      </w:pPr>
      <w:r w:rsidRPr="00FC74BD">
        <w:t>William Armstrong</w:t>
      </w:r>
      <w:r>
        <w:t xml:space="preserve">, </w:t>
      </w:r>
      <w:r w:rsidRPr="00FC74BD">
        <w:t>Optimizing the Hierarchy</w:t>
      </w:r>
      <w:r w:rsidR="00E85061">
        <w:br/>
      </w:r>
      <w:hyperlink r:id="rId62" w:history="1">
        <w:r w:rsidR="00E85061" w:rsidRPr="00E85061">
          <w:rPr>
            <w:rStyle w:val="Hiperhivatkozs"/>
          </w:rPr>
          <w:t>https://blogs.unity3d.com/2017/06/29/best-practices-from-the-spotlight-team-optimizing-the-hierarchy/</w:t>
        </w:r>
      </w:hyperlink>
      <w:r w:rsidR="00E85061">
        <w:br/>
      </w:r>
      <w:r w:rsidR="00E85061" w:rsidRPr="00875D74">
        <w:t>Acessed 2020.</w:t>
      </w:r>
      <w:r w:rsidR="00E85061">
        <w:t>11.30.</w:t>
      </w:r>
    </w:p>
    <w:sectPr w:rsidR="00FC74BD"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8B27C" w14:textId="77777777" w:rsidR="00963478" w:rsidRDefault="00963478">
      <w:r>
        <w:separator/>
      </w:r>
    </w:p>
  </w:endnote>
  <w:endnote w:type="continuationSeparator" w:id="0">
    <w:p w14:paraId="1CA77532" w14:textId="77777777" w:rsidR="00963478" w:rsidRDefault="00963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1B7B74" w:rsidRDefault="001B7B7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1B7B74" w:rsidRDefault="001B7B74"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8EEC3" w14:textId="77777777" w:rsidR="00963478" w:rsidRDefault="00963478" w:rsidP="00596D57">
      <w:pPr>
        <w:ind w:firstLine="142"/>
      </w:pPr>
      <w:r>
        <w:separator/>
      </w:r>
    </w:p>
  </w:footnote>
  <w:footnote w:type="continuationSeparator" w:id="0">
    <w:p w14:paraId="1B7BCE61" w14:textId="77777777" w:rsidR="00963478" w:rsidRDefault="00963478">
      <w:r>
        <w:continuationSeparator/>
      </w:r>
    </w:p>
  </w:footnote>
  <w:footnote w:id="1">
    <w:p w14:paraId="6241B43A" w14:textId="4F5BE0DA" w:rsidR="001B7B74" w:rsidRPr="008F49BF" w:rsidRDefault="001B7B74"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1B7B74" w:rsidRPr="00BA403D" w:rsidRDefault="001B7B74"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1B7B74" w:rsidRPr="0005353F" w:rsidRDefault="001B7B74" w:rsidP="0005353F">
      <w:pPr>
        <w:pStyle w:val="Lbjegyzetszveg"/>
        <w:ind w:firstLine="142"/>
        <w:rPr>
          <w:lang w:val="hu-HU"/>
        </w:rPr>
      </w:pPr>
      <w:r>
        <w:rPr>
          <w:rStyle w:val="Lbjegyzet-hivatkozs"/>
        </w:rPr>
        <w:footnoteRef/>
      </w:r>
      <w:r>
        <w:rPr>
          <w:lang w:val="hu-HU"/>
        </w:rPr>
        <w:t xml:space="preserve"> A story can not be marked as verified till it does not fulfill all the requirements listed in it</w:t>
      </w:r>
    </w:p>
  </w:footnote>
  <w:footnote w:id="4">
    <w:p w14:paraId="5E569F48" w14:textId="2B2772A0" w:rsidR="001B7B74" w:rsidRPr="003263EA" w:rsidRDefault="001B7B74"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1B7B74" w:rsidRPr="001A7527" w:rsidRDefault="001B7B74"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1B7B74" w:rsidRPr="001F1B02" w:rsidRDefault="001B7B74"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1B7B74" w:rsidRPr="00C40AC6" w:rsidRDefault="001B7B74"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1B7B74" w:rsidRPr="00B8051F" w:rsidRDefault="001B7B74"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1B7B74" w:rsidRPr="00003701" w:rsidRDefault="001B7B74"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1B7B74" w:rsidRPr="002006BB" w:rsidRDefault="001B7B74"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1B7B74" w:rsidRPr="00127AFB" w:rsidRDefault="001B7B74"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ystem, is a data-oriented design view opposite to Unitys’s standard object-oriented one with GameObjects and Components</w:t>
      </w:r>
    </w:p>
  </w:footnote>
  <w:footnote w:id="12">
    <w:p w14:paraId="5AC1608B" w14:textId="465B9799" w:rsidR="001B7B74" w:rsidRPr="004372CC" w:rsidRDefault="001B7B74" w:rsidP="00647975">
      <w:pPr>
        <w:pStyle w:val="Lbjegyzetszveg"/>
        <w:ind w:firstLine="142"/>
        <w:rPr>
          <w:lang w:val="hu-HU"/>
        </w:rPr>
      </w:pPr>
      <w:bookmarkStart w:id="12"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12"/>
      <w:r>
        <w:rPr>
          <w:lang w:val="hu-HU"/>
        </w:rPr>
        <w:t>and user-friendly</w:t>
      </w:r>
    </w:p>
  </w:footnote>
  <w:footnote w:id="13">
    <w:p w14:paraId="43C1319F" w14:textId="0D4ADE44" w:rsidR="001B7B74" w:rsidRPr="00647975" w:rsidRDefault="001B7B74"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1B7B74" w:rsidRPr="00FF3E92" w:rsidRDefault="001B7B74" w:rsidP="00E27EDD">
      <w:pPr>
        <w:pStyle w:val="Lbjegyzetszveg"/>
        <w:spacing w:after="0"/>
        <w:ind w:left="142" w:firstLine="0"/>
        <w:rPr>
          <w:lang w:val="hu-HU"/>
        </w:rPr>
      </w:pPr>
      <w:r>
        <w:rPr>
          <w:rStyle w:val="Lbjegyzet-hivatkozs"/>
        </w:rPr>
        <w:footnoteRef/>
      </w:r>
      <w:r>
        <w:rPr>
          <w:b/>
          <w:bCs/>
          <w:lang w:val="hu-HU"/>
        </w:rPr>
        <w:t xml:space="preserve"> </w:t>
      </w:r>
      <w:r w:rsidRPr="00FF3E92">
        <w:rPr>
          <w:b/>
          <w:bCs/>
          <w:lang w:val="hu-HU"/>
        </w:rPr>
        <w:t>F</w:t>
      </w:r>
      <w:r>
        <w:rPr>
          <w:lang w:val="hu-HU"/>
        </w:rPr>
        <w:t>irst-</w:t>
      </w:r>
      <w:r w:rsidRPr="00FF3E92">
        <w:rPr>
          <w:b/>
          <w:bCs/>
          <w:lang w:val="hu-HU"/>
        </w:rPr>
        <w:t>p</w:t>
      </w:r>
      <w:r>
        <w:rPr>
          <w:lang w:val="hu-HU"/>
        </w:rPr>
        <w:t xml:space="preserve">erson </w:t>
      </w:r>
      <w:r w:rsidRPr="00FF3E92">
        <w:rPr>
          <w:b/>
          <w:bCs/>
          <w:lang w:val="hu-HU"/>
        </w:rPr>
        <w:t>s</w:t>
      </w:r>
      <w:r>
        <w:rPr>
          <w:lang w:val="hu-HU"/>
        </w:rPr>
        <w:t>hooter is</w:t>
      </w:r>
      <w:r w:rsidRPr="00FF3E92">
        <w:rPr>
          <w:lang w:val="hu-HU"/>
        </w:rPr>
        <w:t xml:space="preserve"> a game genre centered</w:t>
      </w:r>
      <w:r>
        <w:rPr>
          <w:lang w:val="hu-HU"/>
        </w:rPr>
        <w:t xml:space="preserve"> on</w:t>
      </w:r>
      <w:r w:rsidRPr="00FF3E92">
        <w:rPr>
          <w:lang w:val="hu-HU"/>
        </w:rPr>
        <w:t xml:space="preserve"> weapon in a first-person perspective</w:t>
      </w:r>
      <w:r>
        <w:rPr>
          <w:lang w:val="hu-HU"/>
        </w:rPr>
        <w:t>, so the player can experience the action throught the eyes of the protagonist</w:t>
      </w:r>
    </w:p>
  </w:footnote>
  <w:footnote w:id="15">
    <w:p w14:paraId="7BE7A0A7" w14:textId="746A95C6" w:rsidR="001B7B74" w:rsidRPr="002C08D8" w:rsidRDefault="001B7B74"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 is a type of application which simulates an environment around the user</w:t>
      </w:r>
    </w:p>
  </w:footnote>
  <w:footnote w:id="16">
    <w:p w14:paraId="56511BDA" w14:textId="3355D520" w:rsidR="001B7B74" w:rsidRPr="002C08D8" w:rsidRDefault="001B7B74"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 is a type of application which combines the simulated environment with the user’s own environment allowing interactions between them</w:t>
      </w:r>
    </w:p>
  </w:footnote>
  <w:footnote w:id="17">
    <w:p w14:paraId="68A99974" w14:textId="361C5998" w:rsidR="001B7B74" w:rsidRPr="002C08D8" w:rsidRDefault="001B7B74"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 is a type of application which projects part of the digital world over the real world</w:t>
      </w:r>
    </w:p>
  </w:footnote>
  <w:footnote w:id="18">
    <w:p w14:paraId="059737FC" w14:textId="440034F8" w:rsidR="001B7B74" w:rsidRPr="00E217C4" w:rsidRDefault="001B7B74" w:rsidP="00A666A6">
      <w:pPr>
        <w:pStyle w:val="Lbjegyzetszveg"/>
        <w:spacing w:after="0"/>
        <w:ind w:firstLine="0"/>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etail is a common solution to reduce graphical complexity of objects further away from the camera</w:t>
      </w:r>
    </w:p>
  </w:footnote>
  <w:footnote w:id="19">
    <w:p w14:paraId="366AF0AD" w14:textId="4B481175" w:rsidR="001B7B74" w:rsidRPr="00CA022C" w:rsidRDefault="001B7B74" w:rsidP="00CA022C">
      <w:pPr>
        <w:pStyle w:val="Lbjegyzetszveg"/>
        <w:spacing w:after="0"/>
        <w:ind w:firstLine="142"/>
        <w:rPr>
          <w:lang w:val="hu-HU"/>
        </w:rPr>
      </w:pPr>
      <w:r>
        <w:rPr>
          <w:rStyle w:val="Lbjegyzet-hivatkozs"/>
        </w:rPr>
        <w:footnoteRef/>
      </w:r>
      <w:r>
        <w:t xml:space="preserve"> </w:t>
      </w:r>
      <w:r>
        <w:rPr>
          <w:lang w:val="hu-HU"/>
        </w:rPr>
        <w:t>A type of change in a software system that potentially causes other parts of the system to fail.</w:t>
      </w:r>
    </w:p>
  </w:footnote>
  <w:footnote w:id="20">
    <w:p w14:paraId="7EA938A7" w14:textId="77777777" w:rsidR="001B7B74" w:rsidRPr="00351D8E" w:rsidRDefault="001B7B74"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21">
    <w:p w14:paraId="3CEF65C4" w14:textId="77777777" w:rsidR="001B7B74" w:rsidRPr="001451F7" w:rsidRDefault="001B7B74"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2">
    <w:p w14:paraId="1BAE924C" w14:textId="77777777" w:rsidR="001B7B74" w:rsidRPr="00313041" w:rsidRDefault="001B7B74"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38F913AD" w:rsidR="001B7B74" w:rsidRPr="00313041" w:rsidRDefault="001B7B74"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t>[8]</w:t>
      </w:r>
      <w:r>
        <w:fldChar w:fldCharType="end"/>
      </w:r>
    </w:p>
  </w:footnote>
  <w:footnote w:id="24">
    <w:p w14:paraId="4BD200D9" w14:textId="2F9E573B" w:rsidR="001B7B74" w:rsidRPr="00B42673" w:rsidRDefault="001B7B74" w:rsidP="00BF181F">
      <w:pPr>
        <w:pStyle w:val="Lbjegyzetszveg"/>
        <w:spacing w:after="0"/>
        <w:ind w:left="142" w:firstLine="0"/>
        <w:rPr>
          <w:lang w:val="hu-HU"/>
        </w:rPr>
      </w:pPr>
      <w:r>
        <w:rPr>
          <w:rStyle w:val="Lbjegyzet-hivatkozs"/>
        </w:rPr>
        <w:footnoteRef/>
      </w:r>
      <w:r>
        <w:t xml:space="preserve"> </w:t>
      </w:r>
      <w:r>
        <w:rPr>
          <w:lang w:val="hu-HU"/>
        </w:rPr>
        <w:t xml:space="preserve">Programming paradigms are a way to classify programming languages based on their features. </w:t>
      </w:r>
      <w:r>
        <w:rPr>
          <w:lang w:val="hu-HU"/>
        </w:rPr>
        <w:br/>
        <w:t>E.g. C# is an imperative, declarative, functional, object-oriented and component-oriented language.</w:t>
      </w:r>
    </w:p>
  </w:footnote>
  <w:footnote w:id="25">
    <w:p w14:paraId="18609E43" w14:textId="17A09CA3" w:rsidR="001B7B74" w:rsidRPr="006E44A9" w:rsidRDefault="001B7B74"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1B7B74" w:rsidRPr="00C22135" w:rsidRDefault="001B7B74"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1B7B74" w:rsidRPr="0018627E" w:rsidRDefault="001B7B74"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r w:rsidRPr="0018627E">
        <w:rPr>
          <w:b/>
          <w:bCs/>
          <w:lang w:val="hu-HU"/>
        </w:rPr>
        <w:t>I</w:t>
      </w:r>
      <w:r w:rsidRPr="0018627E">
        <w:rPr>
          <w:lang w:val="hu-HU"/>
        </w:rPr>
        <w:t xml:space="preserve">ntermediate </w:t>
      </w:r>
      <w:r w:rsidRPr="0018627E">
        <w:rPr>
          <w:b/>
          <w:bCs/>
          <w:lang w:val="hu-HU"/>
        </w:rPr>
        <w:t>L</w:t>
      </w:r>
      <w:r w:rsidRPr="0018627E">
        <w:rPr>
          <w:lang w:val="hu-HU"/>
        </w:rPr>
        <w:t>anguage</w:t>
      </w:r>
    </w:p>
  </w:footnote>
  <w:footnote w:id="28">
    <w:p w14:paraId="5E247CEC" w14:textId="11ACA11E" w:rsidR="001B7B74" w:rsidRPr="00FD523B" w:rsidRDefault="001B7B74"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1B7B74" w:rsidRPr="007159E1" w:rsidRDefault="001B7B74" w:rsidP="00C75D30">
      <w:pPr>
        <w:pStyle w:val="Lbjegyzetszveg"/>
        <w:spacing w:after="0"/>
        <w:ind w:left="142" w:firstLine="0"/>
        <w:rPr>
          <w:lang w:val="hu-HU"/>
        </w:rPr>
      </w:pPr>
      <w:r>
        <w:rPr>
          <w:rStyle w:val="Lbjegyzet-hivatkozs"/>
        </w:rPr>
        <w:footnoteRef/>
      </w:r>
      <w:r>
        <w:t xml:space="preserve"> </w:t>
      </w:r>
      <w:r>
        <w:rPr>
          <w:lang w:val="hu-HU"/>
        </w:rPr>
        <w:t>Heap is the portion of the memory where the dynamically allocated memory resides.</w:t>
      </w:r>
    </w:p>
  </w:footnote>
  <w:footnote w:id="30">
    <w:p w14:paraId="374E272D" w14:textId="312EE9B8" w:rsidR="001B7B74" w:rsidRPr="00C75D30" w:rsidRDefault="001B7B74"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1B7B74" w:rsidRPr="00404E7F" w:rsidRDefault="001B7B74" w:rsidP="0010222E">
      <w:pPr>
        <w:pStyle w:val="Lbjegyzetszveg"/>
        <w:spacing w:after="0"/>
        <w:ind w:firstLine="142"/>
        <w:rPr>
          <w:lang w:val="hu-HU"/>
        </w:rPr>
      </w:pPr>
      <w:r>
        <w:rPr>
          <w:rStyle w:val="Lbjegyzet-hivatkozs"/>
        </w:rPr>
        <w:footnoteRef/>
      </w:r>
      <w:r>
        <w:t xml:space="preserve"> Stack is an array of memory in a LIFO (Last In First Out) structure.</w:t>
      </w:r>
    </w:p>
  </w:footnote>
  <w:footnote w:id="32">
    <w:p w14:paraId="38EE3BA0" w14:textId="0556C02F" w:rsidR="001B7B74" w:rsidRPr="0010222E" w:rsidRDefault="001B7B74" w:rsidP="0010222E">
      <w:pPr>
        <w:pStyle w:val="Lbjegyzetszveg"/>
        <w:ind w:firstLine="142"/>
        <w:rPr>
          <w:lang w:val="hu-HU"/>
        </w:rPr>
      </w:pPr>
      <w:r>
        <w:rPr>
          <w:rStyle w:val="Lbjegyzet-hivatkozs"/>
        </w:rPr>
        <w:footnoteRef/>
      </w:r>
      <w:r>
        <w:t xml:space="preserve"> Boxing is when the CLR wraps a value type inside a </w:t>
      </w:r>
      <w:r w:rsidRPr="00391F2D">
        <w:rPr>
          <w:rFonts w:ascii="Consolas" w:hAnsi="Consolas"/>
          <w:sz w:val="18"/>
          <w:szCs w:val="18"/>
        </w:rPr>
        <w:t>System.Object</w:t>
      </w:r>
      <w:r>
        <w:t xml:space="preserve"> instance and stores it on the heap.</w:t>
      </w:r>
    </w:p>
  </w:footnote>
  <w:footnote w:id="33">
    <w:p w14:paraId="019B8391" w14:textId="37C6F162" w:rsidR="001B7B74" w:rsidRPr="00554A61" w:rsidRDefault="001B7B74" w:rsidP="00554A61">
      <w:pPr>
        <w:pStyle w:val="Lbjegyzetszveg"/>
        <w:ind w:firstLine="142"/>
        <w:rPr>
          <w:lang w:val="hu-HU"/>
        </w:rPr>
      </w:pPr>
      <w:r>
        <w:rPr>
          <w:rStyle w:val="Lbjegyzet-hivatkozs"/>
        </w:rPr>
        <w:footnoteRef/>
      </w:r>
      <w:r>
        <w:t xml:space="preserve"> int, long, float, double, bool, char, enum etc.</w:t>
      </w:r>
    </w:p>
  </w:footnote>
  <w:footnote w:id="34">
    <w:p w14:paraId="5C102403" w14:textId="3A98422E" w:rsidR="001B7B74" w:rsidRPr="00C37CDF" w:rsidRDefault="001B7B74" w:rsidP="00475E79">
      <w:pPr>
        <w:pStyle w:val="Lbjegyzetszveg"/>
        <w:ind w:left="142" w:firstLine="0"/>
        <w:rPr>
          <w:lang w:val="hu-HU"/>
        </w:rPr>
      </w:pPr>
      <w:r>
        <w:rPr>
          <w:rStyle w:val="Lbjegyzet-hivatkozs"/>
        </w:rPr>
        <w:footnoteRef/>
      </w:r>
      <w:r>
        <w:t xml:space="preserve"> </w:t>
      </w:r>
      <w:r>
        <w:rPr>
          <w:lang w:val="hu-HU"/>
        </w:rPr>
        <w:t>Marshalling is the process of transforming an object’s memory layout into another suitable memory layout for transmission. In C# it is usually reffered to converting managed types to unmanaged ones.</w:t>
      </w:r>
    </w:p>
  </w:footnote>
  <w:footnote w:id="35">
    <w:p w14:paraId="7B287D9D" w14:textId="758FAB57" w:rsidR="001B7B74" w:rsidRPr="00845DAD" w:rsidRDefault="001B7B74" w:rsidP="00407897">
      <w:pPr>
        <w:pStyle w:val="Lbjegyzetszveg"/>
        <w:spacing w:after="0"/>
        <w:ind w:left="142" w:firstLine="0"/>
        <w:rPr>
          <w:lang w:val="hu-HU"/>
        </w:rPr>
      </w:pPr>
      <w:r>
        <w:rPr>
          <w:rStyle w:val="Lbjegyzet-hivatkozs"/>
        </w:rPr>
        <w:footnoteRef/>
      </w:r>
      <w:r>
        <w:t xml:space="preserve"> </w:t>
      </w:r>
      <w:r>
        <w:rPr>
          <w:lang w:val="hu-HU"/>
        </w:rPr>
        <w:t>Blittable types are data types which memory representation is the same in both managed and unmanaged memory therefore requiring no marshalling. Some well-known blittable types are byte, int, float, double.</w:t>
      </w:r>
    </w:p>
  </w:footnote>
  <w:footnote w:id="36">
    <w:p w14:paraId="6E16F3DF" w14:textId="17965BBB" w:rsidR="001B7B74" w:rsidRPr="00384B49" w:rsidRDefault="001B7B74" w:rsidP="00384B49">
      <w:pPr>
        <w:pStyle w:val="Lbjegyzetszveg"/>
        <w:ind w:firstLine="142"/>
        <w:rPr>
          <w:lang w:val="hu-HU"/>
        </w:rPr>
      </w:pPr>
      <w:r>
        <w:rPr>
          <w:rStyle w:val="Lbjegyzet-hivatkozs"/>
        </w:rPr>
        <w:footnoteRef/>
      </w:r>
      <w:r>
        <w:t xml:space="preserve"> </w:t>
      </w:r>
      <w:r w:rsidRPr="00384B49">
        <w:rPr>
          <w:b/>
          <w:bCs/>
          <w:lang w:val="hu-HU"/>
        </w:rPr>
        <w:t>A</w:t>
      </w:r>
      <w:r>
        <w:rPr>
          <w:lang w:val="hu-HU"/>
        </w:rPr>
        <w:t>head-</w:t>
      </w:r>
      <w:r w:rsidRPr="00384B49">
        <w:rPr>
          <w:b/>
          <w:bCs/>
          <w:lang w:val="hu-HU"/>
        </w:rPr>
        <w:t>o</w:t>
      </w:r>
      <w:r>
        <w:rPr>
          <w:lang w:val="hu-HU"/>
        </w:rPr>
        <w:t>f-</w:t>
      </w:r>
      <w:r w:rsidRPr="00384B49">
        <w:rPr>
          <w:b/>
          <w:bCs/>
          <w:lang w:val="hu-HU"/>
        </w:rPr>
        <w:t>t</w:t>
      </w:r>
      <w:r>
        <w:rPr>
          <w:lang w:val="hu-HU"/>
        </w:rPr>
        <w:t>ime compilers compile the code into static libraries that can be then directly executed on the target architecture without the need of dynamic compilation like in the case of a JIT compiler.</w:t>
      </w:r>
    </w:p>
  </w:footnote>
  <w:footnote w:id="37">
    <w:p w14:paraId="14052C54" w14:textId="2ACAB883" w:rsidR="001B7B74" w:rsidRPr="00E4289B" w:rsidRDefault="001B7B74"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1B7B74" w:rsidRPr="00725D8E" w:rsidRDefault="001B7B74"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1B7B74" w:rsidRPr="003D236D" w:rsidRDefault="001B7B74"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1B7B74" w:rsidRPr="007B6D90" w:rsidRDefault="001B7B74" w:rsidP="00B05264">
      <w:pPr>
        <w:pStyle w:val="Lbjegyzetszveg"/>
        <w:spacing w:after="0"/>
        <w:ind w:firstLine="142"/>
        <w:rPr>
          <w:lang w:val="hu-HU"/>
        </w:rPr>
      </w:pPr>
      <w:r>
        <w:rPr>
          <w:rStyle w:val="Lbjegyzet-hivatkozs"/>
        </w:rPr>
        <w:footnoteRef/>
      </w:r>
      <w:r>
        <w:t xml:space="preserve"> </w:t>
      </w:r>
      <w:r>
        <w:rPr>
          <w:lang w:val="hu-HU"/>
        </w:rPr>
        <w:t>Editor loop in the profiler is the editor related overheads like drawing the hierarchy, inspector view etc.</w:t>
      </w:r>
    </w:p>
  </w:footnote>
  <w:footnote w:id="41">
    <w:p w14:paraId="596849F5" w14:textId="4E88D110" w:rsidR="001B7B74" w:rsidRPr="00A67FE7" w:rsidRDefault="001B7B74" w:rsidP="00B05264">
      <w:pPr>
        <w:pStyle w:val="Lbjegyzetszveg"/>
        <w:ind w:left="142" w:firstLine="0"/>
        <w:rPr>
          <w:lang w:val="hu-HU"/>
        </w:rPr>
      </w:pPr>
      <w:r>
        <w:rPr>
          <w:rStyle w:val="Lbjegyzet-hivatkozs"/>
        </w:rPr>
        <w:footnoteRef/>
      </w:r>
      <w:r>
        <w:t xml:space="preserve"> </w:t>
      </w:r>
      <w:r>
        <w:rPr>
          <w:lang w:val="hu-HU"/>
        </w:rPr>
        <w:t>The Other category in the CPU module are mostly engine related updates, like coroutine manager updates, render pipeline handlers etc.</w:t>
      </w:r>
    </w:p>
  </w:footnote>
  <w:footnote w:id="42">
    <w:p w14:paraId="6D3E5009" w14:textId="11088DD5" w:rsidR="001B7B74" w:rsidRPr="004F76AC" w:rsidRDefault="001B7B74" w:rsidP="00F0688A">
      <w:pPr>
        <w:pStyle w:val="Lbjegyzetszveg"/>
        <w:spacing w:after="0"/>
        <w:ind w:left="142" w:firstLine="0"/>
        <w:rPr>
          <w:lang w:val="hu-HU"/>
        </w:rPr>
      </w:pPr>
      <w:r>
        <w:rPr>
          <w:rStyle w:val="Lbjegyzet-hivatkozs"/>
        </w:rPr>
        <w:footnoteRef/>
      </w:r>
      <w:r>
        <w:t xml:space="preserve"> </w:t>
      </w:r>
      <w:r>
        <w:rPr>
          <w:lang w:val="hu-HU"/>
        </w:rPr>
        <w:t>The</w:t>
      </w:r>
      <w:r w:rsidRPr="00D97761">
        <w:rPr>
          <w:lang w:val="hu-HU"/>
        </w:rPr>
        <w:t xml:space="preserve"> process of putting </w:t>
      </w:r>
      <w:r>
        <w:rPr>
          <w:lang w:val="hu-HU"/>
        </w:rPr>
        <w:t>an expected load</w:t>
      </w:r>
      <w:r w:rsidRPr="00D97761">
        <w:rPr>
          <w:lang w:val="hu-HU"/>
        </w:rPr>
        <w:t xml:space="preserve"> on </w:t>
      </w:r>
      <w:r>
        <w:rPr>
          <w:lang w:val="hu-HU"/>
        </w:rPr>
        <w:t>the</w:t>
      </w:r>
      <w:r w:rsidRPr="00D97761">
        <w:rPr>
          <w:lang w:val="hu-HU"/>
        </w:rPr>
        <w:t xml:space="preserve"> system and </w:t>
      </w:r>
      <w:r>
        <w:rPr>
          <w:lang w:val="hu-HU"/>
        </w:rPr>
        <w:t xml:space="preserve">then </w:t>
      </w:r>
      <w:r w:rsidRPr="00D97761">
        <w:rPr>
          <w:lang w:val="hu-HU"/>
        </w:rPr>
        <w:t>measuring its response</w:t>
      </w:r>
      <w:r>
        <w:rPr>
          <w:lang w:val="hu-HU"/>
        </w:rPr>
        <w:t>.</w:t>
      </w:r>
    </w:p>
  </w:footnote>
  <w:footnote w:id="43">
    <w:p w14:paraId="6DDBF00C" w14:textId="63FC1CC1" w:rsidR="001B7B74" w:rsidRPr="00D97761" w:rsidRDefault="001B7B74" w:rsidP="00D97761">
      <w:pPr>
        <w:pStyle w:val="Lbjegyzetszveg"/>
        <w:spacing w:after="0"/>
        <w:ind w:left="142" w:firstLine="0"/>
        <w:rPr>
          <w:lang w:val="hu-HU"/>
        </w:rPr>
      </w:pPr>
      <w:r>
        <w:rPr>
          <w:rStyle w:val="Lbjegyzet-hivatkozs"/>
        </w:rPr>
        <w:footnoteRef/>
      </w:r>
      <w:r>
        <w:t xml:space="preserve"> The process of intense testing in order to determine the stability of the system. In game development mostly servers are stress tested and not the game itself.</w:t>
      </w:r>
    </w:p>
  </w:footnote>
  <w:footnote w:id="44">
    <w:p w14:paraId="68A47875" w14:textId="0A6BD8B7" w:rsidR="001B7B74" w:rsidRPr="00D97761" w:rsidRDefault="001B7B74" w:rsidP="00D97761">
      <w:pPr>
        <w:pStyle w:val="Lbjegyzetszveg"/>
        <w:spacing w:after="0"/>
        <w:ind w:left="142" w:firstLine="0"/>
        <w:rPr>
          <w:lang w:val="hu-HU"/>
        </w:rPr>
      </w:pPr>
      <w:r>
        <w:rPr>
          <w:rStyle w:val="Lbjegyzet-hivatkozs"/>
        </w:rPr>
        <w:footnoteRef/>
      </w:r>
      <w:r>
        <w:t xml:space="preserve"> The process of testing the performance with various hardware and system configurations.</w:t>
      </w:r>
    </w:p>
  </w:footnote>
  <w:footnote w:id="45">
    <w:p w14:paraId="3A5EE055" w14:textId="48D99969" w:rsidR="001B7B74" w:rsidRPr="004246C0" w:rsidRDefault="001B7B74" w:rsidP="00CC6998">
      <w:pPr>
        <w:pStyle w:val="Lbjegyzetszveg"/>
        <w:spacing w:after="0"/>
        <w:ind w:left="142" w:firstLine="0"/>
        <w:rPr>
          <w:lang w:val="hu-HU"/>
        </w:rPr>
      </w:pPr>
      <w:r>
        <w:rPr>
          <w:rStyle w:val="Lbjegyzet-hivatkozs"/>
        </w:rPr>
        <w:footnoteRef/>
      </w:r>
      <w:r>
        <w:t xml:space="preserve"> </w:t>
      </w:r>
      <w:r w:rsidRPr="004F76AC">
        <w:rPr>
          <w:b/>
          <w:bCs/>
        </w:rPr>
        <w:t>A</w:t>
      </w:r>
      <w:r>
        <w:t xml:space="preserve">rrange </w:t>
      </w:r>
      <w:r w:rsidRPr="004F76AC">
        <w:rPr>
          <w:b/>
          <w:bCs/>
        </w:rPr>
        <w:t>A</w:t>
      </w:r>
      <w:r>
        <w:t xml:space="preserve">ct </w:t>
      </w:r>
      <w:r w:rsidRPr="004F76AC">
        <w:rPr>
          <w:b/>
          <w:bCs/>
        </w:rPr>
        <w:t>A</w:t>
      </w:r>
      <w:r>
        <w:t>ssert is a software industry standard testing pattern. In arrange we setup the test’s prerequisites, in act we do the main action from the point of the test and finally in the assert section we check if the results are indeed the expected results. This pattern greatly helps readability.</w:t>
      </w:r>
    </w:p>
  </w:footnote>
  <w:footnote w:id="46">
    <w:p w14:paraId="1940B3D6" w14:textId="45B6ACAD" w:rsidR="001B7B74" w:rsidRPr="00344CCB" w:rsidRDefault="001B7B74"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t>developers</w:t>
      </w:r>
      <w:r w:rsidRPr="00344CCB">
        <w:t xml:space="preserve"> to test their code in both Edit and Play Mode</w:t>
      </w:r>
      <w:r>
        <w:t xml:space="preserve"> </w:t>
      </w:r>
      <w:r w:rsidRPr="00344CCB">
        <w:t>and also on target platforms such as Standalone, Android, iOS, etc.</w:t>
      </w:r>
    </w:p>
  </w:footnote>
  <w:footnote w:id="47">
    <w:p w14:paraId="0FBE2DC5" w14:textId="1753E4EE" w:rsidR="001B7B74" w:rsidRPr="00EA4427" w:rsidRDefault="001B7B74" w:rsidP="00AD4386">
      <w:pPr>
        <w:pStyle w:val="Lbjegyzetszveg"/>
        <w:spacing w:after="0"/>
        <w:ind w:left="142" w:firstLine="0"/>
        <w:rPr>
          <w:lang w:val="hu-HU"/>
        </w:rPr>
      </w:pPr>
      <w:r>
        <w:rPr>
          <w:rStyle w:val="Lbjegyzet-hivatkozs"/>
        </w:rPr>
        <w:footnoteRef/>
      </w:r>
      <w:r>
        <w:t xml:space="preserve"> Unit testing is a software testing method where individual areas of the software are tested.</w:t>
      </w:r>
      <w:r>
        <w:br/>
      </w:r>
      <w:hyperlink r:id="rId4" w:history="1">
        <w:r>
          <w:rPr>
            <w:rStyle w:val="Hiperhivatkozs"/>
          </w:rPr>
          <w:t>https://docs.microsoft.com/en-us/visualstudio/test/unit-test-basics?view=vs-2019</w:t>
        </w:r>
      </w:hyperlink>
    </w:p>
  </w:footnote>
  <w:footnote w:id="48">
    <w:p w14:paraId="786DE0A9" w14:textId="6F8F7D6C" w:rsidR="001B7B74" w:rsidRPr="006242F2" w:rsidRDefault="001B7B74" w:rsidP="006242F2">
      <w:pPr>
        <w:pStyle w:val="Lbjegyzetszveg"/>
        <w:spacing w:after="0"/>
        <w:ind w:firstLine="142"/>
        <w:rPr>
          <w:lang w:val="hu-HU"/>
        </w:rPr>
      </w:pPr>
      <w:r>
        <w:rPr>
          <w:rStyle w:val="Lbjegyzet-hivatkozs"/>
        </w:rPr>
        <w:footnoteRef/>
      </w:r>
      <w:r>
        <w:t xml:space="preserve"> A unit </w:t>
      </w:r>
      <w:r w:rsidRPr="006242F2">
        <w:t>testing framework for</w:t>
      </w:r>
      <w:r>
        <w:t xml:space="preserve"> </w:t>
      </w:r>
      <w:r w:rsidRPr="006242F2">
        <w:t>.</w:t>
      </w:r>
      <w:r>
        <w:t>NET,</w:t>
      </w:r>
      <w:r w:rsidRPr="006242F2">
        <w:t xml:space="preserve"> </w:t>
      </w:r>
      <w:r>
        <w:t>i</w:t>
      </w:r>
      <w:r w:rsidRPr="006242F2">
        <w:t>nitially ported from J</w:t>
      </w:r>
      <w:r>
        <w:t>U</w:t>
      </w:r>
      <w:r w:rsidRPr="006242F2">
        <w:t>nit</w:t>
      </w:r>
      <w:r>
        <w:t>. NUnit is part of the .NET Foundation</w:t>
      </w:r>
    </w:p>
  </w:footnote>
  <w:footnote w:id="49">
    <w:p w14:paraId="482A736F" w14:textId="3FED7A90" w:rsidR="001B7B74" w:rsidRPr="00AD4386" w:rsidRDefault="001B7B74" w:rsidP="00386F4B">
      <w:pPr>
        <w:pStyle w:val="Lbjegyzetszveg"/>
        <w:ind w:left="142" w:firstLine="0"/>
        <w:rPr>
          <w:lang w:val="hu-HU"/>
        </w:rPr>
      </w:pPr>
      <w:r>
        <w:rPr>
          <w:rStyle w:val="Lbjegyzet-hivatkozs"/>
        </w:rPr>
        <w:footnoteRef/>
      </w:r>
      <w:r>
        <w:t xml:space="preserve"> Warmup is mostly important in JIT based environments where the compiler can optimize the execution at runtime. Warmups can also help in non-JIT based environments to setup an optimal CPU cache etc.</w:t>
      </w:r>
    </w:p>
  </w:footnote>
  <w:footnote w:id="50">
    <w:p w14:paraId="7350A867" w14:textId="49399CF5" w:rsidR="001B7B74" w:rsidRPr="005F1ECC" w:rsidRDefault="001B7B74" w:rsidP="005F1ECC">
      <w:pPr>
        <w:pStyle w:val="Lbjegyzetszveg"/>
        <w:spacing w:after="0"/>
        <w:ind w:left="142" w:firstLine="0"/>
        <w:rPr>
          <w:lang w:val="hu-HU"/>
        </w:rPr>
      </w:pPr>
      <w:r>
        <w:rPr>
          <w:rStyle w:val="Lbjegyzet-hivatkozs"/>
        </w:rPr>
        <w:footnoteRef/>
      </w:r>
      <w:r>
        <w:t xml:space="preserve"> </w:t>
      </w:r>
      <w:r w:rsidRPr="00AA2BE0">
        <w:rPr>
          <w:b/>
          <w:bCs/>
        </w:rPr>
        <w:t>E</w:t>
      </w:r>
      <w:r w:rsidRPr="00AA2BE0">
        <w:t xml:space="preserve">xtensible </w:t>
      </w:r>
      <w:r w:rsidRPr="00AA2BE0">
        <w:rPr>
          <w:b/>
          <w:bCs/>
        </w:rPr>
        <w:t>M</w:t>
      </w:r>
      <w:r w:rsidRPr="00AA2BE0">
        <w:t xml:space="preserve">arkup </w:t>
      </w:r>
      <w:r w:rsidRPr="00AA2BE0">
        <w:rPr>
          <w:b/>
          <w:bCs/>
        </w:rPr>
        <w:t>L</w:t>
      </w:r>
      <w:r w:rsidRPr="00AA2BE0">
        <w:t>anguage</w:t>
      </w:r>
      <w:r>
        <w:t xml:space="preserve"> is both a human and machine-readable data-interchange file format.</w:t>
      </w:r>
    </w:p>
  </w:footnote>
  <w:footnote w:id="51">
    <w:p w14:paraId="1F3AD9D4" w14:textId="0E3BC9BA" w:rsidR="001B7B74" w:rsidRPr="005F1ECC" w:rsidRDefault="001B7B74" w:rsidP="005F1ECC">
      <w:pPr>
        <w:pStyle w:val="Lbjegyzetszveg"/>
        <w:ind w:left="142" w:firstLine="0"/>
        <w:rPr>
          <w:lang w:val="hu-HU"/>
        </w:rPr>
      </w:pPr>
      <w:r>
        <w:rPr>
          <w:rStyle w:val="Lbjegyzet-hivatkozs"/>
        </w:rPr>
        <w:footnoteRef/>
      </w:r>
      <w:r>
        <w:t xml:space="preserve"> </w:t>
      </w:r>
      <w:r w:rsidRPr="00CA2FD7">
        <w:rPr>
          <w:b/>
          <w:bCs/>
        </w:rPr>
        <w:t>J</w:t>
      </w:r>
      <w:r>
        <w:t>ava</w:t>
      </w:r>
      <w:r w:rsidRPr="00715EA5">
        <w:rPr>
          <w:b/>
          <w:bCs/>
        </w:rPr>
        <w:t>S</w:t>
      </w:r>
      <w:r>
        <w:t xml:space="preserve">cript </w:t>
      </w:r>
      <w:r w:rsidRPr="00174D96">
        <w:rPr>
          <w:b/>
          <w:bCs/>
        </w:rPr>
        <w:t>O</w:t>
      </w:r>
      <w:r>
        <w:t xml:space="preserve">bject </w:t>
      </w:r>
      <w:r w:rsidRPr="00174D96">
        <w:rPr>
          <w:b/>
          <w:bCs/>
        </w:rPr>
        <w:t>N</w:t>
      </w:r>
      <w:r>
        <w:t>otation, is both a human and machine-readable data-interchange file format.</w:t>
      </w:r>
    </w:p>
  </w:footnote>
  <w:footnote w:id="52">
    <w:p w14:paraId="57A263AA" w14:textId="2BB9708B" w:rsidR="001B7B74" w:rsidRPr="008C64CE" w:rsidRDefault="001B7B74" w:rsidP="00FC1514">
      <w:pPr>
        <w:pStyle w:val="Lbjegyzetszveg"/>
        <w:spacing w:after="0"/>
        <w:ind w:left="142" w:firstLine="0"/>
        <w:rPr>
          <w:lang w:val="hu-HU"/>
        </w:rPr>
      </w:pPr>
      <w:r>
        <w:rPr>
          <w:rStyle w:val="Lbjegyzet-hivatkozs"/>
        </w:rPr>
        <w:footnoteRef/>
      </w:r>
      <w:r>
        <w:t xml:space="preserve"> </w:t>
      </w:r>
      <w:r w:rsidRPr="008C64CE">
        <w:rPr>
          <w:b/>
          <w:bCs/>
        </w:rPr>
        <w:t>C</w:t>
      </w:r>
      <w:r w:rsidRPr="008C64CE">
        <w:t>omma-</w:t>
      </w:r>
      <w:r w:rsidRPr="008C64CE">
        <w:rPr>
          <w:b/>
          <w:bCs/>
        </w:rPr>
        <w:t>s</w:t>
      </w:r>
      <w:r w:rsidRPr="008C64CE">
        <w:t xml:space="preserve">eparated </w:t>
      </w:r>
      <w:r w:rsidRPr="008C64CE">
        <w:rPr>
          <w:b/>
          <w:bCs/>
        </w:rPr>
        <w:t>v</w:t>
      </w:r>
      <w:r w:rsidRPr="008C64CE">
        <w:t>alues</w:t>
      </w:r>
      <w:r>
        <w:t xml:space="preserve"> or </w:t>
      </w:r>
      <w:r w:rsidRPr="008C64CE">
        <w:rPr>
          <w:b/>
          <w:bCs/>
        </w:rPr>
        <w:t>C</w:t>
      </w:r>
      <w:r>
        <w:t>haracter</w:t>
      </w:r>
      <w:r w:rsidRPr="008C64CE">
        <w:t>-</w:t>
      </w:r>
      <w:r w:rsidRPr="008C64CE">
        <w:rPr>
          <w:b/>
          <w:bCs/>
        </w:rPr>
        <w:t>s</w:t>
      </w:r>
      <w:r w:rsidRPr="008C64CE">
        <w:t xml:space="preserve">eparated </w:t>
      </w:r>
      <w:r w:rsidRPr="008C64CE">
        <w:rPr>
          <w:b/>
          <w:bCs/>
        </w:rPr>
        <w:t>v</w:t>
      </w:r>
      <w:r w:rsidRPr="008C64CE">
        <w:t>alues</w:t>
      </w:r>
      <w:r>
        <w:t xml:space="preserve"> </w:t>
      </w:r>
      <w:r w:rsidRPr="008C64CE">
        <w:t xml:space="preserve">is a common data exchange format </w:t>
      </w:r>
      <w:r>
        <w:t>which is</w:t>
      </w:r>
      <w:r w:rsidRPr="008C64CE">
        <w:t xml:space="preserve"> supported by</w:t>
      </w:r>
      <w:r>
        <w:t xml:space="preserve"> many</w:t>
      </w:r>
      <w:r w:rsidRPr="008C64CE">
        <w:t xml:space="preserve"> applications</w:t>
      </w:r>
    </w:p>
  </w:footnote>
  <w:footnote w:id="53">
    <w:p w14:paraId="65D299AC" w14:textId="73C0F6B5" w:rsidR="001B7B74" w:rsidRPr="007C4B41" w:rsidRDefault="001B7B74" w:rsidP="007C4B41">
      <w:pPr>
        <w:pStyle w:val="Lbjegyzetszveg"/>
        <w:spacing w:after="0"/>
        <w:ind w:firstLine="142"/>
        <w:rPr>
          <w:lang w:val="hu-HU"/>
        </w:rPr>
      </w:pPr>
      <w:r>
        <w:rPr>
          <w:rStyle w:val="Lbjegyzet-hivatkozs"/>
        </w:rPr>
        <w:footnoteRef/>
      </w:r>
      <w:r>
        <w:t xml:space="preserve"> </w:t>
      </w:r>
      <w:r w:rsidRPr="007C4B41">
        <w:t>Power BI</w:t>
      </w:r>
      <w:r>
        <w:t xml:space="preserve"> is robust service for data visualization that can easily create reports and dashboards.</w:t>
      </w:r>
    </w:p>
  </w:footnote>
  <w:footnote w:id="54">
    <w:p w14:paraId="327BBD13" w14:textId="4C5A04EE" w:rsidR="001B7B74" w:rsidRPr="00AD0FB0" w:rsidRDefault="001B7B74" w:rsidP="00AD0FB0">
      <w:pPr>
        <w:pStyle w:val="Lbjegyzetszveg"/>
        <w:spacing w:after="0"/>
        <w:ind w:firstLine="142"/>
        <w:rPr>
          <w:lang w:val="hu-HU"/>
        </w:rPr>
      </w:pPr>
      <w:r>
        <w:rPr>
          <w:rStyle w:val="Lbjegyzet-hivatkozs"/>
        </w:rPr>
        <w:footnoteRef/>
      </w:r>
      <w:r>
        <w:t xml:space="preserve"> </w:t>
      </w:r>
      <w:hyperlink r:id="rId5" w:history="1">
        <w:r w:rsidRPr="00942B8A">
          <w:rPr>
            <w:rStyle w:val="Hiperhivatkozs"/>
          </w:rPr>
          <w:t>https://github.com/Menyus777/Game-engine-specific-optimization-techniques-for-Unity</w:t>
        </w:r>
      </w:hyperlink>
    </w:p>
  </w:footnote>
  <w:footnote w:id="55">
    <w:p w14:paraId="5A740D31" w14:textId="5B6B93D1" w:rsidR="001B7B74" w:rsidRPr="00E85BD7" w:rsidRDefault="001B7B74" w:rsidP="00835F01">
      <w:pPr>
        <w:pStyle w:val="Lbjegyzetszveg"/>
        <w:spacing w:after="0"/>
        <w:ind w:left="142" w:firstLine="0"/>
        <w:rPr>
          <w:lang w:val="hu-HU"/>
        </w:rPr>
      </w:pPr>
      <w:r>
        <w:rPr>
          <w:rStyle w:val="Lbjegyzet-hivatkozs"/>
        </w:rPr>
        <w:footnoteRef/>
      </w:r>
      <w:r>
        <w:t xml:space="preserve"> </w:t>
      </w:r>
      <w:r>
        <w:rPr>
          <w:lang w:val="hu-HU"/>
        </w:rPr>
        <w:t xml:space="preserve">In Unity coroutines are implemented via enumerators therefore the yielding logic in </w:t>
      </w:r>
      <w:r w:rsidRPr="00E85BD7">
        <w:rPr>
          <w:b/>
          <w:bCs/>
          <w:lang w:val="hu-HU"/>
        </w:rPr>
        <w:t>Figure 18</w:t>
      </w:r>
      <w:r w:rsidRPr="009210C3">
        <w:rPr>
          <w:lang w:val="hu-HU"/>
        </w:rPr>
        <w:t>.</w:t>
      </w:r>
      <w:r>
        <w:rPr>
          <w:lang w:val="hu-HU"/>
        </w:rPr>
        <w:t xml:space="preserve"> </w:t>
      </w:r>
    </w:p>
  </w:footnote>
  <w:footnote w:id="56">
    <w:p w14:paraId="693BF35F" w14:textId="16F3C99F" w:rsidR="001B7B74" w:rsidRPr="004A2CCD" w:rsidRDefault="001B7B74" w:rsidP="004A2CCD">
      <w:pPr>
        <w:pStyle w:val="Lbjegyzetszveg"/>
        <w:ind w:left="142" w:firstLine="0"/>
        <w:rPr>
          <w:lang w:val="hu-HU"/>
        </w:rPr>
      </w:pPr>
      <w:r>
        <w:rPr>
          <w:rStyle w:val="Lbjegyzet-hivatkozs"/>
        </w:rPr>
        <w:footnoteRef/>
      </w:r>
      <w:r>
        <w:t xml:space="preserve"> </w:t>
      </w:r>
      <w:r w:rsidRPr="00B52379">
        <w:rPr>
          <w:lang w:val="hu-HU"/>
        </w:rPr>
        <w:t>Coroutines are a type of methods which can pause execution, save state, then yield control back to Unity</w:t>
      </w:r>
      <w:r>
        <w:rPr>
          <w:lang w:val="hu-HU"/>
        </w:rPr>
        <w:t>’</w:t>
      </w:r>
      <w:r w:rsidRPr="00B52379">
        <w:rPr>
          <w:lang w:val="hu-HU"/>
        </w:rPr>
        <w:t>s game loop, so later in time the coroutine can continue execution where it "left off".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1B7B74" w:rsidRDefault="001B7B74"/>
  <w:p w14:paraId="2E97C07A" w14:textId="77777777" w:rsidR="001B7B74" w:rsidRDefault="001B7B74"/>
  <w:p w14:paraId="0EBFDCC5" w14:textId="77777777" w:rsidR="001B7B74" w:rsidRDefault="001B7B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2B2211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F5A08F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86E7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46445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D4F3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9C17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E3253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9E2C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080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8F628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9364F55E"/>
    <w:lvl w:ilvl="0" w:tplc="D5526A20">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FCE7A0C"/>
    <w:multiLevelType w:val="hybridMultilevel"/>
    <w:tmpl w:val="27BE1A92"/>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9"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4"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6"/>
  </w:num>
  <w:num w:numId="3">
    <w:abstractNumId w:val="16"/>
  </w:num>
  <w:num w:numId="4">
    <w:abstractNumId w:val="24"/>
  </w:num>
  <w:num w:numId="5">
    <w:abstractNumId w:val="25"/>
  </w:num>
  <w:num w:numId="6">
    <w:abstractNumId w:val="27"/>
  </w:num>
  <w:num w:numId="7">
    <w:abstractNumId w:val="20"/>
  </w:num>
  <w:num w:numId="8">
    <w:abstractNumId w:val="14"/>
  </w:num>
  <w:num w:numId="9">
    <w:abstractNumId w:val="22"/>
  </w:num>
  <w:num w:numId="10">
    <w:abstractNumId w:val="37"/>
  </w:num>
  <w:num w:numId="11">
    <w:abstractNumId w:val="23"/>
  </w:num>
  <w:num w:numId="12">
    <w:abstractNumId w:val="35"/>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18"/>
  </w:num>
  <w:num w:numId="25">
    <w:abstractNumId w:val="10"/>
  </w:num>
  <w:num w:numId="26">
    <w:abstractNumId w:val="33"/>
  </w:num>
  <w:num w:numId="27">
    <w:abstractNumId w:val="28"/>
  </w:num>
  <w:num w:numId="28">
    <w:abstractNumId w:val="17"/>
  </w:num>
  <w:num w:numId="29">
    <w:abstractNumId w:val="32"/>
  </w:num>
  <w:num w:numId="30">
    <w:abstractNumId w:val="34"/>
  </w:num>
  <w:num w:numId="31">
    <w:abstractNumId w:val="13"/>
  </w:num>
  <w:num w:numId="32">
    <w:abstractNumId w:val="30"/>
  </w:num>
  <w:num w:numId="33">
    <w:abstractNumId w:val="26"/>
  </w:num>
  <w:num w:numId="34">
    <w:abstractNumId w:val="19"/>
  </w:num>
  <w:num w:numId="35">
    <w:abstractNumId w:val="29"/>
  </w:num>
  <w:num w:numId="36">
    <w:abstractNumId w:val="31"/>
  </w:num>
  <w:num w:numId="37">
    <w:abstractNumId w:val="15"/>
  </w:num>
  <w:num w:numId="38">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1C6"/>
    <w:rsid w:val="00003701"/>
    <w:rsid w:val="00003DFD"/>
    <w:rsid w:val="000051F3"/>
    <w:rsid w:val="00005B05"/>
    <w:rsid w:val="00005F11"/>
    <w:rsid w:val="000060C3"/>
    <w:rsid w:val="000062F4"/>
    <w:rsid w:val="00006510"/>
    <w:rsid w:val="000072C4"/>
    <w:rsid w:val="00007CE5"/>
    <w:rsid w:val="00010728"/>
    <w:rsid w:val="0001098C"/>
    <w:rsid w:val="000112EE"/>
    <w:rsid w:val="000114A7"/>
    <w:rsid w:val="0001192F"/>
    <w:rsid w:val="00011D5A"/>
    <w:rsid w:val="00011EEE"/>
    <w:rsid w:val="00011FE4"/>
    <w:rsid w:val="000140C8"/>
    <w:rsid w:val="00014981"/>
    <w:rsid w:val="0001551B"/>
    <w:rsid w:val="00015AE7"/>
    <w:rsid w:val="00015F62"/>
    <w:rsid w:val="00016375"/>
    <w:rsid w:val="00016960"/>
    <w:rsid w:val="00016ACE"/>
    <w:rsid w:val="0001798D"/>
    <w:rsid w:val="000204E5"/>
    <w:rsid w:val="00021428"/>
    <w:rsid w:val="00021727"/>
    <w:rsid w:val="00021A4C"/>
    <w:rsid w:val="0002237F"/>
    <w:rsid w:val="00023371"/>
    <w:rsid w:val="00024727"/>
    <w:rsid w:val="0002651A"/>
    <w:rsid w:val="000313C8"/>
    <w:rsid w:val="00031636"/>
    <w:rsid w:val="000342FD"/>
    <w:rsid w:val="000343DF"/>
    <w:rsid w:val="000348D3"/>
    <w:rsid w:val="000351A0"/>
    <w:rsid w:val="000368AD"/>
    <w:rsid w:val="00036991"/>
    <w:rsid w:val="00036E75"/>
    <w:rsid w:val="00037A5E"/>
    <w:rsid w:val="00037EF9"/>
    <w:rsid w:val="00040F6C"/>
    <w:rsid w:val="00041CFE"/>
    <w:rsid w:val="00042116"/>
    <w:rsid w:val="0004217E"/>
    <w:rsid w:val="00042DB6"/>
    <w:rsid w:val="00043700"/>
    <w:rsid w:val="00044188"/>
    <w:rsid w:val="00045B1A"/>
    <w:rsid w:val="00047FC8"/>
    <w:rsid w:val="00050E06"/>
    <w:rsid w:val="00052BEF"/>
    <w:rsid w:val="0005353F"/>
    <w:rsid w:val="00053E41"/>
    <w:rsid w:val="000569E0"/>
    <w:rsid w:val="00056F1A"/>
    <w:rsid w:val="00057AB0"/>
    <w:rsid w:val="00060930"/>
    <w:rsid w:val="000611ED"/>
    <w:rsid w:val="0006133D"/>
    <w:rsid w:val="00061DAA"/>
    <w:rsid w:val="00062F58"/>
    <w:rsid w:val="00063EC5"/>
    <w:rsid w:val="000642A8"/>
    <w:rsid w:val="000650BC"/>
    <w:rsid w:val="00065179"/>
    <w:rsid w:val="00065C49"/>
    <w:rsid w:val="0006757D"/>
    <w:rsid w:val="000677A6"/>
    <w:rsid w:val="00070363"/>
    <w:rsid w:val="00070C9D"/>
    <w:rsid w:val="00071CB3"/>
    <w:rsid w:val="0007239C"/>
    <w:rsid w:val="00072FBF"/>
    <w:rsid w:val="00073B1C"/>
    <w:rsid w:val="00074E0F"/>
    <w:rsid w:val="00074EA8"/>
    <w:rsid w:val="000756BE"/>
    <w:rsid w:val="000771AC"/>
    <w:rsid w:val="00077E12"/>
    <w:rsid w:val="00082CA1"/>
    <w:rsid w:val="000830F5"/>
    <w:rsid w:val="00083F7A"/>
    <w:rsid w:val="000847FB"/>
    <w:rsid w:val="00084CA1"/>
    <w:rsid w:val="00084EF6"/>
    <w:rsid w:val="000860F5"/>
    <w:rsid w:val="00090458"/>
    <w:rsid w:val="00090F69"/>
    <w:rsid w:val="00091884"/>
    <w:rsid w:val="00091D5E"/>
    <w:rsid w:val="000924ED"/>
    <w:rsid w:val="00092B3E"/>
    <w:rsid w:val="000932D0"/>
    <w:rsid w:val="000948D5"/>
    <w:rsid w:val="00095D81"/>
    <w:rsid w:val="00096541"/>
    <w:rsid w:val="000966DD"/>
    <w:rsid w:val="000970F0"/>
    <w:rsid w:val="000A01A1"/>
    <w:rsid w:val="000A1546"/>
    <w:rsid w:val="000A159D"/>
    <w:rsid w:val="000A2EF9"/>
    <w:rsid w:val="000A3FC2"/>
    <w:rsid w:val="000A42B3"/>
    <w:rsid w:val="000A441C"/>
    <w:rsid w:val="000A44E8"/>
    <w:rsid w:val="000A5216"/>
    <w:rsid w:val="000A62F0"/>
    <w:rsid w:val="000A67EA"/>
    <w:rsid w:val="000A6C9C"/>
    <w:rsid w:val="000A6CA3"/>
    <w:rsid w:val="000A6F3D"/>
    <w:rsid w:val="000A708C"/>
    <w:rsid w:val="000A7483"/>
    <w:rsid w:val="000B0341"/>
    <w:rsid w:val="000B1485"/>
    <w:rsid w:val="000B168A"/>
    <w:rsid w:val="000B2BC6"/>
    <w:rsid w:val="000B34FF"/>
    <w:rsid w:val="000B4066"/>
    <w:rsid w:val="000B4B48"/>
    <w:rsid w:val="000B53E0"/>
    <w:rsid w:val="000B61D0"/>
    <w:rsid w:val="000B657F"/>
    <w:rsid w:val="000B6F19"/>
    <w:rsid w:val="000B6F59"/>
    <w:rsid w:val="000B7065"/>
    <w:rsid w:val="000B79DE"/>
    <w:rsid w:val="000B7CB5"/>
    <w:rsid w:val="000C10FD"/>
    <w:rsid w:val="000C292D"/>
    <w:rsid w:val="000C413F"/>
    <w:rsid w:val="000C4FCA"/>
    <w:rsid w:val="000C52C4"/>
    <w:rsid w:val="000C5486"/>
    <w:rsid w:val="000C54AD"/>
    <w:rsid w:val="000C5742"/>
    <w:rsid w:val="000C5BBE"/>
    <w:rsid w:val="000C62EB"/>
    <w:rsid w:val="000C64B3"/>
    <w:rsid w:val="000C6F05"/>
    <w:rsid w:val="000C755D"/>
    <w:rsid w:val="000C7E06"/>
    <w:rsid w:val="000C7F29"/>
    <w:rsid w:val="000D2034"/>
    <w:rsid w:val="000D43B2"/>
    <w:rsid w:val="000D4575"/>
    <w:rsid w:val="000D4935"/>
    <w:rsid w:val="000D4E69"/>
    <w:rsid w:val="000D51DA"/>
    <w:rsid w:val="000D6870"/>
    <w:rsid w:val="000D687D"/>
    <w:rsid w:val="000D6CCC"/>
    <w:rsid w:val="000D6F35"/>
    <w:rsid w:val="000D7AC6"/>
    <w:rsid w:val="000E1B4E"/>
    <w:rsid w:val="000E1ECB"/>
    <w:rsid w:val="000E2488"/>
    <w:rsid w:val="000E284D"/>
    <w:rsid w:val="000E67D6"/>
    <w:rsid w:val="000E6C0E"/>
    <w:rsid w:val="000E7EA1"/>
    <w:rsid w:val="000F01C3"/>
    <w:rsid w:val="000F0B01"/>
    <w:rsid w:val="000F0B74"/>
    <w:rsid w:val="000F0FAD"/>
    <w:rsid w:val="000F12E8"/>
    <w:rsid w:val="000F139D"/>
    <w:rsid w:val="000F1C4E"/>
    <w:rsid w:val="000F256C"/>
    <w:rsid w:val="000F33C7"/>
    <w:rsid w:val="000F3BF3"/>
    <w:rsid w:val="000F3F55"/>
    <w:rsid w:val="000F460A"/>
    <w:rsid w:val="000F505C"/>
    <w:rsid w:val="000F5F2B"/>
    <w:rsid w:val="000F624B"/>
    <w:rsid w:val="000F65CD"/>
    <w:rsid w:val="000F6BA1"/>
    <w:rsid w:val="000F7188"/>
    <w:rsid w:val="000F7538"/>
    <w:rsid w:val="0010001A"/>
    <w:rsid w:val="00100131"/>
    <w:rsid w:val="00100210"/>
    <w:rsid w:val="0010066D"/>
    <w:rsid w:val="001007E6"/>
    <w:rsid w:val="00100982"/>
    <w:rsid w:val="0010222E"/>
    <w:rsid w:val="00102269"/>
    <w:rsid w:val="00102F43"/>
    <w:rsid w:val="00103097"/>
    <w:rsid w:val="00103130"/>
    <w:rsid w:val="00103274"/>
    <w:rsid w:val="001049E9"/>
    <w:rsid w:val="00105056"/>
    <w:rsid w:val="001070F7"/>
    <w:rsid w:val="00107C71"/>
    <w:rsid w:val="00107D5F"/>
    <w:rsid w:val="0011121F"/>
    <w:rsid w:val="001127F9"/>
    <w:rsid w:val="00114267"/>
    <w:rsid w:val="001147EC"/>
    <w:rsid w:val="00115E0E"/>
    <w:rsid w:val="00116388"/>
    <w:rsid w:val="00116C96"/>
    <w:rsid w:val="00116DCB"/>
    <w:rsid w:val="0012071A"/>
    <w:rsid w:val="00122109"/>
    <w:rsid w:val="0012232D"/>
    <w:rsid w:val="0012237D"/>
    <w:rsid w:val="00123C4C"/>
    <w:rsid w:val="00124E23"/>
    <w:rsid w:val="00124E9A"/>
    <w:rsid w:val="001265C2"/>
    <w:rsid w:val="001271F8"/>
    <w:rsid w:val="00127AFB"/>
    <w:rsid w:val="00127D5F"/>
    <w:rsid w:val="00130413"/>
    <w:rsid w:val="001304BB"/>
    <w:rsid w:val="0013060D"/>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1F94"/>
    <w:rsid w:val="001425CA"/>
    <w:rsid w:val="001429AC"/>
    <w:rsid w:val="00143B80"/>
    <w:rsid w:val="0014418C"/>
    <w:rsid w:val="001441AE"/>
    <w:rsid w:val="001447CD"/>
    <w:rsid w:val="001451F7"/>
    <w:rsid w:val="00146891"/>
    <w:rsid w:val="00146C31"/>
    <w:rsid w:val="0014741C"/>
    <w:rsid w:val="00150323"/>
    <w:rsid w:val="00150A11"/>
    <w:rsid w:val="00151D83"/>
    <w:rsid w:val="001520F4"/>
    <w:rsid w:val="0015281A"/>
    <w:rsid w:val="00153735"/>
    <w:rsid w:val="00153BAB"/>
    <w:rsid w:val="00154112"/>
    <w:rsid w:val="00156822"/>
    <w:rsid w:val="00160279"/>
    <w:rsid w:val="00160B6E"/>
    <w:rsid w:val="00162ED7"/>
    <w:rsid w:val="001639ED"/>
    <w:rsid w:val="00163AAA"/>
    <w:rsid w:val="00163ABA"/>
    <w:rsid w:val="00165B96"/>
    <w:rsid w:val="00166313"/>
    <w:rsid w:val="00166E9A"/>
    <w:rsid w:val="0016766A"/>
    <w:rsid w:val="00167730"/>
    <w:rsid w:val="00170040"/>
    <w:rsid w:val="00170A38"/>
    <w:rsid w:val="00170F06"/>
    <w:rsid w:val="00171054"/>
    <w:rsid w:val="001743A4"/>
    <w:rsid w:val="00174BB7"/>
    <w:rsid w:val="00174D96"/>
    <w:rsid w:val="001758AB"/>
    <w:rsid w:val="00175C8D"/>
    <w:rsid w:val="00176146"/>
    <w:rsid w:val="00176C0F"/>
    <w:rsid w:val="001806EC"/>
    <w:rsid w:val="00180940"/>
    <w:rsid w:val="00180C5E"/>
    <w:rsid w:val="00180F1B"/>
    <w:rsid w:val="00181222"/>
    <w:rsid w:val="0018381E"/>
    <w:rsid w:val="001838CC"/>
    <w:rsid w:val="0018439D"/>
    <w:rsid w:val="001849D9"/>
    <w:rsid w:val="00184FD7"/>
    <w:rsid w:val="0018627E"/>
    <w:rsid w:val="0018696B"/>
    <w:rsid w:val="0018716C"/>
    <w:rsid w:val="00190682"/>
    <w:rsid w:val="001914D3"/>
    <w:rsid w:val="00191816"/>
    <w:rsid w:val="00191D97"/>
    <w:rsid w:val="0019227B"/>
    <w:rsid w:val="001922AC"/>
    <w:rsid w:val="001938C2"/>
    <w:rsid w:val="001943CB"/>
    <w:rsid w:val="001944C3"/>
    <w:rsid w:val="0019450D"/>
    <w:rsid w:val="001947EC"/>
    <w:rsid w:val="00194BA6"/>
    <w:rsid w:val="0019798C"/>
    <w:rsid w:val="00197FBC"/>
    <w:rsid w:val="001A05CD"/>
    <w:rsid w:val="001A0CAC"/>
    <w:rsid w:val="001A10A3"/>
    <w:rsid w:val="001A140F"/>
    <w:rsid w:val="001A163D"/>
    <w:rsid w:val="001A191F"/>
    <w:rsid w:val="001A1D1E"/>
    <w:rsid w:val="001A29ED"/>
    <w:rsid w:val="001A2CAA"/>
    <w:rsid w:val="001A4E1D"/>
    <w:rsid w:val="001A557A"/>
    <w:rsid w:val="001A558F"/>
    <w:rsid w:val="001A57BC"/>
    <w:rsid w:val="001A5B7B"/>
    <w:rsid w:val="001A5E30"/>
    <w:rsid w:val="001A6789"/>
    <w:rsid w:val="001A6F8F"/>
    <w:rsid w:val="001A7527"/>
    <w:rsid w:val="001A7930"/>
    <w:rsid w:val="001A7AA4"/>
    <w:rsid w:val="001B08DC"/>
    <w:rsid w:val="001B1BC0"/>
    <w:rsid w:val="001B1DC2"/>
    <w:rsid w:val="001B211D"/>
    <w:rsid w:val="001B39FE"/>
    <w:rsid w:val="001B3D99"/>
    <w:rsid w:val="001B3DD9"/>
    <w:rsid w:val="001B5AF3"/>
    <w:rsid w:val="001B5D9B"/>
    <w:rsid w:val="001B6868"/>
    <w:rsid w:val="001B69D7"/>
    <w:rsid w:val="001B6B44"/>
    <w:rsid w:val="001B6C08"/>
    <w:rsid w:val="001B7B74"/>
    <w:rsid w:val="001C17EA"/>
    <w:rsid w:val="001C2DEC"/>
    <w:rsid w:val="001C32D1"/>
    <w:rsid w:val="001C3504"/>
    <w:rsid w:val="001C4EAC"/>
    <w:rsid w:val="001C5ADE"/>
    <w:rsid w:val="001C613B"/>
    <w:rsid w:val="001C6559"/>
    <w:rsid w:val="001C717B"/>
    <w:rsid w:val="001D0F13"/>
    <w:rsid w:val="001D1B28"/>
    <w:rsid w:val="001D2F01"/>
    <w:rsid w:val="001D37D8"/>
    <w:rsid w:val="001D3842"/>
    <w:rsid w:val="001D3C5F"/>
    <w:rsid w:val="001D6746"/>
    <w:rsid w:val="001D6870"/>
    <w:rsid w:val="001D6B35"/>
    <w:rsid w:val="001E1C0B"/>
    <w:rsid w:val="001E206A"/>
    <w:rsid w:val="001E23A3"/>
    <w:rsid w:val="001E330B"/>
    <w:rsid w:val="001E333C"/>
    <w:rsid w:val="001E50EA"/>
    <w:rsid w:val="001E555E"/>
    <w:rsid w:val="001E605F"/>
    <w:rsid w:val="001E612E"/>
    <w:rsid w:val="001E6763"/>
    <w:rsid w:val="001F05E4"/>
    <w:rsid w:val="001F1B02"/>
    <w:rsid w:val="001F3494"/>
    <w:rsid w:val="001F47F8"/>
    <w:rsid w:val="001F522D"/>
    <w:rsid w:val="001F5D54"/>
    <w:rsid w:val="001F60FE"/>
    <w:rsid w:val="001F7789"/>
    <w:rsid w:val="002000D1"/>
    <w:rsid w:val="002006BB"/>
    <w:rsid w:val="00200DB8"/>
    <w:rsid w:val="002015E3"/>
    <w:rsid w:val="00201D3F"/>
    <w:rsid w:val="0020339B"/>
    <w:rsid w:val="00204A82"/>
    <w:rsid w:val="00205C6C"/>
    <w:rsid w:val="00205F51"/>
    <w:rsid w:val="0020679E"/>
    <w:rsid w:val="00207493"/>
    <w:rsid w:val="00207B18"/>
    <w:rsid w:val="00207CE6"/>
    <w:rsid w:val="00207E78"/>
    <w:rsid w:val="002100FB"/>
    <w:rsid w:val="002102C3"/>
    <w:rsid w:val="00210D01"/>
    <w:rsid w:val="00211F5D"/>
    <w:rsid w:val="0021301C"/>
    <w:rsid w:val="00214CE1"/>
    <w:rsid w:val="00215AD6"/>
    <w:rsid w:val="0021617E"/>
    <w:rsid w:val="002166BA"/>
    <w:rsid w:val="002169E4"/>
    <w:rsid w:val="0021784D"/>
    <w:rsid w:val="002220DD"/>
    <w:rsid w:val="00222ED6"/>
    <w:rsid w:val="00223353"/>
    <w:rsid w:val="002242A3"/>
    <w:rsid w:val="00224C4A"/>
    <w:rsid w:val="00224EE2"/>
    <w:rsid w:val="00225F65"/>
    <w:rsid w:val="002260C9"/>
    <w:rsid w:val="00226AB3"/>
    <w:rsid w:val="00227347"/>
    <w:rsid w:val="00227B7D"/>
    <w:rsid w:val="00230E9A"/>
    <w:rsid w:val="00231B34"/>
    <w:rsid w:val="00232DCC"/>
    <w:rsid w:val="00233416"/>
    <w:rsid w:val="0023487C"/>
    <w:rsid w:val="002348FA"/>
    <w:rsid w:val="002349C1"/>
    <w:rsid w:val="00235D62"/>
    <w:rsid w:val="00235F19"/>
    <w:rsid w:val="002361E6"/>
    <w:rsid w:val="002376C8"/>
    <w:rsid w:val="0024100E"/>
    <w:rsid w:val="00241116"/>
    <w:rsid w:val="00242396"/>
    <w:rsid w:val="00242909"/>
    <w:rsid w:val="002432D0"/>
    <w:rsid w:val="00244EA1"/>
    <w:rsid w:val="00246923"/>
    <w:rsid w:val="00247664"/>
    <w:rsid w:val="00247A98"/>
    <w:rsid w:val="0025060C"/>
    <w:rsid w:val="00251A23"/>
    <w:rsid w:val="00252B10"/>
    <w:rsid w:val="00253CCA"/>
    <w:rsid w:val="00253E7B"/>
    <w:rsid w:val="00255B3A"/>
    <w:rsid w:val="00255D28"/>
    <w:rsid w:val="002567D0"/>
    <w:rsid w:val="00261362"/>
    <w:rsid w:val="00261B0B"/>
    <w:rsid w:val="00264D08"/>
    <w:rsid w:val="0026637F"/>
    <w:rsid w:val="00267677"/>
    <w:rsid w:val="00267979"/>
    <w:rsid w:val="00267C56"/>
    <w:rsid w:val="00267E21"/>
    <w:rsid w:val="00267E35"/>
    <w:rsid w:val="0027059A"/>
    <w:rsid w:val="002716EC"/>
    <w:rsid w:val="00273A61"/>
    <w:rsid w:val="00273AF4"/>
    <w:rsid w:val="00274179"/>
    <w:rsid w:val="0027451C"/>
    <w:rsid w:val="0027486A"/>
    <w:rsid w:val="00274BED"/>
    <w:rsid w:val="00275582"/>
    <w:rsid w:val="002757E2"/>
    <w:rsid w:val="002774D9"/>
    <w:rsid w:val="0027783E"/>
    <w:rsid w:val="00280FA7"/>
    <w:rsid w:val="00281AC9"/>
    <w:rsid w:val="00281B6F"/>
    <w:rsid w:val="002825CA"/>
    <w:rsid w:val="002836BE"/>
    <w:rsid w:val="002841F9"/>
    <w:rsid w:val="0028479D"/>
    <w:rsid w:val="00284D21"/>
    <w:rsid w:val="00284F4D"/>
    <w:rsid w:val="002855AB"/>
    <w:rsid w:val="00285984"/>
    <w:rsid w:val="002868A3"/>
    <w:rsid w:val="00286B49"/>
    <w:rsid w:val="0028773E"/>
    <w:rsid w:val="0029028A"/>
    <w:rsid w:val="00291698"/>
    <w:rsid w:val="00291EB0"/>
    <w:rsid w:val="002933F5"/>
    <w:rsid w:val="00293638"/>
    <w:rsid w:val="00293CF7"/>
    <w:rsid w:val="00293E62"/>
    <w:rsid w:val="00295155"/>
    <w:rsid w:val="00295BF8"/>
    <w:rsid w:val="00295C8A"/>
    <w:rsid w:val="00295D44"/>
    <w:rsid w:val="00296031"/>
    <w:rsid w:val="0029627B"/>
    <w:rsid w:val="00297355"/>
    <w:rsid w:val="0029765E"/>
    <w:rsid w:val="002977DB"/>
    <w:rsid w:val="00297C16"/>
    <w:rsid w:val="002A01F9"/>
    <w:rsid w:val="002A08C8"/>
    <w:rsid w:val="002A1B99"/>
    <w:rsid w:val="002A1DD4"/>
    <w:rsid w:val="002A22CB"/>
    <w:rsid w:val="002A3F4C"/>
    <w:rsid w:val="002A4144"/>
    <w:rsid w:val="002A4E5F"/>
    <w:rsid w:val="002A57E5"/>
    <w:rsid w:val="002A5AF4"/>
    <w:rsid w:val="002B0674"/>
    <w:rsid w:val="002B209B"/>
    <w:rsid w:val="002B25FB"/>
    <w:rsid w:val="002B3173"/>
    <w:rsid w:val="002B3D57"/>
    <w:rsid w:val="002B4095"/>
    <w:rsid w:val="002B501C"/>
    <w:rsid w:val="002B54CF"/>
    <w:rsid w:val="002B622D"/>
    <w:rsid w:val="002B6425"/>
    <w:rsid w:val="002B6780"/>
    <w:rsid w:val="002B6A96"/>
    <w:rsid w:val="002C0195"/>
    <w:rsid w:val="002C08D8"/>
    <w:rsid w:val="002C13F1"/>
    <w:rsid w:val="002C1D80"/>
    <w:rsid w:val="002C2420"/>
    <w:rsid w:val="002C26EA"/>
    <w:rsid w:val="002C4124"/>
    <w:rsid w:val="002C4550"/>
    <w:rsid w:val="002C5184"/>
    <w:rsid w:val="002C5A43"/>
    <w:rsid w:val="002C5B15"/>
    <w:rsid w:val="002C5E9C"/>
    <w:rsid w:val="002C6BEB"/>
    <w:rsid w:val="002C6F4E"/>
    <w:rsid w:val="002C6FCE"/>
    <w:rsid w:val="002C7BF2"/>
    <w:rsid w:val="002C7CBE"/>
    <w:rsid w:val="002D0621"/>
    <w:rsid w:val="002D06D2"/>
    <w:rsid w:val="002D0CA6"/>
    <w:rsid w:val="002D0DAC"/>
    <w:rsid w:val="002D1501"/>
    <w:rsid w:val="002D1830"/>
    <w:rsid w:val="002D5776"/>
    <w:rsid w:val="002D5C40"/>
    <w:rsid w:val="002D6404"/>
    <w:rsid w:val="002D69B9"/>
    <w:rsid w:val="002D7984"/>
    <w:rsid w:val="002D7DA9"/>
    <w:rsid w:val="002D7EBB"/>
    <w:rsid w:val="002E09AF"/>
    <w:rsid w:val="002E119E"/>
    <w:rsid w:val="002E1D2A"/>
    <w:rsid w:val="002E2A40"/>
    <w:rsid w:val="002E2FCA"/>
    <w:rsid w:val="002E4824"/>
    <w:rsid w:val="002E4BAF"/>
    <w:rsid w:val="002E6971"/>
    <w:rsid w:val="002E6F8C"/>
    <w:rsid w:val="002E7B50"/>
    <w:rsid w:val="002F088E"/>
    <w:rsid w:val="002F0B2F"/>
    <w:rsid w:val="002F1F84"/>
    <w:rsid w:val="002F2DA7"/>
    <w:rsid w:val="002F3B90"/>
    <w:rsid w:val="002F3E59"/>
    <w:rsid w:val="002F4BB7"/>
    <w:rsid w:val="002F5514"/>
    <w:rsid w:val="002F5F44"/>
    <w:rsid w:val="002F6E27"/>
    <w:rsid w:val="00300504"/>
    <w:rsid w:val="00301982"/>
    <w:rsid w:val="00302BB3"/>
    <w:rsid w:val="00302E51"/>
    <w:rsid w:val="00303C8B"/>
    <w:rsid w:val="0030406F"/>
    <w:rsid w:val="003046F1"/>
    <w:rsid w:val="003050AC"/>
    <w:rsid w:val="0030748E"/>
    <w:rsid w:val="00310067"/>
    <w:rsid w:val="003101DD"/>
    <w:rsid w:val="00310C39"/>
    <w:rsid w:val="00311FEC"/>
    <w:rsid w:val="003126EB"/>
    <w:rsid w:val="00312A93"/>
    <w:rsid w:val="00313013"/>
    <w:rsid w:val="00313041"/>
    <w:rsid w:val="003134DE"/>
    <w:rsid w:val="00313CE9"/>
    <w:rsid w:val="00314FE3"/>
    <w:rsid w:val="00315622"/>
    <w:rsid w:val="003162CC"/>
    <w:rsid w:val="003169A5"/>
    <w:rsid w:val="0032011A"/>
    <w:rsid w:val="0032017C"/>
    <w:rsid w:val="00320240"/>
    <w:rsid w:val="003208B4"/>
    <w:rsid w:val="00320A47"/>
    <w:rsid w:val="003215B1"/>
    <w:rsid w:val="00321C26"/>
    <w:rsid w:val="00322FAB"/>
    <w:rsid w:val="00324226"/>
    <w:rsid w:val="003242C5"/>
    <w:rsid w:val="00324A8D"/>
    <w:rsid w:val="003255FC"/>
    <w:rsid w:val="00325F0A"/>
    <w:rsid w:val="003263EA"/>
    <w:rsid w:val="00326508"/>
    <w:rsid w:val="00326BCE"/>
    <w:rsid w:val="003270BA"/>
    <w:rsid w:val="00330A2D"/>
    <w:rsid w:val="00330F85"/>
    <w:rsid w:val="0033173C"/>
    <w:rsid w:val="00331DC0"/>
    <w:rsid w:val="00332289"/>
    <w:rsid w:val="00332858"/>
    <w:rsid w:val="00332A5F"/>
    <w:rsid w:val="00332EA7"/>
    <w:rsid w:val="0033415D"/>
    <w:rsid w:val="00334A0F"/>
    <w:rsid w:val="00334C68"/>
    <w:rsid w:val="0033567A"/>
    <w:rsid w:val="00343469"/>
    <w:rsid w:val="00344CCB"/>
    <w:rsid w:val="00345776"/>
    <w:rsid w:val="00346783"/>
    <w:rsid w:val="0034678A"/>
    <w:rsid w:val="00346BA4"/>
    <w:rsid w:val="00350301"/>
    <w:rsid w:val="00350AEC"/>
    <w:rsid w:val="0035167A"/>
    <w:rsid w:val="0035175C"/>
    <w:rsid w:val="00351D8E"/>
    <w:rsid w:val="003527CF"/>
    <w:rsid w:val="003528CD"/>
    <w:rsid w:val="00352B84"/>
    <w:rsid w:val="00354572"/>
    <w:rsid w:val="00354631"/>
    <w:rsid w:val="0035653D"/>
    <w:rsid w:val="00357625"/>
    <w:rsid w:val="00360C80"/>
    <w:rsid w:val="00361098"/>
    <w:rsid w:val="00362CD1"/>
    <w:rsid w:val="00363FA6"/>
    <w:rsid w:val="00364175"/>
    <w:rsid w:val="003642EA"/>
    <w:rsid w:val="00364F1E"/>
    <w:rsid w:val="0036580B"/>
    <w:rsid w:val="00365ACB"/>
    <w:rsid w:val="00365CED"/>
    <w:rsid w:val="00366E58"/>
    <w:rsid w:val="00367C01"/>
    <w:rsid w:val="00367CC4"/>
    <w:rsid w:val="00370716"/>
    <w:rsid w:val="00370FF8"/>
    <w:rsid w:val="003713B8"/>
    <w:rsid w:val="00372528"/>
    <w:rsid w:val="00372C96"/>
    <w:rsid w:val="00372D7B"/>
    <w:rsid w:val="0037381F"/>
    <w:rsid w:val="0037392F"/>
    <w:rsid w:val="00373E35"/>
    <w:rsid w:val="00373E59"/>
    <w:rsid w:val="00374ED6"/>
    <w:rsid w:val="0037510E"/>
    <w:rsid w:val="003764EE"/>
    <w:rsid w:val="0037682B"/>
    <w:rsid w:val="0037776D"/>
    <w:rsid w:val="003801D6"/>
    <w:rsid w:val="00381DA9"/>
    <w:rsid w:val="003827B8"/>
    <w:rsid w:val="00382A85"/>
    <w:rsid w:val="0038396E"/>
    <w:rsid w:val="00384B49"/>
    <w:rsid w:val="00384F57"/>
    <w:rsid w:val="0038539E"/>
    <w:rsid w:val="00386F4B"/>
    <w:rsid w:val="00387F3D"/>
    <w:rsid w:val="00390C9E"/>
    <w:rsid w:val="00391F2D"/>
    <w:rsid w:val="00393073"/>
    <w:rsid w:val="003939F9"/>
    <w:rsid w:val="00393FB5"/>
    <w:rsid w:val="00396629"/>
    <w:rsid w:val="00397189"/>
    <w:rsid w:val="003A09C0"/>
    <w:rsid w:val="003A0B03"/>
    <w:rsid w:val="003A129C"/>
    <w:rsid w:val="003A1472"/>
    <w:rsid w:val="003A2E68"/>
    <w:rsid w:val="003A3BE2"/>
    <w:rsid w:val="003A3E56"/>
    <w:rsid w:val="003A4619"/>
    <w:rsid w:val="003A4838"/>
    <w:rsid w:val="003A4BDF"/>
    <w:rsid w:val="003A4CDB"/>
    <w:rsid w:val="003A52E0"/>
    <w:rsid w:val="003A5848"/>
    <w:rsid w:val="003A5C55"/>
    <w:rsid w:val="003A6209"/>
    <w:rsid w:val="003A6562"/>
    <w:rsid w:val="003A6C2E"/>
    <w:rsid w:val="003A70AB"/>
    <w:rsid w:val="003A733A"/>
    <w:rsid w:val="003A797A"/>
    <w:rsid w:val="003A7AD1"/>
    <w:rsid w:val="003A7EF9"/>
    <w:rsid w:val="003B13FE"/>
    <w:rsid w:val="003B14E6"/>
    <w:rsid w:val="003B1AEF"/>
    <w:rsid w:val="003B2844"/>
    <w:rsid w:val="003B2AC4"/>
    <w:rsid w:val="003B2D6E"/>
    <w:rsid w:val="003B3C99"/>
    <w:rsid w:val="003B47AF"/>
    <w:rsid w:val="003B522F"/>
    <w:rsid w:val="003B73BE"/>
    <w:rsid w:val="003C12B4"/>
    <w:rsid w:val="003C1D24"/>
    <w:rsid w:val="003C210B"/>
    <w:rsid w:val="003C29EA"/>
    <w:rsid w:val="003C3DD5"/>
    <w:rsid w:val="003C5AD4"/>
    <w:rsid w:val="003D17AD"/>
    <w:rsid w:val="003D236D"/>
    <w:rsid w:val="003D2C08"/>
    <w:rsid w:val="003D451F"/>
    <w:rsid w:val="003D45A0"/>
    <w:rsid w:val="003D4823"/>
    <w:rsid w:val="003E0C4E"/>
    <w:rsid w:val="003E2213"/>
    <w:rsid w:val="003E2ACC"/>
    <w:rsid w:val="003E309C"/>
    <w:rsid w:val="003E3BAD"/>
    <w:rsid w:val="003E3E13"/>
    <w:rsid w:val="003E65B2"/>
    <w:rsid w:val="003E6757"/>
    <w:rsid w:val="003E7008"/>
    <w:rsid w:val="003E70B1"/>
    <w:rsid w:val="003E70F2"/>
    <w:rsid w:val="003F1812"/>
    <w:rsid w:val="003F2387"/>
    <w:rsid w:val="003F2880"/>
    <w:rsid w:val="003F3D0C"/>
    <w:rsid w:val="003F508B"/>
    <w:rsid w:val="003F5320"/>
    <w:rsid w:val="003F5425"/>
    <w:rsid w:val="003F5DC0"/>
    <w:rsid w:val="003F68D7"/>
    <w:rsid w:val="003F74C9"/>
    <w:rsid w:val="003F783D"/>
    <w:rsid w:val="003F7C16"/>
    <w:rsid w:val="003F7F9B"/>
    <w:rsid w:val="00401DF7"/>
    <w:rsid w:val="00402558"/>
    <w:rsid w:val="00402D37"/>
    <w:rsid w:val="00403DE1"/>
    <w:rsid w:val="00404E7F"/>
    <w:rsid w:val="00405523"/>
    <w:rsid w:val="00406ECD"/>
    <w:rsid w:val="00407360"/>
    <w:rsid w:val="00407897"/>
    <w:rsid w:val="004078C1"/>
    <w:rsid w:val="00410924"/>
    <w:rsid w:val="00410BEC"/>
    <w:rsid w:val="00410CCC"/>
    <w:rsid w:val="0041270A"/>
    <w:rsid w:val="0041322A"/>
    <w:rsid w:val="00413876"/>
    <w:rsid w:val="00414D82"/>
    <w:rsid w:val="00416C2A"/>
    <w:rsid w:val="00417DD2"/>
    <w:rsid w:val="0042097F"/>
    <w:rsid w:val="00421A71"/>
    <w:rsid w:val="00421BFA"/>
    <w:rsid w:val="004222DF"/>
    <w:rsid w:val="00422FF5"/>
    <w:rsid w:val="004246C0"/>
    <w:rsid w:val="00424AA3"/>
    <w:rsid w:val="00424E20"/>
    <w:rsid w:val="00424FA7"/>
    <w:rsid w:val="004308EA"/>
    <w:rsid w:val="0043090F"/>
    <w:rsid w:val="00430A4C"/>
    <w:rsid w:val="00430DDE"/>
    <w:rsid w:val="00433959"/>
    <w:rsid w:val="00434063"/>
    <w:rsid w:val="0043462E"/>
    <w:rsid w:val="00435465"/>
    <w:rsid w:val="004361E0"/>
    <w:rsid w:val="004362EE"/>
    <w:rsid w:val="004372CC"/>
    <w:rsid w:val="00441D07"/>
    <w:rsid w:val="004421FE"/>
    <w:rsid w:val="00442AD0"/>
    <w:rsid w:val="00442EF7"/>
    <w:rsid w:val="0044352B"/>
    <w:rsid w:val="00444D3C"/>
    <w:rsid w:val="00445595"/>
    <w:rsid w:val="00445E00"/>
    <w:rsid w:val="00446EEE"/>
    <w:rsid w:val="004477BE"/>
    <w:rsid w:val="00450B6E"/>
    <w:rsid w:val="00451723"/>
    <w:rsid w:val="00451BAF"/>
    <w:rsid w:val="0045325D"/>
    <w:rsid w:val="00453B1E"/>
    <w:rsid w:val="004542AE"/>
    <w:rsid w:val="00454D19"/>
    <w:rsid w:val="004568CA"/>
    <w:rsid w:val="00456AE7"/>
    <w:rsid w:val="00456CF5"/>
    <w:rsid w:val="00456E9E"/>
    <w:rsid w:val="004610FD"/>
    <w:rsid w:val="0046139C"/>
    <w:rsid w:val="0046143E"/>
    <w:rsid w:val="00462957"/>
    <w:rsid w:val="00462BAC"/>
    <w:rsid w:val="00462C97"/>
    <w:rsid w:val="00464866"/>
    <w:rsid w:val="00465341"/>
    <w:rsid w:val="004672AA"/>
    <w:rsid w:val="004675D7"/>
    <w:rsid w:val="0046783C"/>
    <w:rsid w:val="0047111A"/>
    <w:rsid w:val="0047120C"/>
    <w:rsid w:val="00471CC5"/>
    <w:rsid w:val="00472A2D"/>
    <w:rsid w:val="0047307E"/>
    <w:rsid w:val="004736FC"/>
    <w:rsid w:val="00474408"/>
    <w:rsid w:val="00474F5E"/>
    <w:rsid w:val="00474F8D"/>
    <w:rsid w:val="0047506E"/>
    <w:rsid w:val="004758BF"/>
    <w:rsid w:val="00475E79"/>
    <w:rsid w:val="00477449"/>
    <w:rsid w:val="004817D6"/>
    <w:rsid w:val="00482989"/>
    <w:rsid w:val="00482A6F"/>
    <w:rsid w:val="0048395A"/>
    <w:rsid w:val="0048395C"/>
    <w:rsid w:val="00483CA2"/>
    <w:rsid w:val="00485076"/>
    <w:rsid w:val="004851C7"/>
    <w:rsid w:val="004855B1"/>
    <w:rsid w:val="00487269"/>
    <w:rsid w:val="004904BB"/>
    <w:rsid w:val="00491C6B"/>
    <w:rsid w:val="00492560"/>
    <w:rsid w:val="00492715"/>
    <w:rsid w:val="00492721"/>
    <w:rsid w:val="00492886"/>
    <w:rsid w:val="004936E4"/>
    <w:rsid w:val="004937D9"/>
    <w:rsid w:val="00493B94"/>
    <w:rsid w:val="00494317"/>
    <w:rsid w:val="00495BE6"/>
    <w:rsid w:val="00496315"/>
    <w:rsid w:val="00496490"/>
    <w:rsid w:val="00496C2C"/>
    <w:rsid w:val="0049796D"/>
    <w:rsid w:val="004A03BE"/>
    <w:rsid w:val="004A1BFE"/>
    <w:rsid w:val="004A2232"/>
    <w:rsid w:val="004A22B1"/>
    <w:rsid w:val="004A2414"/>
    <w:rsid w:val="004A2CCD"/>
    <w:rsid w:val="004A36D0"/>
    <w:rsid w:val="004A4732"/>
    <w:rsid w:val="004A575C"/>
    <w:rsid w:val="004A5D8A"/>
    <w:rsid w:val="004B2542"/>
    <w:rsid w:val="004B51BA"/>
    <w:rsid w:val="004B673A"/>
    <w:rsid w:val="004B7870"/>
    <w:rsid w:val="004B7B2F"/>
    <w:rsid w:val="004B7D84"/>
    <w:rsid w:val="004C0122"/>
    <w:rsid w:val="004C0F8B"/>
    <w:rsid w:val="004C259F"/>
    <w:rsid w:val="004C2780"/>
    <w:rsid w:val="004C2E7C"/>
    <w:rsid w:val="004C2F5B"/>
    <w:rsid w:val="004C3209"/>
    <w:rsid w:val="004C42B9"/>
    <w:rsid w:val="004C4408"/>
    <w:rsid w:val="004D083E"/>
    <w:rsid w:val="004D0EFC"/>
    <w:rsid w:val="004D2967"/>
    <w:rsid w:val="004D309A"/>
    <w:rsid w:val="004D3894"/>
    <w:rsid w:val="004D3EE8"/>
    <w:rsid w:val="004D5C51"/>
    <w:rsid w:val="004D5EEF"/>
    <w:rsid w:val="004D6B1B"/>
    <w:rsid w:val="004D7025"/>
    <w:rsid w:val="004D7F6D"/>
    <w:rsid w:val="004E1D5C"/>
    <w:rsid w:val="004E269B"/>
    <w:rsid w:val="004E2B45"/>
    <w:rsid w:val="004E3C2B"/>
    <w:rsid w:val="004E5335"/>
    <w:rsid w:val="004E5AD9"/>
    <w:rsid w:val="004F06B6"/>
    <w:rsid w:val="004F0BA5"/>
    <w:rsid w:val="004F0C3A"/>
    <w:rsid w:val="004F10BF"/>
    <w:rsid w:val="004F216C"/>
    <w:rsid w:val="004F22B6"/>
    <w:rsid w:val="004F2938"/>
    <w:rsid w:val="004F2EBC"/>
    <w:rsid w:val="004F3387"/>
    <w:rsid w:val="004F41C2"/>
    <w:rsid w:val="004F48F3"/>
    <w:rsid w:val="004F53FF"/>
    <w:rsid w:val="004F5996"/>
    <w:rsid w:val="004F63D6"/>
    <w:rsid w:val="004F76AC"/>
    <w:rsid w:val="004F7A0F"/>
    <w:rsid w:val="00500E5E"/>
    <w:rsid w:val="005014E7"/>
    <w:rsid w:val="00501D9D"/>
    <w:rsid w:val="00502A30"/>
    <w:rsid w:val="00503CC7"/>
    <w:rsid w:val="00504707"/>
    <w:rsid w:val="00504FCD"/>
    <w:rsid w:val="005056DE"/>
    <w:rsid w:val="00505A7A"/>
    <w:rsid w:val="00506B17"/>
    <w:rsid w:val="00506EA5"/>
    <w:rsid w:val="0050704F"/>
    <w:rsid w:val="00507DA3"/>
    <w:rsid w:val="00507F34"/>
    <w:rsid w:val="005102C1"/>
    <w:rsid w:val="0051039C"/>
    <w:rsid w:val="005105F6"/>
    <w:rsid w:val="00511408"/>
    <w:rsid w:val="00511E73"/>
    <w:rsid w:val="00511F25"/>
    <w:rsid w:val="0051215C"/>
    <w:rsid w:val="00513864"/>
    <w:rsid w:val="005141E6"/>
    <w:rsid w:val="00514C26"/>
    <w:rsid w:val="00515087"/>
    <w:rsid w:val="0051602D"/>
    <w:rsid w:val="00517EBD"/>
    <w:rsid w:val="005230B6"/>
    <w:rsid w:val="00524214"/>
    <w:rsid w:val="00524404"/>
    <w:rsid w:val="00525659"/>
    <w:rsid w:val="00525C7A"/>
    <w:rsid w:val="00526222"/>
    <w:rsid w:val="0052632A"/>
    <w:rsid w:val="005307B5"/>
    <w:rsid w:val="005308F9"/>
    <w:rsid w:val="0053155E"/>
    <w:rsid w:val="00531ADE"/>
    <w:rsid w:val="00531AE6"/>
    <w:rsid w:val="00532C47"/>
    <w:rsid w:val="00534262"/>
    <w:rsid w:val="005342B2"/>
    <w:rsid w:val="00534B64"/>
    <w:rsid w:val="00536113"/>
    <w:rsid w:val="00536EC8"/>
    <w:rsid w:val="00536EDA"/>
    <w:rsid w:val="00541099"/>
    <w:rsid w:val="00541C82"/>
    <w:rsid w:val="00541DA2"/>
    <w:rsid w:val="005429C9"/>
    <w:rsid w:val="00543082"/>
    <w:rsid w:val="00543816"/>
    <w:rsid w:val="00543A69"/>
    <w:rsid w:val="00544710"/>
    <w:rsid w:val="00544E51"/>
    <w:rsid w:val="005452D5"/>
    <w:rsid w:val="00545ADF"/>
    <w:rsid w:val="00546002"/>
    <w:rsid w:val="005465AF"/>
    <w:rsid w:val="005478CA"/>
    <w:rsid w:val="005478F3"/>
    <w:rsid w:val="005500DB"/>
    <w:rsid w:val="00551D0B"/>
    <w:rsid w:val="00552448"/>
    <w:rsid w:val="005524FC"/>
    <w:rsid w:val="00552EC9"/>
    <w:rsid w:val="00554583"/>
    <w:rsid w:val="00554776"/>
    <w:rsid w:val="00554A61"/>
    <w:rsid w:val="00554BD4"/>
    <w:rsid w:val="00554CF2"/>
    <w:rsid w:val="00554D49"/>
    <w:rsid w:val="00554E10"/>
    <w:rsid w:val="005555DE"/>
    <w:rsid w:val="00556D05"/>
    <w:rsid w:val="00560DA1"/>
    <w:rsid w:val="0056158D"/>
    <w:rsid w:val="00561CE8"/>
    <w:rsid w:val="00561D5B"/>
    <w:rsid w:val="00561FB7"/>
    <w:rsid w:val="00562D6F"/>
    <w:rsid w:val="005631DE"/>
    <w:rsid w:val="005642CA"/>
    <w:rsid w:val="00564A62"/>
    <w:rsid w:val="0056530D"/>
    <w:rsid w:val="00565391"/>
    <w:rsid w:val="00565DA7"/>
    <w:rsid w:val="00566BC2"/>
    <w:rsid w:val="00566CC4"/>
    <w:rsid w:val="0056705B"/>
    <w:rsid w:val="00567139"/>
    <w:rsid w:val="00567FA3"/>
    <w:rsid w:val="00570675"/>
    <w:rsid w:val="005708DE"/>
    <w:rsid w:val="00571020"/>
    <w:rsid w:val="00571A0F"/>
    <w:rsid w:val="005729C9"/>
    <w:rsid w:val="00572E5C"/>
    <w:rsid w:val="005739C4"/>
    <w:rsid w:val="00573D42"/>
    <w:rsid w:val="00574F4B"/>
    <w:rsid w:val="0057647B"/>
    <w:rsid w:val="00576495"/>
    <w:rsid w:val="00576B0A"/>
    <w:rsid w:val="00576BF2"/>
    <w:rsid w:val="00580192"/>
    <w:rsid w:val="0058091D"/>
    <w:rsid w:val="00580AD4"/>
    <w:rsid w:val="00580EE0"/>
    <w:rsid w:val="00581824"/>
    <w:rsid w:val="00581D59"/>
    <w:rsid w:val="005820A6"/>
    <w:rsid w:val="00584458"/>
    <w:rsid w:val="005850B5"/>
    <w:rsid w:val="00586B10"/>
    <w:rsid w:val="00586FAF"/>
    <w:rsid w:val="00587005"/>
    <w:rsid w:val="005871CE"/>
    <w:rsid w:val="005901ED"/>
    <w:rsid w:val="00593337"/>
    <w:rsid w:val="00593E08"/>
    <w:rsid w:val="005941D6"/>
    <w:rsid w:val="005944AC"/>
    <w:rsid w:val="0059479F"/>
    <w:rsid w:val="00595FFC"/>
    <w:rsid w:val="005968D5"/>
    <w:rsid w:val="00596D57"/>
    <w:rsid w:val="00596DAE"/>
    <w:rsid w:val="005977C1"/>
    <w:rsid w:val="005A0012"/>
    <w:rsid w:val="005A0DED"/>
    <w:rsid w:val="005A2075"/>
    <w:rsid w:val="005A2D0C"/>
    <w:rsid w:val="005A2F2A"/>
    <w:rsid w:val="005A31FB"/>
    <w:rsid w:val="005A55F3"/>
    <w:rsid w:val="005A623D"/>
    <w:rsid w:val="005B0F9D"/>
    <w:rsid w:val="005B1353"/>
    <w:rsid w:val="005B16EC"/>
    <w:rsid w:val="005B2061"/>
    <w:rsid w:val="005B2F49"/>
    <w:rsid w:val="005B3600"/>
    <w:rsid w:val="005B38AE"/>
    <w:rsid w:val="005B38FB"/>
    <w:rsid w:val="005B3F9D"/>
    <w:rsid w:val="005B4CF7"/>
    <w:rsid w:val="005B7D8C"/>
    <w:rsid w:val="005C1881"/>
    <w:rsid w:val="005C20EB"/>
    <w:rsid w:val="005C261A"/>
    <w:rsid w:val="005C34C4"/>
    <w:rsid w:val="005C3BF8"/>
    <w:rsid w:val="005C432B"/>
    <w:rsid w:val="005C496B"/>
    <w:rsid w:val="005C4F45"/>
    <w:rsid w:val="005C5216"/>
    <w:rsid w:val="005C63E6"/>
    <w:rsid w:val="005C66AC"/>
    <w:rsid w:val="005C671B"/>
    <w:rsid w:val="005C7CED"/>
    <w:rsid w:val="005D055E"/>
    <w:rsid w:val="005D0AB9"/>
    <w:rsid w:val="005D102D"/>
    <w:rsid w:val="005D3443"/>
    <w:rsid w:val="005D3C2F"/>
    <w:rsid w:val="005D4042"/>
    <w:rsid w:val="005D4A3C"/>
    <w:rsid w:val="005D54B1"/>
    <w:rsid w:val="005D5CA6"/>
    <w:rsid w:val="005D6C05"/>
    <w:rsid w:val="005D77A5"/>
    <w:rsid w:val="005E01E0"/>
    <w:rsid w:val="005E0217"/>
    <w:rsid w:val="005E0879"/>
    <w:rsid w:val="005E09A7"/>
    <w:rsid w:val="005E189D"/>
    <w:rsid w:val="005E1BCC"/>
    <w:rsid w:val="005E3193"/>
    <w:rsid w:val="005E3C39"/>
    <w:rsid w:val="005E3F05"/>
    <w:rsid w:val="005E41CF"/>
    <w:rsid w:val="005E546F"/>
    <w:rsid w:val="005E58DC"/>
    <w:rsid w:val="005E6538"/>
    <w:rsid w:val="005F072D"/>
    <w:rsid w:val="005F1ECC"/>
    <w:rsid w:val="005F21BD"/>
    <w:rsid w:val="005F3D3F"/>
    <w:rsid w:val="005F4215"/>
    <w:rsid w:val="005F47A8"/>
    <w:rsid w:val="005F56CA"/>
    <w:rsid w:val="005F5A23"/>
    <w:rsid w:val="005F6F46"/>
    <w:rsid w:val="005F71B5"/>
    <w:rsid w:val="0060156C"/>
    <w:rsid w:val="006027DC"/>
    <w:rsid w:val="00603625"/>
    <w:rsid w:val="0060452C"/>
    <w:rsid w:val="00604618"/>
    <w:rsid w:val="0060556F"/>
    <w:rsid w:val="00605B4A"/>
    <w:rsid w:val="00605D39"/>
    <w:rsid w:val="0060610B"/>
    <w:rsid w:val="006071B5"/>
    <w:rsid w:val="006074DF"/>
    <w:rsid w:val="006100A6"/>
    <w:rsid w:val="006103B8"/>
    <w:rsid w:val="00610527"/>
    <w:rsid w:val="0061070F"/>
    <w:rsid w:val="00610AF0"/>
    <w:rsid w:val="00610D73"/>
    <w:rsid w:val="006117B0"/>
    <w:rsid w:val="00612351"/>
    <w:rsid w:val="006123FF"/>
    <w:rsid w:val="0061290F"/>
    <w:rsid w:val="00612BC2"/>
    <w:rsid w:val="00613357"/>
    <w:rsid w:val="00614DBF"/>
    <w:rsid w:val="00614F18"/>
    <w:rsid w:val="006154B3"/>
    <w:rsid w:val="00615A2A"/>
    <w:rsid w:val="006162AB"/>
    <w:rsid w:val="00616557"/>
    <w:rsid w:val="00616E19"/>
    <w:rsid w:val="0062069C"/>
    <w:rsid w:val="00620B6B"/>
    <w:rsid w:val="0062185B"/>
    <w:rsid w:val="00622902"/>
    <w:rsid w:val="00623171"/>
    <w:rsid w:val="006242F2"/>
    <w:rsid w:val="0062440C"/>
    <w:rsid w:val="0062471A"/>
    <w:rsid w:val="00626124"/>
    <w:rsid w:val="00626215"/>
    <w:rsid w:val="0062757D"/>
    <w:rsid w:val="00631989"/>
    <w:rsid w:val="006321CF"/>
    <w:rsid w:val="00633FE9"/>
    <w:rsid w:val="00634003"/>
    <w:rsid w:val="0063585C"/>
    <w:rsid w:val="00635CF9"/>
    <w:rsid w:val="00636C0C"/>
    <w:rsid w:val="00641018"/>
    <w:rsid w:val="0064179D"/>
    <w:rsid w:val="006426BB"/>
    <w:rsid w:val="00642F8F"/>
    <w:rsid w:val="0064377E"/>
    <w:rsid w:val="00643D9D"/>
    <w:rsid w:val="00643EF5"/>
    <w:rsid w:val="006450BF"/>
    <w:rsid w:val="00645540"/>
    <w:rsid w:val="00645932"/>
    <w:rsid w:val="00645A92"/>
    <w:rsid w:val="006465C3"/>
    <w:rsid w:val="00646EE4"/>
    <w:rsid w:val="00647975"/>
    <w:rsid w:val="00647A87"/>
    <w:rsid w:val="00650C7C"/>
    <w:rsid w:val="006529BB"/>
    <w:rsid w:val="00653484"/>
    <w:rsid w:val="00653AE3"/>
    <w:rsid w:val="00654284"/>
    <w:rsid w:val="006545BA"/>
    <w:rsid w:val="00654CC4"/>
    <w:rsid w:val="00655E1A"/>
    <w:rsid w:val="00656719"/>
    <w:rsid w:val="00656E14"/>
    <w:rsid w:val="00657172"/>
    <w:rsid w:val="00657209"/>
    <w:rsid w:val="00657729"/>
    <w:rsid w:val="00660885"/>
    <w:rsid w:val="0066260D"/>
    <w:rsid w:val="00663328"/>
    <w:rsid w:val="00664140"/>
    <w:rsid w:val="00664645"/>
    <w:rsid w:val="00665AC7"/>
    <w:rsid w:val="006664E8"/>
    <w:rsid w:val="00666D98"/>
    <w:rsid w:val="00666F88"/>
    <w:rsid w:val="00667484"/>
    <w:rsid w:val="006675CA"/>
    <w:rsid w:val="006679D9"/>
    <w:rsid w:val="00670F5E"/>
    <w:rsid w:val="00672C57"/>
    <w:rsid w:val="006734C7"/>
    <w:rsid w:val="006741F8"/>
    <w:rsid w:val="00675281"/>
    <w:rsid w:val="00675389"/>
    <w:rsid w:val="006758E0"/>
    <w:rsid w:val="00676016"/>
    <w:rsid w:val="00677732"/>
    <w:rsid w:val="00677ED1"/>
    <w:rsid w:val="006812B0"/>
    <w:rsid w:val="006814DA"/>
    <w:rsid w:val="006816F0"/>
    <w:rsid w:val="00681E99"/>
    <w:rsid w:val="00682107"/>
    <w:rsid w:val="00683647"/>
    <w:rsid w:val="00685BE8"/>
    <w:rsid w:val="00685CD9"/>
    <w:rsid w:val="00685DAF"/>
    <w:rsid w:val="0068624D"/>
    <w:rsid w:val="00686335"/>
    <w:rsid w:val="006906C1"/>
    <w:rsid w:val="006911F7"/>
    <w:rsid w:val="00691607"/>
    <w:rsid w:val="0069252D"/>
    <w:rsid w:val="00692605"/>
    <w:rsid w:val="006926B2"/>
    <w:rsid w:val="006941BA"/>
    <w:rsid w:val="0069728B"/>
    <w:rsid w:val="006A1B7F"/>
    <w:rsid w:val="006A2816"/>
    <w:rsid w:val="006A3954"/>
    <w:rsid w:val="006A3D79"/>
    <w:rsid w:val="006A4B56"/>
    <w:rsid w:val="006A62F6"/>
    <w:rsid w:val="006A6F4E"/>
    <w:rsid w:val="006B1821"/>
    <w:rsid w:val="006B1CC3"/>
    <w:rsid w:val="006B2340"/>
    <w:rsid w:val="006B2861"/>
    <w:rsid w:val="006B29EC"/>
    <w:rsid w:val="006B3879"/>
    <w:rsid w:val="006B48F3"/>
    <w:rsid w:val="006B4C67"/>
    <w:rsid w:val="006B562F"/>
    <w:rsid w:val="006B5725"/>
    <w:rsid w:val="006B5FCF"/>
    <w:rsid w:val="006B6C0A"/>
    <w:rsid w:val="006B787A"/>
    <w:rsid w:val="006C0491"/>
    <w:rsid w:val="006C0AB3"/>
    <w:rsid w:val="006C0D56"/>
    <w:rsid w:val="006C1B90"/>
    <w:rsid w:val="006C2158"/>
    <w:rsid w:val="006C227D"/>
    <w:rsid w:val="006C268C"/>
    <w:rsid w:val="006C2BFD"/>
    <w:rsid w:val="006C3205"/>
    <w:rsid w:val="006C511F"/>
    <w:rsid w:val="006C526B"/>
    <w:rsid w:val="006C5D85"/>
    <w:rsid w:val="006C63AC"/>
    <w:rsid w:val="006C7469"/>
    <w:rsid w:val="006C766F"/>
    <w:rsid w:val="006C7727"/>
    <w:rsid w:val="006D04A5"/>
    <w:rsid w:val="006D081A"/>
    <w:rsid w:val="006D1014"/>
    <w:rsid w:val="006D15DD"/>
    <w:rsid w:val="006D218D"/>
    <w:rsid w:val="006D338C"/>
    <w:rsid w:val="006D3778"/>
    <w:rsid w:val="006D3A9B"/>
    <w:rsid w:val="006D49C7"/>
    <w:rsid w:val="006D5281"/>
    <w:rsid w:val="006D5926"/>
    <w:rsid w:val="006D68EF"/>
    <w:rsid w:val="006D6E5B"/>
    <w:rsid w:val="006D73E4"/>
    <w:rsid w:val="006D7968"/>
    <w:rsid w:val="006E064A"/>
    <w:rsid w:val="006E0AB5"/>
    <w:rsid w:val="006E208B"/>
    <w:rsid w:val="006E2176"/>
    <w:rsid w:val="006E2AC1"/>
    <w:rsid w:val="006E3205"/>
    <w:rsid w:val="006E3A06"/>
    <w:rsid w:val="006E44A9"/>
    <w:rsid w:val="006F10BF"/>
    <w:rsid w:val="006F250B"/>
    <w:rsid w:val="006F25B5"/>
    <w:rsid w:val="006F37AA"/>
    <w:rsid w:val="006F3BD8"/>
    <w:rsid w:val="006F4DCF"/>
    <w:rsid w:val="006F512E"/>
    <w:rsid w:val="006F785B"/>
    <w:rsid w:val="006F791E"/>
    <w:rsid w:val="00700B8A"/>
    <w:rsid w:val="00700E3A"/>
    <w:rsid w:val="0070161E"/>
    <w:rsid w:val="00701E95"/>
    <w:rsid w:val="007045EB"/>
    <w:rsid w:val="0070468B"/>
    <w:rsid w:val="00704E55"/>
    <w:rsid w:val="00705672"/>
    <w:rsid w:val="007060B1"/>
    <w:rsid w:val="00707501"/>
    <w:rsid w:val="00707CC4"/>
    <w:rsid w:val="00710059"/>
    <w:rsid w:val="007100D8"/>
    <w:rsid w:val="00710703"/>
    <w:rsid w:val="00710B50"/>
    <w:rsid w:val="00712A36"/>
    <w:rsid w:val="00713653"/>
    <w:rsid w:val="0071507C"/>
    <w:rsid w:val="007159E1"/>
    <w:rsid w:val="00715EA5"/>
    <w:rsid w:val="0071604C"/>
    <w:rsid w:val="00716985"/>
    <w:rsid w:val="00716D20"/>
    <w:rsid w:val="00716D2E"/>
    <w:rsid w:val="0072008D"/>
    <w:rsid w:val="007204AA"/>
    <w:rsid w:val="00722569"/>
    <w:rsid w:val="0072401F"/>
    <w:rsid w:val="0072408F"/>
    <w:rsid w:val="007243CF"/>
    <w:rsid w:val="007250D0"/>
    <w:rsid w:val="00725D76"/>
    <w:rsid w:val="00725D8E"/>
    <w:rsid w:val="0072698B"/>
    <w:rsid w:val="00726F7D"/>
    <w:rsid w:val="00730717"/>
    <w:rsid w:val="00730B3C"/>
    <w:rsid w:val="00731207"/>
    <w:rsid w:val="0073251B"/>
    <w:rsid w:val="007333E3"/>
    <w:rsid w:val="00733A53"/>
    <w:rsid w:val="00735682"/>
    <w:rsid w:val="00735811"/>
    <w:rsid w:val="0073653F"/>
    <w:rsid w:val="00740289"/>
    <w:rsid w:val="00740DD1"/>
    <w:rsid w:val="00740FDC"/>
    <w:rsid w:val="00741328"/>
    <w:rsid w:val="007413E0"/>
    <w:rsid w:val="00742D4B"/>
    <w:rsid w:val="00743D29"/>
    <w:rsid w:val="00743D4C"/>
    <w:rsid w:val="0074690D"/>
    <w:rsid w:val="0075043D"/>
    <w:rsid w:val="00751398"/>
    <w:rsid w:val="00751E1E"/>
    <w:rsid w:val="007523AB"/>
    <w:rsid w:val="00752A7E"/>
    <w:rsid w:val="00754195"/>
    <w:rsid w:val="0075488C"/>
    <w:rsid w:val="007576A6"/>
    <w:rsid w:val="00757C94"/>
    <w:rsid w:val="00757D04"/>
    <w:rsid w:val="00757DCB"/>
    <w:rsid w:val="007613B7"/>
    <w:rsid w:val="00763814"/>
    <w:rsid w:val="00765C05"/>
    <w:rsid w:val="00765C7A"/>
    <w:rsid w:val="0076654A"/>
    <w:rsid w:val="0076699E"/>
    <w:rsid w:val="00770038"/>
    <w:rsid w:val="00770F52"/>
    <w:rsid w:val="00771E47"/>
    <w:rsid w:val="007732C3"/>
    <w:rsid w:val="00774CAE"/>
    <w:rsid w:val="00776C79"/>
    <w:rsid w:val="00780B4D"/>
    <w:rsid w:val="00780D3C"/>
    <w:rsid w:val="007810E2"/>
    <w:rsid w:val="007816E7"/>
    <w:rsid w:val="0078274E"/>
    <w:rsid w:val="00782BC0"/>
    <w:rsid w:val="00782CA5"/>
    <w:rsid w:val="00784DDC"/>
    <w:rsid w:val="00785247"/>
    <w:rsid w:val="00785E6F"/>
    <w:rsid w:val="00786AEB"/>
    <w:rsid w:val="00786C85"/>
    <w:rsid w:val="00793191"/>
    <w:rsid w:val="00793898"/>
    <w:rsid w:val="00793D18"/>
    <w:rsid w:val="00794BDE"/>
    <w:rsid w:val="0079629D"/>
    <w:rsid w:val="007963B5"/>
    <w:rsid w:val="00796B38"/>
    <w:rsid w:val="007970B7"/>
    <w:rsid w:val="007979F9"/>
    <w:rsid w:val="00797F2E"/>
    <w:rsid w:val="007A209A"/>
    <w:rsid w:val="007A296B"/>
    <w:rsid w:val="007A2B27"/>
    <w:rsid w:val="007A2E71"/>
    <w:rsid w:val="007A37A6"/>
    <w:rsid w:val="007A4396"/>
    <w:rsid w:val="007A444E"/>
    <w:rsid w:val="007A506E"/>
    <w:rsid w:val="007A69B2"/>
    <w:rsid w:val="007A78AB"/>
    <w:rsid w:val="007B121A"/>
    <w:rsid w:val="007B16D3"/>
    <w:rsid w:val="007B1988"/>
    <w:rsid w:val="007B2F26"/>
    <w:rsid w:val="007B40ED"/>
    <w:rsid w:val="007B4791"/>
    <w:rsid w:val="007B6361"/>
    <w:rsid w:val="007B64F4"/>
    <w:rsid w:val="007B6D90"/>
    <w:rsid w:val="007B780A"/>
    <w:rsid w:val="007B7C2A"/>
    <w:rsid w:val="007C05E0"/>
    <w:rsid w:val="007C0BE3"/>
    <w:rsid w:val="007C16DB"/>
    <w:rsid w:val="007C2017"/>
    <w:rsid w:val="007C2385"/>
    <w:rsid w:val="007C25A5"/>
    <w:rsid w:val="007C25ED"/>
    <w:rsid w:val="007C2B91"/>
    <w:rsid w:val="007C2DA6"/>
    <w:rsid w:val="007C37B3"/>
    <w:rsid w:val="007C4B41"/>
    <w:rsid w:val="007C4FDF"/>
    <w:rsid w:val="007C500D"/>
    <w:rsid w:val="007C76BB"/>
    <w:rsid w:val="007C7CC8"/>
    <w:rsid w:val="007C7ED3"/>
    <w:rsid w:val="007D070F"/>
    <w:rsid w:val="007D1262"/>
    <w:rsid w:val="007D2108"/>
    <w:rsid w:val="007D28FA"/>
    <w:rsid w:val="007D2E91"/>
    <w:rsid w:val="007D3097"/>
    <w:rsid w:val="007D5876"/>
    <w:rsid w:val="007D67C1"/>
    <w:rsid w:val="007D6D26"/>
    <w:rsid w:val="007D7AEA"/>
    <w:rsid w:val="007E013B"/>
    <w:rsid w:val="007E04AF"/>
    <w:rsid w:val="007E1A97"/>
    <w:rsid w:val="007E1AFE"/>
    <w:rsid w:val="007E30F2"/>
    <w:rsid w:val="007E5680"/>
    <w:rsid w:val="007E5B08"/>
    <w:rsid w:val="007F1604"/>
    <w:rsid w:val="007F2324"/>
    <w:rsid w:val="007F2C74"/>
    <w:rsid w:val="007F3015"/>
    <w:rsid w:val="007F35B0"/>
    <w:rsid w:val="007F419D"/>
    <w:rsid w:val="007F41DF"/>
    <w:rsid w:val="007F450A"/>
    <w:rsid w:val="007F486F"/>
    <w:rsid w:val="007F4A6D"/>
    <w:rsid w:val="007F5079"/>
    <w:rsid w:val="007F5936"/>
    <w:rsid w:val="007F7862"/>
    <w:rsid w:val="007F7B0B"/>
    <w:rsid w:val="00802222"/>
    <w:rsid w:val="008025BB"/>
    <w:rsid w:val="00802CE4"/>
    <w:rsid w:val="00804351"/>
    <w:rsid w:val="0080555F"/>
    <w:rsid w:val="008066AA"/>
    <w:rsid w:val="008070F8"/>
    <w:rsid w:val="00807515"/>
    <w:rsid w:val="008078FF"/>
    <w:rsid w:val="00807D7A"/>
    <w:rsid w:val="00811140"/>
    <w:rsid w:val="008117FD"/>
    <w:rsid w:val="00811B19"/>
    <w:rsid w:val="0081339D"/>
    <w:rsid w:val="008136AC"/>
    <w:rsid w:val="00813767"/>
    <w:rsid w:val="0081475C"/>
    <w:rsid w:val="0081595F"/>
    <w:rsid w:val="00816BCB"/>
    <w:rsid w:val="00816F4E"/>
    <w:rsid w:val="0081783D"/>
    <w:rsid w:val="00820512"/>
    <w:rsid w:val="0082076A"/>
    <w:rsid w:val="00820D3B"/>
    <w:rsid w:val="00821859"/>
    <w:rsid w:val="00822462"/>
    <w:rsid w:val="00822BDF"/>
    <w:rsid w:val="008246FB"/>
    <w:rsid w:val="008251E1"/>
    <w:rsid w:val="008252EF"/>
    <w:rsid w:val="00826DB2"/>
    <w:rsid w:val="00827107"/>
    <w:rsid w:val="008272FD"/>
    <w:rsid w:val="00827753"/>
    <w:rsid w:val="00827920"/>
    <w:rsid w:val="00827F58"/>
    <w:rsid w:val="008302B0"/>
    <w:rsid w:val="008312EF"/>
    <w:rsid w:val="00832364"/>
    <w:rsid w:val="0083241A"/>
    <w:rsid w:val="00833D5A"/>
    <w:rsid w:val="008350B2"/>
    <w:rsid w:val="00835501"/>
    <w:rsid w:val="008358DA"/>
    <w:rsid w:val="00835F01"/>
    <w:rsid w:val="008360B1"/>
    <w:rsid w:val="008365E1"/>
    <w:rsid w:val="00840681"/>
    <w:rsid w:val="00840958"/>
    <w:rsid w:val="008415A6"/>
    <w:rsid w:val="00841E25"/>
    <w:rsid w:val="008422FA"/>
    <w:rsid w:val="00842B65"/>
    <w:rsid w:val="00844280"/>
    <w:rsid w:val="00844290"/>
    <w:rsid w:val="00845142"/>
    <w:rsid w:val="00845D0E"/>
    <w:rsid w:val="00845D13"/>
    <w:rsid w:val="00845DAD"/>
    <w:rsid w:val="00846FA4"/>
    <w:rsid w:val="00847359"/>
    <w:rsid w:val="008478FA"/>
    <w:rsid w:val="00847F90"/>
    <w:rsid w:val="00850C06"/>
    <w:rsid w:val="0085163B"/>
    <w:rsid w:val="0085226E"/>
    <w:rsid w:val="00852E2C"/>
    <w:rsid w:val="00854160"/>
    <w:rsid w:val="00854BDC"/>
    <w:rsid w:val="00854E1C"/>
    <w:rsid w:val="00854ED4"/>
    <w:rsid w:val="00856317"/>
    <w:rsid w:val="00856D88"/>
    <w:rsid w:val="00857792"/>
    <w:rsid w:val="00857C34"/>
    <w:rsid w:val="00861571"/>
    <w:rsid w:val="00862085"/>
    <w:rsid w:val="008630FE"/>
    <w:rsid w:val="008649DA"/>
    <w:rsid w:val="00864C5C"/>
    <w:rsid w:val="00864ED7"/>
    <w:rsid w:val="008659A4"/>
    <w:rsid w:val="008659CC"/>
    <w:rsid w:val="00865FEC"/>
    <w:rsid w:val="00866B22"/>
    <w:rsid w:val="00866CEE"/>
    <w:rsid w:val="008674FD"/>
    <w:rsid w:val="008678BA"/>
    <w:rsid w:val="00870049"/>
    <w:rsid w:val="0087020D"/>
    <w:rsid w:val="00870720"/>
    <w:rsid w:val="00870E45"/>
    <w:rsid w:val="008716AE"/>
    <w:rsid w:val="00871B44"/>
    <w:rsid w:val="00872459"/>
    <w:rsid w:val="008726D3"/>
    <w:rsid w:val="0087428A"/>
    <w:rsid w:val="008749FF"/>
    <w:rsid w:val="00875D74"/>
    <w:rsid w:val="008779FC"/>
    <w:rsid w:val="00880620"/>
    <w:rsid w:val="00881A08"/>
    <w:rsid w:val="00882599"/>
    <w:rsid w:val="00882895"/>
    <w:rsid w:val="00884465"/>
    <w:rsid w:val="00885ADD"/>
    <w:rsid w:val="008863B6"/>
    <w:rsid w:val="0088685B"/>
    <w:rsid w:val="00887142"/>
    <w:rsid w:val="008871ED"/>
    <w:rsid w:val="00887D34"/>
    <w:rsid w:val="00890EF7"/>
    <w:rsid w:val="00891C24"/>
    <w:rsid w:val="008931EE"/>
    <w:rsid w:val="00895E3E"/>
    <w:rsid w:val="0089644A"/>
    <w:rsid w:val="00896B2E"/>
    <w:rsid w:val="008A0868"/>
    <w:rsid w:val="008A0D81"/>
    <w:rsid w:val="008A0ECA"/>
    <w:rsid w:val="008A3153"/>
    <w:rsid w:val="008A37F2"/>
    <w:rsid w:val="008A4CFC"/>
    <w:rsid w:val="008A5FB8"/>
    <w:rsid w:val="008B05F1"/>
    <w:rsid w:val="008B113E"/>
    <w:rsid w:val="008B17D5"/>
    <w:rsid w:val="008B18B9"/>
    <w:rsid w:val="008B1FA3"/>
    <w:rsid w:val="008B26BA"/>
    <w:rsid w:val="008B2E5B"/>
    <w:rsid w:val="008B4B53"/>
    <w:rsid w:val="008B4BF9"/>
    <w:rsid w:val="008B4E92"/>
    <w:rsid w:val="008B6D9E"/>
    <w:rsid w:val="008C17CF"/>
    <w:rsid w:val="008C2614"/>
    <w:rsid w:val="008C3023"/>
    <w:rsid w:val="008C34B1"/>
    <w:rsid w:val="008C365A"/>
    <w:rsid w:val="008C369A"/>
    <w:rsid w:val="008C3E89"/>
    <w:rsid w:val="008C42B8"/>
    <w:rsid w:val="008C451F"/>
    <w:rsid w:val="008C4A61"/>
    <w:rsid w:val="008C4D46"/>
    <w:rsid w:val="008C57AA"/>
    <w:rsid w:val="008C64CE"/>
    <w:rsid w:val="008C66F1"/>
    <w:rsid w:val="008C78D5"/>
    <w:rsid w:val="008C7B15"/>
    <w:rsid w:val="008C7FD9"/>
    <w:rsid w:val="008D02AE"/>
    <w:rsid w:val="008D0C6C"/>
    <w:rsid w:val="008D38FB"/>
    <w:rsid w:val="008D4118"/>
    <w:rsid w:val="008D524F"/>
    <w:rsid w:val="008E0730"/>
    <w:rsid w:val="008E1005"/>
    <w:rsid w:val="008E1489"/>
    <w:rsid w:val="008E27FE"/>
    <w:rsid w:val="008E2C34"/>
    <w:rsid w:val="008E2DB2"/>
    <w:rsid w:val="008E3286"/>
    <w:rsid w:val="008E38A6"/>
    <w:rsid w:val="008E3D92"/>
    <w:rsid w:val="008E46EA"/>
    <w:rsid w:val="008E5CAA"/>
    <w:rsid w:val="008E7228"/>
    <w:rsid w:val="008E7F66"/>
    <w:rsid w:val="008F0013"/>
    <w:rsid w:val="008F22E5"/>
    <w:rsid w:val="008F25A5"/>
    <w:rsid w:val="008F31FA"/>
    <w:rsid w:val="008F451A"/>
    <w:rsid w:val="008F475F"/>
    <w:rsid w:val="008F49BF"/>
    <w:rsid w:val="008F4CC0"/>
    <w:rsid w:val="008F539E"/>
    <w:rsid w:val="008F5AF8"/>
    <w:rsid w:val="008F70A2"/>
    <w:rsid w:val="008F73A4"/>
    <w:rsid w:val="008F7624"/>
    <w:rsid w:val="008F7889"/>
    <w:rsid w:val="00900359"/>
    <w:rsid w:val="00900C1B"/>
    <w:rsid w:val="009019F2"/>
    <w:rsid w:val="00902762"/>
    <w:rsid w:val="00902DA0"/>
    <w:rsid w:val="00903DBD"/>
    <w:rsid w:val="009043C8"/>
    <w:rsid w:val="00904682"/>
    <w:rsid w:val="009049A9"/>
    <w:rsid w:val="00905267"/>
    <w:rsid w:val="009052D4"/>
    <w:rsid w:val="0090541F"/>
    <w:rsid w:val="00907377"/>
    <w:rsid w:val="0091045F"/>
    <w:rsid w:val="009119A3"/>
    <w:rsid w:val="00911AD7"/>
    <w:rsid w:val="00911B0E"/>
    <w:rsid w:val="00912267"/>
    <w:rsid w:val="009134C3"/>
    <w:rsid w:val="009136BE"/>
    <w:rsid w:val="0091398F"/>
    <w:rsid w:val="00913CF3"/>
    <w:rsid w:val="00913EBD"/>
    <w:rsid w:val="00916994"/>
    <w:rsid w:val="009210C3"/>
    <w:rsid w:val="0092206F"/>
    <w:rsid w:val="009231E9"/>
    <w:rsid w:val="00923461"/>
    <w:rsid w:val="0092470D"/>
    <w:rsid w:val="00925DB8"/>
    <w:rsid w:val="00925E1C"/>
    <w:rsid w:val="0092601E"/>
    <w:rsid w:val="00930559"/>
    <w:rsid w:val="0093187B"/>
    <w:rsid w:val="00931D50"/>
    <w:rsid w:val="00932563"/>
    <w:rsid w:val="00933580"/>
    <w:rsid w:val="0093416B"/>
    <w:rsid w:val="009355DE"/>
    <w:rsid w:val="00935E54"/>
    <w:rsid w:val="009370D5"/>
    <w:rsid w:val="00937913"/>
    <w:rsid w:val="00940CB1"/>
    <w:rsid w:val="00940E73"/>
    <w:rsid w:val="0094234F"/>
    <w:rsid w:val="00942B8A"/>
    <w:rsid w:val="00943DF8"/>
    <w:rsid w:val="0094477C"/>
    <w:rsid w:val="009448CF"/>
    <w:rsid w:val="00944CFF"/>
    <w:rsid w:val="00945C83"/>
    <w:rsid w:val="00946188"/>
    <w:rsid w:val="00946FC7"/>
    <w:rsid w:val="00947C65"/>
    <w:rsid w:val="00952D04"/>
    <w:rsid w:val="00952FB0"/>
    <w:rsid w:val="0095344A"/>
    <w:rsid w:val="009538E0"/>
    <w:rsid w:val="00953B3C"/>
    <w:rsid w:val="00953C89"/>
    <w:rsid w:val="00953E62"/>
    <w:rsid w:val="009542F2"/>
    <w:rsid w:val="009551E8"/>
    <w:rsid w:val="00955D1D"/>
    <w:rsid w:val="009561FD"/>
    <w:rsid w:val="009563D3"/>
    <w:rsid w:val="00960EA6"/>
    <w:rsid w:val="009610CE"/>
    <w:rsid w:val="009610FA"/>
    <w:rsid w:val="009614C8"/>
    <w:rsid w:val="009622CA"/>
    <w:rsid w:val="00962B24"/>
    <w:rsid w:val="00963478"/>
    <w:rsid w:val="009635F7"/>
    <w:rsid w:val="0096433C"/>
    <w:rsid w:val="00964A8C"/>
    <w:rsid w:val="00964AC9"/>
    <w:rsid w:val="00964BD4"/>
    <w:rsid w:val="009658C2"/>
    <w:rsid w:val="00965B10"/>
    <w:rsid w:val="00965ECB"/>
    <w:rsid w:val="00966020"/>
    <w:rsid w:val="00967045"/>
    <w:rsid w:val="009673AD"/>
    <w:rsid w:val="009679D0"/>
    <w:rsid w:val="00971453"/>
    <w:rsid w:val="00974B24"/>
    <w:rsid w:val="00974D39"/>
    <w:rsid w:val="009771D8"/>
    <w:rsid w:val="00977441"/>
    <w:rsid w:val="00980306"/>
    <w:rsid w:val="00980F08"/>
    <w:rsid w:val="009812A7"/>
    <w:rsid w:val="009813E6"/>
    <w:rsid w:val="009822FA"/>
    <w:rsid w:val="009824AE"/>
    <w:rsid w:val="00982B9B"/>
    <w:rsid w:val="009830BD"/>
    <w:rsid w:val="009834BF"/>
    <w:rsid w:val="00984251"/>
    <w:rsid w:val="00984EB1"/>
    <w:rsid w:val="00985108"/>
    <w:rsid w:val="0098532E"/>
    <w:rsid w:val="00986E90"/>
    <w:rsid w:val="00987D13"/>
    <w:rsid w:val="00987D32"/>
    <w:rsid w:val="009935B0"/>
    <w:rsid w:val="00994E06"/>
    <w:rsid w:val="0099500A"/>
    <w:rsid w:val="0099556A"/>
    <w:rsid w:val="00995618"/>
    <w:rsid w:val="00995EE3"/>
    <w:rsid w:val="00996343"/>
    <w:rsid w:val="009963DE"/>
    <w:rsid w:val="0099655B"/>
    <w:rsid w:val="00996CC2"/>
    <w:rsid w:val="0099774A"/>
    <w:rsid w:val="00997BB7"/>
    <w:rsid w:val="009A0378"/>
    <w:rsid w:val="009A1D1C"/>
    <w:rsid w:val="009A1F6C"/>
    <w:rsid w:val="009A23A9"/>
    <w:rsid w:val="009A3346"/>
    <w:rsid w:val="009A35FC"/>
    <w:rsid w:val="009A378E"/>
    <w:rsid w:val="009A398B"/>
    <w:rsid w:val="009A471B"/>
    <w:rsid w:val="009A632C"/>
    <w:rsid w:val="009A6D38"/>
    <w:rsid w:val="009B09B3"/>
    <w:rsid w:val="009B1AB8"/>
    <w:rsid w:val="009B1DBF"/>
    <w:rsid w:val="009B2BF9"/>
    <w:rsid w:val="009B3007"/>
    <w:rsid w:val="009B35DA"/>
    <w:rsid w:val="009B3F5E"/>
    <w:rsid w:val="009B4B05"/>
    <w:rsid w:val="009B4FD7"/>
    <w:rsid w:val="009B630F"/>
    <w:rsid w:val="009B66A6"/>
    <w:rsid w:val="009B6DD7"/>
    <w:rsid w:val="009B6FD3"/>
    <w:rsid w:val="009B75F2"/>
    <w:rsid w:val="009B7D65"/>
    <w:rsid w:val="009C0BF4"/>
    <w:rsid w:val="009C0D8C"/>
    <w:rsid w:val="009C14FD"/>
    <w:rsid w:val="009C1C93"/>
    <w:rsid w:val="009C1F28"/>
    <w:rsid w:val="009C2501"/>
    <w:rsid w:val="009C2C4D"/>
    <w:rsid w:val="009C35FA"/>
    <w:rsid w:val="009C3646"/>
    <w:rsid w:val="009C3763"/>
    <w:rsid w:val="009C508C"/>
    <w:rsid w:val="009C5689"/>
    <w:rsid w:val="009C6983"/>
    <w:rsid w:val="009C7E61"/>
    <w:rsid w:val="009D0291"/>
    <w:rsid w:val="009D045F"/>
    <w:rsid w:val="009D0E94"/>
    <w:rsid w:val="009D231E"/>
    <w:rsid w:val="009D3D32"/>
    <w:rsid w:val="009D5625"/>
    <w:rsid w:val="009D5A5F"/>
    <w:rsid w:val="009D6318"/>
    <w:rsid w:val="009E1D90"/>
    <w:rsid w:val="009E2C52"/>
    <w:rsid w:val="009E2F0D"/>
    <w:rsid w:val="009E487A"/>
    <w:rsid w:val="009E72E7"/>
    <w:rsid w:val="009E7D13"/>
    <w:rsid w:val="009F0B2F"/>
    <w:rsid w:val="009F187C"/>
    <w:rsid w:val="009F2252"/>
    <w:rsid w:val="009F2C40"/>
    <w:rsid w:val="009F2D0D"/>
    <w:rsid w:val="009F36A1"/>
    <w:rsid w:val="009F3A07"/>
    <w:rsid w:val="009F65D2"/>
    <w:rsid w:val="009F6725"/>
    <w:rsid w:val="009F6E0D"/>
    <w:rsid w:val="009F788A"/>
    <w:rsid w:val="009F7B44"/>
    <w:rsid w:val="009F7B5D"/>
    <w:rsid w:val="00A00524"/>
    <w:rsid w:val="00A00F7B"/>
    <w:rsid w:val="00A015DB"/>
    <w:rsid w:val="00A01646"/>
    <w:rsid w:val="00A01797"/>
    <w:rsid w:val="00A0191F"/>
    <w:rsid w:val="00A01CB4"/>
    <w:rsid w:val="00A03793"/>
    <w:rsid w:val="00A044CC"/>
    <w:rsid w:val="00A048C7"/>
    <w:rsid w:val="00A04B64"/>
    <w:rsid w:val="00A06A36"/>
    <w:rsid w:val="00A06B23"/>
    <w:rsid w:val="00A11369"/>
    <w:rsid w:val="00A1194A"/>
    <w:rsid w:val="00A1367A"/>
    <w:rsid w:val="00A13DBA"/>
    <w:rsid w:val="00A14263"/>
    <w:rsid w:val="00A15504"/>
    <w:rsid w:val="00A15E06"/>
    <w:rsid w:val="00A15F8A"/>
    <w:rsid w:val="00A1604D"/>
    <w:rsid w:val="00A16419"/>
    <w:rsid w:val="00A164C2"/>
    <w:rsid w:val="00A17049"/>
    <w:rsid w:val="00A17850"/>
    <w:rsid w:val="00A204A9"/>
    <w:rsid w:val="00A20D6B"/>
    <w:rsid w:val="00A2120E"/>
    <w:rsid w:val="00A229A9"/>
    <w:rsid w:val="00A22D2C"/>
    <w:rsid w:val="00A24DA5"/>
    <w:rsid w:val="00A26293"/>
    <w:rsid w:val="00A2643F"/>
    <w:rsid w:val="00A2663D"/>
    <w:rsid w:val="00A26BD5"/>
    <w:rsid w:val="00A27AF0"/>
    <w:rsid w:val="00A27C81"/>
    <w:rsid w:val="00A301F2"/>
    <w:rsid w:val="00A308E5"/>
    <w:rsid w:val="00A31BA2"/>
    <w:rsid w:val="00A32136"/>
    <w:rsid w:val="00A33EC9"/>
    <w:rsid w:val="00A34DC4"/>
    <w:rsid w:val="00A352CA"/>
    <w:rsid w:val="00A364BE"/>
    <w:rsid w:val="00A36B18"/>
    <w:rsid w:val="00A36D3D"/>
    <w:rsid w:val="00A37189"/>
    <w:rsid w:val="00A37A25"/>
    <w:rsid w:val="00A4021D"/>
    <w:rsid w:val="00A40302"/>
    <w:rsid w:val="00A405AF"/>
    <w:rsid w:val="00A40B17"/>
    <w:rsid w:val="00A41A61"/>
    <w:rsid w:val="00A41B9C"/>
    <w:rsid w:val="00A44DF6"/>
    <w:rsid w:val="00A44FD1"/>
    <w:rsid w:val="00A46762"/>
    <w:rsid w:val="00A46BAF"/>
    <w:rsid w:val="00A46D2C"/>
    <w:rsid w:val="00A474DF"/>
    <w:rsid w:val="00A4787C"/>
    <w:rsid w:val="00A47A91"/>
    <w:rsid w:val="00A506A4"/>
    <w:rsid w:val="00A5079E"/>
    <w:rsid w:val="00A50ACD"/>
    <w:rsid w:val="00A5131E"/>
    <w:rsid w:val="00A51DCA"/>
    <w:rsid w:val="00A5309D"/>
    <w:rsid w:val="00A53482"/>
    <w:rsid w:val="00A5440A"/>
    <w:rsid w:val="00A5479E"/>
    <w:rsid w:val="00A54B6A"/>
    <w:rsid w:val="00A5598C"/>
    <w:rsid w:val="00A5684D"/>
    <w:rsid w:val="00A568A3"/>
    <w:rsid w:val="00A571FB"/>
    <w:rsid w:val="00A57317"/>
    <w:rsid w:val="00A576C8"/>
    <w:rsid w:val="00A57E9A"/>
    <w:rsid w:val="00A60988"/>
    <w:rsid w:val="00A62D96"/>
    <w:rsid w:val="00A63187"/>
    <w:rsid w:val="00A63AD3"/>
    <w:rsid w:val="00A666A6"/>
    <w:rsid w:val="00A666D3"/>
    <w:rsid w:val="00A67428"/>
    <w:rsid w:val="00A67FE7"/>
    <w:rsid w:val="00A71F5D"/>
    <w:rsid w:val="00A72B1C"/>
    <w:rsid w:val="00A73604"/>
    <w:rsid w:val="00A73AE1"/>
    <w:rsid w:val="00A73CDC"/>
    <w:rsid w:val="00A74019"/>
    <w:rsid w:val="00A744D8"/>
    <w:rsid w:val="00A74B43"/>
    <w:rsid w:val="00A74EC8"/>
    <w:rsid w:val="00A77555"/>
    <w:rsid w:val="00A77E6B"/>
    <w:rsid w:val="00A800B5"/>
    <w:rsid w:val="00A8100C"/>
    <w:rsid w:val="00A812AB"/>
    <w:rsid w:val="00A8211F"/>
    <w:rsid w:val="00A8224E"/>
    <w:rsid w:val="00A82DE8"/>
    <w:rsid w:val="00A84395"/>
    <w:rsid w:val="00A856CC"/>
    <w:rsid w:val="00A86BE7"/>
    <w:rsid w:val="00A87CA2"/>
    <w:rsid w:val="00A9013A"/>
    <w:rsid w:val="00A901F6"/>
    <w:rsid w:val="00A914E9"/>
    <w:rsid w:val="00A916EF"/>
    <w:rsid w:val="00A9246A"/>
    <w:rsid w:val="00A933A4"/>
    <w:rsid w:val="00A93EE6"/>
    <w:rsid w:val="00A947B2"/>
    <w:rsid w:val="00A94DBC"/>
    <w:rsid w:val="00A94F3C"/>
    <w:rsid w:val="00A9562A"/>
    <w:rsid w:val="00A95ED6"/>
    <w:rsid w:val="00A95FCD"/>
    <w:rsid w:val="00A96394"/>
    <w:rsid w:val="00A97323"/>
    <w:rsid w:val="00AA0FEF"/>
    <w:rsid w:val="00AA10FD"/>
    <w:rsid w:val="00AA114D"/>
    <w:rsid w:val="00AA1611"/>
    <w:rsid w:val="00AA2BE0"/>
    <w:rsid w:val="00AA4A74"/>
    <w:rsid w:val="00AA5A12"/>
    <w:rsid w:val="00AA6159"/>
    <w:rsid w:val="00AA63B0"/>
    <w:rsid w:val="00AB03CB"/>
    <w:rsid w:val="00AB0A0D"/>
    <w:rsid w:val="00AB0DAC"/>
    <w:rsid w:val="00AB1505"/>
    <w:rsid w:val="00AB179B"/>
    <w:rsid w:val="00AB29BD"/>
    <w:rsid w:val="00AB3B46"/>
    <w:rsid w:val="00AB453E"/>
    <w:rsid w:val="00AB4698"/>
    <w:rsid w:val="00AB511F"/>
    <w:rsid w:val="00AB550C"/>
    <w:rsid w:val="00AB5AFE"/>
    <w:rsid w:val="00AB6EC3"/>
    <w:rsid w:val="00AB7147"/>
    <w:rsid w:val="00AB77ED"/>
    <w:rsid w:val="00AB7E69"/>
    <w:rsid w:val="00AC152A"/>
    <w:rsid w:val="00AC15CF"/>
    <w:rsid w:val="00AC19E3"/>
    <w:rsid w:val="00AC21B9"/>
    <w:rsid w:val="00AC23CE"/>
    <w:rsid w:val="00AC3389"/>
    <w:rsid w:val="00AC4352"/>
    <w:rsid w:val="00AC5914"/>
    <w:rsid w:val="00AC5BBC"/>
    <w:rsid w:val="00AC66E5"/>
    <w:rsid w:val="00AC7B85"/>
    <w:rsid w:val="00AD0FB0"/>
    <w:rsid w:val="00AD1319"/>
    <w:rsid w:val="00AD164C"/>
    <w:rsid w:val="00AD290C"/>
    <w:rsid w:val="00AD3CF1"/>
    <w:rsid w:val="00AD4386"/>
    <w:rsid w:val="00AD496E"/>
    <w:rsid w:val="00AD4A42"/>
    <w:rsid w:val="00AE05C4"/>
    <w:rsid w:val="00AE152A"/>
    <w:rsid w:val="00AE186B"/>
    <w:rsid w:val="00AE1F8A"/>
    <w:rsid w:val="00AE325A"/>
    <w:rsid w:val="00AE49E4"/>
    <w:rsid w:val="00AE4BAB"/>
    <w:rsid w:val="00AE5FDA"/>
    <w:rsid w:val="00AE6422"/>
    <w:rsid w:val="00AE6E74"/>
    <w:rsid w:val="00AE7342"/>
    <w:rsid w:val="00AE7774"/>
    <w:rsid w:val="00AF0AA3"/>
    <w:rsid w:val="00AF0CF5"/>
    <w:rsid w:val="00AF158F"/>
    <w:rsid w:val="00AF165D"/>
    <w:rsid w:val="00AF2223"/>
    <w:rsid w:val="00AF2462"/>
    <w:rsid w:val="00AF2BFD"/>
    <w:rsid w:val="00AF34D3"/>
    <w:rsid w:val="00AF4229"/>
    <w:rsid w:val="00AF4B07"/>
    <w:rsid w:val="00AF6099"/>
    <w:rsid w:val="00AF6688"/>
    <w:rsid w:val="00AF6B21"/>
    <w:rsid w:val="00AF7137"/>
    <w:rsid w:val="00B00656"/>
    <w:rsid w:val="00B00BD4"/>
    <w:rsid w:val="00B011AA"/>
    <w:rsid w:val="00B013F4"/>
    <w:rsid w:val="00B0369F"/>
    <w:rsid w:val="00B03772"/>
    <w:rsid w:val="00B03E27"/>
    <w:rsid w:val="00B05264"/>
    <w:rsid w:val="00B05291"/>
    <w:rsid w:val="00B05B33"/>
    <w:rsid w:val="00B05EB4"/>
    <w:rsid w:val="00B10961"/>
    <w:rsid w:val="00B10AE1"/>
    <w:rsid w:val="00B10B43"/>
    <w:rsid w:val="00B10BAF"/>
    <w:rsid w:val="00B11823"/>
    <w:rsid w:val="00B12887"/>
    <w:rsid w:val="00B132ED"/>
    <w:rsid w:val="00B13FD0"/>
    <w:rsid w:val="00B147FC"/>
    <w:rsid w:val="00B15E19"/>
    <w:rsid w:val="00B17259"/>
    <w:rsid w:val="00B17F45"/>
    <w:rsid w:val="00B20848"/>
    <w:rsid w:val="00B2102F"/>
    <w:rsid w:val="00B21C48"/>
    <w:rsid w:val="00B23E65"/>
    <w:rsid w:val="00B25C4E"/>
    <w:rsid w:val="00B26077"/>
    <w:rsid w:val="00B3223D"/>
    <w:rsid w:val="00B323BD"/>
    <w:rsid w:val="00B3250D"/>
    <w:rsid w:val="00B32783"/>
    <w:rsid w:val="00B335BC"/>
    <w:rsid w:val="00B34798"/>
    <w:rsid w:val="00B3629D"/>
    <w:rsid w:val="00B36C60"/>
    <w:rsid w:val="00B3723E"/>
    <w:rsid w:val="00B400A4"/>
    <w:rsid w:val="00B40C2B"/>
    <w:rsid w:val="00B4104A"/>
    <w:rsid w:val="00B42598"/>
    <w:rsid w:val="00B425BE"/>
    <w:rsid w:val="00B42673"/>
    <w:rsid w:val="00B4275C"/>
    <w:rsid w:val="00B42E4F"/>
    <w:rsid w:val="00B43652"/>
    <w:rsid w:val="00B45C9E"/>
    <w:rsid w:val="00B47392"/>
    <w:rsid w:val="00B479E9"/>
    <w:rsid w:val="00B47DDA"/>
    <w:rsid w:val="00B50CAA"/>
    <w:rsid w:val="00B51D75"/>
    <w:rsid w:val="00B52379"/>
    <w:rsid w:val="00B5264D"/>
    <w:rsid w:val="00B526F1"/>
    <w:rsid w:val="00B52E6F"/>
    <w:rsid w:val="00B53A6C"/>
    <w:rsid w:val="00B55453"/>
    <w:rsid w:val="00B568CA"/>
    <w:rsid w:val="00B56AE9"/>
    <w:rsid w:val="00B56EF0"/>
    <w:rsid w:val="00B57436"/>
    <w:rsid w:val="00B60460"/>
    <w:rsid w:val="00B61BE9"/>
    <w:rsid w:val="00B62D56"/>
    <w:rsid w:val="00B64CF6"/>
    <w:rsid w:val="00B666FB"/>
    <w:rsid w:val="00B66AD0"/>
    <w:rsid w:val="00B67C3E"/>
    <w:rsid w:val="00B67D0A"/>
    <w:rsid w:val="00B7003F"/>
    <w:rsid w:val="00B729E7"/>
    <w:rsid w:val="00B75F6A"/>
    <w:rsid w:val="00B765B8"/>
    <w:rsid w:val="00B76FC3"/>
    <w:rsid w:val="00B771F4"/>
    <w:rsid w:val="00B7785F"/>
    <w:rsid w:val="00B77F93"/>
    <w:rsid w:val="00B8051F"/>
    <w:rsid w:val="00B810BD"/>
    <w:rsid w:val="00B820C6"/>
    <w:rsid w:val="00B825F2"/>
    <w:rsid w:val="00B83D7D"/>
    <w:rsid w:val="00B8407E"/>
    <w:rsid w:val="00B84257"/>
    <w:rsid w:val="00B84717"/>
    <w:rsid w:val="00B8533A"/>
    <w:rsid w:val="00B8777F"/>
    <w:rsid w:val="00B87F3E"/>
    <w:rsid w:val="00B90C5D"/>
    <w:rsid w:val="00B92C15"/>
    <w:rsid w:val="00B935F4"/>
    <w:rsid w:val="00B93E2B"/>
    <w:rsid w:val="00B93F8F"/>
    <w:rsid w:val="00B9493E"/>
    <w:rsid w:val="00B96506"/>
    <w:rsid w:val="00B967CE"/>
    <w:rsid w:val="00B96880"/>
    <w:rsid w:val="00B96B39"/>
    <w:rsid w:val="00B96C72"/>
    <w:rsid w:val="00BA017F"/>
    <w:rsid w:val="00BA06DB"/>
    <w:rsid w:val="00BA0AED"/>
    <w:rsid w:val="00BA0CE2"/>
    <w:rsid w:val="00BA1C8E"/>
    <w:rsid w:val="00BA2B04"/>
    <w:rsid w:val="00BA403D"/>
    <w:rsid w:val="00BA50E4"/>
    <w:rsid w:val="00BA57F8"/>
    <w:rsid w:val="00BA6020"/>
    <w:rsid w:val="00BA685E"/>
    <w:rsid w:val="00BA7512"/>
    <w:rsid w:val="00BB18DC"/>
    <w:rsid w:val="00BB231A"/>
    <w:rsid w:val="00BB2B71"/>
    <w:rsid w:val="00BB2E77"/>
    <w:rsid w:val="00BB307A"/>
    <w:rsid w:val="00BB3127"/>
    <w:rsid w:val="00BB3D2E"/>
    <w:rsid w:val="00BB5272"/>
    <w:rsid w:val="00BB6A8E"/>
    <w:rsid w:val="00BB7701"/>
    <w:rsid w:val="00BC0046"/>
    <w:rsid w:val="00BC1226"/>
    <w:rsid w:val="00BC1555"/>
    <w:rsid w:val="00BC1DCA"/>
    <w:rsid w:val="00BC2957"/>
    <w:rsid w:val="00BC2EA4"/>
    <w:rsid w:val="00BC5B30"/>
    <w:rsid w:val="00BC693A"/>
    <w:rsid w:val="00BC7F70"/>
    <w:rsid w:val="00BD01AB"/>
    <w:rsid w:val="00BD05C9"/>
    <w:rsid w:val="00BD1723"/>
    <w:rsid w:val="00BD1B8A"/>
    <w:rsid w:val="00BD2497"/>
    <w:rsid w:val="00BD271E"/>
    <w:rsid w:val="00BD27E8"/>
    <w:rsid w:val="00BD2A7A"/>
    <w:rsid w:val="00BD2C26"/>
    <w:rsid w:val="00BD2DC9"/>
    <w:rsid w:val="00BD338E"/>
    <w:rsid w:val="00BD403A"/>
    <w:rsid w:val="00BD5E5E"/>
    <w:rsid w:val="00BD68B2"/>
    <w:rsid w:val="00BD6F0E"/>
    <w:rsid w:val="00BD77F5"/>
    <w:rsid w:val="00BD7A11"/>
    <w:rsid w:val="00BE1DAD"/>
    <w:rsid w:val="00BE237B"/>
    <w:rsid w:val="00BE39ED"/>
    <w:rsid w:val="00BE4372"/>
    <w:rsid w:val="00BE4B1F"/>
    <w:rsid w:val="00BE52D7"/>
    <w:rsid w:val="00BE5DCF"/>
    <w:rsid w:val="00BE61AD"/>
    <w:rsid w:val="00BE6730"/>
    <w:rsid w:val="00BE6FF3"/>
    <w:rsid w:val="00BE7C2E"/>
    <w:rsid w:val="00BE7EEE"/>
    <w:rsid w:val="00BF0A09"/>
    <w:rsid w:val="00BF0E56"/>
    <w:rsid w:val="00BF181F"/>
    <w:rsid w:val="00BF20F5"/>
    <w:rsid w:val="00BF34FB"/>
    <w:rsid w:val="00BF52A1"/>
    <w:rsid w:val="00BF5E22"/>
    <w:rsid w:val="00BF6209"/>
    <w:rsid w:val="00BF6A1A"/>
    <w:rsid w:val="00BF6C11"/>
    <w:rsid w:val="00BF6C45"/>
    <w:rsid w:val="00BF7EFF"/>
    <w:rsid w:val="00C003EA"/>
    <w:rsid w:val="00C00B3C"/>
    <w:rsid w:val="00C01516"/>
    <w:rsid w:val="00C02205"/>
    <w:rsid w:val="00C02634"/>
    <w:rsid w:val="00C03E52"/>
    <w:rsid w:val="00C04142"/>
    <w:rsid w:val="00C041E9"/>
    <w:rsid w:val="00C04A5E"/>
    <w:rsid w:val="00C04A97"/>
    <w:rsid w:val="00C051C0"/>
    <w:rsid w:val="00C10965"/>
    <w:rsid w:val="00C135F8"/>
    <w:rsid w:val="00C14053"/>
    <w:rsid w:val="00C1424D"/>
    <w:rsid w:val="00C14F32"/>
    <w:rsid w:val="00C14F79"/>
    <w:rsid w:val="00C1617C"/>
    <w:rsid w:val="00C173BD"/>
    <w:rsid w:val="00C17889"/>
    <w:rsid w:val="00C20304"/>
    <w:rsid w:val="00C20403"/>
    <w:rsid w:val="00C215C7"/>
    <w:rsid w:val="00C22135"/>
    <w:rsid w:val="00C2567A"/>
    <w:rsid w:val="00C2686E"/>
    <w:rsid w:val="00C27614"/>
    <w:rsid w:val="00C310EF"/>
    <w:rsid w:val="00C31260"/>
    <w:rsid w:val="00C3175D"/>
    <w:rsid w:val="00C32041"/>
    <w:rsid w:val="00C32BB1"/>
    <w:rsid w:val="00C3341F"/>
    <w:rsid w:val="00C3369C"/>
    <w:rsid w:val="00C338A2"/>
    <w:rsid w:val="00C3412B"/>
    <w:rsid w:val="00C36045"/>
    <w:rsid w:val="00C367D1"/>
    <w:rsid w:val="00C36D9D"/>
    <w:rsid w:val="00C37246"/>
    <w:rsid w:val="00C37318"/>
    <w:rsid w:val="00C37CDF"/>
    <w:rsid w:val="00C406D5"/>
    <w:rsid w:val="00C40AC6"/>
    <w:rsid w:val="00C40EB8"/>
    <w:rsid w:val="00C4181C"/>
    <w:rsid w:val="00C420D5"/>
    <w:rsid w:val="00C45123"/>
    <w:rsid w:val="00C457F2"/>
    <w:rsid w:val="00C46D5D"/>
    <w:rsid w:val="00C47008"/>
    <w:rsid w:val="00C4722F"/>
    <w:rsid w:val="00C47501"/>
    <w:rsid w:val="00C4757D"/>
    <w:rsid w:val="00C47B8C"/>
    <w:rsid w:val="00C51475"/>
    <w:rsid w:val="00C53CC7"/>
    <w:rsid w:val="00C53E5B"/>
    <w:rsid w:val="00C53F92"/>
    <w:rsid w:val="00C567D7"/>
    <w:rsid w:val="00C57151"/>
    <w:rsid w:val="00C617D3"/>
    <w:rsid w:val="00C629C6"/>
    <w:rsid w:val="00C62B37"/>
    <w:rsid w:val="00C6314B"/>
    <w:rsid w:val="00C63630"/>
    <w:rsid w:val="00C65490"/>
    <w:rsid w:val="00C65636"/>
    <w:rsid w:val="00C658AF"/>
    <w:rsid w:val="00C6666E"/>
    <w:rsid w:val="00C67F32"/>
    <w:rsid w:val="00C70067"/>
    <w:rsid w:val="00C714CA"/>
    <w:rsid w:val="00C7215E"/>
    <w:rsid w:val="00C72447"/>
    <w:rsid w:val="00C73665"/>
    <w:rsid w:val="00C739D8"/>
    <w:rsid w:val="00C73DEE"/>
    <w:rsid w:val="00C74601"/>
    <w:rsid w:val="00C7592D"/>
    <w:rsid w:val="00C75D30"/>
    <w:rsid w:val="00C76D4E"/>
    <w:rsid w:val="00C76F0C"/>
    <w:rsid w:val="00C77BAF"/>
    <w:rsid w:val="00C77D9D"/>
    <w:rsid w:val="00C80EBE"/>
    <w:rsid w:val="00C810F0"/>
    <w:rsid w:val="00C8200B"/>
    <w:rsid w:val="00C821BA"/>
    <w:rsid w:val="00C82BC7"/>
    <w:rsid w:val="00C83181"/>
    <w:rsid w:val="00C832F7"/>
    <w:rsid w:val="00C85919"/>
    <w:rsid w:val="00C860A5"/>
    <w:rsid w:val="00C866D8"/>
    <w:rsid w:val="00C86E7D"/>
    <w:rsid w:val="00C87101"/>
    <w:rsid w:val="00C90DCE"/>
    <w:rsid w:val="00C91360"/>
    <w:rsid w:val="00C91F62"/>
    <w:rsid w:val="00C92F76"/>
    <w:rsid w:val="00C93ADB"/>
    <w:rsid w:val="00C944E1"/>
    <w:rsid w:val="00C94815"/>
    <w:rsid w:val="00C95374"/>
    <w:rsid w:val="00C96D30"/>
    <w:rsid w:val="00CA022C"/>
    <w:rsid w:val="00CA0C31"/>
    <w:rsid w:val="00CA12B7"/>
    <w:rsid w:val="00CA130A"/>
    <w:rsid w:val="00CA140D"/>
    <w:rsid w:val="00CA1800"/>
    <w:rsid w:val="00CA19CC"/>
    <w:rsid w:val="00CA1E4F"/>
    <w:rsid w:val="00CA2B80"/>
    <w:rsid w:val="00CA2EE3"/>
    <w:rsid w:val="00CA2FD7"/>
    <w:rsid w:val="00CA58BC"/>
    <w:rsid w:val="00CA6082"/>
    <w:rsid w:val="00CA621B"/>
    <w:rsid w:val="00CA6963"/>
    <w:rsid w:val="00CA6BD1"/>
    <w:rsid w:val="00CA76FD"/>
    <w:rsid w:val="00CA7BF0"/>
    <w:rsid w:val="00CB0DEB"/>
    <w:rsid w:val="00CB10A9"/>
    <w:rsid w:val="00CB2510"/>
    <w:rsid w:val="00CB409C"/>
    <w:rsid w:val="00CB506D"/>
    <w:rsid w:val="00CB50B5"/>
    <w:rsid w:val="00CB7487"/>
    <w:rsid w:val="00CB7E2E"/>
    <w:rsid w:val="00CC0DD0"/>
    <w:rsid w:val="00CC0E1D"/>
    <w:rsid w:val="00CC1552"/>
    <w:rsid w:val="00CC2F39"/>
    <w:rsid w:val="00CC330A"/>
    <w:rsid w:val="00CC3326"/>
    <w:rsid w:val="00CC3A23"/>
    <w:rsid w:val="00CC42BD"/>
    <w:rsid w:val="00CC4782"/>
    <w:rsid w:val="00CC68D1"/>
    <w:rsid w:val="00CC6998"/>
    <w:rsid w:val="00CC7181"/>
    <w:rsid w:val="00CD06E5"/>
    <w:rsid w:val="00CD143B"/>
    <w:rsid w:val="00CD2592"/>
    <w:rsid w:val="00CD2BCC"/>
    <w:rsid w:val="00CD5C49"/>
    <w:rsid w:val="00CE1685"/>
    <w:rsid w:val="00CE1F1B"/>
    <w:rsid w:val="00CE2230"/>
    <w:rsid w:val="00CE2CF8"/>
    <w:rsid w:val="00CE37C8"/>
    <w:rsid w:val="00CE38FA"/>
    <w:rsid w:val="00CE46CA"/>
    <w:rsid w:val="00CE5923"/>
    <w:rsid w:val="00CE6643"/>
    <w:rsid w:val="00CE6AEE"/>
    <w:rsid w:val="00CE6D68"/>
    <w:rsid w:val="00CE7C79"/>
    <w:rsid w:val="00CE7E5C"/>
    <w:rsid w:val="00CF0375"/>
    <w:rsid w:val="00CF0B51"/>
    <w:rsid w:val="00CF0DAA"/>
    <w:rsid w:val="00CF1052"/>
    <w:rsid w:val="00CF2C14"/>
    <w:rsid w:val="00CF2CA5"/>
    <w:rsid w:val="00CF5739"/>
    <w:rsid w:val="00CF5AF1"/>
    <w:rsid w:val="00CF5B32"/>
    <w:rsid w:val="00CF5B64"/>
    <w:rsid w:val="00CF7059"/>
    <w:rsid w:val="00D003B0"/>
    <w:rsid w:val="00D01F7D"/>
    <w:rsid w:val="00D0245D"/>
    <w:rsid w:val="00D02DB9"/>
    <w:rsid w:val="00D04578"/>
    <w:rsid w:val="00D04E73"/>
    <w:rsid w:val="00D05320"/>
    <w:rsid w:val="00D07335"/>
    <w:rsid w:val="00D0789A"/>
    <w:rsid w:val="00D10828"/>
    <w:rsid w:val="00D11B57"/>
    <w:rsid w:val="00D13F76"/>
    <w:rsid w:val="00D14C19"/>
    <w:rsid w:val="00D1632F"/>
    <w:rsid w:val="00D16B95"/>
    <w:rsid w:val="00D16E49"/>
    <w:rsid w:val="00D2099B"/>
    <w:rsid w:val="00D20A55"/>
    <w:rsid w:val="00D210DE"/>
    <w:rsid w:val="00D21597"/>
    <w:rsid w:val="00D216AC"/>
    <w:rsid w:val="00D21D92"/>
    <w:rsid w:val="00D225FB"/>
    <w:rsid w:val="00D226AD"/>
    <w:rsid w:val="00D22805"/>
    <w:rsid w:val="00D228C8"/>
    <w:rsid w:val="00D23BFC"/>
    <w:rsid w:val="00D23FB8"/>
    <w:rsid w:val="00D24F0B"/>
    <w:rsid w:val="00D25B39"/>
    <w:rsid w:val="00D266A3"/>
    <w:rsid w:val="00D26AAD"/>
    <w:rsid w:val="00D306EF"/>
    <w:rsid w:val="00D31086"/>
    <w:rsid w:val="00D31FFB"/>
    <w:rsid w:val="00D324ED"/>
    <w:rsid w:val="00D32641"/>
    <w:rsid w:val="00D329B6"/>
    <w:rsid w:val="00D32C03"/>
    <w:rsid w:val="00D334FA"/>
    <w:rsid w:val="00D34861"/>
    <w:rsid w:val="00D3654A"/>
    <w:rsid w:val="00D37E9B"/>
    <w:rsid w:val="00D40154"/>
    <w:rsid w:val="00D40ABE"/>
    <w:rsid w:val="00D40DC0"/>
    <w:rsid w:val="00D40ECC"/>
    <w:rsid w:val="00D41248"/>
    <w:rsid w:val="00D426AA"/>
    <w:rsid w:val="00D429F2"/>
    <w:rsid w:val="00D42AA3"/>
    <w:rsid w:val="00D434C1"/>
    <w:rsid w:val="00D4374A"/>
    <w:rsid w:val="00D450BB"/>
    <w:rsid w:val="00D46CB4"/>
    <w:rsid w:val="00D5172D"/>
    <w:rsid w:val="00D51A1F"/>
    <w:rsid w:val="00D5247E"/>
    <w:rsid w:val="00D52AC9"/>
    <w:rsid w:val="00D52D0B"/>
    <w:rsid w:val="00D531AE"/>
    <w:rsid w:val="00D536AB"/>
    <w:rsid w:val="00D53F5A"/>
    <w:rsid w:val="00D547A2"/>
    <w:rsid w:val="00D54F62"/>
    <w:rsid w:val="00D553D6"/>
    <w:rsid w:val="00D55E2B"/>
    <w:rsid w:val="00D562D2"/>
    <w:rsid w:val="00D566EA"/>
    <w:rsid w:val="00D571B5"/>
    <w:rsid w:val="00D60116"/>
    <w:rsid w:val="00D61983"/>
    <w:rsid w:val="00D6209A"/>
    <w:rsid w:val="00D62E46"/>
    <w:rsid w:val="00D644C6"/>
    <w:rsid w:val="00D645BB"/>
    <w:rsid w:val="00D64B60"/>
    <w:rsid w:val="00D654B0"/>
    <w:rsid w:val="00D65994"/>
    <w:rsid w:val="00D6620E"/>
    <w:rsid w:val="00D667D1"/>
    <w:rsid w:val="00D6693C"/>
    <w:rsid w:val="00D7087C"/>
    <w:rsid w:val="00D70D97"/>
    <w:rsid w:val="00D70EE4"/>
    <w:rsid w:val="00D71398"/>
    <w:rsid w:val="00D72AF2"/>
    <w:rsid w:val="00D73369"/>
    <w:rsid w:val="00D744FE"/>
    <w:rsid w:val="00D74A19"/>
    <w:rsid w:val="00D74A29"/>
    <w:rsid w:val="00D75297"/>
    <w:rsid w:val="00D75884"/>
    <w:rsid w:val="00D7697F"/>
    <w:rsid w:val="00D77D18"/>
    <w:rsid w:val="00D80124"/>
    <w:rsid w:val="00D80188"/>
    <w:rsid w:val="00D802B1"/>
    <w:rsid w:val="00D80463"/>
    <w:rsid w:val="00D810F5"/>
    <w:rsid w:val="00D815F1"/>
    <w:rsid w:val="00D81927"/>
    <w:rsid w:val="00D81AC6"/>
    <w:rsid w:val="00D83AC7"/>
    <w:rsid w:val="00D83F2E"/>
    <w:rsid w:val="00D842CB"/>
    <w:rsid w:val="00D84A63"/>
    <w:rsid w:val="00D84EA2"/>
    <w:rsid w:val="00D84FC5"/>
    <w:rsid w:val="00D8638C"/>
    <w:rsid w:val="00D86522"/>
    <w:rsid w:val="00D87C31"/>
    <w:rsid w:val="00D90D95"/>
    <w:rsid w:val="00D917B6"/>
    <w:rsid w:val="00D91AD8"/>
    <w:rsid w:val="00D93103"/>
    <w:rsid w:val="00D95B8E"/>
    <w:rsid w:val="00D95E2C"/>
    <w:rsid w:val="00D96944"/>
    <w:rsid w:val="00D96F2A"/>
    <w:rsid w:val="00D97347"/>
    <w:rsid w:val="00D975A9"/>
    <w:rsid w:val="00D97761"/>
    <w:rsid w:val="00DA0251"/>
    <w:rsid w:val="00DA046D"/>
    <w:rsid w:val="00DA11AE"/>
    <w:rsid w:val="00DA17B2"/>
    <w:rsid w:val="00DA25E2"/>
    <w:rsid w:val="00DA348A"/>
    <w:rsid w:val="00DA38F1"/>
    <w:rsid w:val="00DA3A6A"/>
    <w:rsid w:val="00DA3B91"/>
    <w:rsid w:val="00DA3F7E"/>
    <w:rsid w:val="00DA46E5"/>
    <w:rsid w:val="00DA5517"/>
    <w:rsid w:val="00DA6F7F"/>
    <w:rsid w:val="00DB0AFF"/>
    <w:rsid w:val="00DB13F7"/>
    <w:rsid w:val="00DB1750"/>
    <w:rsid w:val="00DB1762"/>
    <w:rsid w:val="00DB21B4"/>
    <w:rsid w:val="00DB24CD"/>
    <w:rsid w:val="00DB3643"/>
    <w:rsid w:val="00DB3C52"/>
    <w:rsid w:val="00DB4701"/>
    <w:rsid w:val="00DB4C9C"/>
    <w:rsid w:val="00DB52AF"/>
    <w:rsid w:val="00DB5C70"/>
    <w:rsid w:val="00DB5CB6"/>
    <w:rsid w:val="00DB620C"/>
    <w:rsid w:val="00DB6BE1"/>
    <w:rsid w:val="00DB7185"/>
    <w:rsid w:val="00DC19BB"/>
    <w:rsid w:val="00DC240C"/>
    <w:rsid w:val="00DC2689"/>
    <w:rsid w:val="00DC27C2"/>
    <w:rsid w:val="00DC2CBA"/>
    <w:rsid w:val="00DC2D51"/>
    <w:rsid w:val="00DC37A7"/>
    <w:rsid w:val="00DC431D"/>
    <w:rsid w:val="00DC5004"/>
    <w:rsid w:val="00DC51BD"/>
    <w:rsid w:val="00DC6392"/>
    <w:rsid w:val="00DC6FB3"/>
    <w:rsid w:val="00DD00D3"/>
    <w:rsid w:val="00DD2203"/>
    <w:rsid w:val="00DD47EC"/>
    <w:rsid w:val="00DD55AE"/>
    <w:rsid w:val="00DD6659"/>
    <w:rsid w:val="00DD6A58"/>
    <w:rsid w:val="00DD7A10"/>
    <w:rsid w:val="00DD7C6F"/>
    <w:rsid w:val="00DD7F31"/>
    <w:rsid w:val="00DE2A12"/>
    <w:rsid w:val="00DE2F7C"/>
    <w:rsid w:val="00DE3E4F"/>
    <w:rsid w:val="00DE417A"/>
    <w:rsid w:val="00DE553B"/>
    <w:rsid w:val="00DE6A40"/>
    <w:rsid w:val="00DE73AD"/>
    <w:rsid w:val="00DE78D9"/>
    <w:rsid w:val="00DF123C"/>
    <w:rsid w:val="00DF17B1"/>
    <w:rsid w:val="00DF234C"/>
    <w:rsid w:val="00DF4917"/>
    <w:rsid w:val="00DF5060"/>
    <w:rsid w:val="00DF574A"/>
    <w:rsid w:val="00DF57AC"/>
    <w:rsid w:val="00DF6026"/>
    <w:rsid w:val="00DF6786"/>
    <w:rsid w:val="00E017DE"/>
    <w:rsid w:val="00E01AEC"/>
    <w:rsid w:val="00E0243F"/>
    <w:rsid w:val="00E026CA"/>
    <w:rsid w:val="00E027BE"/>
    <w:rsid w:val="00E02EA5"/>
    <w:rsid w:val="00E0304A"/>
    <w:rsid w:val="00E03256"/>
    <w:rsid w:val="00E033F2"/>
    <w:rsid w:val="00E042C2"/>
    <w:rsid w:val="00E05137"/>
    <w:rsid w:val="00E07476"/>
    <w:rsid w:val="00E07756"/>
    <w:rsid w:val="00E07EE4"/>
    <w:rsid w:val="00E11085"/>
    <w:rsid w:val="00E11531"/>
    <w:rsid w:val="00E12245"/>
    <w:rsid w:val="00E12A3A"/>
    <w:rsid w:val="00E12EBF"/>
    <w:rsid w:val="00E134DC"/>
    <w:rsid w:val="00E13862"/>
    <w:rsid w:val="00E13CE6"/>
    <w:rsid w:val="00E13E09"/>
    <w:rsid w:val="00E14D38"/>
    <w:rsid w:val="00E150BB"/>
    <w:rsid w:val="00E16CB3"/>
    <w:rsid w:val="00E16CFF"/>
    <w:rsid w:val="00E2147F"/>
    <w:rsid w:val="00E217C4"/>
    <w:rsid w:val="00E22D77"/>
    <w:rsid w:val="00E22E04"/>
    <w:rsid w:val="00E24158"/>
    <w:rsid w:val="00E242E8"/>
    <w:rsid w:val="00E24DE5"/>
    <w:rsid w:val="00E27ECC"/>
    <w:rsid w:val="00E27EDD"/>
    <w:rsid w:val="00E300B8"/>
    <w:rsid w:val="00E30410"/>
    <w:rsid w:val="00E305A3"/>
    <w:rsid w:val="00E30BAC"/>
    <w:rsid w:val="00E30F13"/>
    <w:rsid w:val="00E30F34"/>
    <w:rsid w:val="00E33416"/>
    <w:rsid w:val="00E3431F"/>
    <w:rsid w:val="00E34AAD"/>
    <w:rsid w:val="00E34E2C"/>
    <w:rsid w:val="00E36728"/>
    <w:rsid w:val="00E36A37"/>
    <w:rsid w:val="00E37671"/>
    <w:rsid w:val="00E40805"/>
    <w:rsid w:val="00E41FA7"/>
    <w:rsid w:val="00E4289B"/>
    <w:rsid w:val="00E42F0D"/>
    <w:rsid w:val="00E42F5F"/>
    <w:rsid w:val="00E43956"/>
    <w:rsid w:val="00E449F3"/>
    <w:rsid w:val="00E44C32"/>
    <w:rsid w:val="00E50423"/>
    <w:rsid w:val="00E51014"/>
    <w:rsid w:val="00E512B4"/>
    <w:rsid w:val="00E5135D"/>
    <w:rsid w:val="00E51E6B"/>
    <w:rsid w:val="00E51EC1"/>
    <w:rsid w:val="00E52BB9"/>
    <w:rsid w:val="00E5318F"/>
    <w:rsid w:val="00E533B5"/>
    <w:rsid w:val="00E53AB3"/>
    <w:rsid w:val="00E54D18"/>
    <w:rsid w:val="00E54D78"/>
    <w:rsid w:val="00E54DD2"/>
    <w:rsid w:val="00E55873"/>
    <w:rsid w:val="00E575D7"/>
    <w:rsid w:val="00E6256E"/>
    <w:rsid w:val="00E62B50"/>
    <w:rsid w:val="00E62E93"/>
    <w:rsid w:val="00E62F0B"/>
    <w:rsid w:val="00E6372B"/>
    <w:rsid w:val="00E63F5E"/>
    <w:rsid w:val="00E64199"/>
    <w:rsid w:val="00E641B6"/>
    <w:rsid w:val="00E64DAA"/>
    <w:rsid w:val="00E65632"/>
    <w:rsid w:val="00E67024"/>
    <w:rsid w:val="00E67E22"/>
    <w:rsid w:val="00E67E62"/>
    <w:rsid w:val="00E70E63"/>
    <w:rsid w:val="00E70FB9"/>
    <w:rsid w:val="00E71299"/>
    <w:rsid w:val="00E73777"/>
    <w:rsid w:val="00E73B75"/>
    <w:rsid w:val="00E73F50"/>
    <w:rsid w:val="00E7498E"/>
    <w:rsid w:val="00E74C66"/>
    <w:rsid w:val="00E75A59"/>
    <w:rsid w:val="00E77369"/>
    <w:rsid w:val="00E77594"/>
    <w:rsid w:val="00E800E1"/>
    <w:rsid w:val="00E805DC"/>
    <w:rsid w:val="00E80655"/>
    <w:rsid w:val="00E80C1C"/>
    <w:rsid w:val="00E81D8A"/>
    <w:rsid w:val="00E82373"/>
    <w:rsid w:val="00E8385C"/>
    <w:rsid w:val="00E84708"/>
    <w:rsid w:val="00E84B01"/>
    <w:rsid w:val="00E85061"/>
    <w:rsid w:val="00E85558"/>
    <w:rsid w:val="00E855DB"/>
    <w:rsid w:val="00E85B8F"/>
    <w:rsid w:val="00E85BD7"/>
    <w:rsid w:val="00E85C49"/>
    <w:rsid w:val="00E867B5"/>
    <w:rsid w:val="00E86A0C"/>
    <w:rsid w:val="00E916A6"/>
    <w:rsid w:val="00E919BF"/>
    <w:rsid w:val="00E93329"/>
    <w:rsid w:val="00E936E1"/>
    <w:rsid w:val="00E948ED"/>
    <w:rsid w:val="00E9501C"/>
    <w:rsid w:val="00E95C17"/>
    <w:rsid w:val="00E977F5"/>
    <w:rsid w:val="00E97E0D"/>
    <w:rsid w:val="00E97FE9"/>
    <w:rsid w:val="00EA1355"/>
    <w:rsid w:val="00EA2B3B"/>
    <w:rsid w:val="00EA2E3E"/>
    <w:rsid w:val="00EA30F3"/>
    <w:rsid w:val="00EA390E"/>
    <w:rsid w:val="00EA39B9"/>
    <w:rsid w:val="00EA417C"/>
    <w:rsid w:val="00EA4427"/>
    <w:rsid w:val="00EA4592"/>
    <w:rsid w:val="00EA59D1"/>
    <w:rsid w:val="00EA5E2E"/>
    <w:rsid w:val="00EA6EBD"/>
    <w:rsid w:val="00EA7421"/>
    <w:rsid w:val="00EB0661"/>
    <w:rsid w:val="00EB2FFE"/>
    <w:rsid w:val="00EB3646"/>
    <w:rsid w:val="00EB4B85"/>
    <w:rsid w:val="00EB5D68"/>
    <w:rsid w:val="00EB702D"/>
    <w:rsid w:val="00EB70BE"/>
    <w:rsid w:val="00EB7B89"/>
    <w:rsid w:val="00EC00E2"/>
    <w:rsid w:val="00EC0432"/>
    <w:rsid w:val="00EC0D95"/>
    <w:rsid w:val="00EC1AD1"/>
    <w:rsid w:val="00EC1D2F"/>
    <w:rsid w:val="00EC1FAB"/>
    <w:rsid w:val="00EC22F4"/>
    <w:rsid w:val="00EC2466"/>
    <w:rsid w:val="00EC29EE"/>
    <w:rsid w:val="00EC2EE4"/>
    <w:rsid w:val="00EC3942"/>
    <w:rsid w:val="00EC4AF8"/>
    <w:rsid w:val="00EC622A"/>
    <w:rsid w:val="00EC6B76"/>
    <w:rsid w:val="00EC76A7"/>
    <w:rsid w:val="00EC7C8C"/>
    <w:rsid w:val="00EC7CB6"/>
    <w:rsid w:val="00ED01B1"/>
    <w:rsid w:val="00ED0E41"/>
    <w:rsid w:val="00ED1D65"/>
    <w:rsid w:val="00ED3111"/>
    <w:rsid w:val="00ED3945"/>
    <w:rsid w:val="00ED39E1"/>
    <w:rsid w:val="00ED3D07"/>
    <w:rsid w:val="00ED4C3B"/>
    <w:rsid w:val="00ED57A7"/>
    <w:rsid w:val="00ED5C38"/>
    <w:rsid w:val="00ED74C8"/>
    <w:rsid w:val="00ED7838"/>
    <w:rsid w:val="00ED798B"/>
    <w:rsid w:val="00EE013B"/>
    <w:rsid w:val="00EE0FF9"/>
    <w:rsid w:val="00EE10E8"/>
    <w:rsid w:val="00EE1589"/>
    <w:rsid w:val="00EE174B"/>
    <w:rsid w:val="00EE1A1F"/>
    <w:rsid w:val="00EE1F99"/>
    <w:rsid w:val="00EE2264"/>
    <w:rsid w:val="00EE37A7"/>
    <w:rsid w:val="00EE38D3"/>
    <w:rsid w:val="00EE416B"/>
    <w:rsid w:val="00EE4812"/>
    <w:rsid w:val="00EE555B"/>
    <w:rsid w:val="00EE5585"/>
    <w:rsid w:val="00EE59D8"/>
    <w:rsid w:val="00EF07E7"/>
    <w:rsid w:val="00EF23BB"/>
    <w:rsid w:val="00EF24B8"/>
    <w:rsid w:val="00EF2E68"/>
    <w:rsid w:val="00EF3104"/>
    <w:rsid w:val="00EF3722"/>
    <w:rsid w:val="00EF3793"/>
    <w:rsid w:val="00EF380A"/>
    <w:rsid w:val="00EF3BE7"/>
    <w:rsid w:val="00EF5694"/>
    <w:rsid w:val="00EF5B73"/>
    <w:rsid w:val="00F0027B"/>
    <w:rsid w:val="00F01BDA"/>
    <w:rsid w:val="00F02445"/>
    <w:rsid w:val="00F031B8"/>
    <w:rsid w:val="00F050F9"/>
    <w:rsid w:val="00F0515A"/>
    <w:rsid w:val="00F05DB9"/>
    <w:rsid w:val="00F0688A"/>
    <w:rsid w:val="00F0725E"/>
    <w:rsid w:val="00F07552"/>
    <w:rsid w:val="00F101DF"/>
    <w:rsid w:val="00F1032C"/>
    <w:rsid w:val="00F10970"/>
    <w:rsid w:val="00F110FE"/>
    <w:rsid w:val="00F1282E"/>
    <w:rsid w:val="00F156F1"/>
    <w:rsid w:val="00F16751"/>
    <w:rsid w:val="00F16D4D"/>
    <w:rsid w:val="00F1752B"/>
    <w:rsid w:val="00F17812"/>
    <w:rsid w:val="00F20C20"/>
    <w:rsid w:val="00F21B3B"/>
    <w:rsid w:val="00F21D40"/>
    <w:rsid w:val="00F2562A"/>
    <w:rsid w:val="00F25CBC"/>
    <w:rsid w:val="00F26470"/>
    <w:rsid w:val="00F26644"/>
    <w:rsid w:val="00F26998"/>
    <w:rsid w:val="00F2699F"/>
    <w:rsid w:val="00F31768"/>
    <w:rsid w:val="00F31906"/>
    <w:rsid w:val="00F327B9"/>
    <w:rsid w:val="00F331C7"/>
    <w:rsid w:val="00F3334E"/>
    <w:rsid w:val="00F33BE5"/>
    <w:rsid w:val="00F33ECC"/>
    <w:rsid w:val="00F35172"/>
    <w:rsid w:val="00F35C1F"/>
    <w:rsid w:val="00F410C9"/>
    <w:rsid w:val="00F41480"/>
    <w:rsid w:val="00F43859"/>
    <w:rsid w:val="00F45180"/>
    <w:rsid w:val="00F462CA"/>
    <w:rsid w:val="00F467DD"/>
    <w:rsid w:val="00F46962"/>
    <w:rsid w:val="00F52DDA"/>
    <w:rsid w:val="00F532ED"/>
    <w:rsid w:val="00F5331E"/>
    <w:rsid w:val="00F55E7C"/>
    <w:rsid w:val="00F57EDF"/>
    <w:rsid w:val="00F609BF"/>
    <w:rsid w:val="00F63152"/>
    <w:rsid w:val="00F634BC"/>
    <w:rsid w:val="00F652DF"/>
    <w:rsid w:val="00F667FC"/>
    <w:rsid w:val="00F678CE"/>
    <w:rsid w:val="00F700A8"/>
    <w:rsid w:val="00F70A47"/>
    <w:rsid w:val="00F70D9C"/>
    <w:rsid w:val="00F71162"/>
    <w:rsid w:val="00F719C7"/>
    <w:rsid w:val="00F7213A"/>
    <w:rsid w:val="00F7254C"/>
    <w:rsid w:val="00F7284E"/>
    <w:rsid w:val="00F73F01"/>
    <w:rsid w:val="00F740AA"/>
    <w:rsid w:val="00F742F6"/>
    <w:rsid w:val="00F74E68"/>
    <w:rsid w:val="00F75501"/>
    <w:rsid w:val="00F76884"/>
    <w:rsid w:val="00F80951"/>
    <w:rsid w:val="00F839BC"/>
    <w:rsid w:val="00F83BFE"/>
    <w:rsid w:val="00F83E6F"/>
    <w:rsid w:val="00F8668A"/>
    <w:rsid w:val="00F8784E"/>
    <w:rsid w:val="00F90A7B"/>
    <w:rsid w:val="00F91BF1"/>
    <w:rsid w:val="00F91C2B"/>
    <w:rsid w:val="00F91F4B"/>
    <w:rsid w:val="00F92809"/>
    <w:rsid w:val="00F936C0"/>
    <w:rsid w:val="00F93DFD"/>
    <w:rsid w:val="00F95015"/>
    <w:rsid w:val="00F95CB5"/>
    <w:rsid w:val="00F960DC"/>
    <w:rsid w:val="00F969E6"/>
    <w:rsid w:val="00F97720"/>
    <w:rsid w:val="00F97A8B"/>
    <w:rsid w:val="00FA0030"/>
    <w:rsid w:val="00FA27E7"/>
    <w:rsid w:val="00FA36E6"/>
    <w:rsid w:val="00FA44A5"/>
    <w:rsid w:val="00FA4759"/>
    <w:rsid w:val="00FA4B6A"/>
    <w:rsid w:val="00FA5FCC"/>
    <w:rsid w:val="00FA6843"/>
    <w:rsid w:val="00FB01E9"/>
    <w:rsid w:val="00FB034E"/>
    <w:rsid w:val="00FB14D5"/>
    <w:rsid w:val="00FB1F3C"/>
    <w:rsid w:val="00FB3181"/>
    <w:rsid w:val="00FB602F"/>
    <w:rsid w:val="00FC1514"/>
    <w:rsid w:val="00FC1554"/>
    <w:rsid w:val="00FC2D51"/>
    <w:rsid w:val="00FC36D6"/>
    <w:rsid w:val="00FC3D64"/>
    <w:rsid w:val="00FC4942"/>
    <w:rsid w:val="00FC5DE3"/>
    <w:rsid w:val="00FC6861"/>
    <w:rsid w:val="00FC6E14"/>
    <w:rsid w:val="00FC6EF8"/>
    <w:rsid w:val="00FC74BD"/>
    <w:rsid w:val="00FC7D93"/>
    <w:rsid w:val="00FD0C52"/>
    <w:rsid w:val="00FD156F"/>
    <w:rsid w:val="00FD1BC0"/>
    <w:rsid w:val="00FD2484"/>
    <w:rsid w:val="00FD2A1C"/>
    <w:rsid w:val="00FD2D31"/>
    <w:rsid w:val="00FD3061"/>
    <w:rsid w:val="00FD3D2A"/>
    <w:rsid w:val="00FD523B"/>
    <w:rsid w:val="00FE03E5"/>
    <w:rsid w:val="00FE0A95"/>
    <w:rsid w:val="00FE1FD1"/>
    <w:rsid w:val="00FE2AAE"/>
    <w:rsid w:val="00FE4E7B"/>
    <w:rsid w:val="00FE5B4E"/>
    <w:rsid w:val="00FE708B"/>
    <w:rsid w:val="00FF0104"/>
    <w:rsid w:val="00FF0397"/>
    <w:rsid w:val="00FF08CC"/>
    <w:rsid w:val="00FF24C7"/>
    <w:rsid w:val="00FF33C0"/>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4F48F3"/>
    <w:pPr>
      <w:numPr>
        <w:numId w:val="1"/>
      </w:numPr>
      <w:tabs>
        <w:tab w:val="clear" w:pos="1134"/>
        <w:tab w:val="left" w:pos="567"/>
      </w:tabs>
      <w:spacing w:before="120" w:after="240" w:line="240" w:lineRule="auto"/>
      <w:ind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F6026"/>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84554">
      <w:bodyDiv w:val="1"/>
      <w:marLeft w:val="0"/>
      <w:marRight w:val="0"/>
      <w:marTop w:val="0"/>
      <w:marBottom w:val="0"/>
      <w:divBdr>
        <w:top w:val="none" w:sz="0" w:space="0" w:color="auto"/>
        <w:left w:val="none" w:sz="0" w:space="0" w:color="auto"/>
        <w:bottom w:val="none" w:sz="0" w:space="0" w:color="auto"/>
        <w:right w:val="none" w:sz="0" w:space="0" w:color="auto"/>
      </w:divBdr>
      <w:divsChild>
        <w:div w:id="993948887">
          <w:marLeft w:val="0"/>
          <w:marRight w:val="0"/>
          <w:marTop w:val="0"/>
          <w:marBottom w:val="0"/>
          <w:divBdr>
            <w:top w:val="none" w:sz="0" w:space="0" w:color="auto"/>
            <w:left w:val="none" w:sz="0" w:space="0" w:color="auto"/>
            <w:bottom w:val="none" w:sz="0" w:space="0" w:color="auto"/>
            <w:right w:val="none" w:sz="0" w:space="0" w:color="auto"/>
          </w:divBdr>
          <w:divsChild>
            <w:div w:id="1769039109">
              <w:marLeft w:val="0"/>
              <w:marRight w:val="0"/>
              <w:marTop w:val="0"/>
              <w:marBottom w:val="0"/>
              <w:divBdr>
                <w:top w:val="none" w:sz="0" w:space="0" w:color="auto"/>
                <w:left w:val="none" w:sz="0" w:space="0" w:color="auto"/>
                <w:bottom w:val="none" w:sz="0" w:space="0" w:color="auto"/>
                <w:right w:val="none" w:sz="0" w:space="0" w:color="auto"/>
              </w:divBdr>
            </w:div>
            <w:div w:id="538518016">
              <w:marLeft w:val="0"/>
              <w:marRight w:val="0"/>
              <w:marTop w:val="0"/>
              <w:marBottom w:val="0"/>
              <w:divBdr>
                <w:top w:val="none" w:sz="0" w:space="0" w:color="auto"/>
                <w:left w:val="none" w:sz="0" w:space="0" w:color="auto"/>
                <w:bottom w:val="none" w:sz="0" w:space="0" w:color="auto"/>
                <w:right w:val="none" w:sz="0" w:space="0" w:color="auto"/>
              </w:divBdr>
            </w:div>
            <w:div w:id="1812136989">
              <w:marLeft w:val="0"/>
              <w:marRight w:val="0"/>
              <w:marTop w:val="0"/>
              <w:marBottom w:val="0"/>
              <w:divBdr>
                <w:top w:val="none" w:sz="0" w:space="0" w:color="auto"/>
                <w:left w:val="none" w:sz="0" w:space="0" w:color="auto"/>
                <w:bottom w:val="none" w:sz="0" w:space="0" w:color="auto"/>
                <w:right w:val="none" w:sz="0" w:space="0" w:color="auto"/>
              </w:divBdr>
            </w:div>
            <w:div w:id="1469325487">
              <w:marLeft w:val="0"/>
              <w:marRight w:val="0"/>
              <w:marTop w:val="0"/>
              <w:marBottom w:val="0"/>
              <w:divBdr>
                <w:top w:val="none" w:sz="0" w:space="0" w:color="auto"/>
                <w:left w:val="none" w:sz="0" w:space="0" w:color="auto"/>
                <w:bottom w:val="none" w:sz="0" w:space="0" w:color="auto"/>
                <w:right w:val="none" w:sz="0" w:space="0" w:color="auto"/>
              </w:divBdr>
            </w:div>
            <w:div w:id="2119523072">
              <w:marLeft w:val="0"/>
              <w:marRight w:val="0"/>
              <w:marTop w:val="0"/>
              <w:marBottom w:val="0"/>
              <w:divBdr>
                <w:top w:val="none" w:sz="0" w:space="0" w:color="auto"/>
                <w:left w:val="none" w:sz="0" w:space="0" w:color="auto"/>
                <w:bottom w:val="none" w:sz="0" w:space="0" w:color="auto"/>
                <w:right w:val="none" w:sz="0" w:space="0" w:color="auto"/>
              </w:divBdr>
            </w:div>
            <w:div w:id="555506359">
              <w:marLeft w:val="0"/>
              <w:marRight w:val="0"/>
              <w:marTop w:val="0"/>
              <w:marBottom w:val="0"/>
              <w:divBdr>
                <w:top w:val="none" w:sz="0" w:space="0" w:color="auto"/>
                <w:left w:val="none" w:sz="0" w:space="0" w:color="auto"/>
                <w:bottom w:val="none" w:sz="0" w:space="0" w:color="auto"/>
                <w:right w:val="none" w:sz="0" w:space="0" w:color="auto"/>
              </w:divBdr>
            </w:div>
            <w:div w:id="10772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52207183">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2002171">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0826674">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16820395">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579173890">
      <w:bodyDiv w:val="1"/>
      <w:marLeft w:val="0"/>
      <w:marRight w:val="0"/>
      <w:marTop w:val="0"/>
      <w:marBottom w:val="0"/>
      <w:divBdr>
        <w:top w:val="none" w:sz="0" w:space="0" w:color="auto"/>
        <w:left w:val="none" w:sz="0" w:space="0" w:color="auto"/>
        <w:bottom w:val="none" w:sz="0" w:space="0" w:color="auto"/>
        <w:right w:val="none" w:sz="0" w:space="0" w:color="auto"/>
      </w:divBdr>
    </w:div>
    <w:div w:id="603418463">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2260294">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54700798">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5112437">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47830455">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07580110">
      <w:bodyDiv w:val="1"/>
      <w:marLeft w:val="0"/>
      <w:marRight w:val="0"/>
      <w:marTop w:val="0"/>
      <w:marBottom w:val="0"/>
      <w:divBdr>
        <w:top w:val="none" w:sz="0" w:space="0" w:color="auto"/>
        <w:left w:val="none" w:sz="0" w:space="0" w:color="auto"/>
        <w:bottom w:val="none" w:sz="0" w:space="0" w:color="auto"/>
        <w:right w:val="none" w:sz="0" w:space="0" w:color="auto"/>
      </w:divBdr>
    </w:div>
    <w:div w:id="2128153728">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tore.steampowered.com/app/555150/The_First_Tre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aywenderlich.com/7630142-entity-component-system-for-unity-getting-started%23toc-anchor-003" TargetMode="External"/><Relationship Id="rId47" Type="http://schemas.openxmlformats.org/officeDocument/2006/relationships/hyperlink" Target="https://docs.microsoft.com/en-us/dotnet/standard/managed-code" TargetMode="External"/><Relationship Id="rId50" Type="http://schemas.openxmlformats.org/officeDocument/2006/relationships/hyperlink" Target="https://www.zdnet.com/article/chrome-70-of-all-security-bugs-are-memory-safety-issues/" TargetMode="External"/><Relationship Id="rId55" Type="http://schemas.openxmlformats.org/officeDocument/2006/relationships/hyperlink" Target="https://blogs.unity3d.com/2015/05/06/an-introduction-to-ilcpp-internals/"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unity.com/features/multiplatform" TargetMode="External"/><Relationship Id="rId54" Type="http://schemas.openxmlformats.org/officeDocument/2006/relationships/hyperlink" Target="https://xoofx.com/blog/2018/04/06/porting-unity-to-coreclr/" TargetMode="External"/><Relationship Id="rId62" Type="http://schemas.openxmlformats.org/officeDocument/2006/relationships/hyperlink" Target="https://blogs.unity3d.com/2017/06/29/best-practices-from-the-spotlight-team-optimizing-the-hierarch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learn.g2.com/stages-of-game-development" TargetMode="External"/><Relationship Id="rId45" Type="http://schemas.openxmlformats.org/officeDocument/2006/relationships/hyperlink" Target="https://docs.microsoft.com/en-us/dotnet/csharp/tour-of-csharp/" TargetMode="External"/><Relationship Id="rId53" Type="http://schemas.openxmlformats.org/officeDocument/2006/relationships/hyperlink" Target="https://en.wikipedia.org/wiki/Mono_(software)" TargetMode="External"/><Relationship Id="rId58" Type="http://schemas.openxmlformats.org/officeDocument/2006/relationships/hyperlink" Target="https://docs.unity3d.com/Packages/com.unity.testframework.performance@2.4/manual/index.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zdnet.com/article/microsoft-70-percent-of-all-security-bugs-are-memory-safety-issues/" TargetMode="External"/><Relationship Id="rId57" Type="http://schemas.openxmlformats.org/officeDocument/2006/relationships/hyperlink" Target="https://docs.unity3d.com/Manual/Profiler.html" TargetMode="External"/><Relationship Id="rId61" Type="http://schemas.openxmlformats.org/officeDocument/2006/relationships/hyperlink" Target="https://halisavakis.com/my-take-on-shaders-stylized-water-shader/"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unity3d.com/legal/licenses/Unity_Reference_Only_License" TargetMode="External"/><Relationship Id="rId52" Type="http://schemas.openxmlformats.org/officeDocument/2006/relationships/hyperlink" Target="https://docs.microsoft.com/en-us/cpp/dotnet/calling-native-functions-from-managed-code?redirectedfrom=MSDN&amp;view=msvc-160" TargetMode="External"/><Relationship Id="rId60" Type="http://schemas.openxmlformats.org/officeDocument/2006/relationships/hyperlink" Target="https://blogs.unity3d.com/2015/12/23/1k-update-call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unity.com/dots/packages" TargetMode="External"/><Relationship Id="rId48" Type="http://schemas.openxmlformats.org/officeDocument/2006/relationships/hyperlink" Target="https://docs.microsoft.com/en-us/dotnet/standard/clr" TargetMode="External"/><Relationship Id="rId56" Type="http://schemas.openxmlformats.org/officeDocument/2006/relationships/hyperlink" Target="https://en.wikipedia.org/wiki/Profiling_(computer_programming)"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docs.microsoft.com/en-us/archive/blogs/ericlippert/mutating-readonly-struc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unity.com/our-company" TargetMode="External"/><Relationship Id="rId46" Type="http://schemas.openxmlformats.org/officeDocument/2006/relationships/hyperlink" Target="https://en.wikipedia.org/wiki/C_Sharp_(programming_language)" TargetMode="External"/><Relationship Id="rId59" Type="http://schemas.openxmlformats.org/officeDocument/2006/relationships/hyperlink" Target="https://blogs.unity3d.com/2018/09/25/performance-benchmarking-in-unity-how-to-get-started/"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5" Type="http://schemas.openxmlformats.org/officeDocument/2006/relationships/hyperlink" Target="https://github.com/Menyus777/Game-engine-specific-optimization-techniques-for-Unity"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4595</TotalTime>
  <Pages>67</Pages>
  <Words>15494</Words>
  <Characters>88316</Characters>
  <Application>Microsoft Office Word</Application>
  <DocSecurity>0</DocSecurity>
  <Lines>735</Lines>
  <Paragraphs>207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Game engine specific optimization techniques for Unity</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Magdics Milán</Manager>
  <Company/>
  <LinksUpToDate>false</LinksUpToDate>
  <CharactersWithSpaces>103603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engine specific optimization techniques for Unity</dc:title>
  <dc:subject>Optimization in Unity</dc:subject>
  <dc:creator>Bence Menyhárt</dc:creator>
  <cp:keywords>Unity, Optimization, .NET, Game Development</cp:keywords>
  <dc:description/>
  <cp:lastModifiedBy>Bence Menyhárt</cp:lastModifiedBy>
  <cp:revision>777</cp:revision>
  <cp:lastPrinted>2020-12-06T14:56:00Z</cp:lastPrinted>
  <dcterms:created xsi:type="dcterms:W3CDTF">2020-11-25T12:07:00Z</dcterms:created>
  <dcterms:modified xsi:type="dcterms:W3CDTF">2020-12-06T17:08:00Z</dcterms:modified>
</cp:coreProperties>
</file>