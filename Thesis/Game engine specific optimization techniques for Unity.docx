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FB1F3C"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5C4F45" w:rsidRDefault="005C4F45" w:rsidP="00171054">
                            <w:pPr>
                              <w:keepLines/>
                              <w:spacing w:after="0"/>
                              <w:ind w:firstLine="0"/>
                              <w:jc w:val="center"/>
                              <w:rPr>
                                <w:smallCaps/>
                              </w:rPr>
                            </w:pPr>
                            <w:r>
                              <w:rPr>
                                <w:smallCaps/>
                              </w:rPr>
                              <w:t>Consultant</w:t>
                            </w:r>
                          </w:p>
                          <w:p w14:paraId="1514B356" w14:textId="34135B65" w:rsidR="005C4F45" w:rsidRDefault="00FB1F3C" w:rsidP="00171054">
                            <w:pPr>
                              <w:pStyle w:val="Cmlapszerz"/>
                            </w:pPr>
                            <w:r>
                              <w:fldChar w:fldCharType="begin"/>
                            </w:r>
                            <w:r>
                              <w:instrText xml:space="preserve"> DOCPROPERTY "Manager"  \* MERGEFORMAT </w:instrText>
                            </w:r>
                            <w:r>
                              <w:fldChar w:fldCharType="separate"/>
                            </w:r>
                            <w:r w:rsidR="005C4F45">
                              <w:t xml:space="preserve">Dr. Magdics </w:t>
                            </w:r>
                            <w:r>
                              <w:fldChar w:fldCharType="end"/>
                            </w:r>
                            <w:r w:rsidR="005C4F45">
                              <w:t>Milán</w:t>
                            </w:r>
                          </w:p>
                          <w:p w14:paraId="563096AC" w14:textId="7CC9A9A9" w:rsidR="005C4F45" w:rsidRDefault="005C4F45" w:rsidP="009C1C93">
                            <w:pPr>
                              <w:spacing w:after="0"/>
                              <w:ind w:firstLine="0"/>
                              <w:jc w:val="center"/>
                            </w:pPr>
                            <w:r>
                              <w:t xml:space="preserve">BUDAPEST, </w:t>
                            </w:r>
                            <w:r>
                              <w:fldChar w:fldCharType="begin"/>
                            </w:r>
                            <w:r>
                              <w:instrText xml:space="preserve"> DATE \@ "yyyy" \* MERGEFORMAT </w:instrText>
                            </w:r>
                            <w:r>
                              <w:fldChar w:fldCharType="separate"/>
                            </w:r>
                            <w:r w:rsidR="00133B7A">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5C4F45" w:rsidRDefault="005C4F45" w:rsidP="00171054">
                      <w:pPr>
                        <w:keepLines/>
                        <w:spacing w:after="0"/>
                        <w:ind w:firstLine="0"/>
                        <w:jc w:val="center"/>
                        <w:rPr>
                          <w:smallCaps/>
                        </w:rPr>
                      </w:pPr>
                      <w:r>
                        <w:rPr>
                          <w:smallCaps/>
                        </w:rPr>
                        <w:t>Consultant</w:t>
                      </w:r>
                    </w:p>
                    <w:p w14:paraId="1514B356" w14:textId="34135B65" w:rsidR="005C4F45" w:rsidRDefault="00FB1F3C" w:rsidP="00171054">
                      <w:pPr>
                        <w:pStyle w:val="Cmlapszerz"/>
                      </w:pPr>
                      <w:r>
                        <w:fldChar w:fldCharType="begin"/>
                      </w:r>
                      <w:r>
                        <w:instrText xml:space="preserve"> DOCPROPERTY "Manager"  \* MERGEFORMAT </w:instrText>
                      </w:r>
                      <w:r>
                        <w:fldChar w:fldCharType="separate"/>
                      </w:r>
                      <w:r w:rsidR="005C4F45">
                        <w:t xml:space="preserve">Dr. Magdics </w:t>
                      </w:r>
                      <w:r>
                        <w:fldChar w:fldCharType="end"/>
                      </w:r>
                      <w:r w:rsidR="005C4F45">
                        <w:t>Milán</w:t>
                      </w:r>
                    </w:p>
                    <w:p w14:paraId="563096AC" w14:textId="7CC9A9A9" w:rsidR="005C4F45" w:rsidRDefault="005C4F45" w:rsidP="009C1C93">
                      <w:pPr>
                        <w:spacing w:after="0"/>
                        <w:ind w:firstLine="0"/>
                        <w:jc w:val="center"/>
                      </w:pPr>
                      <w:r>
                        <w:t xml:space="preserve">BUDAPEST, </w:t>
                      </w:r>
                      <w:r>
                        <w:fldChar w:fldCharType="begin"/>
                      </w:r>
                      <w:r>
                        <w:instrText xml:space="preserve"> DATE \@ "yyyy" \* MERGEFORMAT </w:instrText>
                      </w:r>
                      <w:r>
                        <w:fldChar w:fldCharType="separate"/>
                      </w:r>
                      <w:r w:rsidR="00133B7A">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FB1F3C">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FB1F3C">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FB1F3C">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FB1F3C">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FB1F3C">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FB1F3C">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FB1F3C">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FB1F3C">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FB1F3C">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FB1F3C">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proofErr w:type="spellStart"/>
      <w:r w:rsidRPr="00B50CAA">
        <w:t>Alulírott</w:t>
      </w:r>
      <w:proofErr w:type="spellEnd"/>
      <w:r w:rsidRPr="00B50CAA">
        <w:t xml:space="preserve">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6F3681EB"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133B7A">
        <w:rPr>
          <w:noProof/>
        </w:rPr>
        <w:t>2020. 11. 13.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FB1F3C">
        <w:fldChar w:fldCharType="begin"/>
      </w:r>
      <w:r w:rsidR="00FB1F3C">
        <w:instrText xml:space="preserve"> AUTHOR   \* MERGEFORMAT </w:instrText>
      </w:r>
      <w:r w:rsidR="00FB1F3C">
        <w:fldChar w:fldCharType="separate"/>
      </w:r>
      <w:r w:rsidR="00552448">
        <w:t>Menyhárt Bence</w:t>
      </w:r>
      <w:r w:rsidR="00FB1F3C">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F09339B"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5C4F45">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0A37C49"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5C4F45">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2276B711"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5C4F45">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82483D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5C4F45">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23796BB"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5C4F45">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69CF1D1"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5C4F45">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1F23F69"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5C4F45">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From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7938DCAC"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11ACA39A"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 however since Unity 2018 a new workflow was introduced called DOTS. </w:t>
      </w:r>
      <w:r w:rsidR="005D055E">
        <w:t>DOTS is pushing a data</w:t>
      </w:r>
      <w:r w:rsidR="00F467DD">
        <w:noBreakHyphen/>
      </w:r>
      <w:r w:rsidR="005D055E">
        <w:t xml:space="preserve">oriented design view over </w:t>
      </w:r>
      <w:r w:rsidR="00C67F32">
        <w:t>the standard object-oriented one. Unity suggest that you should organize your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1FF9C24"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5C4F45">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CC2003A" w:rsidR="00255B3A" w:rsidRDefault="00255B3A" w:rsidP="00255B3A">
      <w:pPr>
        <w:ind w:firstLine="0"/>
      </w:pPr>
      <w:r>
        <w:lastRenderedPageBreak/>
        <w:t xml:space="preserve">As we can see in </w:t>
      </w:r>
      <w:r w:rsidRPr="00255B3A">
        <w:rPr>
          <w:b/>
          <w:bCs/>
        </w:rPr>
        <w:t>Figure 7</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 we are not going to use this approach in this thesis because most of the DOTS features available to the </w:t>
      </w:r>
      <w:r w:rsidR="00C658AF">
        <w:t>developers are still in early preview</w:t>
      </w:r>
      <w:r w:rsidR="00DE6A40">
        <w:t xml:space="preserve"> thus expected to change frequently and significantly why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199868DD"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2674583F" w14:textId="61F73CEB" w:rsidR="00C629C6" w:rsidRDefault="0050704F" w:rsidP="00083F7A">
      <w:pPr>
        <w:ind w:firstLine="425"/>
      </w:pPr>
      <w:r>
        <w:t>Unity is a C/C++ engine</w:t>
      </w:r>
      <w:r w:rsidR="002C5E9C">
        <w:t xml:space="preserve">, which means that most of the inner functionalities are written in </w:t>
      </w:r>
      <w:r w:rsidR="001838CC">
        <w:t>these two languages</w:t>
      </w:r>
      <w:r>
        <w:t xml:space="preserve">. </w:t>
      </w:r>
      <w:r w:rsidR="001838CC">
        <w:t>However,</w:t>
      </w:r>
      <w:r w:rsidR="002C5E9C">
        <w:t xml:space="preserve"> Unity’s </w:t>
      </w:r>
      <w:r w:rsidR="00DC19BB">
        <w:t>scripting language</w:t>
      </w:r>
      <w:r w:rsidR="001838CC">
        <w:t xml:space="preserve"> is </w:t>
      </w:r>
      <w:r w:rsidR="00107C71">
        <w:t>C#</w:t>
      </w:r>
      <w:r w:rsidR="000830F5">
        <w:t xml:space="preserve">, which means that the game logic will </w:t>
      </w:r>
      <w:r w:rsidR="00964BD4">
        <w:t xml:space="preserve">be </w:t>
      </w:r>
      <w:r w:rsidR="000830F5">
        <w:t xml:space="preserve">probably written </w:t>
      </w:r>
      <w:r w:rsidR="00506B17">
        <w:t xml:space="preserve">entirely </w:t>
      </w:r>
      <w:r w:rsidR="000830F5">
        <w:t>in C#.</w:t>
      </w:r>
      <w:r w:rsidR="00107C71">
        <w:t xml:space="preserve"> </w:t>
      </w:r>
      <w:r w:rsidR="00A47A91">
        <w:t xml:space="preserve">This tends to confuse newcomers since </w:t>
      </w:r>
      <w:r w:rsidR="007E5B08">
        <w:t>interactions</w:t>
      </w:r>
      <w:r w:rsidR="00A47A91">
        <w:t xml:space="preserve"> with the </w:t>
      </w:r>
      <w:r w:rsidR="00D83F2E">
        <w:t>Unity API</w:t>
      </w:r>
      <w:r w:rsidR="00A47A91">
        <w:t xml:space="preserve"> </w:t>
      </w:r>
      <w:r w:rsidR="007E5B08">
        <w:t xml:space="preserve">happens </w:t>
      </w:r>
      <w:r w:rsidR="00A47A91">
        <w:t xml:space="preserve">via C# </w:t>
      </w:r>
      <w:r w:rsidR="005141E6">
        <w:t>objects,</w:t>
      </w:r>
      <w:r w:rsidR="00A47A91">
        <w:t xml:space="preserve"> they think that the engine itself is written in </w:t>
      </w:r>
      <w:r w:rsidR="00E51E6B">
        <w:t>C#</w:t>
      </w:r>
      <w:r w:rsidR="00A47A91">
        <w:t xml:space="preserve"> </w:t>
      </w:r>
      <w:r w:rsidR="00964BD4">
        <w:t>as well</w:t>
      </w:r>
      <w:r w:rsidR="00A47A91">
        <w:t>.</w:t>
      </w:r>
      <w:r w:rsidR="00833D5A">
        <w:t xml:space="preserve"> </w:t>
      </w:r>
      <w:r w:rsidR="00C629C6">
        <w:t>So,</w:t>
      </w:r>
      <w:r w:rsidR="003D451F">
        <w:t xml:space="preserve"> it is </w:t>
      </w:r>
      <w:r w:rsidR="00C629C6">
        <w:t>essential</w:t>
      </w:r>
      <w:r w:rsidR="003D451F">
        <w:t xml:space="preserve"> to know that this is not true </w:t>
      </w:r>
      <w:r w:rsidR="00C629C6">
        <w:t xml:space="preserve">and this knowledge is especially crucial if our task is to optimize part of our scripting logic. </w:t>
      </w:r>
      <w:r w:rsidR="00BF0E56">
        <w:t>Unity’s source code is</w:t>
      </w:r>
      <w:r w:rsidR="00CC4782">
        <w:t xml:space="preserve"> also</w:t>
      </w:r>
      <w:r w:rsidR="00BF0E56">
        <w:t xml:space="preserve"> </w:t>
      </w:r>
      <w:r w:rsidR="008117FD" w:rsidRPr="008117FD">
        <w:t xml:space="preserve">proprietary </w:t>
      </w:r>
      <w:r w:rsidR="008117FD">
        <w:t>which means</w:t>
      </w:r>
      <w:r w:rsidR="00554E10">
        <w:t xml:space="preserve"> any problem that is on Unity’s side have to be solved by them</w:t>
      </w:r>
      <w:r w:rsidR="006679D9">
        <w:t xml:space="preserve"> thus the developers are sometimes depending on the Unity team</w:t>
      </w:r>
      <w:r w:rsidR="00554E10">
        <w:t xml:space="preserve">. </w:t>
      </w:r>
      <w:r w:rsidR="008117FD">
        <w:t xml:space="preserve">Although, in </w:t>
      </w:r>
      <w:r w:rsidR="0049796D">
        <w:t>2018 Unity Technologies decided to release the</w:t>
      </w:r>
      <w:r w:rsidR="006E2AC1">
        <w:t xml:space="preserve"> </w:t>
      </w:r>
      <w:r w:rsidR="0049796D">
        <w:t>source code</w:t>
      </w:r>
      <w:r w:rsidR="00313041">
        <w:rPr>
          <w:rStyle w:val="Lbjegyzet-hivatkozs"/>
        </w:rPr>
        <w:footnoteReference w:id="22"/>
      </w:r>
      <w:r w:rsidR="0049796D">
        <w:t xml:space="preserve"> of their .NET assemblies</w:t>
      </w:r>
      <w:r w:rsidR="008117FD">
        <w:t xml:space="preserve"> under a reference-only license</w:t>
      </w:r>
      <w:r w:rsidR="00313041">
        <w:rPr>
          <w:rStyle w:val="Lbjegyzet-hivatkozs"/>
        </w:rPr>
        <w:footnoteReference w:id="23"/>
      </w:r>
      <w:r w:rsidR="00424E20">
        <w:t>,</w:t>
      </w:r>
      <w:r w:rsidR="00CC4782">
        <w:t xml:space="preserve"> we still don’t have </w:t>
      </w:r>
      <w:r w:rsidR="00130413">
        <w:t>much</w:t>
      </w:r>
      <w:r w:rsidR="00CC4782">
        <w:t xml:space="preserve"> insight into the inner </w:t>
      </w:r>
      <w:r w:rsidR="00F07552">
        <w:t>mechanisms</w:t>
      </w:r>
      <w:r w:rsidR="00424E20">
        <w:t xml:space="preserve"> of the engine</w:t>
      </w:r>
      <w:r w:rsidR="006679D9">
        <w:t xml:space="preserve"> (C/C++ part)</w:t>
      </w:r>
      <w:r w:rsidR="00424E20">
        <w:t>.</w:t>
      </w:r>
    </w:p>
    <w:p w14:paraId="64E8FEC7" w14:textId="517D28C6" w:rsidR="00EE174B" w:rsidRDefault="00133B7A" w:rsidP="00424E20">
      <w:pPr>
        <w:spacing w:after="0"/>
        <w:ind w:firstLine="425"/>
      </w:pPr>
      <w:r>
        <w:t xml:space="preserve">In order to fully understand how </w:t>
      </w:r>
    </w:p>
    <w:p w14:paraId="26B46DB0" w14:textId="586A1FA8" w:rsidR="008F475F" w:rsidRDefault="008F475F" w:rsidP="008F475F">
      <w:pPr>
        <w:ind w:firstLine="425"/>
      </w:pPr>
    </w:p>
    <w:p w14:paraId="21D22F32" w14:textId="6AB59373"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77777777"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proofErr w:type="spellStart"/>
      <w:r w:rsidRPr="00B50CAA">
        <w:lastRenderedPageBreak/>
        <w:t>Irodalomjegyzék</w:t>
      </w:r>
      <w:bookmarkEnd w:id="10"/>
      <w:proofErr w:type="spellEnd"/>
    </w:p>
    <w:p w14:paraId="116D8675" w14:textId="3E6ACD51" w:rsidR="00B50CAA" w:rsidRDefault="00B0369F" w:rsidP="006F512E">
      <w:pPr>
        <w:pStyle w:val="Irodalomjegyzksor"/>
      </w:pPr>
      <w:bookmarkStart w:id="11"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11"/>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225383C1" w14:textId="3D9255A1" w:rsidR="004A4732" w:rsidRDefault="004A4732" w:rsidP="006F512E">
      <w:pPr>
        <w:pStyle w:val="Irodalomjegyzksor"/>
      </w:pPr>
      <w:r>
        <w:t>Unity Technologies, Our Impact by the numbers</w:t>
      </w:r>
      <w:r>
        <w:br/>
      </w:r>
      <w:hyperlink r:id="rId23"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4"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5"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6"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7" w:history="1">
        <w:r w:rsidRPr="00433959">
          <w:rPr>
            <w:rStyle w:val="Hiperhivatkozs"/>
          </w:rPr>
          <w:t>https://www.raywenderlich.com/7630142-entity-component-system-for-unity-getting-started#toc-anchor-003</w:t>
        </w:r>
      </w:hyperlink>
      <w:bookmarkEnd w:id="15"/>
    </w:p>
    <w:p w14:paraId="47A0D76D" w14:textId="0C732838" w:rsidR="00F7284E" w:rsidRPr="00EE1A1F" w:rsidRDefault="00F7284E" w:rsidP="00F7284E">
      <w:pPr>
        <w:pStyle w:val="Irodalomjegyzksor"/>
      </w:pPr>
      <w:bookmarkStart w:id="16" w:name="_Ref56177476"/>
      <w:r>
        <w:t>Unity Technologies,</w:t>
      </w:r>
      <w:r w:rsidRPr="00F7284E">
        <w:t xml:space="preserve"> DOTS Packages</w:t>
      </w:r>
      <w:r>
        <w:br/>
      </w:r>
      <w:hyperlink r:id="rId28" w:history="1">
        <w:r w:rsidRPr="00F7284E">
          <w:rPr>
            <w:rStyle w:val="Hiperhivatkozs"/>
          </w:rPr>
          <w:t>https://unity.com/dots/packages</w:t>
        </w:r>
      </w:hyperlink>
      <w:bookmarkEnd w:id="16"/>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9"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7" w:name="_Toc332798853"/>
      <w:proofErr w:type="spellStart"/>
      <w:r>
        <w:lastRenderedPageBreak/>
        <w:t>Függelék</w:t>
      </w:r>
      <w:bookmarkEnd w:id="17"/>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5C4F45" w:rsidRDefault="005C4F45">
      <w:pPr>
        <w:pStyle w:val="Jegyzetszveg"/>
      </w:pPr>
      <w:r>
        <w:rPr>
          <w:rStyle w:val="Jegyzethivatkozs"/>
        </w:rPr>
        <w:annotationRef/>
      </w:r>
      <w:r>
        <w:t>Írd ide miért intenzív CPU oldalon</w:t>
      </w:r>
    </w:p>
  </w:comment>
  <w:comment w:id="4" w:author="Bence Menyhárt" w:date="2020-11-05T18:16:00Z" w:initials="BM">
    <w:p w14:paraId="55C9DFC9" w14:textId="3BBA3DAD" w:rsidR="005C4F45" w:rsidRDefault="005C4F45">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5C4F45" w:rsidRDefault="005C4F45"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5C4F45" w:rsidRDefault="005C4F45">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39BA6" w14:textId="77777777" w:rsidR="00FB1F3C" w:rsidRDefault="00FB1F3C">
      <w:r>
        <w:separator/>
      </w:r>
    </w:p>
  </w:endnote>
  <w:endnote w:type="continuationSeparator" w:id="0">
    <w:p w14:paraId="32FFA94D" w14:textId="77777777" w:rsidR="00FB1F3C" w:rsidRDefault="00FB1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5C4F45" w:rsidRDefault="005C4F4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5C4F45" w:rsidRDefault="005C4F4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3D9CD" w14:textId="77777777" w:rsidR="00FB1F3C" w:rsidRDefault="00FB1F3C" w:rsidP="00596D57">
      <w:pPr>
        <w:ind w:firstLine="142"/>
      </w:pPr>
      <w:r>
        <w:separator/>
      </w:r>
    </w:p>
  </w:footnote>
  <w:footnote w:type="continuationSeparator" w:id="0">
    <w:p w14:paraId="6A2ABB3A" w14:textId="77777777" w:rsidR="00FB1F3C" w:rsidRDefault="00FB1F3C">
      <w:r>
        <w:continuationSeparator/>
      </w:r>
    </w:p>
  </w:footnote>
  <w:footnote w:id="1">
    <w:p w14:paraId="6241B43A" w14:textId="4F5BE0DA" w:rsidR="005C4F45" w:rsidRPr="008F49BF" w:rsidRDefault="005C4F4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5C4F45" w:rsidRPr="00BA403D" w:rsidRDefault="005C4F4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5C4F45" w:rsidRPr="0005353F" w:rsidRDefault="005C4F45"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5C4F45" w:rsidRPr="003263EA" w:rsidRDefault="005C4F45"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5C4F45" w:rsidRPr="001A7527" w:rsidRDefault="005C4F4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5C4F45" w:rsidRPr="001F1B02" w:rsidRDefault="005C4F4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5C4F45" w:rsidRPr="00C40AC6" w:rsidRDefault="005C4F4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5C4F45" w:rsidRPr="00B8051F" w:rsidRDefault="005C4F45"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5C4F45" w:rsidRPr="00003701" w:rsidRDefault="005C4F4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5C4F45" w:rsidRPr="002006BB" w:rsidRDefault="005C4F4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5C4F45" w:rsidRPr="00127AFB" w:rsidRDefault="005C4F45"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5C4F45" w:rsidRPr="004372CC" w:rsidRDefault="005C4F45"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Pr>
          <w:lang w:val="hu-HU"/>
        </w:rPr>
        <w:t xml:space="preserve">and </w:t>
      </w:r>
      <w:proofErr w:type="spellStart"/>
      <w:r>
        <w:rPr>
          <w:lang w:val="hu-HU"/>
        </w:rPr>
        <w:t>user-friendly</w:t>
      </w:r>
      <w:proofErr w:type="spellEnd"/>
    </w:p>
  </w:footnote>
  <w:footnote w:id="13">
    <w:p w14:paraId="43C1319F" w14:textId="0D4ADE44" w:rsidR="005C4F45" w:rsidRPr="00647975" w:rsidRDefault="005C4F4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5C4F45" w:rsidRPr="00FF3E92" w:rsidRDefault="005C4F45"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5C4F45" w:rsidRPr="002C08D8" w:rsidRDefault="005C4F4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5C4F45" w:rsidRPr="002C08D8" w:rsidRDefault="005C4F4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5C4F45" w:rsidRPr="002C08D8" w:rsidRDefault="005C4F4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5C4F45" w:rsidRPr="00E217C4" w:rsidRDefault="005C4F45"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5C4F45" w:rsidRPr="00CA022C" w:rsidRDefault="005C4F45"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5C4F45" w:rsidRPr="00351D8E" w:rsidRDefault="005C4F4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5C4F45" w:rsidRPr="001451F7" w:rsidRDefault="005C4F45"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61696C24" w14:textId="12E0E823" w:rsidR="005C4F45" w:rsidRPr="00313041" w:rsidRDefault="005C4F45" w:rsidP="00313041">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290E263" w14:textId="3C4EBC9F" w:rsidR="005C4F45" w:rsidRPr="00313041" w:rsidRDefault="005C4F45" w:rsidP="00653484">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5C4F45" w:rsidRDefault="005C4F45"/>
  <w:p w14:paraId="2E97C07A" w14:textId="77777777" w:rsidR="005C4F45" w:rsidRDefault="005C4F45"/>
  <w:p w14:paraId="0EBFDCC5" w14:textId="77777777" w:rsidR="005C4F45" w:rsidRDefault="005C4F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7"/>
  </w:num>
  <w:num w:numId="27">
    <w:abstractNumId w:val="24"/>
  </w:num>
  <w:num w:numId="28">
    <w:abstractNumId w:val="15"/>
  </w:num>
  <w:num w:numId="29">
    <w:abstractNumId w:val="26"/>
  </w:num>
  <w:num w:numId="30">
    <w:abstractNumId w:val="28"/>
  </w:num>
  <w:num w:numId="31">
    <w:abstractNumId w:val="12"/>
  </w:num>
  <w:num w:numId="32">
    <w:abstractNumId w:val="2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353F"/>
    <w:rsid w:val="000569E0"/>
    <w:rsid w:val="00060930"/>
    <w:rsid w:val="000611ED"/>
    <w:rsid w:val="000650BC"/>
    <w:rsid w:val="000677A6"/>
    <w:rsid w:val="00070C9D"/>
    <w:rsid w:val="0007239C"/>
    <w:rsid w:val="00072FBF"/>
    <w:rsid w:val="00073B1C"/>
    <w:rsid w:val="00074EA8"/>
    <w:rsid w:val="000830F5"/>
    <w:rsid w:val="00083F7A"/>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E69"/>
    <w:rsid w:val="000D51DA"/>
    <w:rsid w:val="000D687D"/>
    <w:rsid w:val="000E1B4E"/>
    <w:rsid w:val="000E2488"/>
    <w:rsid w:val="000E67D6"/>
    <w:rsid w:val="000F0FAD"/>
    <w:rsid w:val="000F12E8"/>
    <w:rsid w:val="000F1C4E"/>
    <w:rsid w:val="000F3F55"/>
    <w:rsid w:val="000F505C"/>
    <w:rsid w:val="000F7538"/>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3B7A"/>
    <w:rsid w:val="001358CC"/>
    <w:rsid w:val="001425CA"/>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C0F"/>
    <w:rsid w:val="00180940"/>
    <w:rsid w:val="00181222"/>
    <w:rsid w:val="001838CC"/>
    <w:rsid w:val="00191D97"/>
    <w:rsid w:val="0019227B"/>
    <w:rsid w:val="0019450D"/>
    <w:rsid w:val="001A0CAC"/>
    <w:rsid w:val="001A1D1E"/>
    <w:rsid w:val="001A29ED"/>
    <w:rsid w:val="001A557A"/>
    <w:rsid w:val="001A57BC"/>
    <w:rsid w:val="001A5E30"/>
    <w:rsid w:val="001A6789"/>
    <w:rsid w:val="001A7527"/>
    <w:rsid w:val="001A7930"/>
    <w:rsid w:val="001B69D7"/>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73AF4"/>
    <w:rsid w:val="002836BE"/>
    <w:rsid w:val="002841F9"/>
    <w:rsid w:val="00286B49"/>
    <w:rsid w:val="002933F5"/>
    <w:rsid w:val="00293CF7"/>
    <w:rsid w:val="00295BF8"/>
    <w:rsid w:val="00296031"/>
    <w:rsid w:val="00297355"/>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E119E"/>
    <w:rsid w:val="002E1D2A"/>
    <w:rsid w:val="002E2A40"/>
    <w:rsid w:val="002F088E"/>
    <w:rsid w:val="002F5F44"/>
    <w:rsid w:val="00300504"/>
    <w:rsid w:val="00302BB3"/>
    <w:rsid w:val="00303C8B"/>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102C1"/>
    <w:rsid w:val="005105F6"/>
    <w:rsid w:val="00511E73"/>
    <w:rsid w:val="005141E6"/>
    <w:rsid w:val="005308F9"/>
    <w:rsid w:val="00532C47"/>
    <w:rsid w:val="00536EC8"/>
    <w:rsid w:val="00541DA2"/>
    <w:rsid w:val="005429C9"/>
    <w:rsid w:val="00543A69"/>
    <w:rsid w:val="00544E51"/>
    <w:rsid w:val="005452D5"/>
    <w:rsid w:val="005478CA"/>
    <w:rsid w:val="00552448"/>
    <w:rsid w:val="005524FC"/>
    <w:rsid w:val="00554583"/>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471A"/>
    <w:rsid w:val="00626124"/>
    <w:rsid w:val="00626215"/>
    <w:rsid w:val="0062757D"/>
    <w:rsid w:val="006321CF"/>
    <w:rsid w:val="0063585C"/>
    <w:rsid w:val="00641018"/>
    <w:rsid w:val="00642F8F"/>
    <w:rsid w:val="006450BF"/>
    <w:rsid w:val="006465C3"/>
    <w:rsid w:val="00647975"/>
    <w:rsid w:val="00650C7C"/>
    <w:rsid w:val="00653484"/>
    <w:rsid w:val="00654CC4"/>
    <w:rsid w:val="00656719"/>
    <w:rsid w:val="00657729"/>
    <w:rsid w:val="00664645"/>
    <w:rsid w:val="00665AC7"/>
    <w:rsid w:val="00666F88"/>
    <w:rsid w:val="006679D9"/>
    <w:rsid w:val="00670F5E"/>
    <w:rsid w:val="00675281"/>
    <w:rsid w:val="006758E0"/>
    <w:rsid w:val="00676016"/>
    <w:rsid w:val="006812B0"/>
    <w:rsid w:val="006814DA"/>
    <w:rsid w:val="006816F0"/>
    <w:rsid w:val="00681E99"/>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408F"/>
    <w:rsid w:val="00725D76"/>
    <w:rsid w:val="00730717"/>
    <w:rsid w:val="00730B3C"/>
    <w:rsid w:val="007333E3"/>
    <w:rsid w:val="00735811"/>
    <w:rsid w:val="00741328"/>
    <w:rsid w:val="007413E0"/>
    <w:rsid w:val="00742D4B"/>
    <w:rsid w:val="0074690D"/>
    <w:rsid w:val="00751398"/>
    <w:rsid w:val="00751E1E"/>
    <w:rsid w:val="00752A7E"/>
    <w:rsid w:val="007613B7"/>
    <w:rsid w:val="00771E47"/>
    <w:rsid w:val="00774CAE"/>
    <w:rsid w:val="00776C79"/>
    <w:rsid w:val="00784DDC"/>
    <w:rsid w:val="00793191"/>
    <w:rsid w:val="00796B38"/>
    <w:rsid w:val="00797F2E"/>
    <w:rsid w:val="007A78AB"/>
    <w:rsid w:val="007B121A"/>
    <w:rsid w:val="007B2F26"/>
    <w:rsid w:val="007B64F4"/>
    <w:rsid w:val="007C0BE3"/>
    <w:rsid w:val="007C2017"/>
    <w:rsid w:val="007C4FDF"/>
    <w:rsid w:val="007C7ED3"/>
    <w:rsid w:val="007D2108"/>
    <w:rsid w:val="007D6D26"/>
    <w:rsid w:val="007E5680"/>
    <w:rsid w:val="007E5B08"/>
    <w:rsid w:val="007F1604"/>
    <w:rsid w:val="007F2C74"/>
    <w:rsid w:val="007F3015"/>
    <w:rsid w:val="007F35B0"/>
    <w:rsid w:val="007F450A"/>
    <w:rsid w:val="007F4A6D"/>
    <w:rsid w:val="007F5936"/>
    <w:rsid w:val="00802222"/>
    <w:rsid w:val="008070F8"/>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2C34"/>
    <w:rsid w:val="008E3286"/>
    <w:rsid w:val="008E38A6"/>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5DB8"/>
    <w:rsid w:val="00930559"/>
    <w:rsid w:val="0093187B"/>
    <w:rsid w:val="00937913"/>
    <w:rsid w:val="00940CB1"/>
    <w:rsid w:val="00940E73"/>
    <w:rsid w:val="0094234F"/>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E1D90"/>
    <w:rsid w:val="009E2C52"/>
    <w:rsid w:val="009E487A"/>
    <w:rsid w:val="009E7D13"/>
    <w:rsid w:val="009F3A07"/>
    <w:rsid w:val="00A01797"/>
    <w:rsid w:val="00A01CB4"/>
    <w:rsid w:val="00A04B64"/>
    <w:rsid w:val="00A13DBA"/>
    <w:rsid w:val="00A14263"/>
    <w:rsid w:val="00A15504"/>
    <w:rsid w:val="00A16419"/>
    <w:rsid w:val="00A164C2"/>
    <w:rsid w:val="00A20D6B"/>
    <w:rsid w:val="00A26BD5"/>
    <w:rsid w:val="00A301F2"/>
    <w:rsid w:val="00A308E5"/>
    <w:rsid w:val="00A31BA2"/>
    <w:rsid w:val="00A34DC4"/>
    <w:rsid w:val="00A41B9C"/>
    <w:rsid w:val="00A46BAF"/>
    <w:rsid w:val="00A46D2C"/>
    <w:rsid w:val="00A47A91"/>
    <w:rsid w:val="00A5079E"/>
    <w:rsid w:val="00A5440A"/>
    <w:rsid w:val="00A63187"/>
    <w:rsid w:val="00A63AD3"/>
    <w:rsid w:val="00A666A6"/>
    <w:rsid w:val="00A744D8"/>
    <w:rsid w:val="00A74B43"/>
    <w:rsid w:val="00A82DE8"/>
    <w:rsid w:val="00A94DBC"/>
    <w:rsid w:val="00A94F3C"/>
    <w:rsid w:val="00AA10FD"/>
    <w:rsid w:val="00AA6159"/>
    <w:rsid w:val="00AB03CB"/>
    <w:rsid w:val="00AB0A0D"/>
    <w:rsid w:val="00AB0DAC"/>
    <w:rsid w:val="00AB29BD"/>
    <w:rsid w:val="00AB511F"/>
    <w:rsid w:val="00AC19E3"/>
    <w:rsid w:val="00AC23CE"/>
    <w:rsid w:val="00AC4352"/>
    <w:rsid w:val="00AD290C"/>
    <w:rsid w:val="00AD496E"/>
    <w:rsid w:val="00AD4A42"/>
    <w:rsid w:val="00AE05C4"/>
    <w:rsid w:val="00AE4BAB"/>
    <w:rsid w:val="00AE7342"/>
    <w:rsid w:val="00AF2BFD"/>
    <w:rsid w:val="00AF4229"/>
    <w:rsid w:val="00AF6099"/>
    <w:rsid w:val="00AF6B21"/>
    <w:rsid w:val="00B00BD4"/>
    <w:rsid w:val="00B0369F"/>
    <w:rsid w:val="00B10961"/>
    <w:rsid w:val="00B10BAF"/>
    <w:rsid w:val="00B13FD0"/>
    <w:rsid w:val="00B147FC"/>
    <w:rsid w:val="00B2102F"/>
    <w:rsid w:val="00B25C4E"/>
    <w:rsid w:val="00B26077"/>
    <w:rsid w:val="00B32783"/>
    <w:rsid w:val="00B3629D"/>
    <w:rsid w:val="00B40C2B"/>
    <w:rsid w:val="00B4104A"/>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717"/>
    <w:rsid w:val="00B8533A"/>
    <w:rsid w:val="00B8777F"/>
    <w:rsid w:val="00B90C5D"/>
    <w:rsid w:val="00B935F4"/>
    <w:rsid w:val="00B96506"/>
    <w:rsid w:val="00B96880"/>
    <w:rsid w:val="00BA017F"/>
    <w:rsid w:val="00BA403D"/>
    <w:rsid w:val="00BA7512"/>
    <w:rsid w:val="00BB2B71"/>
    <w:rsid w:val="00BB3127"/>
    <w:rsid w:val="00BB5272"/>
    <w:rsid w:val="00BB7701"/>
    <w:rsid w:val="00BC2957"/>
    <w:rsid w:val="00BC693A"/>
    <w:rsid w:val="00BD1723"/>
    <w:rsid w:val="00BD1B8A"/>
    <w:rsid w:val="00BD27E8"/>
    <w:rsid w:val="00BD338E"/>
    <w:rsid w:val="00BD403A"/>
    <w:rsid w:val="00BD5E5E"/>
    <w:rsid w:val="00BD68B2"/>
    <w:rsid w:val="00BE4372"/>
    <w:rsid w:val="00BE7EEE"/>
    <w:rsid w:val="00BF0E56"/>
    <w:rsid w:val="00BF6209"/>
    <w:rsid w:val="00BF6A1A"/>
    <w:rsid w:val="00C00B3C"/>
    <w:rsid w:val="00C03E52"/>
    <w:rsid w:val="00C051C0"/>
    <w:rsid w:val="00C173BD"/>
    <w:rsid w:val="00C20403"/>
    <w:rsid w:val="00C2567A"/>
    <w:rsid w:val="00C2686E"/>
    <w:rsid w:val="00C31260"/>
    <w:rsid w:val="00C32041"/>
    <w:rsid w:val="00C3369C"/>
    <w:rsid w:val="00C3412B"/>
    <w:rsid w:val="00C40AC6"/>
    <w:rsid w:val="00C45123"/>
    <w:rsid w:val="00C457F2"/>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66D8"/>
    <w:rsid w:val="00C87101"/>
    <w:rsid w:val="00C91360"/>
    <w:rsid w:val="00C94815"/>
    <w:rsid w:val="00C95374"/>
    <w:rsid w:val="00C96D30"/>
    <w:rsid w:val="00CA022C"/>
    <w:rsid w:val="00CA130A"/>
    <w:rsid w:val="00CA140D"/>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D68"/>
    <w:rsid w:val="00CF2CA5"/>
    <w:rsid w:val="00CF5AF1"/>
    <w:rsid w:val="00CF5B64"/>
    <w:rsid w:val="00CF7059"/>
    <w:rsid w:val="00D0245D"/>
    <w:rsid w:val="00D02DB9"/>
    <w:rsid w:val="00D07335"/>
    <w:rsid w:val="00D11B57"/>
    <w:rsid w:val="00D1632F"/>
    <w:rsid w:val="00D16E49"/>
    <w:rsid w:val="00D21597"/>
    <w:rsid w:val="00D216AC"/>
    <w:rsid w:val="00D225FB"/>
    <w:rsid w:val="00D226AD"/>
    <w:rsid w:val="00D228C8"/>
    <w:rsid w:val="00D23BFC"/>
    <w:rsid w:val="00D25B39"/>
    <w:rsid w:val="00D306EF"/>
    <w:rsid w:val="00D31086"/>
    <w:rsid w:val="00D324ED"/>
    <w:rsid w:val="00D32C03"/>
    <w:rsid w:val="00D40DC0"/>
    <w:rsid w:val="00D426AA"/>
    <w:rsid w:val="00D429F2"/>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75A9"/>
    <w:rsid w:val="00DA0251"/>
    <w:rsid w:val="00DA11AE"/>
    <w:rsid w:val="00DA17B2"/>
    <w:rsid w:val="00DA3A6A"/>
    <w:rsid w:val="00DA3B91"/>
    <w:rsid w:val="00DA3F7E"/>
    <w:rsid w:val="00DA6F7F"/>
    <w:rsid w:val="00DB3C52"/>
    <w:rsid w:val="00DB4C9C"/>
    <w:rsid w:val="00DC19BB"/>
    <w:rsid w:val="00DC2689"/>
    <w:rsid w:val="00DC6392"/>
    <w:rsid w:val="00DC6FB3"/>
    <w:rsid w:val="00DD00D3"/>
    <w:rsid w:val="00DD2203"/>
    <w:rsid w:val="00DD47EC"/>
    <w:rsid w:val="00DD55AE"/>
    <w:rsid w:val="00DD6A58"/>
    <w:rsid w:val="00DD7C6F"/>
    <w:rsid w:val="00DD7F31"/>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E2C"/>
    <w:rsid w:val="00E36A37"/>
    <w:rsid w:val="00E41FA7"/>
    <w:rsid w:val="00E42F0D"/>
    <w:rsid w:val="00E44C32"/>
    <w:rsid w:val="00E51E6B"/>
    <w:rsid w:val="00E5318F"/>
    <w:rsid w:val="00E533B5"/>
    <w:rsid w:val="00E53AB3"/>
    <w:rsid w:val="00E54D18"/>
    <w:rsid w:val="00E54D78"/>
    <w:rsid w:val="00E55873"/>
    <w:rsid w:val="00E62E93"/>
    <w:rsid w:val="00E6372B"/>
    <w:rsid w:val="00E65632"/>
    <w:rsid w:val="00E70FB9"/>
    <w:rsid w:val="00E71299"/>
    <w:rsid w:val="00E7498E"/>
    <w:rsid w:val="00E75A59"/>
    <w:rsid w:val="00E77594"/>
    <w:rsid w:val="00E805DC"/>
    <w:rsid w:val="00E82373"/>
    <w:rsid w:val="00E8385C"/>
    <w:rsid w:val="00E85558"/>
    <w:rsid w:val="00E855DB"/>
    <w:rsid w:val="00E85B8F"/>
    <w:rsid w:val="00E867B5"/>
    <w:rsid w:val="00E86A0C"/>
    <w:rsid w:val="00E916A6"/>
    <w:rsid w:val="00E948ED"/>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1D65"/>
    <w:rsid w:val="00ED57A7"/>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562A"/>
    <w:rsid w:val="00F25CBC"/>
    <w:rsid w:val="00F26998"/>
    <w:rsid w:val="00F331C7"/>
    <w:rsid w:val="00F33BE5"/>
    <w:rsid w:val="00F35172"/>
    <w:rsid w:val="00F35C1F"/>
    <w:rsid w:val="00F45180"/>
    <w:rsid w:val="00F467DD"/>
    <w:rsid w:val="00F57EDF"/>
    <w:rsid w:val="00F63152"/>
    <w:rsid w:val="00F70A47"/>
    <w:rsid w:val="00F71162"/>
    <w:rsid w:val="00F7213A"/>
    <w:rsid w:val="00F7284E"/>
    <w:rsid w:val="00F73F01"/>
    <w:rsid w:val="00F742F6"/>
    <w:rsid w:val="00F83E6F"/>
    <w:rsid w:val="00F8784E"/>
    <w:rsid w:val="00F91BF1"/>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unity.com/features/multiplatfor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learn.g2.com/stages-of-game-development"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en.wikipedia.org/wiki/Evaluation_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store.steampowered.com/app/555150/The_First_Tre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unity.com/our-company" TargetMode="External"/><Relationship Id="rId28" Type="http://schemas.openxmlformats.org/officeDocument/2006/relationships/hyperlink" Target="https://unity.com/dots/packag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raywenderlich.com/7630142-entity-component-system-for-unity-getting-started%23toc-anchor-003" TargetMode="External"/><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5585</TotalTime>
  <Pages>30</Pages>
  <Words>5410</Words>
  <Characters>30840</Characters>
  <Application>Microsoft Office Word</Application>
  <DocSecurity>0</DocSecurity>
  <Lines>257</Lines>
  <Paragraphs>72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36178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271</cp:revision>
  <cp:lastPrinted>2020-11-10T23:08:00Z</cp:lastPrinted>
  <dcterms:created xsi:type="dcterms:W3CDTF">2020-10-25T09:19:00Z</dcterms:created>
  <dcterms:modified xsi:type="dcterms:W3CDTF">2020-11-13T17:13:00Z</dcterms:modified>
</cp:coreProperties>
</file>