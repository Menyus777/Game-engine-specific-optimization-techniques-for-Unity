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proofErr w:type="spellStart"/>
      <w:r>
        <w:t>Általános</w:t>
      </w:r>
      <w:proofErr w:type="spellEnd"/>
      <w:r>
        <w:t xml:space="preserve"> </w:t>
      </w:r>
      <w:proofErr w:type="spellStart"/>
      <w:r>
        <w:t>információk</w:t>
      </w:r>
      <w:proofErr w:type="spellEnd"/>
    </w:p>
    <w:p w14:paraId="0544E654" w14:textId="77777777" w:rsidR="00C2686E" w:rsidRPr="00C2686E" w:rsidRDefault="0090541F" w:rsidP="0090541F">
      <w:pPr>
        <w:pStyle w:val="tmutat"/>
      </w:pPr>
      <w:r>
        <w:t>A</w:t>
      </w:r>
      <w:r w:rsidR="00C2686E" w:rsidRPr="00C2686E">
        <w:t xml:space="preserve"> </w:t>
      </w:r>
      <w:proofErr w:type="spellStart"/>
      <w:r w:rsidR="00C2686E" w:rsidRPr="00C2686E">
        <w:t>diplomaterv</w:t>
      </w:r>
      <w:proofErr w:type="spellEnd"/>
      <w:r w:rsidR="00C2686E" w:rsidRPr="00C2686E">
        <w:t xml:space="preserve"> </w:t>
      </w:r>
      <w:proofErr w:type="spellStart"/>
      <w:r w:rsidR="00C2686E" w:rsidRPr="00C2686E">
        <w:t>szerkezete</w:t>
      </w:r>
      <w:proofErr w:type="spellEnd"/>
      <w:r>
        <w:t>:</w:t>
      </w:r>
    </w:p>
    <w:p w14:paraId="3F44C64F" w14:textId="77777777" w:rsidR="00C2686E" w:rsidRPr="00267677" w:rsidRDefault="00C2686E" w:rsidP="00C53F92">
      <w:pPr>
        <w:pStyle w:val="tmutat"/>
        <w:numPr>
          <w:ilvl w:val="0"/>
          <w:numId w:val="8"/>
        </w:numPr>
        <w:ind w:left="714" w:hanging="357"/>
        <w:contextualSpacing/>
      </w:pPr>
      <w:proofErr w:type="spellStart"/>
      <w:r w:rsidRPr="00C2686E">
        <w:t>Diplomaterv</w:t>
      </w:r>
      <w:proofErr w:type="spellEnd"/>
      <w:r w:rsidRPr="00C2686E">
        <w:t xml:space="preserve"> </w:t>
      </w:r>
      <w:proofErr w:type="spellStart"/>
      <w:r w:rsidRPr="00C2686E">
        <w:t>feladatkiírás</w:t>
      </w:r>
      <w:proofErr w:type="spellEnd"/>
    </w:p>
    <w:p w14:paraId="4C789B77" w14:textId="77777777" w:rsidR="00C2686E" w:rsidRPr="00267677" w:rsidRDefault="00C2686E" w:rsidP="00C53F92">
      <w:pPr>
        <w:pStyle w:val="tmutat"/>
        <w:numPr>
          <w:ilvl w:val="0"/>
          <w:numId w:val="8"/>
        </w:numPr>
        <w:ind w:left="714" w:hanging="357"/>
        <w:contextualSpacing/>
      </w:pPr>
      <w:proofErr w:type="spellStart"/>
      <w:r w:rsidRPr="00C2686E">
        <w:t>Címoldal</w:t>
      </w:r>
      <w:proofErr w:type="spellEnd"/>
    </w:p>
    <w:p w14:paraId="49F10B1B" w14:textId="77777777" w:rsidR="00C2686E" w:rsidRPr="00267677" w:rsidRDefault="00C2686E" w:rsidP="00C53F92">
      <w:pPr>
        <w:pStyle w:val="tmutat"/>
        <w:numPr>
          <w:ilvl w:val="0"/>
          <w:numId w:val="8"/>
        </w:numPr>
        <w:ind w:left="714" w:hanging="357"/>
        <w:contextualSpacing/>
      </w:pPr>
      <w:proofErr w:type="spellStart"/>
      <w:r w:rsidRPr="00C2686E">
        <w:t>Tartalomjegyzék</w:t>
      </w:r>
      <w:proofErr w:type="spellEnd"/>
    </w:p>
    <w:p w14:paraId="3F43F3B5" w14:textId="77777777" w:rsidR="00681E99" w:rsidRPr="00267677" w:rsidRDefault="00681E99" w:rsidP="00C53F92">
      <w:pPr>
        <w:pStyle w:val="tmutat"/>
        <w:numPr>
          <w:ilvl w:val="0"/>
          <w:numId w:val="8"/>
        </w:numPr>
        <w:ind w:left="714" w:hanging="357"/>
        <w:contextualSpacing/>
      </w:pPr>
      <w:r w:rsidRPr="00C2686E">
        <w:t xml:space="preserve">A </w:t>
      </w:r>
      <w:proofErr w:type="spellStart"/>
      <w:r w:rsidRPr="00C2686E">
        <w:t>diplomatervező</w:t>
      </w:r>
      <w:proofErr w:type="spellEnd"/>
      <w:r w:rsidRPr="00C2686E">
        <w:t xml:space="preserve"> </w:t>
      </w:r>
      <w:proofErr w:type="spellStart"/>
      <w:r w:rsidRPr="00C2686E">
        <w:t>nyilatkozata</w:t>
      </w:r>
      <w:proofErr w:type="spellEnd"/>
      <w:r w:rsidRPr="00C2686E">
        <w:t xml:space="preserve"> </w:t>
      </w:r>
      <w:proofErr w:type="spellStart"/>
      <w:r w:rsidRPr="00C2686E">
        <w:t>az</w:t>
      </w:r>
      <w:proofErr w:type="spellEnd"/>
      <w:r w:rsidRPr="00C2686E">
        <w:t xml:space="preserve"> </w:t>
      </w:r>
      <w:proofErr w:type="spellStart"/>
      <w:r w:rsidRPr="00C2686E">
        <w:t>önálló</w:t>
      </w:r>
      <w:proofErr w:type="spellEnd"/>
      <w:r w:rsidRPr="00C2686E">
        <w:t xml:space="preserve"> </w:t>
      </w:r>
      <w:proofErr w:type="spellStart"/>
      <w:r w:rsidRPr="00C2686E">
        <w:t>munkáról</w:t>
      </w:r>
      <w:proofErr w:type="spellEnd"/>
      <w:r>
        <w:t xml:space="preserve"> </w:t>
      </w:r>
      <w:proofErr w:type="spellStart"/>
      <w:r>
        <w:t>és</w:t>
      </w:r>
      <w:proofErr w:type="spellEnd"/>
      <w:r>
        <w:t xml:space="preserve"> </w:t>
      </w:r>
      <w:proofErr w:type="spellStart"/>
      <w:r>
        <w:t>az</w:t>
      </w:r>
      <w:proofErr w:type="spellEnd"/>
      <w:r>
        <w:t xml:space="preserve"> </w:t>
      </w:r>
      <w:proofErr w:type="spellStart"/>
      <w:r>
        <w:t>elektronikus</w:t>
      </w:r>
      <w:proofErr w:type="spellEnd"/>
      <w:r>
        <w:t xml:space="preserve"> </w:t>
      </w:r>
      <w:proofErr w:type="spellStart"/>
      <w:r>
        <w:t>adatok</w:t>
      </w:r>
      <w:proofErr w:type="spellEnd"/>
      <w:r>
        <w:t xml:space="preserve"> </w:t>
      </w:r>
      <w:proofErr w:type="spellStart"/>
      <w:r>
        <w:t>kezeléséről</w:t>
      </w:r>
      <w:proofErr w:type="spellEnd"/>
    </w:p>
    <w:p w14:paraId="2CE94BFC" w14:textId="77777777" w:rsidR="00C2686E" w:rsidRPr="00267677" w:rsidRDefault="000A7483" w:rsidP="00C53F92">
      <w:pPr>
        <w:pStyle w:val="tmutat"/>
        <w:numPr>
          <w:ilvl w:val="0"/>
          <w:numId w:val="8"/>
        </w:numPr>
        <w:ind w:left="714" w:hanging="357"/>
        <w:contextualSpacing/>
      </w:pPr>
      <w:proofErr w:type="spellStart"/>
      <w:r>
        <w:t>T</w:t>
      </w:r>
      <w:r w:rsidR="00C2686E" w:rsidRPr="00C2686E">
        <w:t>artalmi</w:t>
      </w:r>
      <w:proofErr w:type="spellEnd"/>
      <w:r w:rsidR="00C2686E" w:rsidRPr="00C2686E">
        <w:t xml:space="preserve"> </w:t>
      </w:r>
      <w:proofErr w:type="spellStart"/>
      <w:r w:rsidR="00C2686E" w:rsidRPr="00C2686E">
        <w:t>összefoglaló</w:t>
      </w:r>
      <w:proofErr w:type="spellEnd"/>
      <w:r w:rsidR="00C2686E" w:rsidRPr="00C2686E">
        <w:t xml:space="preserve"> </w:t>
      </w:r>
      <w:proofErr w:type="spellStart"/>
      <w:r w:rsidR="00C2686E" w:rsidRPr="00C2686E">
        <w:t>magyarul</w:t>
      </w:r>
      <w:proofErr w:type="spellEnd"/>
      <w:r w:rsidR="00C2686E" w:rsidRPr="00C2686E">
        <w:t xml:space="preserve"> </w:t>
      </w:r>
      <w:proofErr w:type="spellStart"/>
      <w:r w:rsidR="00C2686E" w:rsidRPr="00C2686E">
        <w:t>és</w:t>
      </w:r>
      <w:proofErr w:type="spellEnd"/>
      <w:r w:rsidR="00C2686E" w:rsidRPr="00C2686E">
        <w:t xml:space="preserve"> </w:t>
      </w:r>
      <w:proofErr w:type="spellStart"/>
      <w:r w:rsidR="00C2686E" w:rsidRPr="00C2686E">
        <w:t>angolul</w:t>
      </w:r>
      <w:proofErr w:type="spellEnd"/>
    </w:p>
    <w:p w14:paraId="0D14C53D" w14:textId="77777777" w:rsidR="00C2686E" w:rsidRPr="00267677" w:rsidRDefault="00C2686E" w:rsidP="00C53F92">
      <w:pPr>
        <w:pStyle w:val="tmutat"/>
        <w:numPr>
          <w:ilvl w:val="0"/>
          <w:numId w:val="8"/>
        </w:numPr>
        <w:ind w:left="714" w:hanging="357"/>
        <w:contextualSpacing/>
      </w:pPr>
      <w:proofErr w:type="spellStart"/>
      <w:r w:rsidRPr="00C2686E">
        <w:t>Bevezetés</w:t>
      </w:r>
      <w:proofErr w:type="spellEnd"/>
      <w:r w:rsidRPr="00C2686E">
        <w:t xml:space="preserve">: a </w:t>
      </w:r>
      <w:proofErr w:type="spellStart"/>
      <w:r w:rsidRPr="00C2686E">
        <w:t>feladat</w:t>
      </w:r>
      <w:proofErr w:type="spellEnd"/>
      <w:r w:rsidRPr="00C2686E">
        <w:t xml:space="preserve"> </w:t>
      </w:r>
      <w:proofErr w:type="spellStart"/>
      <w:r w:rsidRPr="00C2686E">
        <w:t>értelmezése</w:t>
      </w:r>
      <w:proofErr w:type="spellEnd"/>
      <w:r w:rsidRPr="00C2686E">
        <w:t xml:space="preserve">, a </w:t>
      </w:r>
      <w:proofErr w:type="spellStart"/>
      <w:r w:rsidRPr="00C2686E">
        <w:t>tervezés</w:t>
      </w:r>
      <w:proofErr w:type="spellEnd"/>
      <w:r w:rsidRPr="00C2686E">
        <w:t xml:space="preserve"> </w:t>
      </w:r>
      <w:proofErr w:type="spellStart"/>
      <w:r w:rsidRPr="00C2686E">
        <w:t>célja</w:t>
      </w:r>
      <w:proofErr w:type="spellEnd"/>
      <w:r w:rsidRPr="00C2686E">
        <w:t xml:space="preserve">, a </w:t>
      </w:r>
      <w:proofErr w:type="spellStart"/>
      <w:r w:rsidRPr="00C2686E">
        <w:t>feladat</w:t>
      </w:r>
      <w:proofErr w:type="spellEnd"/>
      <w:r w:rsidRPr="00C2686E">
        <w:t xml:space="preserve"> </w:t>
      </w:r>
      <w:proofErr w:type="spellStart"/>
      <w:r w:rsidRPr="00C2686E">
        <w:t>indokoltsága</w:t>
      </w:r>
      <w:proofErr w:type="spellEnd"/>
      <w:r w:rsidRPr="00C2686E">
        <w:t xml:space="preserve">, a </w:t>
      </w:r>
      <w:proofErr w:type="spellStart"/>
      <w:r w:rsidRPr="00C2686E">
        <w:t>diplomaterv</w:t>
      </w:r>
      <w:proofErr w:type="spellEnd"/>
      <w:r w:rsidRPr="00C2686E">
        <w:t xml:space="preserve"> </w:t>
      </w:r>
      <w:proofErr w:type="spellStart"/>
      <w:r w:rsidRPr="00C2686E">
        <w:t>felépítésének</w:t>
      </w:r>
      <w:proofErr w:type="spellEnd"/>
      <w:r w:rsidRPr="00C2686E">
        <w:t xml:space="preserve"> </w:t>
      </w:r>
      <w:proofErr w:type="spellStart"/>
      <w:r w:rsidRPr="00C2686E">
        <w:t>rövid</w:t>
      </w:r>
      <w:proofErr w:type="spellEnd"/>
      <w:r w:rsidRPr="00C2686E">
        <w:t xml:space="preserve"> </w:t>
      </w:r>
      <w:proofErr w:type="spellStart"/>
      <w:r w:rsidRPr="00C2686E">
        <w:t>összefoglalása</w:t>
      </w:r>
      <w:proofErr w:type="spellEnd"/>
    </w:p>
    <w:p w14:paraId="70DF5B99"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feladatkiírás</w:t>
      </w:r>
      <w:proofErr w:type="spellEnd"/>
      <w:r w:rsidRPr="00C2686E">
        <w:t xml:space="preserve"> </w:t>
      </w:r>
      <w:proofErr w:type="spellStart"/>
      <w:r w:rsidRPr="00C2686E">
        <w:t>pontosítása</w:t>
      </w:r>
      <w:proofErr w:type="spellEnd"/>
      <w:r w:rsidRPr="00C2686E">
        <w:t xml:space="preserve"> </w:t>
      </w:r>
      <w:proofErr w:type="spellStart"/>
      <w:r w:rsidRPr="00C2686E">
        <w:t>és</w:t>
      </w:r>
      <w:proofErr w:type="spellEnd"/>
      <w:r w:rsidRPr="00C2686E">
        <w:t xml:space="preserve"> </w:t>
      </w:r>
      <w:proofErr w:type="spellStart"/>
      <w:r w:rsidRPr="00C2686E">
        <w:t>részletes</w:t>
      </w:r>
      <w:proofErr w:type="spellEnd"/>
      <w:r w:rsidRPr="00C2686E">
        <w:t xml:space="preserve"> </w:t>
      </w:r>
      <w:proofErr w:type="spellStart"/>
      <w:r w:rsidRPr="00C2686E">
        <w:t>elemzése</w:t>
      </w:r>
      <w:proofErr w:type="spellEnd"/>
    </w:p>
    <w:p w14:paraId="43C9DD64" w14:textId="77777777" w:rsidR="00C2686E" w:rsidRPr="00267677" w:rsidRDefault="00C2686E" w:rsidP="00C53F92">
      <w:pPr>
        <w:pStyle w:val="tmutat"/>
        <w:numPr>
          <w:ilvl w:val="0"/>
          <w:numId w:val="8"/>
        </w:numPr>
        <w:ind w:left="714" w:hanging="357"/>
        <w:contextualSpacing/>
      </w:pPr>
      <w:proofErr w:type="spellStart"/>
      <w:r w:rsidRPr="00C2686E">
        <w:t>Előzmények</w:t>
      </w:r>
      <w:proofErr w:type="spellEnd"/>
      <w:r w:rsidRPr="00C2686E">
        <w:t xml:space="preserve"> (</w:t>
      </w:r>
      <w:proofErr w:type="spellStart"/>
      <w:r w:rsidRPr="00C2686E">
        <w:t>irodalomkutatás</w:t>
      </w:r>
      <w:proofErr w:type="spellEnd"/>
      <w:r w:rsidRPr="00C2686E">
        <w:t xml:space="preserve">, </w:t>
      </w:r>
      <w:proofErr w:type="spellStart"/>
      <w:r w:rsidRPr="00C2686E">
        <w:t>hasonló</w:t>
      </w:r>
      <w:proofErr w:type="spellEnd"/>
      <w:r w:rsidRPr="00C2686E">
        <w:t xml:space="preserve"> </w:t>
      </w:r>
      <w:proofErr w:type="spellStart"/>
      <w:r w:rsidRPr="00C2686E">
        <w:t>alkotások</w:t>
      </w:r>
      <w:proofErr w:type="spellEnd"/>
      <w:r w:rsidRPr="00C2686E">
        <w:t xml:space="preserve">), </w:t>
      </w:r>
      <w:proofErr w:type="spellStart"/>
      <w:r w:rsidRPr="00C2686E">
        <w:t>az</w:t>
      </w:r>
      <w:proofErr w:type="spellEnd"/>
      <w:r w:rsidRPr="00C2686E">
        <w:t xml:space="preserve"> </w:t>
      </w:r>
      <w:proofErr w:type="spellStart"/>
      <w:r w:rsidRPr="00C2686E">
        <w:t>ezekből</w:t>
      </w:r>
      <w:proofErr w:type="spellEnd"/>
      <w:r w:rsidRPr="00C2686E">
        <w:t xml:space="preserve"> </w:t>
      </w:r>
      <w:proofErr w:type="spellStart"/>
      <w:r w:rsidRPr="00C2686E">
        <w:t>levonható</w:t>
      </w:r>
      <w:proofErr w:type="spellEnd"/>
      <w:r w:rsidRPr="00C2686E">
        <w:t xml:space="preserve"> </w:t>
      </w:r>
      <w:proofErr w:type="spellStart"/>
      <w:r w:rsidRPr="00C2686E">
        <w:t>következtetések</w:t>
      </w:r>
      <w:proofErr w:type="spellEnd"/>
    </w:p>
    <w:p w14:paraId="323F12E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tervezés</w:t>
      </w:r>
      <w:proofErr w:type="spellEnd"/>
      <w:r w:rsidRPr="00C2686E">
        <w:t xml:space="preserve"> </w:t>
      </w:r>
      <w:proofErr w:type="spellStart"/>
      <w:r w:rsidRPr="00C2686E">
        <w:t>részletes</w:t>
      </w:r>
      <w:proofErr w:type="spellEnd"/>
      <w:r w:rsidRPr="00C2686E">
        <w:t xml:space="preserve"> </w:t>
      </w:r>
      <w:proofErr w:type="spellStart"/>
      <w:r w:rsidRPr="00C2686E">
        <w:t>leírása</w:t>
      </w:r>
      <w:proofErr w:type="spellEnd"/>
      <w:r w:rsidRPr="00C2686E">
        <w:t xml:space="preserve">, a </w:t>
      </w:r>
      <w:proofErr w:type="spellStart"/>
      <w:r w:rsidRPr="00C2686E">
        <w:t>döntési</w:t>
      </w:r>
      <w:proofErr w:type="spellEnd"/>
      <w:r w:rsidRPr="00C2686E">
        <w:t xml:space="preserve"> </w:t>
      </w:r>
      <w:proofErr w:type="spellStart"/>
      <w:r w:rsidRPr="00C2686E">
        <w:t>lehetőségek</w:t>
      </w:r>
      <w:proofErr w:type="spellEnd"/>
      <w:r w:rsidRPr="00C2686E">
        <w:t xml:space="preserve"> </w:t>
      </w:r>
      <w:proofErr w:type="spellStart"/>
      <w:r w:rsidRPr="00C2686E">
        <w:t>értékelése</w:t>
      </w:r>
      <w:proofErr w:type="spellEnd"/>
      <w:r w:rsidRPr="00C2686E">
        <w:t xml:space="preserve"> </w:t>
      </w:r>
      <w:proofErr w:type="spellStart"/>
      <w:r w:rsidRPr="00C2686E">
        <w:t>és</w:t>
      </w:r>
      <w:proofErr w:type="spellEnd"/>
      <w:r w:rsidRPr="00C2686E">
        <w:t xml:space="preserve"> a </w:t>
      </w:r>
      <w:proofErr w:type="spellStart"/>
      <w:r w:rsidRPr="00C2686E">
        <w:t>választott</w:t>
      </w:r>
      <w:proofErr w:type="spellEnd"/>
      <w:r w:rsidRPr="00C2686E">
        <w:t xml:space="preserve"> </w:t>
      </w:r>
      <w:proofErr w:type="spellStart"/>
      <w:r w:rsidRPr="00C2686E">
        <w:t>megoldások</w:t>
      </w:r>
      <w:proofErr w:type="spellEnd"/>
      <w:r w:rsidRPr="00C2686E">
        <w:t xml:space="preserve"> </w:t>
      </w:r>
      <w:proofErr w:type="spellStart"/>
      <w:r w:rsidRPr="00C2686E">
        <w:t>indoklása</w:t>
      </w:r>
      <w:proofErr w:type="spellEnd"/>
    </w:p>
    <w:p w14:paraId="38C41B8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megtervezett</w:t>
      </w:r>
      <w:proofErr w:type="spellEnd"/>
      <w:r w:rsidRPr="00C2686E">
        <w:t xml:space="preserve"> </w:t>
      </w:r>
      <w:proofErr w:type="spellStart"/>
      <w:r w:rsidRPr="00C2686E">
        <w:t>műszaki</w:t>
      </w:r>
      <w:proofErr w:type="spellEnd"/>
      <w:r w:rsidRPr="00C2686E">
        <w:t xml:space="preserve"> </w:t>
      </w:r>
      <w:proofErr w:type="spellStart"/>
      <w:r w:rsidRPr="00C2686E">
        <w:t>alkotás</w:t>
      </w:r>
      <w:proofErr w:type="spellEnd"/>
      <w:r w:rsidRPr="00C2686E">
        <w:t xml:space="preserve"> </w:t>
      </w:r>
      <w:proofErr w:type="spellStart"/>
      <w:r w:rsidRPr="00C2686E">
        <w:t>értékelése</w:t>
      </w:r>
      <w:proofErr w:type="spellEnd"/>
      <w:r w:rsidRPr="00C2686E">
        <w:t xml:space="preserve">, </w:t>
      </w:r>
      <w:proofErr w:type="spellStart"/>
      <w:r w:rsidRPr="00C2686E">
        <w:t>kritikai</w:t>
      </w:r>
      <w:proofErr w:type="spellEnd"/>
      <w:r w:rsidRPr="00C2686E">
        <w:t xml:space="preserve"> </w:t>
      </w:r>
      <w:proofErr w:type="spellStart"/>
      <w:r w:rsidRPr="00C2686E">
        <w:t>elemzése</w:t>
      </w:r>
      <w:proofErr w:type="spellEnd"/>
      <w:r w:rsidRPr="00C2686E">
        <w:t xml:space="preserve">, </w:t>
      </w:r>
      <w:proofErr w:type="spellStart"/>
      <w:r w:rsidRPr="00C2686E">
        <w:t>továbbfejlesztési</w:t>
      </w:r>
      <w:proofErr w:type="spellEnd"/>
      <w:r w:rsidRPr="00C2686E">
        <w:t xml:space="preserve"> </w:t>
      </w:r>
      <w:proofErr w:type="spellStart"/>
      <w:r w:rsidRPr="00C2686E">
        <w:t>lehetőségek</w:t>
      </w:r>
      <w:proofErr w:type="spellEnd"/>
    </w:p>
    <w:p w14:paraId="565FEE91" w14:textId="77777777" w:rsidR="00C2686E" w:rsidRPr="00267677" w:rsidRDefault="00C2686E" w:rsidP="00C53F92">
      <w:pPr>
        <w:pStyle w:val="tmutat"/>
        <w:numPr>
          <w:ilvl w:val="0"/>
          <w:numId w:val="8"/>
        </w:numPr>
        <w:ind w:left="714" w:hanging="357"/>
        <w:contextualSpacing/>
      </w:pPr>
      <w:proofErr w:type="spellStart"/>
      <w:r w:rsidRPr="00C2686E">
        <w:t>Esetleges</w:t>
      </w:r>
      <w:proofErr w:type="spellEnd"/>
      <w:r w:rsidRPr="00C2686E">
        <w:t xml:space="preserve"> </w:t>
      </w:r>
      <w:proofErr w:type="spellStart"/>
      <w:r w:rsidRPr="00C2686E">
        <w:t>köszönetnyilvánítások</w:t>
      </w:r>
      <w:proofErr w:type="spellEnd"/>
    </w:p>
    <w:p w14:paraId="39500E30" w14:textId="77777777" w:rsidR="00C2686E" w:rsidRPr="00267677" w:rsidRDefault="00C2686E" w:rsidP="00C53F92">
      <w:pPr>
        <w:pStyle w:val="tmutat"/>
        <w:numPr>
          <w:ilvl w:val="0"/>
          <w:numId w:val="8"/>
        </w:numPr>
        <w:ind w:left="714" w:hanging="357"/>
        <w:contextualSpacing/>
      </w:pPr>
      <w:proofErr w:type="spellStart"/>
      <w:r w:rsidRPr="00C2686E">
        <w:t>Részletesés</w:t>
      </w:r>
      <w:proofErr w:type="spellEnd"/>
      <w:r w:rsidRPr="00C2686E">
        <w:t xml:space="preserve"> </w:t>
      </w:r>
      <w:proofErr w:type="spellStart"/>
      <w:r w:rsidRPr="00C2686E">
        <w:t>pontos</w:t>
      </w:r>
      <w:proofErr w:type="spellEnd"/>
      <w:r w:rsidRPr="00C2686E">
        <w:t xml:space="preserve"> </w:t>
      </w:r>
      <w:proofErr w:type="spellStart"/>
      <w:r w:rsidRPr="00C2686E">
        <w:t>irodalomjegyzék</w:t>
      </w:r>
      <w:proofErr w:type="spellEnd"/>
    </w:p>
    <w:p w14:paraId="4F3D154A" w14:textId="77777777" w:rsidR="00C2686E" w:rsidRPr="00267677" w:rsidRDefault="00C2686E" w:rsidP="00C53F92">
      <w:pPr>
        <w:pStyle w:val="tmutat"/>
        <w:numPr>
          <w:ilvl w:val="0"/>
          <w:numId w:val="8"/>
        </w:numPr>
        <w:ind w:left="714" w:hanging="357"/>
      </w:pPr>
      <w:proofErr w:type="spellStart"/>
      <w:r w:rsidRPr="00C2686E">
        <w:t>Függelék</w:t>
      </w:r>
      <w:proofErr w:type="spellEnd"/>
      <w:r w:rsidRPr="00C2686E">
        <w:t>(</w:t>
      </w:r>
      <w:proofErr w:type="spellStart"/>
      <w:r w:rsidRPr="00C2686E">
        <w:t>ek</w:t>
      </w:r>
      <w:proofErr w:type="spellEnd"/>
      <w:r w:rsidRPr="00C2686E">
        <w:t>)</w:t>
      </w:r>
    </w:p>
    <w:p w14:paraId="75668727" w14:textId="77777777" w:rsidR="00C2686E" w:rsidRPr="00C2686E" w:rsidRDefault="00C2686E" w:rsidP="0090541F">
      <w:pPr>
        <w:pStyle w:val="tmutat"/>
      </w:pPr>
      <w:proofErr w:type="spellStart"/>
      <w:r w:rsidRPr="00C2686E">
        <w:t>Felhasználható</w:t>
      </w:r>
      <w:proofErr w:type="spellEnd"/>
      <w:r w:rsidRPr="00C2686E">
        <w:t xml:space="preserve"> a </w:t>
      </w:r>
      <w:proofErr w:type="spellStart"/>
      <w:r>
        <w:t>következő</w:t>
      </w:r>
      <w:proofErr w:type="spellEnd"/>
      <w:r>
        <w:t xml:space="preserve"> </w:t>
      </w:r>
      <w:proofErr w:type="spellStart"/>
      <w:r>
        <w:t>oldaltól</w:t>
      </w:r>
      <w:proofErr w:type="spellEnd"/>
      <w:r>
        <w:t xml:space="preserve"> </w:t>
      </w:r>
      <w:proofErr w:type="spellStart"/>
      <w:r>
        <w:t>kezdődő</w:t>
      </w:r>
      <w:proofErr w:type="spellEnd"/>
      <w:r w:rsidRPr="00C2686E">
        <w:t xml:space="preserve"> </w:t>
      </w:r>
      <w:proofErr w:type="spellStart"/>
      <w:r w:rsidRPr="006F512E">
        <w:rPr>
          <w:rStyle w:val="tmutatkiemels"/>
        </w:rPr>
        <w:t>Diplomaterv</w:t>
      </w:r>
      <w:proofErr w:type="spellEnd"/>
      <w:r w:rsidRPr="006F512E">
        <w:rPr>
          <w:rStyle w:val="tmutatkiemels"/>
        </w:rPr>
        <w:t xml:space="preserve"> </w:t>
      </w:r>
      <w:proofErr w:type="spellStart"/>
      <w:r w:rsidRPr="006F512E">
        <w:rPr>
          <w:rStyle w:val="tmutatkiemels"/>
        </w:rPr>
        <w:t>sablon</w:t>
      </w:r>
      <w:proofErr w:type="spellEnd"/>
      <w:r w:rsidRPr="00C2686E">
        <w:t xml:space="preserve"> </w:t>
      </w:r>
      <w:proofErr w:type="spellStart"/>
      <w:r w:rsidRPr="00C2686E">
        <w:t>dokumentum</w:t>
      </w:r>
      <w:proofErr w:type="spellEnd"/>
      <w:r w:rsidRPr="00C2686E">
        <w:t xml:space="preserve"> </w:t>
      </w:r>
      <w:proofErr w:type="spellStart"/>
      <w:r w:rsidRPr="00C2686E">
        <w:t>tartalma</w:t>
      </w:r>
      <w:proofErr w:type="spellEnd"/>
      <w:r w:rsidRPr="00C2686E">
        <w:t xml:space="preserve">. </w:t>
      </w:r>
      <w:proofErr w:type="spellStart"/>
      <w:r w:rsidRPr="00C2686E">
        <w:t>Ügyeljen</w:t>
      </w:r>
      <w:proofErr w:type="spellEnd"/>
      <w:r w:rsidRPr="00C2686E">
        <w:t xml:space="preserve"> a </w:t>
      </w:r>
      <w:proofErr w:type="spellStart"/>
      <w:r w:rsidRPr="00C2686E">
        <w:t>konzulens</w:t>
      </w:r>
      <w:proofErr w:type="spellEnd"/>
      <w:r w:rsidRPr="00C2686E">
        <w:t xml:space="preserve"> </w:t>
      </w:r>
      <w:proofErr w:type="spellStart"/>
      <w:r w:rsidRPr="00C2686E">
        <w:t>nevét</w:t>
      </w:r>
      <w:proofErr w:type="spellEnd"/>
      <w:r w:rsidRPr="00C2686E">
        <w:t xml:space="preserve"> </w:t>
      </w:r>
      <w:proofErr w:type="spellStart"/>
      <w:r w:rsidRPr="00C2686E">
        <w:t>és</w:t>
      </w:r>
      <w:proofErr w:type="spellEnd"/>
      <w:r w:rsidRPr="00C2686E">
        <w:t xml:space="preserve"> a </w:t>
      </w:r>
      <w:proofErr w:type="spellStart"/>
      <w:r w:rsidRPr="00C2686E">
        <w:t>beadás</w:t>
      </w:r>
      <w:proofErr w:type="spellEnd"/>
      <w:r w:rsidRPr="00C2686E">
        <w:t xml:space="preserve"> </w:t>
      </w:r>
      <w:proofErr w:type="spellStart"/>
      <w:r w:rsidRPr="00C2686E">
        <w:t>évét</w:t>
      </w:r>
      <w:proofErr w:type="spellEnd"/>
      <w:r w:rsidRPr="00C2686E">
        <w:t xml:space="preserve"> </w:t>
      </w:r>
      <w:proofErr w:type="spellStart"/>
      <w:r w:rsidRPr="00C2686E">
        <w:t>jelölő</w:t>
      </w:r>
      <w:proofErr w:type="spellEnd"/>
      <w:r w:rsidRPr="00C2686E">
        <w:t xml:space="preserve"> </w:t>
      </w:r>
      <w:proofErr w:type="spellStart"/>
      <w:r w:rsidRPr="00C2686E">
        <w:t>szövegdobozokra</w:t>
      </w:r>
      <w:proofErr w:type="spellEnd"/>
      <w:r w:rsidRPr="00C2686E">
        <w:t xml:space="preserve">, </w:t>
      </w:r>
      <w:proofErr w:type="spellStart"/>
      <w:r w:rsidRPr="00C2686E">
        <w:t>mert</w:t>
      </w:r>
      <w:proofErr w:type="spellEnd"/>
      <w:r w:rsidRPr="00C2686E">
        <w:t xml:space="preserve"> </w:t>
      </w:r>
      <w:proofErr w:type="spellStart"/>
      <w:r w:rsidRPr="00C2686E">
        <w:t>azokra</w:t>
      </w:r>
      <w:proofErr w:type="spellEnd"/>
      <w:r w:rsidRPr="00C2686E">
        <w:t xml:space="preserve"> </w:t>
      </w:r>
      <w:proofErr w:type="spellStart"/>
      <w:r w:rsidRPr="00C2686E">
        <w:t>külön</w:t>
      </w:r>
      <w:proofErr w:type="spellEnd"/>
      <w:r w:rsidRPr="00C2686E">
        <w:t xml:space="preserve"> </w:t>
      </w:r>
      <w:proofErr w:type="spellStart"/>
      <w:r w:rsidRPr="00C2686E">
        <w:t>ki</w:t>
      </w:r>
      <w:proofErr w:type="spellEnd"/>
      <w:r w:rsidRPr="00C2686E">
        <w:t xml:space="preserve"> </w:t>
      </w:r>
      <w:proofErr w:type="spellStart"/>
      <w:r w:rsidRPr="00C2686E">
        <w:t>kell</w:t>
      </w:r>
      <w:proofErr w:type="spellEnd"/>
      <w:r w:rsidRPr="00C2686E">
        <w:t xml:space="preserve"> </w:t>
      </w:r>
      <w:proofErr w:type="spellStart"/>
      <w:r w:rsidRPr="00C2686E">
        <w:t>adni</w:t>
      </w:r>
      <w:proofErr w:type="spellEnd"/>
      <w:r w:rsidRPr="00C2686E">
        <w:t xml:space="preserve"> a </w:t>
      </w:r>
      <w:proofErr w:type="spellStart"/>
      <w:r w:rsidRPr="00C2686E">
        <w:t>frissítést</w:t>
      </w:r>
      <w:proofErr w:type="spellEnd"/>
      <w:r w:rsidRPr="00C2686E">
        <w:t>.</w:t>
      </w:r>
      <w:r>
        <w:t xml:space="preserve"> A </w:t>
      </w:r>
      <w:proofErr w:type="spellStart"/>
      <w:r>
        <w:t>mezők</w:t>
      </w:r>
      <w:proofErr w:type="spellEnd"/>
      <w:r>
        <w:t xml:space="preserve"> </w:t>
      </w:r>
      <w:proofErr w:type="spellStart"/>
      <w:r>
        <w:t>tartalma</w:t>
      </w:r>
      <w:proofErr w:type="spellEnd"/>
      <w:r>
        <w:t xml:space="preserve"> a </w:t>
      </w:r>
      <w:proofErr w:type="spellStart"/>
      <w:r>
        <w:t>sablonban</w:t>
      </w:r>
      <w:proofErr w:type="spellEnd"/>
      <w:r>
        <w:t xml:space="preserve"> a </w:t>
      </w:r>
      <w:proofErr w:type="spellStart"/>
      <w:r>
        <w:t>dokumentum</w:t>
      </w:r>
      <w:proofErr w:type="spellEnd"/>
      <w:r>
        <w:t xml:space="preserve"> </w:t>
      </w:r>
      <w:proofErr w:type="spellStart"/>
      <w:r>
        <w:t>adatlapja</w:t>
      </w:r>
      <w:proofErr w:type="spellEnd"/>
      <w:r>
        <w:t xml:space="preserve"> </w:t>
      </w:r>
      <w:proofErr w:type="spellStart"/>
      <w:r>
        <w:t>alapján</w:t>
      </w:r>
      <w:proofErr w:type="spellEnd"/>
      <w:r>
        <w:t xml:space="preserve"> </w:t>
      </w:r>
      <w:proofErr w:type="spellStart"/>
      <w:r>
        <w:t>automatikusan</w:t>
      </w:r>
      <w:proofErr w:type="spellEnd"/>
      <w:r>
        <w:t xml:space="preserve"> </w:t>
      </w:r>
      <w:proofErr w:type="spellStart"/>
      <w:r>
        <w:t>kerül</w:t>
      </w:r>
      <w:proofErr w:type="spellEnd"/>
      <w:r>
        <w:t xml:space="preserve"> </w:t>
      </w:r>
      <w:proofErr w:type="spellStart"/>
      <w:r>
        <w:t>kitöltésre</w:t>
      </w:r>
      <w:proofErr w:type="spellEnd"/>
      <w:r>
        <w:t>.</w:t>
      </w:r>
    </w:p>
    <w:p w14:paraId="795BEA1C" w14:textId="77777777" w:rsidR="00C2686E" w:rsidRPr="00C2686E" w:rsidRDefault="00C2686E" w:rsidP="0090541F">
      <w:pPr>
        <w:pStyle w:val="tmutat"/>
      </w:pPr>
      <w:r w:rsidRPr="00C2686E">
        <w:t xml:space="preserve">A </w:t>
      </w:r>
      <w:proofErr w:type="spellStart"/>
      <w:r w:rsidRPr="00C2686E">
        <w:t>diplomaterv</w:t>
      </w:r>
      <w:proofErr w:type="spellEnd"/>
      <w:r w:rsidRPr="00C2686E">
        <w:t xml:space="preserve"> </w:t>
      </w:r>
      <w:proofErr w:type="spellStart"/>
      <w:r w:rsidRPr="00C2686E">
        <w:t>szabványos</w:t>
      </w:r>
      <w:proofErr w:type="spellEnd"/>
      <w:r w:rsidRPr="00C2686E">
        <w:t xml:space="preserve"> </w:t>
      </w:r>
      <w:proofErr w:type="spellStart"/>
      <w:r w:rsidRPr="00C2686E">
        <w:t>méretű</w:t>
      </w:r>
      <w:proofErr w:type="spellEnd"/>
      <w:r w:rsidRPr="00C2686E">
        <w:t xml:space="preserve"> A4-es </w:t>
      </w:r>
      <w:proofErr w:type="spellStart"/>
      <w:r w:rsidRPr="00C2686E">
        <w:t>lapokra</w:t>
      </w:r>
      <w:proofErr w:type="spellEnd"/>
      <w:r w:rsidRPr="00C2686E">
        <w:t xml:space="preserve"> </w:t>
      </w:r>
      <w:proofErr w:type="spellStart"/>
      <w:r w:rsidRPr="00C2686E">
        <w:t>kerüljön</w:t>
      </w:r>
      <w:proofErr w:type="spellEnd"/>
      <w:r w:rsidRPr="00C2686E">
        <w:t xml:space="preserve">. Az </w:t>
      </w:r>
      <w:proofErr w:type="spellStart"/>
      <w:r w:rsidRPr="00C2686E">
        <w:t>oldalak</w:t>
      </w:r>
      <w:proofErr w:type="spellEnd"/>
      <w:r w:rsidRPr="00C2686E">
        <w:t xml:space="preserve"> </w:t>
      </w:r>
      <w:proofErr w:type="spellStart"/>
      <w:r w:rsidRPr="00C2686E">
        <w:t>tükörmargóval</w:t>
      </w:r>
      <w:proofErr w:type="spellEnd"/>
      <w:r w:rsidRPr="00C2686E">
        <w:t xml:space="preserve"> </w:t>
      </w:r>
      <w:proofErr w:type="spellStart"/>
      <w:r w:rsidRPr="00C2686E">
        <w:t>készüljenek</w:t>
      </w:r>
      <w:proofErr w:type="spellEnd"/>
      <w:r w:rsidRPr="00C2686E">
        <w:t xml:space="preserve"> (</w:t>
      </w:r>
      <w:proofErr w:type="spellStart"/>
      <w:r w:rsidRPr="00C2686E">
        <w:t>mindenhol</w:t>
      </w:r>
      <w:proofErr w:type="spellEnd"/>
      <w:r w:rsidRPr="00C2686E">
        <w:t xml:space="preserve"> 2.5cm, </w:t>
      </w:r>
      <w:proofErr w:type="spellStart"/>
      <w:r w:rsidRPr="00C2686E">
        <w:t>baloldalon</w:t>
      </w:r>
      <w:proofErr w:type="spellEnd"/>
      <w:r w:rsidRPr="00C2686E">
        <w:t xml:space="preserve"> 1cm-es </w:t>
      </w:r>
      <w:proofErr w:type="spellStart"/>
      <w:r w:rsidRPr="00C2686E">
        <w:t>kötéssel</w:t>
      </w:r>
      <w:proofErr w:type="spellEnd"/>
      <w:r w:rsidRPr="00C2686E">
        <w:t xml:space="preserve">). Az </w:t>
      </w:r>
      <w:proofErr w:type="spellStart"/>
      <w:r w:rsidRPr="00C2686E">
        <w:t>alapértelmezett</w:t>
      </w:r>
      <w:proofErr w:type="spellEnd"/>
      <w:r w:rsidRPr="00C2686E">
        <w:t xml:space="preserve"> </w:t>
      </w:r>
      <w:proofErr w:type="spellStart"/>
      <w:r w:rsidRPr="00C2686E">
        <w:t>betűkészlet</w:t>
      </w:r>
      <w:proofErr w:type="spellEnd"/>
      <w:r w:rsidRPr="00C2686E">
        <w:t xml:space="preserve"> a 12 </w:t>
      </w:r>
      <w:proofErr w:type="spellStart"/>
      <w:r w:rsidRPr="00C2686E">
        <w:t>pontos</w:t>
      </w:r>
      <w:proofErr w:type="spellEnd"/>
      <w:r w:rsidRPr="00C2686E">
        <w:t xml:space="preserve"> Times New Roman, </w:t>
      </w:r>
      <w:proofErr w:type="spellStart"/>
      <w:r w:rsidRPr="00C2686E">
        <w:t>másfeles</w:t>
      </w:r>
      <w:proofErr w:type="spellEnd"/>
      <w:r w:rsidRPr="00C2686E">
        <w:t xml:space="preserve"> </w:t>
      </w:r>
      <w:proofErr w:type="spellStart"/>
      <w:r w:rsidRPr="00C2686E">
        <w:t>sorközzel</w:t>
      </w:r>
      <w:proofErr w:type="spellEnd"/>
      <w:r w:rsidRPr="00C2686E">
        <w:t>.</w:t>
      </w:r>
    </w:p>
    <w:p w14:paraId="5631399E" w14:textId="77777777" w:rsidR="00C2686E" w:rsidRPr="00C2686E" w:rsidRDefault="00C2686E" w:rsidP="0090541F">
      <w:pPr>
        <w:pStyle w:val="tmutat"/>
      </w:pPr>
      <w:r w:rsidRPr="00C2686E">
        <w:t xml:space="preserve">Minden </w:t>
      </w:r>
      <w:proofErr w:type="spellStart"/>
      <w:r w:rsidRPr="00C2686E">
        <w:t>oldalon</w:t>
      </w:r>
      <w:proofErr w:type="spellEnd"/>
      <w:r w:rsidRPr="00C2686E">
        <w:t xml:space="preserve"> - </w:t>
      </w:r>
      <w:proofErr w:type="spellStart"/>
      <w:r w:rsidRPr="00C2686E">
        <w:t>az</w:t>
      </w:r>
      <w:proofErr w:type="spellEnd"/>
      <w:r w:rsidRPr="00C2686E">
        <w:t xml:space="preserve"> </w:t>
      </w:r>
      <w:proofErr w:type="spellStart"/>
      <w:r w:rsidRPr="00C2686E">
        <w:t>első</w:t>
      </w:r>
      <w:proofErr w:type="spellEnd"/>
      <w:r w:rsidRPr="00C2686E">
        <w:t xml:space="preserve"> </w:t>
      </w:r>
      <w:proofErr w:type="spellStart"/>
      <w:r w:rsidRPr="00C2686E">
        <w:t>négy</w:t>
      </w:r>
      <w:proofErr w:type="spellEnd"/>
      <w:r w:rsidRPr="00C2686E">
        <w:t xml:space="preserve"> </w:t>
      </w:r>
      <w:proofErr w:type="spellStart"/>
      <w:r w:rsidRPr="00C2686E">
        <w:t>szerkezeti</w:t>
      </w:r>
      <w:proofErr w:type="spellEnd"/>
      <w:r w:rsidRPr="00C2686E">
        <w:t xml:space="preserve"> </w:t>
      </w:r>
      <w:proofErr w:type="spellStart"/>
      <w:r w:rsidRPr="00C2686E">
        <w:t>elem</w:t>
      </w:r>
      <w:proofErr w:type="spellEnd"/>
      <w:r w:rsidRPr="00C2686E">
        <w:t xml:space="preserve"> </w:t>
      </w:r>
      <w:proofErr w:type="spellStart"/>
      <w:r w:rsidRPr="00C2686E">
        <w:t>kivételével</w:t>
      </w:r>
      <w:proofErr w:type="spellEnd"/>
      <w:r w:rsidRPr="00C2686E">
        <w:t xml:space="preserve"> - </w:t>
      </w:r>
      <w:proofErr w:type="spellStart"/>
      <w:r w:rsidRPr="00C2686E">
        <w:t>szerepelnie</w:t>
      </w:r>
      <w:proofErr w:type="spellEnd"/>
      <w:r w:rsidRPr="00C2686E">
        <w:t xml:space="preserve"> </w:t>
      </w:r>
      <w:proofErr w:type="spellStart"/>
      <w:r w:rsidRPr="00C2686E">
        <w:t>kell</w:t>
      </w:r>
      <w:proofErr w:type="spellEnd"/>
      <w:r w:rsidRPr="00C2686E">
        <w:t xml:space="preserve"> </w:t>
      </w:r>
      <w:proofErr w:type="spellStart"/>
      <w:r w:rsidRPr="00C2686E">
        <w:t>az</w:t>
      </w:r>
      <w:proofErr w:type="spellEnd"/>
      <w:r w:rsidRPr="00C2686E">
        <w:t xml:space="preserve"> </w:t>
      </w:r>
      <w:proofErr w:type="spellStart"/>
      <w:r w:rsidRPr="00C2686E">
        <w:t>oldalszámnak</w:t>
      </w:r>
      <w:proofErr w:type="spellEnd"/>
      <w:r w:rsidRPr="00C2686E">
        <w:t>.</w:t>
      </w:r>
    </w:p>
    <w:p w14:paraId="397C4F92" w14:textId="77777777" w:rsidR="00C2686E" w:rsidRPr="00C2686E" w:rsidRDefault="00C2686E" w:rsidP="0090541F">
      <w:pPr>
        <w:pStyle w:val="tmutat"/>
      </w:pPr>
      <w:r w:rsidRPr="00C2686E">
        <w:t xml:space="preserve">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beosztással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Az </w:t>
      </w:r>
      <w:proofErr w:type="spellStart"/>
      <w:r w:rsidRPr="00C2686E">
        <w:t>ábrákat</w:t>
      </w:r>
      <w:proofErr w:type="spellEnd"/>
      <w:r w:rsidRPr="00C2686E">
        <w:t xml:space="preserve"> a </w:t>
      </w:r>
      <w:proofErr w:type="spellStart"/>
      <w:r w:rsidRPr="00C2686E">
        <w:t>megfelelő</w:t>
      </w:r>
      <w:proofErr w:type="spellEnd"/>
      <w:r w:rsidRPr="00C2686E">
        <w:t xml:space="preserve"> </w:t>
      </w:r>
      <w:proofErr w:type="spellStart"/>
      <w:r w:rsidRPr="00C2686E">
        <w:t>helyre</w:t>
      </w:r>
      <w:proofErr w:type="spellEnd"/>
      <w:r w:rsidRPr="00C2686E">
        <w:t xml:space="preserve"> be </w:t>
      </w:r>
      <w:proofErr w:type="spellStart"/>
      <w:r w:rsidRPr="00C2686E">
        <w:t>kell</w:t>
      </w:r>
      <w:proofErr w:type="spellEnd"/>
      <w:r w:rsidRPr="00C2686E">
        <w:t xml:space="preserve"> </w:t>
      </w:r>
      <w:proofErr w:type="spellStart"/>
      <w:r w:rsidRPr="00C2686E">
        <w:t>illeszteni</w:t>
      </w:r>
      <w:proofErr w:type="spellEnd"/>
      <w:r w:rsidRPr="00C2686E">
        <w:t xml:space="preserve">, </w:t>
      </w:r>
      <w:proofErr w:type="spellStart"/>
      <w:r w:rsidRPr="00C2686E">
        <w:t>fejezetenként</w:t>
      </w:r>
      <w:proofErr w:type="spellEnd"/>
      <w:r w:rsidRPr="00C2686E">
        <w:t xml:space="preserve"> </w:t>
      </w:r>
      <w:proofErr w:type="spellStart"/>
      <w:r w:rsidRPr="00C2686E">
        <w:t>decimális</w:t>
      </w:r>
      <w:proofErr w:type="spellEnd"/>
      <w:r w:rsidRPr="00C2686E">
        <w:t xml:space="preserve"> </w:t>
      </w:r>
      <w:proofErr w:type="spellStart"/>
      <w:r w:rsidRPr="00C2686E">
        <w:t>számmal</w:t>
      </w:r>
      <w:proofErr w:type="spellEnd"/>
      <w:r w:rsidRPr="00C2686E">
        <w:t xml:space="preserve"> </w:t>
      </w:r>
      <w:proofErr w:type="spellStart"/>
      <w:r w:rsidRPr="00C2686E">
        <w:t>és</w:t>
      </w:r>
      <w:proofErr w:type="spellEnd"/>
      <w:r w:rsidRPr="00C2686E">
        <w:t xml:space="preserve"> </w:t>
      </w:r>
      <w:proofErr w:type="spellStart"/>
      <w:r w:rsidRPr="00C2686E">
        <w:t>kifejező</w:t>
      </w:r>
      <w:proofErr w:type="spellEnd"/>
      <w:r w:rsidRPr="00C2686E">
        <w:t xml:space="preserve"> </w:t>
      </w:r>
      <w:proofErr w:type="spellStart"/>
      <w:r w:rsidRPr="00C2686E">
        <w:t>címmel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aláosztással</w:t>
      </w:r>
      <w:proofErr w:type="spellEnd"/>
      <w:r w:rsidRPr="00C2686E">
        <w:t xml:space="preserve"> </w:t>
      </w:r>
      <w:proofErr w:type="spellStart"/>
      <w:r w:rsidRPr="00C2686E">
        <w:t>számozzuk</w:t>
      </w:r>
      <w:proofErr w:type="spellEnd"/>
      <w:r w:rsidRPr="00C2686E">
        <w:t xml:space="preserve">, </w:t>
      </w:r>
      <w:proofErr w:type="spellStart"/>
      <w:r w:rsidRPr="00C2686E">
        <w:t>maximálisan</w:t>
      </w:r>
      <w:proofErr w:type="spellEnd"/>
      <w:r w:rsidRPr="00C2686E">
        <w:t xml:space="preserve"> 3 </w:t>
      </w:r>
      <w:proofErr w:type="spellStart"/>
      <w:r w:rsidRPr="00C2686E">
        <w:t>aláosztás</w:t>
      </w:r>
      <w:proofErr w:type="spellEnd"/>
      <w:r w:rsidRPr="00C2686E">
        <w:t xml:space="preserve"> </w:t>
      </w:r>
      <w:proofErr w:type="spellStart"/>
      <w:r w:rsidRPr="00C2686E">
        <w:t>mélységben</w:t>
      </w:r>
      <w:proofErr w:type="spellEnd"/>
      <w:r w:rsidRPr="00C2686E">
        <w:t xml:space="preserve"> (pl. 2.3.4.1.).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w:t>
      </w:r>
      <w:proofErr w:type="spellStart"/>
      <w:r w:rsidRPr="00C2686E">
        <w:t>képleteket</w:t>
      </w:r>
      <w:proofErr w:type="spellEnd"/>
      <w:r w:rsidRPr="00C2686E">
        <w:t xml:space="preserve"> </w:t>
      </w:r>
      <w:proofErr w:type="spellStart"/>
      <w:r w:rsidRPr="00C2686E">
        <w:t>célszerű</w:t>
      </w:r>
      <w:proofErr w:type="spellEnd"/>
      <w:r w:rsidRPr="00C2686E">
        <w:t xml:space="preserve"> </w:t>
      </w:r>
      <w:proofErr w:type="spellStart"/>
      <w:r w:rsidRPr="00C2686E">
        <w:t>fejezetenként</w:t>
      </w:r>
      <w:proofErr w:type="spellEnd"/>
      <w:r w:rsidRPr="00C2686E">
        <w:t xml:space="preserve"> </w:t>
      </w:r>
      <w:proofErr w:type="spellStart"/>
      <w:r w:rsidRPr="00C2686E">
        <w:t>külön</w:t>
      </w:r>
      <w:proofErr w:type="spellEnd"/>
      <w:r w:rsidRPr="00C2686E">
        <w:t xml:space="preserve"> </w:t>
      </w:r>
      <w:proofErr w:type="spellStart"/>
      <w:r w:rsidRPr="00C2686E">
        <w:t>számozni</w:t>
      </w:r>
      <w:proofErr w:type="spellEnd"/>
      <w:r w:rsidRPr="00C2686E">
        <w:t xml:space="preserve"> (pl. 2.4. </w:t>
      </w:r>
      <w:proofErr w:type="spellStart"/>
      <w:r w:rsidRPr="00C2686E">
        <w:t>ábra</w:t>
      </w:r>
      <w:proofErr w:type="spellEnd"/>
      <w:r w:rsidRPr="00C2686E">
        <w:t xml:space="preserve">, 4.2 </w:t>
      </w:r>
      <w:proofErr w:type="spellStart"/>
      <w:r w:rsidRPr="00C2686E">
        <w:t>táblázat</w:t>
      </w:r>
      <w:proofErr w:type="spellEnd"/>
      <w:r w:rsidRPr="00C2686E">
        <w:t xml:space="preserve"> </w:t>
      </w:r>
      <w:proofErr w:type="spellStart"/>
      <w:r w:rsidRPr="00C2686E">
        <w:t>vagy</w:t>
      </w:r>
      <w:proofErr w:type="spellEnd"/>
      <w:r w:rsidRPr="00C2686E">
        <w:t xml:space="preserve"> </w:t>
      </w:r>
      <w:proofErr w:type="spellStart"/>
      <w:r w:rsidRPr="00C2686E">
        <w:t>képletnél</w:t>
      </w:r>
      <w:proofErr w:type="spellEnd"/>
      <w:r w:rsidRPr="00C2686E">
        <w:t xml:space="preserve"> (3.2)). A </w:t>
      </w:r>
      <w:proofErr w:type="spellStart"/>
      <w:r w:rsidRPr="00C2686E">
        <w:t>fejezetcímeket</w:t>
      </w:r>
      <w:proofErr w:type="spellEnd"/>
      <w:r w:rsidRPr="00C2686E">
        <w:t xml:space="preserve"> </w:t>
      </w:r>
      <w:proofErr w:type="spellStart"/>
      <w:r w:rsidRPr="00C2686E">
        <w:t>igazítsuk</w:t>
      </w:r>
      <w:proofErr w:type="spellEnd"/>
      <w:r w:rsidRPr="00C2686E">
        <w:t xml:space="preserve"> </w:t>
      </w:r>
      <w:proofErr w:type="spellStart"/>
      <w:r w:rsidRPr="00C2686E">
        <w:t>balra</w:t>
      </w:r>
      <w:proofErr w:type="spellEnd"/>
      <w:r w:rsidRPr="00C2686E">
        <w:t xml:space="preserve">, a </w:t>
      </w:r>
      <w:proofErr w:type="spellStart"/>
      <w:r w:rsidRPr="00C2686E">
        <w:t>normál</w:t>
      </w:r>
      <w:proofErr w:type="spellEnd"/>
      <w:r w:rsidRPr="00C2686E">
        <w:t xml:space="preserve"> </w:t>
      </w:r>
      <w:proofErr w:type="spellStart"/>
      <w:r w:rsidRPr="00C2686E">
        <w:t>szövegnél</w:t>
      </w:r>
      <w:proofErr w:type="spellEnd"/>
      <w:r w:rsidRPr="00C2686E">
        <w:t xml:space="preserve"> </w:t>
      </w:r>
      <w:proofErr w:type="spellStart"/>
      <w:r w:rsidRPr="00C2686E">
        <w:t>viszont</w:t>
      </w:r>
      <w:proofErr w:type="spellEnd"/>
      <w:r w:rsidRPr="00C2686E">
        <w:t xml:space="preserve"> </w:t>
      </w:r>
      <w:proofErr w:type="spellStart"/>
      <w:r w:rsidRPr="00C2686E">
        <w:t>használjunk</w:t>
      </w:r>
      <w:proofErr w:type="spellEnd"/>
      <w:r w:rsidRPr="00C2686E">
        <w:t xml:space="preserve"> </w:t>
      </w:r>
      <w:proofErr w:type="spellStart"/>
      <w:r w:rsidRPr="00C2686E">
        <w:t>sorkiegyenlítést</w:t>
      </w:r>
      <w:proofErr w:type="spellEnd"/>
      <w:r w:rsidRPr="00C2686E">
        <w:t xml:space="preserve">.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a </w:t>
      </w:r>
      <w:proofErr w:type="spellStart"/>
      <w:r w:rsidRPr="00C2686E">
        <w:t>hozzájuk</w:t>
      </w:r>
      <w:proofErr w:type="spellEnd"/>
      <w:r w:rsidRPr="00C2686E">
        <w:t xml:space="preserve"> </w:t>
      </w:r>
      <w:proofErr w:type="spellStart"/>
      <w:r w:rsidRPr="00C2686E">
        <w:t>tartozó</w:t>
      </w:r>
      <w:proofErr w:type="spellEnd"/>
      <w:r w:rsidRPr="00C2686E">
        <w:t xml:space="preserve"> </w:t>
      </w:r>
      <w:proofErr w:type="spellStart"/>
      <w:r w:rsidRPr="00C2686E">
        <w:t>címet</w:t>
      </w:r>
      <w:proofErr w:type="spellEnd"/>
      <w:r w:rsidRPr="00C2686E">
        <w:t xml:space="preserve"> </w:t>
      </w:r>
      <w:proofErr w:type="spellStart"/>
      <w:r w:rsidRPr="00C2686E">
        <w:t>igazítsuk</w:t>
      </w:r>
      <w:proofErr w:type="spellEnd"/>
      <w:r w:rsidRPr="00C2686E">
        <w:t xml:space="preserve"> </w:t>
      </w:r>
      <w:proofErr w:type="spellStart"/>
      <w:r w:rsidRPr="00C2686E">
        <w:t>középre</w:t>
      </w:r>
      <w:proofErr w:type="spellEnd"/>
      <w:r w:rsidRPr="00C2686E">
        <w:t xml:space="preserve">. A </w:t>
      </w:r>
      <w:proofErr w:type="spellStart"/>
      <w:r w:rsidRPr="00C2686E">
        <w:t>cím</w:t>
      </w:r>
      <w:proofErr w:type="spellEnd"/>
      <w:r w:rsidRPr="00C2686E">
        <w:t xml:space="preserve"> a </w:t>
      </w:r>
      <w:proofErr w:type="spellStart"/>
      <w:r w:rsidRPr="00C2686E">
        <w:t>jelölt</w:t>
      </w:r>
      <w:proofErr w:type="spellEnd"/>
      <w:r w:rsidRPr="00C2686E">
        <w:t xml:space="preserve"> </w:t>
      </w:r>
      <w:proofErr w:type="spellStart"/>
      <w:r w:rsidRPr="00C2686E">
        <w:t>rész</w:t>
      </w:r>
      <w:proofErr w:type="spellEnd"/>
      <w:r w:rsidRPr="00C2686E">
        <w:t xml:space="preserve"> </w:t>
      </w:r>
      <w:proofErr w:type="spellStart"/>
      <w:r w:rsidRPr="00C2686E">
        <w:t>alatt</w:t>
      </w:r>
      <w:proofErr w:type="spellEnd"/>
      <w:r w:rsidRPr="00C2686E">
        <w:t xml:space="preserve"> </w:t>
      </w:r>
      <w:proofErr w:type="spellStart"/>
      <w:r w:rsidRPr="00C2686E">
        <w:t>helyezkedjen</w:t>
      </w:r>
      <w:proofErr w:type="spellEnd"/>
      <w:r w:rsidRPr="00C2686E">
        <w:t xml:space="preserve"> el.</w:t>
      </w:r>
    </w:p>
    <w:p w14:paraId="71056077" w14:textId="77777777" w:rsidR="00C2686E" w:rsidRPr="00C2686E" w:rsidRDefault="00C2686E" w:rsidP="0090541F">
      <w:pPr>
        <w:pStyle w:val="tmutat"/>
      </w:pPr>
      <w:r w:rsidRPr="00C2686E">
        <w:t xml:space="preserve">A </w:t>
      </w:r>
      <w:proofErr w:type="spellStart"/>
      <w:r w:rsidRPr="00C2686E">
        <w:t>képeket</w:t>
      </w:r>
      <w:proofErr w:type="spellEnd"/>
      <w:r w:rsidRPr="00C2686E">
        <w:t xml:space="preserve"> </w:t>
      </w:r>
      <w:proofErr w:type="spellStart"/>
      <w:r w:rsidRPr="00C2686E">
        <w:t>lehetőleg</w:t>
      </w:r>
      <w:proofErr w:type="spellEnd"/>
      <w:r w:rsidRPr="00C2686E">
        <w:t xml:space="preserve"> </w:t>
      </w:r>
      <w:proofErr w:type="spellStart"/>
      <w:r w:rsidRPr="00C2686E">
        <w:t>rajzoló</w:t>
      </w:r>
      <w:proofErr w:type="spellEnd"/>
      <w:r w:rsidRPr="00C2686E">
        <w:t xml:space="preserve"> </w:t>
      </w:r>
      <w:proofErr w:type="spellStart"/>
      <w:r w:rsidRPr="00C2686E">
        <w:t>programmal</w:t>
      </w:r>
      <w:proofErr w:type="spellEnd"/>
      <w:r w:rsidRPr="00C2686E">
        <w:t xml:space="preserve"> </w:t>
      </w:r>
      <w:proofErr w:type="spellStart"/>
      <w:r w:rsidRPr="00C2686E">
        <w:t>készítsék</w:t>
      </w:r>
      <w:proofErr w:type="spellEnd"/>
      <w:r w:rsidRPr="00C2686E">
        <w:t xml:space="preserve"> el</w:t>
      </w:r>
      <w:r>
        <w:t xml:space="preserve">, </w:t>
      </w:r>
      <w:proofErr w:type="spellStart"/>
      <w:r>
        <w:t>az</w:t>
      </w:r>
      <w:proofErr w:type="spellEnd"/>
      <w:r>
        <w:t xml:space="preserve"> </w:t>
      </w:r>
      <w:proofErr w:type="spellStart"/>
      <w:r>
        <w:t>egyenleteket</w:t>
      </w:r>
      <w:proofErr w:type="spellEnd"/>
      <w:r>
        <w:t xml:space="preserve"> </w:t>
      </w:r>
      <w:proofErr w:type="spellStart"/>
      <w:r>
        <w:t>egyenlet-szerkesztő</w:t>
      </w:r>
      <w:proofErr w:type="spellEnd"/>
      <w:r>
        <w:t xml:space="preserve"> </w:t>
      </w:r>
      <w:proofErr w:type="spellStart"/>
      <w:r>
        <w:t>segítségével</w:t>
      </w:r>
      <w:proofErr w:type="spellEnd"/>
      <w:r>
        <w:t xml:space="preserve"> </w:t>
      </w:r>
      <w:proofErr w:type="spellStart"/>
      <w:r>
        <w:t>írják</w:t>
      </w:r>
      <w:proofErr w:type="spellEnd"/>
      <w:r>
        <w:t xml:space="preserve"> le</w:t>
      </w:r>
      <w:r w:rsidRPr="00C2686E">
        <w:t>.</w:t>
      </w:r>
    </w:p>
    <w:p w14:paraId="7652998E" w14:textId="77777777" w:rsidR="00C2686E" w:rsidRDefault="00C2686E" w:rsidP="0090541F">
      <w:pPr>
        <w:pStyle w:val="tmutat"/>
      </w:pPr>
      <w:r w:rsidRPr="00C2686E">
        <w:t xml:space="preserve">Az </w:t>
      </w:r>
      <w:proofErr w:type="spellStart"/>
      <w:r w:rsidRPr="00C2686E">
        <w:t>irodalomjegyzék</w:t>
      </w:r>
      <w:proofErr w:type="spellEnd"/>
      <w:r w:rsidRPr="00C2686E">
        <w:t xml:space="preserve"> </w:t>
      </w:r>
      <w:proofErr w:type="spellStart"/>
      <w:r w:rsidRPr="00C2686E">
        <w:t>szövegközi</w:t>
      </w:r>
      <w:proofErr w:type="spellEnd"/>
      <w:r w:rsidRPr="00C2686E">
        <w:t xml:space="preserve"> </w:t>
      </w:r>
      <w:proofErr w:type="spellStart"/>
      <w:r w:rsidRPr="00C2686E">
        <w:t>hivatkozása</w:t>
      </w:r>
      <w:proofErr w:type="spellEnd"/>
      <w:r w:rsidRPr="00C2686E">
        <w:t xml:space="preserve"> </w:t>
      </w:r>
      <w:proofErr w:type="spellStart"/>
      <w:r w:rsidRPr="00C2686E">
        <w:t>történhet</w:t>
      </w:r>
      <w:proofErr w:type="spellEnd"/>
      <w:r w:rsidRPr="00C2686E">
        <w:t xml:space="preserve"> a Harvard-</w:t>
      </w:r>
      <w:proofErr w:type="spellStart"/>
      <w:r w:rsidRPr="00C2686E">
        <w:t>rendszerben</w:t>
      </w:r>
      <w:proofErr w:type="spellEnd"/>
      <w:r w:rsidRPr="00C2686E">
        <w:t xml:space="preserve"> (a </w:t>
      </w:r>
      <w:proofErr w:type="spellStart"/>
      <w:r w:rsidRPr="00C2686E">
        <w:t>szerző</w:t>
      </w:r>
      <w:proofErr w:type="spellEnd"/>
      <w:r w:rsidRPr="00C2686E">
        <w:t xml:space="preserve"> </w:t>
      </w:r>
      <w:proofErr w:type="spellStart"/>
      <w:r w:rsidRPr="00C2686E">
        <w:t>és</w:t>
      </w:r>
      <w:proofErr w:type="spellEnd"/>
      <w:r w:rsidRPr="00C2686E">
        <w:t xml:space="preserve"> </w:t>
      </w:r>
      <w:proofErr w:type="spellStart"/>
      <w:r w:rsidRPr="00C2686E">
        <w:t>az</w:t>
      </w:r>
      <w:proofErr w:type="spellEnd"/>
      <w:r w:rsidRPr="00C2686E">
        <w:t xml:space="preserve"> </w:t>
      </w:r>
      <w:proofErr w:type="spellStart"/>
      <w:r w:rsidRPr="00C2686E">
        <w:t>évszám</w:t>
      </w:r>
      <w:proofErr w:type="spellEnd"/>
      <w:r w:rsidRPr="00C2686E">
        <w:t xml:space="preserve"> </w:t>
      </w:r>
      <w:proofErr w:type="spellStart"/>
      <w:r w:rsidRPr="00C2686E">
        <w:t>megadásával</w:t>
      </w:r>
      <w:proofErr w:type="spellEnd"/>
      <w:r w:rsidRPr="00C2686E">
        <w:t xml:space="preserve">) </w:t>
      </w:r>
      <w:proofErr w:type="spellStart"/>
      <w:r w:rsidRPr="00C2686E">
        <w:t>vagy</w:t>
      </w:r>
      <w:proofErr w:type="spellEnd"/>
      <w:r w:rsidRPr="00C2686E">
        <w:t xml:space="preserve"> </w:t>
      </w:r>
      <w:proofErr w:type="spellStart"/>
      <w:r w:rsidRPr="00C2686E">
        <w:t>sorszámozva</w:t>
      </w:r>
      <w:proofErr w:type="spellEnd"/>
      <w:r w:rsidRPr="00C2686E">
        <w:t xml:space="preserve">. A </w:t>
      </w:r>
      <w:proofErr w:type="spellStart"/>
      <w:r w:rsidRPr="00C2686E">
        <w:t>teljes</w:t>
      </w:r>
      <w:proofErr w:type="spellEnd"/>
      <w:r w:rsidRPr="00C2686E">
        <w:t xml:space="preserve"> </w:t>
      </w:r>
      <w:proofErr w:type="spellStart"/>
      <w:r w:rsidRPr="00C2686E">
        <w:t>lista</w:t>
      </w:r>
      <w:proofErr w:type="spellEnd"/>
      <w:r w:rsidRPr="00C2686E">
        <w:t xml:space="preserve"> </w:t>
      </w:r>
      <w:proofErr w:type="spellStart"/>
      <w:r w:rsidRPr="00C2686E">
        <w:t>névsor</w:t>
      </w:r>
      <w:proofErr w:type="spellEnd"/>
      <w:r w:rsidRPr="00C2686E">
        <w:t xml:space="preserve"> </w:t>
      </w:r>
      <w:proofErr w:type="spellStart"/>
      <w:r w:rsidRPr="00C2686E">
        <w:t>szerinti</w:t>
      </w:r>
      <w:proofErr w:type="spellEnd"/>
      <w:r w:rsidRPr="00C2686E">
        <w:t xml:space="preserve"> </w:t>
      </w:r>
      <w:proofErr w:type="spellStart"/>
      <w:r w:rsidRPr="00C2686E">
        <w:t>sorrendben</w:t>
      </w:r>
      <w:proofErr w:type="spellEnd"/>
      <w:r w:rsidRPr="00C2686E">
        <w:t xml:space="preserve"> a </w:t>
      </w:r>
      <w:proofErr w:type="spellStart"/>
      <w:r w:rsidRPr="00C2686E">
        <w:t>szöveg</w:t>
      </w:r>
      <w:proofErr w:type="spellEnd"/>
      <w:r w:rsidRPr="00C2686E">
        <w:t xml:space="preserve"> </w:t>
      </w:r>
      <w:proofErr w:type="spellStart"/>
      <w:r w:rsidRPr="00C2686E">
        <w:t>végén</w:t>
      </w:r>
      <w:proofErr w:type="spellEnd"/>
      <w:r w:rsidRPr="00C2686E">
        <w:t xml:space="preserve"> </w:t>
      </w:r>
      <w:proofErr w:type="spellStart"/>
      <w:r w:rsidRPr="00C2686E">
        <w:t>szerepeljen</w:t>
      </w:r>
      <w:proofErr w:type="spellEnd"/>
      <w:r w:rsidRPr="00C2686E">
        <w:t xml:space="preserve"> (</w:t>
      </w:r>
      <w:proofErr w:type="spellStart"/>
      <w:r w:rsidRPr="00C2686E">
        <w:t>sorszámozott</w:t>
      </w:r>
      <w:proofErr w:type="spellEnd"/>
      <w:r w:rsidRPr="00C2686E">
        <w:t xml:space="preserve"> </w:t>
      </w:r>
      <w:proofErr w:type="spellStart"/>
      <w:r w:rsidRPr="00C2686E">
        <w:t>irodalmi</w:t>
      </w:r>
      <w:proofErr w:type="spellEnd"/>
      <w:r w:rsidRPr="00C2686E">
        <w:t xml:space="preserve"> </w:t>
      </w:r>
      <w:proofErr w:type="spellStart"/>
      <w:r w:rsidRPr="00C2686E">
        <w:t>hivatkozások</w:t>
      </w:r>
      <w:proofErr w:type="spellEnd"/>
      <w:r w:rsidRPr="00C2686E">
        <w:t xml:space="preserve"> </w:t>
      </w:r>
      <w:proofErr w:type="spellStart"/>
      <w:r w:rsidRPr="00C2686E">
        <w:t>esetén</w:t>
      </w:r>
      <w:proofErr w:type="spellEnd"/>
      <w:r w:rsidRPr="00C2686E">
        <w:t xml:space="preserve"> </w:t>
      </w:r>
      <w:proofErr w:type="spellStart"/>
      <w:r w:rsidRPr="00C2686E">
        <w:t>hivatkozási</w:t>
      </w:r>
      <w:proofErr w:type="spellEnd"/>
      <w:r w:rsidRPr="00C2686E">
        <w:t xml:space="preserve"> </w:t>
      </w:r>
      <w:proofErr w:type="spellStart"/>
      <w:r w:rsidRPr="00C2686E">
        <w:t>sorrendben</w:t>
      </w:r>
      <w:proofErr w:type="spellEnd"/>
      <w:r w:rsidRPr="00C2686E">
        <w:t xml:space="preserve">). A </w:t>
      </w:r>
      <w:proofErr w:type="spellStart"/>
      <w:r w:rsidRPr="00C2686E">
        <w:t>szakirodalmi</w:t>
      </w:r>
      <w:proofErr w:type="spellEnd"/>
      <w:r w:rsidRPr="00C2686E">
        <w:t xml:space="preserve"> </w:t>
      </w:r>
      <w:proofErr w:type="spellStart"/>
      <w:r w:rsidRPr="00C2686E">
        <w:t>források</w:t>
      </w:r>
      <w:proofErr w:type="spellEnd"/>
      <w:r w:rsidRPr="00C2686E">
        <w:t xml:space="preserve"> </w:t>
      </w:r>
      <w:proofErr w:type="spellStart"/>
      <w:r w:rsidRPr="00C2686E">
        <w:t>címeit</w:t>
      </w:r>
      <w:proofErr w:type="spellEnd"/>
      <w:r w:rsidRPr="00C2686E">
        <w:t xml:space="preserve"> </w:t>
      </w:r>
      <w:proofErr w:type="spellStart"/>
      <w:r w:rsidRPr="00C2686E">
        <w:t>azonban</w:t>
      </w:r>
      <w:proofErr w:type="spellEnd"/>
      <w:r w:rsidRPr="00C2686E">
        <w:t xml:space="preserve"> </w:t>
      </w:r>
      <w:proofErr w:type="spellStart"/>
      <w:r w:rsidRPr="00C2686E">
        <w:t>mindig</w:t>
      </w:r>
      <w:proofErr w:type="spellEnd"/>
      <w:r w:rsidRPr="00C2686E">
        <w:t xml:space="preserve"> </w:t>
      </w:r>
      <w:proofErr w:type="spellStart"/>
      <w:r w:rsidRPr="00C2686E">
        <w:t>az</w:t>
      </w:r>
      <w:proofErr w:type="spellEnd"/>
      <w:r w:rsidRPr="00C2686E">
        <w:t xml:space="preserve"> </w:t>
      </w:r>
      <w:proofErr w:type="spellStart"/>
      <w:r w:rsidRPr="00C2686E">
        <w:t>eredeti</w:t>
      </w:r>
      <w:proofErr w:type="spellEnd"/>
      <w:r w:rsidRPr="00C2686E">
        <w:t xml:space="preserve"> </w:t>
      </w:r>
      <w:proofErr w:type="spellStart"/>
      <w:r w:rsidRPr="00C2686E">
        <w:t>nyelven</w:t>
      </w:r>
      <w:proofErr w:type="spellEnd"/>
      <w:r w:rsidRPr="00C2686E">
        <w:t xml:space="preserve"> </w:t>
      </w:r>
      <w:proofErr w:type="spellStart"/>
      <w:r w:rsidRPr="00C2686E">
        <w:t>kell</w:t>
      </w:r>
      <w:proofErr w:type="spellEnd"/>
      <w:r w:rsidRPr="00C2686E">
        <w:t xml:space="preserve"> </w:t>
      </w:r>
      <w:proofErr w:type="spellStart"/>
      <w:r w:rsidRPr="00C2686E">
        <w:t>megadni</w:t>
      </w:r>
      <w:proofErr w:type="spellEnd"/>
      <w:r w:rsidRPr="00C2686E">
        <w:t xml:space="preserve">, </w:t>
      </w:r>
      <w:proofErr w:type="spellStart"/>
      <w:r w:rsidRPr="00C2686E">
        <w:t>esetleg</w:t>
      </w:r>
      <w:proofErr w:type="spellEnd"/>
      <w:r w:rsidRPr="00C2686E">
        <w:t xml:space="preserve"> </w:t>
      </w:r>
      <w:proofErr w:type="spellStart"/>
      <w:r w:rsidRPr="00C2686E">
        <w:t>zárójelben</w:t>
      </w:r>
      <w:proofErr w:type="spellEnd"/>
      <w:r w:rsidRPr="00C2686E">
        <w:t xml:space="preserve"> a </w:t>
      </w:r>
      <w:proofErr w:type="spellStart"/>
      <w:r w:rsidRPr="00C2686E">
        <w:t>fordítással</w:t>
      </w:r>
      <w:proofErr w:type="spellEnd"/>
      <w:r w:rsidRPr="00C2686E">
        <w:t xml:space="preserve">. A </w:t>
      </w:r>
      <w:proofErr w:type="spellStart"/>
      <w:r w:rsidRPr="00C2686E">
        <w:t>listában</w:t>
      </w:r>
      <w:proofErr w:type="spellEnd"/>
      <w:r w:rsidRPr="00C2686E">
        <w:t xml:space="preserve"> </w:t>
      </w:r>
      <w:proofErr w:type="spellStart"/>
      <w:r w:rsidRPr="00C2686E">
        <w:t>szereplő</w:t>
      </w:r>
      <w:proofErr w:type="spellEnd"/>
      <w:r w:rsidRPr="00C2686E">
        <w:t xml:space="preserve"> </w:t>
      </w:r>
      <w:proofErr w:type="spellStart"/>
      <w:r w:rsidRPr="00C2686E">
        <w:t>valamennyi</w:t>
      </w:r>
      <w:proofErr w:type="spellEnd"/>
      <w:r w:rsidRPr="00C2686E">
        <w:t xml:space="preserve"> </w:t>
      </w:r>
      <w:proofErr w:type="spellStart"/>
      <w:r w:rsidRPr="00C2686E">
        <w:t>publikációra</w:t>
      </w:r>
      <w:proofErr w:type="spellEnd"/>
      <w:r w:rsidRPr="00C2686E">
        <w:t xml:space="preserve"> </w:t>
      </w:r>
      <w:proofErr w:type="spellStart"/>
      <w:r w:rsidRPr="00C2686E">
        <w:t>hivatkozni</w:t>
      </w:r>
      <w:proofErr w:type="spellEnd"/>
      <w:r w:rsidRPr="00C2686E">
        <w:t xml:space="preserve"> </w:t>
      </w:r>
      <w:proofErr w:type="spellStart"/>
      <w:r w:rsidRPr="00C2686E">
        <w:t>kell</w:t>
      </w:r>
      <w:proofErr w:type="spellEnd"/>
      <w:r w:rsidRPr="00C2686E">
        <w:t xml:space="preserve"> a </w:t>
      </w:r>
      <w:proofErr w:type="spellStart"/>
      <w:r w:rsidRPr="00C2686E">
        <w:t>szövegben</w:t>
      </w:r>
      <w:proofErr w:type="spellEnd"/>
      <w:r w:rsidRPr="00C2686E">
        <w:t xml:space="preserve">. Minden </w:t>
      </w:r>
      <w:proofErr w:type="spellStart"/>
      <w:r w:rsidRPr="00C2686E">
        <w:t>publikáció</w:t>
      </w:r>
      <w:proofErr w:type="spellEnd"/>
      <w:r w:rsidRPr="00C2686E">
        <w:t xml:space="preserve"> a </w:t>
      </w:r>
      <w:proofErr w:type="spellStart"/>
      <w:r w:rsidRPr="00C2686E">
        <w:t>szerzők</w:t>
      </w:r>
      <w:proofErr w:type="spellEnd"/>
      <w:r w:rsidRPr="00C2686E">
        <w:t xml:space="preserve"> </w:t>
      </w:r>
      <w:proofErr w:type="spellStart"/>
      <w:r w:rsidRPr="00C2686E">
        <w:t>után</w:t>
      </w:r>
      <w:proofErr w:type="spellEnd"/>
      <w:r w:rsidRPr="00C2686E">
        <w:t xml:space="preserve"> a </w:t>
      </w:r>
      <w:proofErr w:type="spellStart"/>
      <w:r w:rsidRPr="00C2686E">
        <w:t>következő</w:t>
      </w:r>
      <w:proofErr w:type="spellEnd"/>
      <w:r w:rsidRPr="00C2686E">
        <w:t xml:space="preserve"> </w:t>
      </w:r>
      <w:proofErr w:type="spellStart"/>
      <w:r w:rsidRPr="00C2686E">
        <w:t>adatok</w:t>
      </w:r>
      <w:proofErr w:type="spellEnd"/>
      <w:r w:rsidRPr="00C2686E">
        <w:t xml:space="preserve"> </w:t>
      </w:r>
      <w:proofErr w:type="spellStart"/>
      <w:r w:rsidRPr="00C2686E">
        <w:t>szerepelnek</w:t>
      </w:r>
      <w:proofErr w:type="spellEnd"/>
      <w:r w:rsidRPr="00C2686E">
        <w:t xml:space="preserve">: </w:t>
      </w:r>
      <w:proofErr w:type="spellStart"/>
      <w:r w:rsidRPr="00C2686E">
        <w:t>folyóirat</w:t>
      </w:r>
      <w:proofErr w:type="spellEnd"/>
      <w:r w:rsidRPr="00C2686E">
        <w:t xml:space="preserve"> </w:t>
      </w:r>
      <w:proofErr w:type="spellStart"/>
      <w:r w:rsidRPr="00C2686E">
        <w:t>cikkeknél</w:t>
      </w:r>
      <w:proofErr w:type="spellEnd"/>
      <w:r w:rsidRPr="00C2686E">
        <w:t xml:space="preserve"> a </w:t>
      </w:r>
      <w:proofErr w:type="spellStart"/>
      <w:r w:rsidRPr="00C2686E">
        <w:t>pontos</w:t>
      </w:r>
      <w:proofErr w:type="spellEnd"/>
      <w:r w:rsidRPr="00C2686E">
        <w:t xml:space="preserve"> </w:t>
      </w:r>
      <w:proofErr w:type="spellStart"/>
      <w:r w:rsidRPr="00C2686E">
        <w:t>cím</w:t>
      </w:r>
      <w:proofErr w:type="spellEnd"/>
      <w:r w:rsidRPr="00C2686E">
        <w:t xml:space="preserve">, a </w:t>
      </w:r>
      <w:proofErr w:type="spellStart"/>
      <w:r w:rsidRPr="00C2686E">
        <w:t>folyóirat</w:t>
      </w:r>
      <w:proofErr w:type="spellEnd"/>
      <w:r w:rsidRPr="00C2686E">
        <w:t xml:space="preserve"> </w:t>
      </w:r>
      <w:proofErr w:type="spellStart"/>
      <w:r w:rsidRPr="00C2686E">
        <w:t>címe</w:t>
      </w:r>
      <w:proofErr w:type="spellEnd"/>
      <w:r w:rsidRPr="00C2686E">
        <w:t xml:space="preserve">, </w:t>
      </w:r>
      <w:proofErr w:type="spellStart"/>
      <w:r w:rsidRPr="00C2686E">
        <w:t>évfolyam</w:t>
      </w:r>
      <w:proofErr w:type="spellEnd"/>
      <w:r w:rsidRPr="00C2686E">
        <w:t xml:space="preserve">, </w:t>
      </w:r>
      <w:proofErr w:type="spellStart"/>
      <w:r w:rsidRPr="00C2686E">
        <w:t>szám</w:t>
      </w:r>
      <w:proofErr w:type="spellEnd"/>
      <w:r w:rsidRPr="00C2686E">
        <w:t xml:space="preserve">, </w:t>
      </w:r>
      <w:proofErr w:type="spellStart"/>
      <w:r w:rsidRPr="00C2686E">
        <w:t>oldalszám</w:t>
      </w:r>
      <w:proofErr w:type="spellEnd"/>
      <w:r w:rsidRPr="00C2686E">
        <w:t xml:space="preserve"> </w:t>
      </w:r>
      <w:proofErr w:type="spellStart"/>
      <w:r w:rsidRPr="00C2686E">
        <w:t>tól-ig</w:t>
      </w:r>
      <w:proofErr w:type="spellEnd"/>
      <w:r w:rsidRPr="00C2686E">
        <w:t xml:space="preserve">. A </w:t>
      </w:r>
      <w:proofErr w:type="spellStart"/>
      <w:r w:rsidRPr="00C2686E">
        <w:t>folyóirat</w:t>
      </w:r>
      <w:proofErr w:type="spellEnd"/>
      <w:r w:rsidRPr="00C2686E">
        <w:t xml:space="preserve"> </w:t>
      </w:r>
      <w:proofErr w:type="spellStart"/>
      <w:r w:rsidRPr="00C2686E">
        <w:t>címeket</w:t>
      </w:r>
      <w:proofErr w:type="spellEnd"/>
      <w:r w:rsidRPr="00C2686E">
        <w:t xml:space="preserve"> </w:t>
      </w:r>
      <w:proofErr w:type="spellStart"/>
      <w:r w:rsidRPr="00C2686E">
        <w:t>csak</w:t>
      </w:r>
      <w:proofErr w:type="spellEnd"/>
      <w:r w:rsidRPr="00C2686E">
        <w:t xml:space="preserve"> </w:t>
      </w:r>
      <w:proofErr w:type="spellStart"/>
      <w:r w:rsidRPr="00C2686E">
        <w:t>akkor</w:t>
      </w:r>
      <w:proofErr w:type="spellEnd"/>
      <w:r w:rsidRPr="00C2686E">
        <w:t xml:space="preserve"> </w:t>
      </w:r>
      <w:proofErr w:type="spellStart"/>
      <w:r w:rsidRPr="00C2686E">
        <w:t>rövidítsük</w:t>
      </w:r>
      <w:proofErr w:type="spellEnd"/>
      <w:r w:rsidRPr="00C2686E">
        <w:t xml:space="preserve">, ha </w:t>
      </w:r>
      <w:proofErr w:type="spellStart"/>
      <w:r w:rsidRPr="00C2686E">
        <w:t>azok</w:t>
      </w:r>
      <w:proofErr w:type="spellEnd"/>
      <w:r w:rsidRPr="00C2686E">
        <w:t xml:space="preserve"> </w:t>
      </w:r>
      <w:proofErr w:type="spellStart"/>
      <w:r w:rsidRPr="00C2686E">
        <w:t>nagyon</w:t>
      </w:r>
      <w:proofErr w:type="spellEnd"/>
      <w:r w:rsidRPr="00C2686E">
        <w:t xml:space="preserve"> </w:t>
      </w:r>
      <w:proofErr w:type="spellStart"/>
      <w:r w:rsidRPr="00C2686E">
        <w:t>közismertek</w:t>
      </w:r>
      <w:proofErr w:type="spellEnd"/>
      <w:r w:rsidRPr="00C2686E">
        <w:t xml:space="preserve"> </w:t>
      </w:r>
      <w:proofErr w:type="spellStart"/>
      <w:r w:rsidRPr="00C2686E">
        <w:t>vagy</w:t>
      </w:r>
      <w:proofErr w:type="spellEnd"/>
      <w:r w:rsidRPr="00C2686E">
        <w:t xml:space="preserve"> </w:t>
      </w:r>
      <w:proofErr w:type="spellStart"/>
      <w:r w:rsidRPr="00C2686E">
        <w:t>nagyon</w:t>
      </w:r>
      <w:proofErr w:type="spellEnd"/>
      <w:r w:rsidRPr="00C2686E">
        <w:t xml:space="preserve"> </w:t>
      </w:r>
      <w:proofErr w:type="spellStart"/>
      <w:r w:rsidRPr="00C2686E">
        <w:t>hosszúak</w:t>
      </w:r>
      <w:proofErr w:type="spellEnd"/>
      <w:r w:rsidRPr="00C2686E">
        <w:t xml:space="preserve">. Internet </w:t>
      </w:r>
      <w:proofErr w:type="spellStart"/>
      <w:r w:rsidRPr="00C2686E">
        <w:t>hivatkozások</w:t>
      </w:r>
      <w:proofErr w:type="spellEnd"/>
      <w:r w:rsidRPr="00C2686E">
        <w:t xml:space="preserve"> </w:t>
      </w:r>
      <w:proofErr w:type="spellStart"/>
      <w:r w:rsidRPr="00C2686E">
        <w:t>megadásakor</w:t>
      </w:r>
      <w:proofErr w:type="spellEnd"/>
      <w:r w:rsidRPr="00C2686E">
        <w:t xml:space="preserve"> </w:t>
      </w:r>
      <w:proofErr w:type="spellStart"/>
      <w:r w:rsidRPr="00C2686E">
        <w:t>fontos</w:t>
      </w:r>
      <w:proofErr w:type="spellEnd"/>
      <w:r w:rsidRPr="00C2686E">
        <w:t xml:space="preserve">, </w:t>
      </w:r>
      <w:proofErr w:type="spellStart"/>
      <w:r w:rsidRPr="00C2686E">
        <w:t>hogy</w:t>
      </w:r>
      <w:proofErr w:type="spellEnd"/>
      <w:r w:rsidRPr="00C2686E">
        <w:t xml:space="preserve"> </w:t>
      </w:r>
      <w:proofErr w:type="spellStart"/>
      <w:r w:rsidRPr="00C2686E">
        <w:t>az</w:t>
      </w:r>
      <w:proofErr w:type="spellEnd"/>
      <w:r w:rsidRPr="00C2686E">
        <w:t xml:space="preserve"> </w:t>
      </w:r>
      <w:proofErr w:type="spellStart"/>
      <w:r w:rsidRPr="00C2686E">
        <w:t>elérési</w:t>
      </w:r>
      <w:proofErr w:type="spellEnd"/>
      <w:r w:rsidRPr="00C2686E">
        <w:t xml:space="preserve"> </w:t>
      </w:r>
      <w:proofErr w:type="spellStart"/>
      <w:r w:rsidRPr="00C2686E">
        <w:t>út</w:t>
      </w:r>
      <w:proofErr w:type="spellEnd"/>
      <w:r w:rsidRPr="00C2686E">
        <w:t xml:space="preserve"> </w:t>
      </w:r>
      <w:proofErr w:type="spellStart"/>
      <w:r w:rsidRPr="00C2686E">
        <w:t>előtt</w:t>
      </w:r>
      <w:proofErr w:type="spellEnd"/>
      <w:r w:rsidRPr="00C2686E">
        <w:t xml:space="preserve"> </w:t>
      </w:r>
      <w:proofErr w:type="spellStart"/>
      <w:r w:rsidRPr="00C2686E">
        <w:t>megadjuk</w:t>
      </w:r>
      <w:proofErr w:type="spellEnd"/>
      <w:r w:rsidRPr="00C2686E">
        <w:t xml:space="preserve"> </w:t>
      </w:r>
      <w:proofErr w:type="spellStart"/>
      <w:r w:rsidRPr="00C2686E">
        <w:t>az</w:t>
      </w:r>
      <w:proofErr w:type="spellEnd"/>
      <w:r w:rsidRPr="00C2686E">
        <w:t xml:space="preserve"> </w:t>
      </w:r>
      <w:proofErr w:type="spellStart"/>
      <w:r w:rsidRPr="00C2686E">
        <w:t>oldal</w:t>
      </w:r>
      <w:proofErr w:type="spellEnd"/>
      <w:r w:rsidRPr="00C2686E">
        <w:t xml:space="preserve"> </w:t>
      </w:r>
      <w:proofErr w:type="spellStart"/>
      <w:r w:rsidRPr="00C2686E">
        <w:t>tulajdonosát</w:t>
      </w:r>
      <w:proofErr w:type="spellEnd"/>
      <w:r w:rsidRPr="00C2686E">
        <w:t xml:space="preserve"> </w:t>
      </w:r>
      <w:proofErr w:type="spellStart"/>
      <w:r w:rsidRPr="00C2686E">
        <w:t>és</w:t>
      </w:r>
      <w:proofErr w:type="spellEnd"/>
      <w:r w:rsidRPr="00C2686E">
        <w:t xml:space="preserve"> </w:t>
      </w:r>
      <w:proofErr w:type="spellStart"/>
      <w:r w:rsidRPr="00C2686E">
        <w:t>tartalmát</w:t>
      </w:r>
      <w:proofErr w:type="spellEnd"/>
      <w:r w:rsidRPr="00C2686E">
        <w:t xml:space="preserve"> (</w:t>
      </w:r>
      <w:proofErr w:type="spellStart"/>
      <w:r w:rsidRPr="00C2686E">
        <w:t>mivel</w:t>
      </w:r>
      <w:proofErr w:type="spellEnd"/>
      <w:r w:rsidRPr="00C2686E">
        <w:t xml:space="preserve"> a link </w:t>
      </w:r>
      <w:proofErr w:type="spellStart"/>
      <w:r w:rsidRPr="00C2686E">
        <w:t>egy</w:t>
      </w:r>
      <w:proofErr w:type="spellEnd"/>
      <w:r w:rsidRPr="00C2686E">
        <w:t xml:space="preserve"> </w:t>
      </w:r>
      <w:proofErr w:type="spellStart"/>
      <w:r w:rsidRPr="00C2686E">
        <w:t>idő</w:t>
      </w:r>
      <w:proofErr w:type="spellEnd"/>
      <w:r w:rsidRPr="00C2686E">
        <w:t xml:space="preserve"> </w:t>
      </w:r>
      <w:proofErr w:type="spellStart"/>
      <w:r w:rsidRPr="00C2686E">
        <w:t>után</w:t>
      </w:r>
      <w:proofErr w:type="spellEnd"/>
      <w:r w:rsidRPr="00C2686E">
        <w:t xml:space="preserve"> </w:t>
      </w:r>
      <w:proofErr w:type="spellStart"/>
      <w:r w:rsidRPr="00C2686E">
        <w:t>akár</w:t>
      </w:r>
      <w:proofErr w:type="spellEnd"/>
      <w:r w:rsidRPr="00C2686E">
        <w:t xml:space="preserve"> </w:t>
      </w:r>
      <w:proofErr w:type="spellStart"/>
      <w:r w:rsidRPr="00C2686E">
        <w:t>elérhetetlenné</w:t>
      </w:r>
      <w:proofErr w:type="spellEnd"/>
      <w:r w:rsidRPr="00C2686E">
        <w:t xml:space="preserve"> is </w:t>
      </w:r>
      <w:proofErr w:type="spellStart"/>
      <w:r w:rsidRPr="00C2686E">
        <w:t>válhat</w:t>
      </w:r>
      <w:proofErr w:type="spellEnd"/>
      <w:r w:rsidRPr="00C2686E">
        <w:t xml:space="preserve">), </w:t>
      </w:r>
      <w:proofErr w:type="spellStart"/>
      <w:r w:rsidRPr="00C2686E">
        <w:t>valamint</w:t>
      </w:r>
      <w:proofErr w:type="spellEnd"/>
      <w:r w:rsidRPr="00C2686E">
        <w:t xml:space="preserve"> </w:t>
      </w:r>
      <w:proofErr w:type="spellStart"/>
      <w:r w:rsidRPr="00C2686E">
        <w:t>az</w:t>
      </w:r>
      <w:proofErr w:type="spellEnd"/>
      <w:r w:rsidRPr="00C2686E">
        <w:t xml:space="preserve"> </w:t>
      </w:r>
      <w:proofErr w:type="spellStart"/>
      <w:r w:rsidRPr="00C2686E">
        <w:t>elérés</w:t>
      </w:r>
      <w:proofErr w:type="spellEnd"/>
      <w:r w:rsidRPr="00C2686E">
        <w:t xml:space="preserve"> </w:t>
      </w:r>
      <w:proofErr w:type="spellStart"/>
      <w:r w:rsidRPr="00C2686E">
        <w:t>időpontját</w:t>
      </w:r>
      <w:proofErr w:type="spellEnd"/>
      <w:r w:rsidRPr="00C2686E">
        <w:t>.</w:t>
      </w:r>
    </w:p>
    <w:p w14:paraId="59D9E52E" w14:textId="77777777" w:rsidR="000A7483" w:rsidRPr="006F512E" w:rsidRDefault="00C2686E" w:rsidP="0090541F">
      <w:pPr>
        <w:pStyle w:val="tmutat"/>
        <w:rPr>
          <w:rStyle w:val="tmutatfontos"/>
        </w:rPr>
      </w:pPr>
      <w:proofErr w:type="spellStart"/>
      <w:r w:rsidRPr="006F512E">
        <w:rPr>
          <w:rStyle w:val="tmutatfontos"/>
        </w:rPr>
        <w:t>Fontos</w:t>
      </w:r>
      <w:proofErr w:type="spellEnd"/>
      <w:r w:rsidRPr="006F512E">
        <w:rPr>
          <w:rStyle w:val="tmutatfontos"/>
        </w:rPr>
        <w:t>:</w:t>
      </w:r>
    </w:p>
    <w:p w14:paraId="1739F4A6" w14:textId="77777777" w:rsidR="00C2686E" w:rsidRPr="003A4CDB" w:rsidRDefault="00C2686E" w:rsidP="00C53F92">
      <w:pPr>
        <w:pStyle w:val="tmutat"/>
        <w:numPr>
          <w:ilvl w:val="0"/>
          <w:numId w:val="10"/>
        </w:numPr>
      </w:pPr>
      <w:r w:rsidRPr="003A4CDB">
        <w:t xml:space="preserve">a </w:t>
      </w:r>
      <w:proofErr w:type="spellStart"/>
      <w:r w:rsidRPr="003A4CDB">
        <w:t>szakdolgozat</w:t>
      </w:r>
      <w:proofErr w:type="spellEnd"/>
      <w:r w:rsidRPr="003A4CDB">
        <w:t xml:space="preserve"> </w:t>
      </w:r>
      <w:proofErr w:type="spellStart"/>
      <w:r w:rsidRPr="003A4CDB">
        <w:t>készítő</w:t>
      </w:r>
      <w:proofErr w:type="spellEnd"/>
      <w:r w:rsidRPr="003A4CDB">
        <w:t>/</w:t>
      </w:r>
      <w:proofErr w:type="spellStart"/>
      <w:r w:rsidRPr="003A4CDB">
        <w:t>diplomatervező</w:t>
      </w:r>
      <w:proofErr w:type="spellEnd"/>
      <w:r w:rsidRPr="003A4CDB">
        <w:t xml:space="preserve"> </w:t>
      </w:r>
      <w:proofErr w:type="spellStart"/>
      <w:r w:rsidRPr="003A4CDB">
        <w:t>nyilatkozata</w:t>
      </w:r>
      <w:proofErr w:type="spellEnd"/>
      <w:r w:rsidRPr="003A4CDB">
        <w:t xml:space="preserve"> (a </w:t>
      </w:r>
      <w:proofErr w:type="spellStart"/>
      <w:r w:rsidR="00410924" w:rsidRPr="003A4CDB">
        <w:t>jelen</w:t>
      </w:r>
      <w:proofErr w:type="spellEnd"/>
      <w:r w:rsidR="00410924" w:rsidRPr="003A4CDB">
        <w:t xml:space="preserve"> </w:t>
      </w:r>
      <w:proofErr w:type="spellStart"/>
      <w:r w:rsidR="00410924" w:rsidRPr="003A4CDB">
        <w:t>sablonban</w:t>
      </w:r>
      <w:proofErr w:type="spellEnd"/>
      <w:r w:rsidRPr="003A4CDB">
        <w:t xml:space="preserve"> </w:t>
      </w:r>
      <w:proofErr w:type="spellStart"/>
      <w:r w:rsidRPr="003A4CDB">
        <w:t>szereplő</w:t>
      </w:r>
      <w:proofErr w:type="spellEnd"/>
      <w:r w:rsidRPr="003A4CDB">
        <w:t xml:space="preserve"> </w:t>
      </w:r>
      <w:proofErr w:type="spellStart"/>
      <w:r w:rsidRPr="003A4CDB">
        <w:t>szövegtartalommal</w:t>
      </w:r>
      <w:proofErr w:type="spellEnd"/>
      <w:r w:rsidRPr="003A4CDB">
        <w:t xml:space="preserve">) </w:t>
      </w:r>
      <w:proofErr w:type="spellStart"/>
      <w:r w:rsidR="00410924" w:rsidRPr="003A4CDB">
        <w:t>kötelező</w:t>
      </w:r>
      <w:proofErr w:type="spellEnd"/>
      <w:r w:rsidR="00410924" w:rsidRPr="003A4CDB">
        <w:t xml:space="preserve"> </w:t>
      </w:r>
      <w:proofErr w:type="spellStart"/>
      <w:r w:rsidRPr="003A4CDB">
        <w:t>előírás</w:t>
      </w:r>
      <w:proofErr w:type="spellEnd"/>
      <w:r w:rsidR="00410924" w:rsidRPr="003A4CDB">
        <w:t xml:space="preserve"> </w:t>
      </w:r>
      <w:proofErr w:type="spellStart"/>
      <w:r w:rsidR="00410924" w:rsidRPr="003A4CDB">
        <w:t>Karunkon</w:t>
      </w:r>
      <w:proofErr w:type="spellEnd"/>
      <w:r w:rsidR="000062F4" w:rsidRPr="003A4CDB">
        <w:t>,</w:t>
      </w:r>
      <w:r w:rsidRPr="003A4CDB">
        <w:t xml:space="preserve"> </w:t>
      </w:r>
      <w:proofErr w:type="spellStart"/>
      <w:r w:rsidRPr="003A4CDB">
        <w:t>ennek</w:t>
      </w:r>
      <w:proofErr w:type="spellEnd"/>
      <w:r w:rsidRPr="003A4CDB">
        <w:t xml:space="preserve"> </w:t>
      </w:r>
      <w:proofErr w:type="spellStart"/>
      <w:r w:rsidRPr="003A4CDB">
        <w:t>hiányában</w:t>
      </w:r>
      <w:proofErr w:type="spellEnd"/>
      <w:r w:rsidRPr="003A4CDB">
        <w:t xml:space="preserve"> a </w:t>
      </w:r>
      <w:proofErr w:type="spellStart"/>
      <w:r w:rsidR="00410924" w:rsidRPr="003A4CDB">
        <w:t>szakdolgozat</w:t>
      </w:r>
      <w:proofErr w:type="spellEnd"/>
      <w:r w:rsidR="00410924" w:rsidRPr="003A4CDB">
        <w:t>/</w:t>
      </w:r>
      <w:proofErr w:type="spellStart"/>
      <w:r w:rsidRPr="003A4CDB">
        <w:t>diplomaterv</w:t>
      </w:r>
      <w:proofErr w:type="spellEnd"/>
      <w:r w:rsidRPr="003A4CDB">
        <w:t xml:space="preserve"> </w:t>
      </w:r>
      <w:proofErr w:type="spellStart"/>
      <w:r w:rsidR="000062F4" w:rsidRPr="003A4CDB">
        <w:t>nem</w:t>
      </w:r>
      <w:proofErr w:type="spellEnd"/>
      <w:r w:rsidR="000062F4" w:rsidRPr="003A4CDB">
        <w:t xml:space="preserve"> </w:t>
      </w:r>
      <w:proofErr w:type="spellStart"/>
      <w:r w:rsidR="000062F4" w:rsidRPr="003A4CDB">
        <w:t>bírálható</w:t>
      </w:r>
      <w:proofErr w:type="spellEnd"/>
      <w:r w:rsidR="000062F4" w:rsidRPr="003A4CDB">
        <w:t xml:space="preserve"> </w:t>
      </w:r>
      <w:proofErr w:type="spellStart"/>
      <w:r w:rsidR="000062F4" w:rsidRPr="003A4CDB">
        <w:t>és</w:t>
      </w:r>
      <w:proofErr w:type="spellEnd"/>
      <w:r w:rsidR="000062F4" w:rsidRPr="003A4CDB">
        <w:t xml:space="preserve"> </w:t>
      </w:r>
      <w:proofErr w:type="spellStart"/>
      <w:r w:rsidR="000062F4" w:rsidRPr="003A4CDB">
        <w:t>nem</w:t>
      </w:r>
      <w:proofErr w:type="spellEnd"/>
      <w:r w:rsidR="000062F4" w:rsidRPr="003A4CDB">
        <w:t xml:space="preserve"> </w:t>
      </w:r>
      <w:proofErr w:type="spellStart"/>
      <w:r w:rsidR="000062F4" w:rsidRPr="003A4CDB">
        <w:t>védhető</w:t>
      </w:r>
      <w:proofErr w:type="spellEnd"/>
      <w:r w:rsidR="00410924" w:rsidRPr="003A4CDB">
        <w:t>!</w:t>
      </w:r>
    </w:p>
    <w:p w14:paraId="256B3D1A" w14:textId="77777777" w:rsidR="000A7483" w:rsidRPr="003A4CDB" w:rsidRDefault="000A7483" w:rsidP="00C53F92">
      <w:pPr>
        <w:pStyle w:val="tmutat"/>
        <w:numPr>
          <w:ilvl w:val="0"/>
          <w:numId w:val="12"/>
        </w:numPr>
      </w:pPr>
      <w:r w:rsidRPr="003A4CDB">
        <w:t xml:space="preserve">mind a </w:t>
      </w:r>
      <w:proofErr w:type="spellStart"/>
      <w:r w:rsidRPr="003A4CDB">
        <w:t>dolgozat</w:t>
      </w:r>
      <w:proofErr w:type="spellEnd"/>
      <w:r w:rsidRPr="003A4CDB">
        <w:t xml:space="preserve">, mind a </w:t>
      </w:r>
      <w:proofErr w:type="spellStart"/>
      <w:r w:rsidRPr="003A4CDB">
        <w:t>melléklet</w:t>
      </w:r>
      <w:proofErr w:type="spellEnd"/>
      <w:r w:rsidR="000062F4" w:rsidRPr="003A4CDB">
        <w:t xml:space="preserve"> </w:t>
      </w:r>
      <w:proofErr w:type="spellStart"/>
      <w:r w:rsidR="000062F4" w:rsidRPr="003A4CDB">
        <w:t>maximálisan</w:t>
      </w:r>
      <w:proofErr w:type="spellEnd"/>
      <w:r w:rsidR="000062F4" w:rsidRPr="003A4CDB">
        <w:t xml:space="preserve"> 15 MB </w:t>
      </w:r>
      <w:proofErr w:type="spellStart"/>
      <w:r w:rsidR="000062F4" w:rsidRPr="003A4CDB">
        <w:t>méretű</w:t>
      </w:r>
      <w:proofErr w:type="spellEnd"/>
      <w:r w:rsidR="000062F4" w:rsidRPr="003A4CDB">
        <w:t xml:space="preserve"> </w:t>
      </w:r>
      <w:proofErr w:type="spellStart"/>
      <w:r w:rsidR="000062F4" w:rsidRPr="003A4CDB">
        <w:t>lehet</w:t>
      </w:r>
      <w:proofErr w:type="spellEnd"/>
      <w:r w:rsidRPr="003A4CDB">
        <w:t>!</w:t>
      </w:r>
    </w:p>
    <w:p w14:paraId="1E13DC26" w14:textId="77777777" w:rsidR="00C2686E" w:rsidRPr="00C2686E" w:rsidRDefault="00C2686E" w:rsidP="006F512E">
      <w:pPr>
        <w:pStyle w:val="tmutat"/>
      </w:pPr>
      <w:proofErr w:type="spellStart"/>
      <w:r>
        <w:t>Jó</w:t>
      </w:r>
      <w:proofErr w:type="spellEnd"/>
      <w:r>
        <w:t xml:space="preserve"> </w:t>
      </w:r>
      <w:proofErr w:type="spellStart"/>
      <w:r>
        <w:t>munkát</w:t>
      </w:r>
      <w:proofErr w:type="spellEnd"/>
      <w:r>
        <w:t xml:space="preserve">, </w:t>
      </w:r>
      <w:proofErr w:type="spellStart"/>
      <w:r>
        <w:t>sikeres</w:t>
      </w:r>
      <w:proofErr w:type="spellEnd"/>
      <w:r>
        <w:t xml:space="preserve"> </w:t>
      </w:r>
      <w:proofErr w:type="spellStart"/>
      <w:r>
        <w:t>szakdolgozat</w:t>
      </w:r>
      <w:proofErr w:type="spellEnd"/>
      <w:r>
        <w:t xml:space="preserve"> </w:t>
      </w:r>
      <w:proofErr w:type="spellStart"/>
      <w:r>
        <w:t>készítést</w:t>
      </w:r>
      <w:proofErr w:type="spellEnd"/>
      <w:r>
        <w:t xml:space="preserve"> ill. </w:t>
      </w:r>
      <w:proofErr w:type="spellStart"/>
      <w:r w:rsidRPr="006F512E">
        <w:t>diplomatervezést</w:t>
      </w:r>
      <w:proofErr w:type="spellEnd"/>
      <w:r>
        <w:t xml:space="preserve"> </w:t>
      </w:r>
      <w:proofErr w:type="spellStart"/>
      <w:r>
        <w:t>kívánunk</w:t>
      </w:r>
      <w:proofErr w:type="spellEnd"/>
      <w:r>
        <w:t>!</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8415A6" w:rsidP="00D429F2">
      <w:pPr>
        <w:pStyle w:val="Cmlapkarstanszk"/>
      </w:pPr>
      <w:r>
        <w:fldChar w:fldCharType="begin"/>
      </w:r>
      <w:r>
        <w:instrText xml:space="preserve"> DOCPROPERTY  Company  \* MERGEFORMAT </w:instrText>
      </w:r>
      <w:r>
        <w:fldChar w:fldCharType="separate"/>
      </w:r>
      <w:r w:rsidR="00FF4A53">
        <w:t>Department of Control Engineering and Information Technology</w:t>
      </w:r>
      <w:r>
        <w:fldChar w:fldCharType="end"/>
      </w:r>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691607" w:rsidRDefault="00691607" w:rsidP="00171054">
                            <w:pPr>
                              <w:keepLines/>
                              <w:spacing w:after="0"/>
                              <w:ind w:firstLine="0"/>
                              <w:jc w:val="center"/>
                              <w:rPr>
                                <w:smallCaps/>
                              </w:rPr>
                            </w:pPr>
                            <w:r>
                              <w:rPr>
                                <w:smallCaps/>
                              </w:rPr>
                              <w:t>Consultant</w:t>
                            </w:r>
                          </w:p>
                          <w:p w14:paraId="1514B356" w14:textId="34135B65" w:rsidR="00691607" w:rsidRDefault="008415A6" w:rsidP="00171054">
                            <w:pPr>
                              <w:pStyle w:val="Cmlapszerz"/>
                            </w:pPr>
                            <w:r>
                              <w:fldChar w:fldCharType="begin"/>
                            </w:r>
                            <w:r>
                              <w:instrText xml:space="preserve"> DOCPROPERTY "Manager"  \* MERGEFORMAT </w:instrText>
                            </w:r>
                            <w:r>
                              <w:fldChar w:fldCharType="separate"/>
                            </w:r>
                            <w:r w:rsidR="00691607">
                              <w:t xml:space="preserve">Dr. Magdics </w:t>
                            </w:r>
                            <w:r>
                              <w:fldChar w:fldCharType="end"/>
                            </w:r>
                            <w:r w:rsidR="00691607">
                              <w:t>Milán</w:t>
                            </w:r>
                          </w:p>
                          <w:p w14:paraId="563096AC" w14:textId="79024649" w:rsidR="00691607" w:rsidRDefault="00691607" w:rsidP="009C1C93">
                            <w:pPr>
                              <w:spacing w:after="0"/>
                              <w:ind w:firstLine="0"/>
                              <w:jc w:val="center"/>
                            </w:pPr>
                            <w:r>
                              <w:t xml:space="preserve">BUDAPEST, </w:t>
                            </w:r>
                            <w:r>
                              <w:fldChar w:fldCharType="begin"/>
                            </w:r>
                            <w:r>
                              <w:instrText xml:space="preserve"> DATE \@ "yyyy" \* MERGEFORMAT </w:instrText>
                            </w:r>
                            <w:r>
                              <w:fldChar w:fldCharType="separate"/>
                            </w:r>
                            <w:r w:rsidR="00BE237B">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691607" w:rsidRDefault="00691607" w:rsidP="00171054">
                      <w:pPr>
                        <w:keepLines/>
                        <w:spacing w:after="0"/>
                        <w:ind w:firstLine="0"/>
                        <w:jc w:val="center"/>
                        <w:rPr>
                          <w:smallCaps/>
                        </w:rPr>
                      </w:pPr>
                      <w:r>
                        <w:rPr>
                          <w:smallCaps/>
                        </w:rPr>
                        <w:t>Consultant</w:t>
                      </w:r>
                    </w:p>
                    <w:p w14:paraId="1514B356" w14:textId="34135B65" w:rsidR="00691607" w:rsidRDefault="008415A6" w:rsidP="00171054">
                      <w:pPr>
                        <w:pStyle w:val="Cmlapszerz"/>
                      </w:pPr>
                      <w:r>
                        <w:fldChar w:fldCharType="begin"/>
                      </w:r>
                      <w:r>
                        <w:instrText xml:space="preserve"> DOCPROPERTY "Manager"  \* MERGEFORMAT </w:instrText>
                      </w:r>
                      <w:r>
                        <w:fldChar w:fldCharType="separate"/>
                      </w:r>
                      <w:r w:rsidR="00691607">
                        <w:t xml:space="preserve">Dr. Magdics </w:t>
                      </w:r>
                      <w:r>
                        <w:fldChar w:fldCharType="end"/>
                      </w:r>
                      <w:r w:rsidR="00691607">
                        <w:t>Milán</w:t>
                      </w:r>
                    </w:p>
                    <w:p w14:paraId="563096AC" w14:textId="79024649" w:rsidR="00691607" w:rsidRDefault="00691607" w:rsidP="009C1C93">
                      <w:pPr>
                        <w:spacing w:after="0"/>
                        <w:ind w:firstLine="0"/>
                        <w:jc w:val="center"/>
                      </w:pPr>
                      <w:r>
                        <w:t xml:space="preserve">BUDAPEST, </w:t>
                      </w:r>
                      <w:r>
                        <w:fldChar w:fldCharType="begin"/>
                      </w:r>
                      <w:r>
                        <w:instrText xml:space="preserve"> DATE \@ "yyyy" \* MERGEFORMAT </w:instrText>
                      </w:r>
                      <w:r>
                        <w:fldChar w:fldCharType="separate"/>
                      </w:r>
                      <w:r w:rsidR="00BE237B">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6CDA01BB"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1E206A">
          <w:rPr>
            <w:noProof/>
            <w:webHidden/>
          </w:rPr>
          <w:t>6</w:t>
        </w:r>
        <w:r w:rsidR="00B96880">
          <w:rPr>
            <w:noProof/>
            <w:webHidden/>
          </w:rPr>
          <w:fldChar w:fldCharType="end"/>
        </w:r>
      </w:hyperlink>
    </w:p>
    <w:p w14:paraId="11E72A32" w14:textId="7F7AFBE6" w:rsidR="00B96880" w:rsidRPr="006D338C" w:rsidRDefault="008415A6">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1E206A">
          <w:rPr>
            <w:noProof/>
            <w:webHidden/>
          </w:rPr>
          <w:t>7</w:t>
        </w:r>
        <w:r w:rsidR="00B96880">
          <w:rPr>
            <w:noProof/>
            <w:webHidden/>
          </w:rPr>
          <w:fldChar w:fldCharType="end"/>
        </w:r>
      </w:hyperlink>
    </w:p>
    <w:p w14:paraId="6C4A6819" w14:textId="20E71077" w:rsidR="00B96880" w:rsidRPr="006D338C" w:rsidRDefault="008415A6">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1E206A">
          <w:rPr>
            <w:b w:val="0"/>
            <w:bCs/>
            <w:noProof/>
            <w:webHidden/>
            <w:lang w:val="hu-HU"/>
          </w:rPr>
          <w:t>Hiba! A könyvjelző nem létezik.</w:t>
        </w:r>
        <w:r w:rsidR="00B96880">
          <w:rPr>
            <w:noProof/>
            <w:webHidden/>
          </w:rPr>
          <w:fldChar w:fldCharType="end"/>
        </w:r>
      </w:hyperlink>
    </w:p>
    <w:p w14:paraId="7D88802A" w14:textId="5333B7FF" w:rsidR="00B96880" w:rsidRPr="006D338C" w:rsidRDefault="008415A6">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1E206A">
          <w:rPr>
            <w:b/>
            <w:bCs/>
            <w:noProof/>
            <w:webHidden/>
            <w:lang w:val="hu-HU"/>
          </w:rPr>
          <w:t>Hiba! A könyvjelző nem létezik.</w:t>
        </w:r>
        <w:r w:rsidR="00B96880">
          <w:rPr>
            <w:noProof/>
            <w:webHidden/>
          </w:rPr>
          <w:fldChar w:fldCharType="end"/>
        </w:r>
      </w:hyperlink>
    </w:p>
    <w:p w14:paraId="78A9B979" w14:textId="6EDEE89F" w:rsidR="00B96880" w:rsidRPr="006D338C" w:rsidRDefault="008415A6">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1E206A">
          <w:rPr>
            <w:b/>
            <w:bCs/>
            <w:noProof/>
            <w:webHidden/>
            <w:lang w:val="hu-HU"/>
          </w:rPr>
          <w:t>Hiba! A könyvjelző nem létezik.</w:t>
        </w:r>
        <w:r w:rsidR="00B96880">
          <w:rPr>
            <w:noProof/>
            <w:webHidden/>
          </w:rPr>
          <w:fldChar w:fldCharType="end"/>
        </w:r>
      </w:hyperlink>
    </w:p>
    <w:p w14:paraId="223D5EA8" w14:textId="3F2E0F02" w:rsidR="00B96880" w:rsidRPr="006D338C" w:rsidRDefault="008415A6">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1E206A">
          <w:rPr>
            <w:b/>
            <w:bCs/>
            <w:noProof/>
            <w:webHidden/>
            <w:lang w:val="hu-HU"/>
          </w:rPr>
          <w:t>Hiba! A könyvjelző nem létezik.</w:t>
        </w:r>
        <w:r w:rsidR="00B96880">
          <w:rPr>
            <w:noProof/>
            <w:webHidden/>
          </w:rPr>
          <w:fldChar w:fldCharType="end"/>
        </w:r>
      </w:hyperlink>
    </w:p>
    <w:p w14:paraId="276504B6" w14:textId="03F6A237" w:rsidR="00B96880" w:rsidRPr="006D338C" w:rsidRDefault="008415A6">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1E206A">
          <w:rPr>
            <w:b/>
            <w:bCs/>
            <w:noProof/>
            <w:webHidden/>
            <w:lang w:val="hu-HU"/>
          </w:rPr>
          <w:t>Hiba! A könyvjelző nem létezik.</w:t>
        </w:r>
        <w:r w:rsidR="00B96880">
          <w:rPr>
            <w:noProof/>
            <w:webHidden/>
          </w:rPr>
          <w:fldChar w:fldCharType="end"/>
        </w:r>
      </w:hyperlink>
    </w:p>
    <w:p w14:paraId="69727E00" w14:textId="2F6A131E" w:rsidR="00B96880" w:rsidRPr="006D338C" w:rsidRDefault="008415A6">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1E206A">
          <w:rPr>
            <w:b/>
            <w:bCs/>
            <w:noProof/>
            <w:webHidden/>
            <w:lang w:val="hu-HU"/>
          </w:rPr>
          <w:t>Hiba! A könyvjelző nem létezik.</w:t>
        </w:r>
        <w:r w:rsidR="00B96880">
          <w:rPr>
            <w:noProof/>
            <w:webHidden/>
          </w:rPr>
          <w:fldChar w:fldCharType="end"/>
        </w:r>
      </w:hyperlink>
    </w:p>
    <w:p w14:paraId="6858B591" w14:textId="384984B1" w:rsidR="00B96880" w:rsidRPr="006D338C" w:rsidRDefault="008415A6">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1E206A">
          <w:rPr>
            <w:noProof/>
            <w:webHidden/>
          </w:rPr>
          <w:t>21</w:t>
        </w:r>
        <w:r w:rsidR="00B96880">
          <w:rPr>
            <w:noProof/>
            <w:webHidden/>
          </w:rPr>
          <w:fldChar w:fldCharType="end"/>
        </w:r>
      </w:hyperlink>
    </w:p>
    <w:p w14:paraId="2E3A6746" w14:textId="41320444" w:rsidR="00B96880" w:rsidRPr="006D338C" w:rsidRDefault="008415A6">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1E206A">
          <w:rPr>
            <w:noProof/>
            <w:webHidden/>
          </w:rPr>
          <w:t>33</w:t>
        </w:r>
        <w:r w:rsidR="00B96880">
          <w:rPr>
            <w:noProof/>
            <w:webHidden/>
          </w:rPr>
          <w:fldChar w:fldCharType="end"/>
        </w:r>
      </w:hyperlink>
    </w:p>
    <w:p w14:paraId="1198BBFA" w14:textId="742D4F15" w:rsidR="00B96880" w:rsidRPr="006D338C" w:rsidRDefault="008415A6">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1E206A">
          <w:rPr>
            <w:noProof/>
            <w:webHidden/>
          </w:rPr>
          <w:t>34</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34B57570"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BE237B">
        <w:rPr>
          <w:noProof/>
        </w:rPr>
        <w:t>2020. 11. 19.</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r w:rsidR="008415A6">
        <w:fldChar w:fldCharType="begin"/>
      </w:r>
      <w:r w:rsidR="008415A6">
        <w:instrText xml:space="preserve"> AUTHOR   \* MERGEFORMAT </w:instrText>
      </w:r>
      <w:r w:rsidR="008415A6">
        <w:fldChar w:fldCharType="separate"/>
      </w:r>
      <w:r w:rsidR="00552448">
        <w:t>Menyhárt Bence</w:t>
      </w:r>
      <w:r w:rsidR="008415A6">
        <w:fldChar w:fldCharType="end"/>
      </w:r>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proofErr w:type="spellStart"/>
      <w:r w:rsidRPr="00B50CAA">
        <w:lastRenderedPageBreak/>
        <w:t>Összefoglaló</w:t>
      </w:r>
      <w:bookmarkEnd w:id="1"/>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08027282"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1E206A">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60973C05"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1E206A">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789012B3"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1E206A">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020A9BCD"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1E206A">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1E206A">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AA35581"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1E206A">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0FFE6DC"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1E206A">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1E206A">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65DDF3A4"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1E206A">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1E206A">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4A49CB2A"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sidR="001E206A">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From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2A65E463"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1E206A">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sidR="001E206A">
        <w:rPr>
          <w:b w:val="0"/>
          <w:bCs w:val="0"/>
        </w:rPr>
        <w:t>[6]</w:t>
      </w:r>
      <w:r>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613E6056" w:rsidR="006E2AC1" w:rsidRDefault="005C4F45" w:rsidP="006E2AC1">
      <w:pPr>
        <w:pStyle w:val="Kpalrs"/>
        <w:rPr>
          <w:b w:val="0"/>
          <w:bCs w:val="0"/>
        </w:rPr>
      </w:pPr>
      <w:r>
        <w:t xml:space="preserve">Figure </w:t>
      </w:r>
      <w:r>
        <w:fldChar w:fldCharType="begin"/>
      </w:r>
      <w:r>
        <w:instrText xml:space="preserve"> SEQ Figure \* ARABIC </w:instrText>
      </w:r>
      <w:r>
        <w:fldChar w:fldCharType="separate"/>
      </w:r>
      <w:r w:rsidR="001E206A">
        <w:rPr>
          <w:noProof/>
        </w:rPr>
        <w:t>9</w:t>
      </w:r>
      <w:r>
        <w:fldChar w:fldCharType="end"/>
      </w:r>
      <w:r w:rsidR="00ED1D65">
        <w:t xml:space="preserve">: </w:t>
      </w:r>
      <w:r w:rsidR="00ED1D65">
        <w:rPr>
          <w:b w:val="0"/>
          <w:bCs w:val="0"/>
        </w:rPr>
        <w:t>The packages of DOTS.</w:t>
      </w:r>
      <w:r w:rsidR="00F7284E">
        <w:rPr>
          <w:b w:val="0"/>
          <w:bCs w:val="0"/>
        </w:rPr>
        <w:t xml:space="preserve"> </w:t>
      </w:r>
      <w:r w:rsidR="00273AF4">
        <w:rPr>
          <w:b w:val="0"/>
          <w:bCs w:val="0"/>
        </w:rPr>
        <w:fldChar w:fldCharType="begin"/>
      </w:r>
      <w:r w:rsidR="00273AF4">
        <w:rPr>
          <w:b w:val="0"/>
          <w:bCs w:val="0"/>
        </w:rPr>
        <w:instrText xml:space="preserve"> REF _Ref56177476 \r \h </w:instrText>
      </w:r>
      <w:r w:rsidR="00273AF4">
        <w:rPr>
          <w:b w:val="0"/>
          <w:bCs w:val="0"/>
        </w:rPr>
      </w:r>
      <w:r w:rsidR="00273AF4">
        <w:rPr>
          <w:b w:val="0"/>
          <w:bCs w:val="0"/>
        </w:rPr>
        <w:fldChar w:fldCharType="separate"/>
      </w:r>
      <w:r w:rsidR="001E206A">
        <w:rPr>
          <w:b w:val="0"/>
          <w:bCs w:val="0"/>
        </w:rPr>
        <w:t>[7]</w:t>
      </w:r>
      <w:r w:rsidR="00273AF4">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5F406928" w14:textId="63DA9EAE" w:rsidR="008070F8" w:rsidRPr="008070F8" w:rsidRDefault="00295BF8" w:rsidP="00295BF8">
      <w:pPr>
        <w:pStyle w:val="Cmsor2"/>
      </w:pPr>
      <w:r>
        <w:lastRenderedPageBreak/>
        <w:t>Understanding how scripting works</w:t>
      </w:r>
    </w:p>
    <w:p w14:paraId="64E8FEC7" w14:textId="1011A42B" w:rsidR="00EE174B" w:rsidRDefault="00133B7A" w:rsidP="00424E20">
      <w:pPr>
        <w:spacing w:after="0"/>
        <w:ind w:firstLine="425"/>
      </w:pPr>
      <w:r>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7437BBE3" w14:textId="23BAC0DA" w:rsidR="000D4575" w:rsidRDefault="00AD3CF1" w:rsidP="000D4575">
      <w:pPr>
        <w:pStyle w:val="Listaszerbekezds"/>
        <w:numPr>
          <w:ilvl w:val="0"/>
          <w:numId w:val="33"/>
        </w:numPr>
        <w:spacing w:after="0"/>
      </w:pPr>
      <w:r>
        <w:t>Scripting backends</w:t>
      </w:r>
    </w:p>
    <w:p w14:paraId="4E853393" w14:textId="77777777" w:rsidR="000D4575" w:rsidRDefault="000D4575" w:rsidP="000D4575">
      <w:pPr>
        <w:spacing w:after="0"/>
        <w:ind w:firstLine="0"/>
      </w:pPr>
    </w:p>
    <w:p w14:paraId="7632F359" w14:textId="6A55982F"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C10965">
        <w:t xml:space="preserve"> but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26B46DB0" w14:textId="3B74F428" w:rsidR="008F475F" w:rsidRDefault="00C10965" w:rsidP="00C10965">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57E0D0E7" w14:textId="66BB1BB0" w:rsidR="00507DA3" w:rsidRDefault="00507DA3" w:rsidP="00C10965">
      <w:pPr>
        <w:ind w:firstLine="425"/>
      </w:pPr>
    </w:p>
    <w:p w14:paraId="33220CC0" w14:textId="3C4FE51C" w:rsidR="00507DA3" w:rsidRDefault="00507DA3" w:rsidP="00C10965">
      <w:pPr>
        <w:ind w:firstLine="425"/>
      </w:pPr>
    </w:p>
    <w:p w14:paraId="2B847A3C" w14:textId="77777777" w:rsidR="00507DA3" w:rsidRDefault="00507DA3" w:rsidP="00507DA3">
      <w:pPr>
        <w:pStyle w:val="Cmsor3"/>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2DC6023" w:rsidR="000F460A" w:rsidRDefault="00EC7C8C" w:rsidP="000D43B2">
      <w:pPr>
        <w:ind w:firstLine="0"/>
      </w:pPr>
      <w:r>
        <w:t>A short answer with the main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3BEA7F5F"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 xml:space="preserve">than on bug fixing. </w:t>
      </w:r>
      <w:r w:rsidR="002A57E5">
        <w:t xml:space="preserve">This </w:t>
      </w:r>
      <w:r w:rsidR="00194BA6">
        <w:t xml:space="preserve">reliability </w:t>
      </w:r>
      <w:r w:rsidR="002A57E5">
        <w:t xml:space="preserve">comes from different </w:t>
      </w:r>
      <w:r w:rsidR="008678BA">
        <w:t>features of the language and its runtime.</w:t>
      </w:r>
    </w:p>
    <w:p w14:paraId="2E253ED2" w14:textId="4C67FF44"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1E206A">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6D9DF283" w:rsidR="00B825F2" w:rsidRDefault="007D67C1" w:rsidP="007D67C1">
      <w:pPr>
        <w:pStyle w:val="Kpalrs"/>
        <w:rPr>
          <w:b w:val="0"/>
          <w:bCs w:val="0"/>
        </w:rPr>
      </w:pPr>
      <w:r>
        <w:t xml:space="preserve">Figure </w:t>
      </w:r>
      <w:r>
        <w:fldChar w:fldCharType="begin"/>
      </w:r>
      <w:r>
        <w:instrText xml:space="preserve"> SEQ Figure \* ARABIC </w:instrText>
      </w:r>
      <w:r>
        <w:fldChar w:fldCharType="separate"/>
      </w:r>
      <w:r w:rsidR="001E206A">
        <w:rPr>
          <w:noProof/>
        </w:rPr>
        <w:t>10</w:t>
      </w:r>
      <w:r>
        <w:fldChar w:fldCharType="end"/>
      </w:r>
      <w:r>
        <w:t xml:space="preserve">: </w:t>
      </w:r>
      <w:r>
        <w:rPr>
          <w:b w:val="0"/>
          <w:bCs w:val="0"/>
        </w:rPr>
        <w:t>Microsoft’s statistics about memory safety. According to Google at least 3</w:t>
      </w:r>
      <w:r w:rsidR="00133555">
        <w:rPr>
          <w:b w:val="0"/>
          <w:bCs w:val="0"/>
        </w:rPr>
        <w:t>0</w:t>
      </w:r>
      <w:r>
        <w:rPr>
          <w:b w:val="0"/>
          <w:bCs w:val="0"/>
        </w:rPr>
        <w:t xml:space="preserve">% of the memory safety issues are “use-after-free” </w:t>
      </w:r>
      <w:r w:rsidR="00ED4C3B">
        <w:rPr>
          <w:b w:val="0"/>
          <w:bCs w:val="0"/>
        </w:rPr>
        <w:t>memory leaks</w:t>
      </w:r>
      <w:r w:rsidR="001A4E1D">
        <w:rPr>
          <w:b w:val="0"/>
          <w:bCs w:val="0"/>
        </w:rPr>
        <w:t xml:space="preserve"> </w:t>
      </w:r>
      <w:r w:rsidR="001A4E1D">
        <w:rPr>
          <w:b w:val="0"/>
          <w:bCs w:val="0"/>
        </w:rPr>
        <w:fldChar w:fldCharType="begin"/>
      </w:r>
      <w:r w:rsidR="001A4E1D">
        <w:rPr>
          <w:b w:val="0"/>
          <w:bCs w:val="0"/>
        </w:rPr>
        <w:instrText xml:space="preserve"> REF _Ref56524106 \r \h </w:instrText>
      </w:r>
      <w:r w:rsidR="001A4E1D">
        <w:rPr>
          <w:b w:val="0"/>
          <w:bCs w:val="0"/>
        </w:rPr>
      </w:r>
      <w:r w:rsidR="001A4E1D">
        <w:rPr>
          <w:b w:val="0"/>
          <w:bCs w:val="0"/>
        </w:rPr>
        <w:fldChar w:fldCharType="separate"/>
      </w:r>
      <w:r w:rsidR="001E206A">
        <w:rPr>
          <w:b w:val="0"/>
          <w:bCs w:val="0"/>
        </w:rPr>
        <w:t>[13]</w:t>
      </w:r>
      <w:r w:rsidR="001A4E1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7EEB320D"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depending on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Pr>
          <w:sz w:val="22"/>
          <w:szCs w:val="22"/>
        </w:rPr>
        <w:t>Entering the play mode would also require some time depending on the project but since it can highly vary from project to project, we exclude this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416D463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on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3-4x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7D1262" w:rsidRPr="00982B9B">
        <w:lastRenderedPageBreak/>
        <w:t xml:space="preserve">only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0024B0">
      <w:pPr>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1849D9">
      <w:pPr>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5EAE658" w:rsidR="00691607" w:rsidRDefault="0021301C" w:rsidP="00691607">
      <w:pPr>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03130">
        <w:t>. This is</w:t>
      </w:r>
      <w:r w:rsidR="00FF0104">
        <w:t xml:space="preserve"> a</w:t>
      </w:r>
      <w:r w:rsidR="00103130">
        <w:t xml:space="preserve"> quite common problem and usually indicates that the </w:t>
      </w:r>
      <w:r w:rsidR="00984EB1">
        <w:t>game allocates way too many objects on the heap</w:t>
      </w:r>
      <w:r w:rsidR="007159E1">
        <w:rPr>
          <w:rStyle w:val="Lbjegyzet-hivatkozs"/>
        </w:rPr>
        <w:footnoteReference w:id="29"/>
      </w:r>
      <w:r w:rsidR="00984EB1">
        <w:t>.</w:t>
      </w:r>
      <w:r w:rsidR="009C5689">
        <w:t xml:space="preserve"> Everything that gets allocated on the heap</w:t>
      </w:r>
      <w:r w:rsidR="009622CA">
        <w:t xml:space="preserve"> the GC will take care of. This means that if we allocate too many objects on the 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21617E">
        <w:t>point</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allocated </w:t>
      </w:r>
      <w:r w:rsidR="00267C56">
        <w:t>on the managed 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D40ABE">
      <w:pPr>
        <w:pStyle w:val="Listaszerbekezds"/>
        <w:numPr>
          <w:ilvl w:val="0"/>
          <w:numId w:val="35"/>
        </w:numPr>
      </w:pPr>
      <w:r>
        <w:t>The value type is boxed</w:t>
      </w:r>
      <w:r w:rsidR="0010222E">
        <w:rPr>
          <w:rStyle w:val="Lbjegyzet-hivatkozs"/>
        </w:rPr>
        <w:footnoteReference w:id="32"/>
      </w:r>
    </w:p>
    <w:p w14:paraId="2ABCD71E" w14:textId="77777777" w:rsidR="00BE237B" w:rsidRDefault="00BE237B" w:rsidP="00BE237B">
      <w:pPr>
        <w:ind w:firstLine="0"/>
      </w:pPr>
    </w:p>
    <w:p w14:paraId="6FF7E9E8" w14:textId="77777777" w:rsidR="00005B05" w:rsidRDefault="00005B05" w:rsidP="00005B05">
      <w:pPr>
        <w:ind w:firstLine="425"/>
      </w:pPr>
    </w:p>
    <w:p w14:paraId="6E6A758B" w14:textId="77777777" w:rsidR="001849D9" w:rsidRPr="00BF6C45" w:rsidRDefault="001849D9" w:rsidP="000024B0">
      <w:pPr>
        <w:ind w:firstLine="425"/>
      </w:pP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8"/>
      <w:bookmarkEnd w:id="9"/>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58B0972F" w14:textId="1A823927" w:rsidR="009A398B" w:rsidRPr="009A398B" w:rsidRDefault="009A398B" w:rsidP="00C53F92">
      <w:pPr>
        <w:numPr>
          <w:ilvl w:val="0"/>
          <w:numId w:val="12"/>
        </w:numPr>
        <w:rPr>
          <w:rStyle w:val="Kiemels"/>
          <w:i w:val="0"/>
          <w:iCs w:val="0"/>
        </w:r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10D75554" w14:textId="6C3083A5" w:rsidR="009A398B" w:rsidRDefault="009A398B" w:rsidP="00C53F92">
      <w:pPr>
        <w:numPr>
          <w:ilvl w:val="0"/>
          <w:numId w:val="12"/>
        </w:numPr>
      </w:pPr>
      <w:proofErr w:type="spellStart"/>
      <w:r>
        <w:rPr>
          <w:rStyle w:val="Kiemels"/>
        </w:rPr>
        <w:t>Kérdezd</w:t>
      </w:r>
      <w:proofErr w:type="spellEnd"/>
      <w:r>
        <w:rPr>
          <w:rStyle w:val="Kiemels"/>
        </w:rPr>
        <w:t xml:space="preserve"> meg </w:t>
      </w:r>
      <w:proofErr w:type="spellStart"/>
      <w:r>
        <w:rPr>
          <w:rStyle w:val="Kiemels"/>
        </w:rPr>
        <w:t>kép</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függelékhez</w:t>
      </w:r>
      <w:proofErr w:type="spellEnd"/>
      <w:r>
        <w:rPr>
          <w:rStyle w:val="Kiemels"/>
        </w:rPr>
        <w:t xml:space="preserve"> </w:t>
      </w:r>
      <w:proofErr w:type="spellStart"/>
      <w:r>
        <w:rPr>
          <w:rStyle w:val="Kiemels"/>
        </w:rPr>
        <w:t>kerül</w:t>
      </w:r>
      <w:proofErr w:type="spellEnd"/>
      <w:r>
        <w:rPr>
          <w:rStyle w:val="Kiemels"/>
        </w:rPr>
        <w:t xml:space="preserve"> </w:t>
      </w:r>
      <w:proofErr w:type="spellStart"/>
      <w:r>
        <w:rPr>
          <w:rStyle w:val="Kiemels"/>
        </w:rPr>
        <w:t>inkább</w:t>
      </w:r>
      <w:proofErr w:type="spellEnd"/>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proofErr w:type="spellStart"/>
      <w:r w:rsidRPr="00B50CAA">
        <w:lastRenderedPageBreak/>
        <w:t>Irodalomjegyzék</w:t>
      </w:r>
      <w:bookmarkEnd w:id="10"/>
      <w:proofErr w:type="spellEnd"/>
    </w:p>
    <w:p w14:paraId="116D8675" w14:textId="47CDD6DE" w:rsidR="00B50CAA" w:rsidRDefault="00B0369F" w:rsidP="006F512E">
      <w:pPr>
        <w:pStyle w:val="Irodalomjegyzksor"/>
      </w:pPr>
      <w:bookmarkStart w:id="11"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0650BC">
        <w:t>Premature Optimization</w:t>
      </w:r>
      <w:bookmarkEnd w:id="11"/>
      <w:r w:rsidR="00647A87">
        <w:br/>
      </w:r>
      <w:hyperlink r:id="rId24"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Unity Technologies, Our Impact by the numbers</w:t>
      </w:r>
      <w:r>
        <w:br/>
      </w:r>
      <w:hyperlink r:id="rId25"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6"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7"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8" w:history="1">
        <w:r w:rsidRPr="006A4B56">
          <w:rPr>
            <w:rStyle w:val="Hiperhivatkozs"/>
          </w:rPr>
          <w:t>https://unity.com/features/multiplatform</w:t>
        </w:r>
      </w:hyperlink>
      <w:bookmarkEnd w:id="14"/>
    </w:p>
    <w:p w14:paraId="6F675510" w14:textId="5799F034" w:rsidR="00433959" w:rsidRPr="00F7284E" w:rsidRDefault="00433959" w:rsidP="00433959">
      <w:pPr>
        <w:pStyle w:val="Irodalomjegyzksor"/>
        <w:rPr>
          <w:rStyle w:val="Hiperhivatkozs"/>
          <w:color w:val="auto"/>
          <w:u w:val="none"/>
        </w:rPr>
      </w:pPr>
      <w:bookmarkStart w:id="15" w:name="_Ref55945928"/>
      <w:r w:rsidRPr="00433959">
        <w:t>Wilmer Lin</w:t>
      </w:r>
      <w:r>
        <w:t xml:space="preserve">, </w:t>
      </w:r>
      <w:r w:rsidRPr="00433959">
        <w:t>ECS: Performance by Default</w:t>
      </w:r>
      <w:r>
        <w:br/>
      </w:r>
      <w:hyperlink r:id="rId29" w:history="1">
        <w:r w:rsidRPr="00433959">
          <w:rPr>
            <w:rStyle w:val="Hiperhivatkozs"/>
          </w:rPr>
          <w:t>https://www.raywenderlich.com/7630142-entity-component-system-for-unity-getting-started#toc-anchor-003</w:t>
        </w:r>
      </w:hyperlink>
      <w:bookmarkEnd w:id="15"/>
    </w:p>
    <w:p w14:paraId="47A0D76D" w14:textId="6C27228A" w:rsidR="00F7284E" w:rsidRPr="00677ED1" w:rsidRDefault="00F7284E" w:rsidP="00F7284E">
      <w:pPr>
        <w:pStyle w:val="Irodalomjegyzksor"/>
        <w:rPr>
          <w:rStyle w:val="Hiperhivatkozs"/>
          <w:color w:val="auto"/>
          <w:u w:val="none"/>
        </w:rPr>
      </w:pPr>
      <w:bookmarkStart w:id="16" w:name="_Ref56177476"/>
      <w:r>
        <w:t>Unity Technologies,</w:t>
      </w:r>
      <w:r w:rsidRPr="00F7284E">
        <w:t xml:space="preserve"> DOTS Packages</w:t>
      </w:r>
      <w:r>
        <w:br/>
      </w:r>
      <w:hyperlink r:id="rId30" w:history="1">
        <w:r w:rsidRPr="00F7284E">
          <w:rPr>
            <w:rStyle w:val="Hiperhivatkozs"/>
          </w:rPr>
          <w:t>https://unity.com/dots/packages</w:t>
        </w:r>
      </w:hyperlink>
      <w:bookmarkEnd w:id="16"/>
    </w:p>
    <w:p w14:paraId="3464F05C" w14:textId="0FFC6E48" w:rsidR="00677ED1" w:rsidRDefault="00677ED1" w:rsidP="00677ED1">
      <w:pPr>
        <w:pStyle w:val="Irodalomjegyzksor"/>
      </w:pPr>
      <w:bookmarkStart w:id="17" w:name="_Ref56331320"/>
      <w:r>
        <w:t>Unity Technologies,</w:t>
      </w:r>
      <w:r w:rsidRPr="00F7284E">
        <w:t xml:space="preserve"> </w:t>
      </w:r>
      <w:r w:rsidRPr="00677ED1">
        <w:t>Unity Reference-Only License</w:t>
      </w:r>
      <w:r>
        <w:br/>
      </w:r>
      <w:hyperlink r:id="rId31" w:history="1">
        <w:r w:rsidRPr="00677ED1">
          <w:rPr>
            <w:rStyle w:val="Hiperhivatkozs"/>
          </w:rPr>
          <w:t>https://unity3d.com/legal/licenses/Unity_Reference_Only_License</w:t>
        </w:r>
      </w:hyperlink>
      <w:bookmarkEnd w:id="17"/>
    </w:p>
    <w:p w14:paraId="1B17B88C" w14:textId="7B593F7F" w:rsidR="00DA348A" w:rsidRPr="00EE1A1F" w:rsidRDefault="00DA348A" w:rsidP="00DA348A">
      <w:pPr>
        <w:pStyle w:val="Irodalomjegyzksor"/>
      </w:pPr>
      <w:r>
        <w:t>Microsoft Docs, C# Documentation</w:t>
      </w:r>
      <w:r>
        <w:br/>
      </w:r>
      <w:hyperlink r:id="rId32"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3"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What is “managed code”?</w:t>
      </w:r>
      <w:r>
        <w:br/>
      </w:r>
      <w:hyperlink r:id="rId34"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536113">
        <w:t>Common Language Runtime (CLR) overview</w:t>
      </w:r>
      <w:r>
        <w:br/>
      </w:r>
      <w:hyperlink r:id="rId35" w:history="1">
        <w:r w:rsidRPr="00536113">
          <w:rPr>
            <w:rStyle w:val="Hiperhivatkozs"/>
          </w:rPr>
          <w:t>https://docs.microsoft.com/en-us/dotnet/standard/clr</w:t>
        </w:r>
      </w:hyperlink>
    </w:p>
    <w:p w14:paraId="29E87E65" w14:textId="111F16BE" w:rsidR="00567FA3" w:rsidRPr="00FD523B" w:rsidRDefault="00567FA3" w:rsidP="006F512E">
      <w:pPr>
        <w:pStyle w:val="Irodalomjegyzksor"/>
        <w:rPr>
          <w:rStyle w:val="Hiperhivatkozs"/>
          <w:color w:val="auto"/>
          <w:u w:val="none"/>
        </w:rPr>
      </w:pPr>
      <w:bookmarkStart w:id="18" w:name="_Ref56524106"/>
      <w:r>
        <w:t>ZDNet, Security bugs and memory leaks</w:t>
      </w:r>
      <w:r>
        <w:br/>
      </w:r>
      <w:hyperlink r:id="rId36" w:history="1">
        <w:r w:rsidRPr="00567FA3">
          <w:rPr>
            <w:rStyle w:val="Hiperhivatkozs"/>
          </w:rPr>
          <w:t>https://www.zdnet.com/article/microsoft-70-percent-of-all-security-bugs-are-memory-safety-issues/</w:t>
        </w:r>
      </w:hyperlink>
      <w:r>
        <w:br/>
      </w:r>
      <w:hyperlink r:id="rId37" w:history="1">
        <w:r w:rsidRPr="00567FA3">
          <w:rPr>
            <w:rStyle w:val="Hiperhivatkozs"/>
          </w:rPr>
          <w:t>https://www.zdnet.com/article/chrome-70-of-all-security-bugs-are-memory-safety-issues/</w:t>
        </w:r>
      </w:hyperlink>
      <w:bookmarkEnd w:id="18"/>
    </w:p>
    <w:p w14:paraId="7B951081" w14:textId="0A166AC8" w:rsidR="00B50CAA" w:rsidRDefault="00B50CAA" w:rsidP="00816BCB">
      <w:pPr>
        <w:pStyle w:val="Fejezetcimszmozsnlkl"/>
      </w:pPr>
      <w:bookmarkStart w:id="19" w:name="_Toc332798853"/>
      <w:proofErr w:type="spellStart"/>
      <w:r>
        <w:lastRenderedPageBreak/>
        <w:t>Függelék</w:t>
      </w:r>
      <w:bookmarkEnd w:id="19"/>
      <w:proofErr w:type="spellEnd"/>
    </w:p>
    <w:p w14:paraId="0972CD28" w14:textId="78E25A51" w:rsidR="00410CCC" w:rsidRPr="002933F5" w:rsidRDefault="00410CCC" w:rsidP="002933F5"/>
    <w:p w14:paraId="20A721FF" w14:textId="77777777" w:rsidR="00B50CAA" w:rsidRDefault="00B50CAA" w:rsidP="00B50CAA"/>
    <w:sectPr w:rsidR="00B50CAA" w:rsidSect="00D23BFC">
      <w:headerReference w:type="even" r:id="rId38"/>
      <w:footerReference w:type="default" r:id="rId39"/>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691607" w:rsidRDefault="00691607">
      <w:pPr>
        <w:pStyle w:val="Jegyzetszveg"/>
      </w:pPr>
      <w:r>
        <w:rPr>
          <w:rStyle w:val="Jegyzethivatkozs"/>
        </w:rPr>
        <w:annotationRef/>
      </w:r>
      <w:r>
        <w:t>Írd ide miért intenzív CPU oldalon</w:t>
      </w:r>
    </w:p>
  </w:comment>
  <w:comment w:id="4" w:author="Bence Menyhárt" w:date="2020-11-05T18:16:00Z" w:initials="BM">
    <w:p w14:paraId="55C9DFC9" w14:textId="3BBA3DAD" w:rsidR="00691607" w:rsidRDefault="00691607">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5" w:author="Bence Menyhárt" w:date="2020-11-05T18:16:00Z" w:initials="BM">
    <w:p w14:paraId="5BABFC7D" w14:textId="186711F3" w:rsidR="00691607" w:rsidRDefault="00691607" w:rsidP="00665AC7">
      <w:pPr>
        <w:pStyle w:val="Megjegyzstrgya"/>
      </w:pPr>
      <w:r>
        <w:rPr>
          <w:rStyle w:val="Jegyzethivatkozs"/>
        </w:rPr>
        <w:annotationRef/>
      </w:r>
      <w:r>
        <w:t>Jelöld meg honnan van a kép</w:t>
      </w:r>
    </w:p>
  </w:comment>
  <w:comment w:id="6" w:author="Bence Menyhárt" w:date="2020-11-08T19:30:00Z" w:initials="BM">
    <w:p w14:paraId="4585D4C5" w14:textId="59C26880" w:rsidR="00691607" w:rsidRDefault="00691607">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87EB7" w14:textId="77777777" w:rsidR="008415A6" w:rsidRDefault="008415A6">
      <w:r>
        <w:separator/>
      </w:r>
    </w:p>
  </w:endnote>
  <w:endnote w:type="continuationSeparator" w:id="0">
    <w:p w14:paraId="1C3B47D1" w14:textId="77777777" w:rsidR="008415A6" w:rsidRDefault="00841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691607" w:rsidRDefault="00691607">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691607" w:rsidRDefault="00691607"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74F68" w14:textId="77777777" w:rsidR="008415A6" w:rsidRDefault="008415A6" w:rsidP="00596D57">
      <w:pPr>
        <w:ind w:firstLine="142"/>
      </w:pPr>
      <w:r>
        <w:separator/>
      </w:r>
    </w:p>
  </w:footnote>
  <w:footnote w:type="continuationSeparator" w:id="0">
    <w:p w14:paraId="7B901528" w14:textId="77777777" w:rsidR="008415A6" w:rsidRDefault="008415A6">
      <w:r>
        <w:continuationSeparator/>
      </w:r>
    </w:p>
  </w:footnote>
  <w:footnote w:id="1">
    <w:p w14:paraId="6241B43A" w14:textId="4F5BE0DA" w:rsidR="00691607" w:rsidRPr="008F49BF" w:rsidRDefault="00691607"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691607" w:rsidRPr="00BA403D" w:rsidRDefault="00691607"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691607" w:rsidRPr="0005353F" w:rsidRDefault="00691607"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691607" w:rsidRPr="003263EA" w:rsidRDefault="00691607"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691607" w:rsidRPr="001A7527" w:rsidRDefault="00691607"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691607" w:rsidRPr="001F1B02" w:rsidRDefault="00691607"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691607" w:rsidRPr="00C40AC6" w:rsidRDefault="00691607"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691607" w:rsidRPr="00B8051F" w:rsidRDefault="00691607"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691607" w:rsidRPr="00003701" w:rsidRDefault="00691607"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691607" w:rsidRPr="002006BB" w:rsidRDefault="00691607"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691607" w:rsidRPr="00127AFB" w:rsidRDefault="00691607"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691607" w:rsidRPr="004372CC" w:rsidRDefault="00691607" w:rsidP="00647975">
      <w:pPr>
        <w:pStyle w:val="Lbjegyzetszveg"/>
        <w:ind w:firstLine="142"/>
        <w:rPr>
          <w:lang w:val="hu-HU"/>
        </w:rPr>
      </w:pPr>
      <w:bookmarkStart w:id="7"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7"/>
      <w:r>
        <w:rPr>
          <w:lang w:val="hu-HU"/>
        </w:rPr>
        <w:t xml:space="preserve">and </w:t>
      </w:r>
      <w:proofErr w:type="spellStart"/>
      <w:r>
        <w:rPr>
          <w:lang w:val="hu-HU"/>
        </w:rPr>
        <w:t>user-friendly</w:t>
      </w:r>
      <w:proofErr w:type="spellEnd"/>
    </w:p>
  </w:footnote>
  <w:footnote w:id="13">
    <w:p w14:paraId="43C1319F" w14:textId="0D4ADE44" w:rsidR="00691607" w:rsidRPr="00647975" w:rsidRDefault="00691607"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691607" w:rsidRPr="00FF3E92" w:rsidRDefault="00691607"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691607" w:rsidRPr="002C08D8" w:rsidRDefault="00691607"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691607" w:rsidRPr="002C08D8" w:rsidRDefault="00691607"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691607" w:rsidRPr="002C08D8" w:rsidRDefault="00691607"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691607" w:rsidRPr="00E217C4" w:rsidRDefault="00691607"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691607" w:rsidRPr="00CA022C" w:rsidRDefault="00691607"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691607" w:rsidRPr="00351D8E" w:rsidRDefault="00691607"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691607" w:rsidRPr="001451F7" w:rsidRDefault="00691607"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691607" w:rsidRPr="00313041" w:rsidRDefault="00691607"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052EE3D0" w:rsidR="00691607" w:rsidRPr="00313041" w:rsidRDefault="00691607"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691607" w:rsidRPr="00B42673" w:rsidRDefault="00691607"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691607" w:rsidRPr="006E44A9" w:rsidRDefault="00691607"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691607" w:rsidRPr="00C22135" w:rsidRDefault="00691607"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691607" w:rsidRPr="0018627E" w:rsidRDefault="00691607"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FD523B" w:rsidRPr="00FD523B" w:rsidRDefault="00FD523B" w:rsidP="00F55E7C">
      <w:pPr>
        <w:pStyle w:val="Lbjegyzetszveg"/>
        <w:spacing w:after="0"/>
        <w:ind w:left="142" w:firstLine="0"/>
        <w:rPr>
          <w:lang w:val="hu-HU"/>
        </w:rPr>
      </w:pPr>
      <w:r>
        <w:rPr>
          <w:rStyle w:val="Lbjegyzet-hivatkozs"/>
        </w:rPr>
        <w:footnoteRef/>
      </w:r>
      <w:r>
        <w:t xml:space="preserve"> </w:t>
      </w:r>
      <w:r w:rsidR="00E24DE5">
        <w:rPr>
          <w:b/>
          <w:bCs/>
        </w:rPr>
        <w:t>F</w:t>
      </w:r>
      <w:r w:rsidRPr="00FD523B">
        <w:t xml:space="preserve">rames </w:t>
      </w:r>
      <w:r w:rsidRPr="00132DEE">
        <w:rPr>
          <w:b/>
          <w:bCs/>
        </w:rPr>
        <w:t>p</w:t>
      </w:r>
      <w:r w:rsidRPr="00FD523B">
        <w:t xml:space="preserve">er </w:t>
      </w:r>
      <w:r w:rsidR="00132DEE" w:rsidRPr="00184FD7">
        <w:rPr>
          <w:b/>
          <w:bCs/>
        </w:rPr>
        <w:t>s</w:t>
      </w:r>
      <w:r w:rsidRPr="00132DEE">
        <w:t>econd</w:t>
      </w:r>
      <w:r w:rsidR="00D40ABE">
        <w:t>.</w:t>
      </w:r>
      <w:r w:rsidR="00D70EE4">
        <w:t xml:space="preserve"> In Unity fps can be calculated </w:t>
      </w:r>
      <w:r w:rsidR="008A4CFC">
        <w:t>by using the Update message.</w:t>
      </w:r>
    </w:p>
  </w:footnote>
  <w:footnote w:id="29">
    <w:p w14:paraId="2ACA03FD" w14:textId="5D5F5524" w:rsidR="007159E1" w:rsidRPr="007159E1" w:rsidRDefault="007159E1"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sidR="00F55E7C">
        <w:rPr>
          <w:lang w:val="hu-HU"/>
        </w:rPr>
        <w:t xml:space="preserve"> </w:t>
      </w:r>
      <w:proofErr w:type="spellStart"/>
      <w:r w:rsidR="00F55E7C">
        <w:rPr>
          <w:lang w:val="hu-HU"/>
        </w:rPr>
        <w:t>resides</w:t>
      </w:r>
      <w:proofErr w:type="spellEnd"/>
      <w:r w:rsidR="00F55E7C">
        <w:rPr>
          <w:lang w:val="hu-HU"/>
        </w:rPr>
        <w:t>.</w:t>
      </w:r>
    </w:p>
  </w:footnote>
  <w:footnote w:id="30">
    <w:p w14:paraId="374E272D" w14:textId="312EE9B8" w:rsidR="00C75D30" w:rsidRPr="00C75D30" w:rsidRDefault="00C75D30" w:rsidP="00404E7F">
      <w:pPr>
        <w:pStyle w:val="Lbjegyzetszveg"/>
        <w:spacing w:after="0"/>
        <w:ind w:left="142" w:firstLine="0"/>
        <w:rPr>
          <w:lang w:val="hu-HU"/>
        </w:rPr>
      </w:pPr>
      <w:r>
        <w:rPr>
          <w:rStyle w:val="Lbjegyzet-hivatkozs"/>
        </w:rPr>
        <w:footnoteRef/>
      </w:r>
      <w:r>
        <w:t xml:space="preserve"> Java </w:t>
      </w:r>
      <w:r w:rsidR="0056705B">
        <w:t xml:space="preserve">compilers might allocate </w:t>
      </w:r>
      <w:r w:rsidR="002B501C">
        <w:t>reference types</w:t>
      </w:r>
      <w:r w:rsidR="0056705B">
        <w:t xml:space="preserve"> on the stack if they can prove that the reference won’t “escape”. The technique is called escape analysis.</w:t>
      </w:r>
    </w:p>
  </w:footnote>
  <w:footnote w:id="31">
    <w:p w14:paraId="0F958E78" w14:textId="1DE383DB" w:rsidR="00404E7F" w:rsidRPr="00404E7F" w:rsidRDefault="00404E7F"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10222E" w:rsidRPr="0010222E" w:rsidRDefault="0010222E" w:rsidP="0010222E">
      <w:pPr>
        <w:pStyle w:val="Lbjegyzetszveg"/>
        <w:ind w:firstLine="142"/>
        <w:rPr>
          <w:lang w:val="hu-HU"/>
        </w:rPr>
      </w:pPr>
      <w:r>
        <w:rPr>
          <w:rStyle w:val="Lbjegyzet-hivatkozs"/>
        </w:rPr>
        <w:footnoteRef/>
      </w:r>
      <w:r>
        <w:t xml:space="preserve"> </w:t>
      </w:r>
      <w:r w:rsidR="000A6CA3">
        <w:t xml:space="preserve">Boxing is when the CLR wraps a value </w:t>
      </w:r>
      <w:r w:rsidR="00E13862">
        <w:t xml:space="preserve">type </w:t>
      </w:r>
      <w:r w:rsidR="000A6CA3">
        <w:t xml:space="preserve">inside a </w:t>
      </w:r>
      <w:proofErr w:type="spellStart"/>
      <w:r w:rsidR="000A6CA3">
        <w:t>Syste</w:t>
      </w:r>
      <w:r w:rsidR="00E13862">
        <w:t>m</w:t>
      </w:r>
      <w:r w:rsidR="000A6CA3">
        <w:t>.Object</w:t>
      </w:r>
      <w:proofErr w:type="spellEnd"/>
      <w:r w:rsidR="000A6CA3">
        <w:t xml:space="preserve"> instance and stores it on the hea</w:t>
      </w:r>
      <w:r w:rsidR="00E13862">
        <w:t>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691607" w:rsidRDefault="00691607"/>
  <w:p w14:paraId="2E97C07A" w14:textId="77777777" w:rsidR="00691607" w:rsidRDefault="00691607"/>
  <w:p w14:paraId="0EBFDCC5" w14:textId="77777777" w:rsidR="00691607" w:rsidRDefault="006916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1"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4"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3"/>
  </w:num>
  <w:num w:numId="3">
    <w:abstractNumId w:val="14"/>
  </w:num>
  <w:num w:numId="4">
    <w:abstractNumId w:val="22"/>
  </w:num>
  <w:num w:numId="5">
    <w:abstractNumId w:val="23"/>
  </w:num>
  <w:num w:numId="6">
    <w:abstractNumId w:val="25"/>
  </w:num>
  <w:num w:numId="7">
    <w:abstractNumId w:val="18"/>
  </w:num>
  <w:num w:numId="8">
    <w:abstractNumId w:val="13"/>
  </w:num>
  <w:num w:numId="9">
    <w:abstractNumId w:val="20"/>
  </w:num>
  <w:num w:numId="10">
    <w:abstractNumId w:val="34"/>
  </w:num>
  <w:num w:numId="11">
    <w:abstractNumId w:val="21"/>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9"/>
  </w:num>
  <w:num w:numId="24">
    <w:abstractNumId w:val="16"/>
  </w:num>
  <w:num w:numId="25">
    <w:abstractNumId w:val="10"/>
  </w:num>
  <w:num w:numId="26">
    <w:abstractNumId w:val="30"/>
  </w:num>
  <w:num w:numId="27">
    <w:abstractNumId w:val="26"/>
  </w:num>
  <w:num w:numId="28">
    <w:abstractNumId w:val="15"/>
  </w:num>
  <w:num w:numId="29">
    <w:abstractNumId w:val="29"/>
  </w:num>
  <w:num w:numId="30">
    <w:abstractNumId w:val="31"/>
  </w:num>
  <w:num w:numId="31">
    <w:abstractNumId w:val="12"/>
  </w:num>
  <w:num w:numId="32">
    <w:abstractNumId w:val="28"/>
  </w:num>
  <w:num w:numId="33">
    <w:abstractNumId w:val="24"/>
  </w:num>
  <w:num w:numId="34">
    <w:abstractNumId w:val="17"/>
  </w:num>
  <w:num w:numId="35">
    <w:abstractNumId w:val="2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6375"/>
    <w:rsid w:val="0001798D"/>
    <w:rsid w:val="00024727"/>
    <w:rsid w:val="000313C8"/>
    <w:rsid w:val="000348D3"/>
    <w:rsid w:val="00036991"/>
    <w:rsid w:val="0004217E"/>
    <w:rsid w:val="00044188"/>
    <w:rsid w:val="00045B1A"/>
    <w:rsid w:val="00050E06"/>
    <w:rsid w:val="0005353F"/>
    <w:rsid w:val="000569E0"/>
    <w:rsid w:val="00056F1A"/>
    <w:rsid w:val="00057AB0"/>
    <w:rsid w:val="00060930"/>
    <w:rsid w:val="000611ED"/>
    <w:rsid w:val="00062F58"/>
    <w:rsid w:val="000650BC"/>
    <w:rsid w:val="000677A6"/>
    <w:rsid w:val="00070C9D"/>
    <w:rsid w:val="0007239C"/>
    <w:rsid w:val="00072FBF"/>
    <w:rsid w:val="00073B1C"/>
    <w:rsid w:val="00074EA8"/>
    <w:rsid w:val="00077E12"/>
    <w:rsid w:val="000830F5"/>
    <w:rsid w:val="00083F7A"/>
    <w:rsid w:val="00090F69"/>
    <w:rsid w:val="00091884"/>
    <w:rsid w:val="00096541"/>
    <w:rsid w:val="000970F0"/>
    <w:rsid w:val="000A01A1"/>
    <w:rsid w:val="000A159D"/>
    <w:rsid w:val="000A3FC2"/>
    <w:rsid w:val="000A42B3"/>
    <w:rsid w:val="000A44E8"/>
    <w:rsid w:val="000A62F0"/>
    <w:rsid w:val="000A6C9C"/>
    <w:rsid w:val="000A6CA3"/>
    <w:rsid w:val="000A6F3D"/>
    <w:rsid w:val="000A7483"/>
    <w:rsid w:val="000B1485"/>
    <w:rsid w:val="000B34FF"/>
    <w:rsid w:val="000B4B48"/>
    <w:rsid w:val="000B53E0"/>
    <w:rsid w:val="000B6F19"/>
    <w:rsid w:val="000B6F59"/>
    <w:rsid w:val="000B79DE"/>
    <w:rsid w:val="000B7CB5"/>
    <w:rsid w:val="000C292D"/>
    <w:rsid w:val="000C413F"/>
    <w:rsid w:val="000C52C4"/>
    <w:rsid w:val="000C5486"/>
    <w:rsid w:val="000C54AD"/>
    <w:rsid w:val="000C62EB"/>
    <w:rsid w:val="000C6F05"/>
    <w:rsid w:val="000C755D"/>
    <w:rsid w:val="000C7F29"/>
    <w:rsid w:val="000D2034"/>
    <w:rsid w:val="000D43B2"/>
    <w:rsid w:val="000D4575"/>
    <w:rsid w:val="000D4E69"/>
    <w:rsid w:val="000D51DA"/>
    <w:rsid w:val="000D6870"/>
    <w:rsid w:val="000D687D"/>
    <w:rsid w:val="000E1B4E"/>
    <w:rsid w:val="000E2488"/>
    <w:rsid w:val="000E284D"/>
    <w:rsid w:val="000E67D6"/>
    <w:rsid w:val="000F0B01"/>
    <w:rsid w:val="000F0FAD"/>
    <w:rsid w:val="000F12E8"/>
    <w:rsid w:val="000F1C4E"/>
    <w:rsid w:val="000F3BF3"/>
    <w:rsid w:val="000F3F55"/>
    <w:rsid w:val="000F460A"/>
    <w:rsid w:val="000F505C"/>
    <w:rsid w:val="000F7538"/>
    <w:rsid w:val="0010001A"/>
    <w:rsid w:val="00100131"/>
    <w:rsid w:val="00100982"/>
    <w:rsid w:val="0010222E"/>
    <w:rsid w:val="00102269"/>
    <w:rsid w:val="00103130"/>
    <w:rsid w:val="00103274"/>
    <w:rsid w:val="001049E9"/>
    <w:rsid w:val="00105056"/>
    <w:rsid w:val="001070F7"/>
    <w:rsid w:val="00107C71"/>
    <w:rsid w:val="00107D5F"/>
    <w:rsid w:val="0011121F"/>
    <w:rsid w:val="001147EC"/>
    <w:rsid w:val="00116388"/>
    <w:rsid w:val="00116DCB"/>
    <w:rsid w:val="0012237D"/>
    <w:rsid w:val="00124E23"/>
    <w:rsid w:val="001265C2"/>
    <w:rsid w:val="00127AFB"/>
    <w:rsid w:val="00130413"/>
    <w:rsid w:val="0013182D"/>
    <w:rsid w:val="0013274A"/>
    <w:rsid w:val="00132DEE"/>
    <w:rsid w:val="001331DE"/>
    <w:rsid w:val="00133555"/>
    <w:rsid w:val="00133ADB"/>
    <w:rsid w:val="00133B7A"/>
    <w:rsid w:val="00133F93"/>
    <w:rsid w:val="001358CC"/>
    <w:rsid w:val="00136AD5"/>
    <w:rsid w:val="001425CA"/>
    <w:rsid w:val="001429AC"/>
    <w:rsid w:val="00143B80"/>
    <w:rsid w:val="001447CD"/>
    <w:rsid w:val="001451F7"/>
    <w:rsid w:val="00146891"/>
    <w:rsid w:val="0014741C"/>
    <w:rsid w:val="00150A11"/>
    <w:rsid w:val="00153BAB"/>
    <w:rsid w:val="00154112"/>
    <w:rsid w:val="00160279"/>
    <w:rsid w:val="00162ED7"/>
    <w:rsid w:val="00163ABA"/>
    <w:rsid w:val="00165B96"/>
    <w:rsid w:val="0016766A"/>
    <w:rsid w:val="00170A38"/>
    <w:rsid w:val="00170F06"/>
    <w:rsid w:val="00171054"/>
    <w:rsid w:val="00174BB7"/>
    <w:rsid w:val="00176146"/>
    <w:rsid w:val="00176C0F"/>
    <w:rsid w:val="00180940"/>
    <w:rsid w:val="00181222"/>
    <w:rsid w:val="001838CC"/>
    <w:rsid w:val="001849D9"/>
    <w:rsid w:val="00184FD7"/>
    <w:rsid w:val="0018627E"/>
    <w:rsid w:val="00191816"/>
    <w:rsid w:val="00191D97"/>
    <w:rsid w:val="0019227B"/>
    <w:rsid w:val="0019450D"/>
    <w:rsid w:val="00194BA6"/>
    <w:rsid w:val="00197FBC"/>
    <w:rsid w:val="001A0CAC"/>
    <w:rsid w:val="001A1D1E"/>
    <w:rsid w:val="001A29ED"/>
    <w:rsid w:val="001A2CAA"/>
    <w:rsid w:val="001A4E1D"/>
    <w:rsid w:val="001A557A"/>
    <w:rsid w:val="001A57BC"/>
    <w:rsid w:val="001A5E30"/>
    <w:rsid w:val="001A6789"/>
    <w:rsid w:val="001A7527"/>
    <w:rsid w:val="001A7930"/>
    <w:rsid w:val="001B69D7"/>
    <w:rsid w:val="001B6B44"/>
    <w:rsid w:val="001C5ADE"/>
    <w:rsid w:val="001C613B"/>
    <w:rsid w:val="001D3842"/>
    <w:rsid w:val="001D6746"/>
    <w:rsid w:val="001E206A"/>
    <w:rsid w:val="001E23A3"/>
    <w:rsid w:val="001E333C"/>
    <w:rsid w:val="001E555E"/>
    <w:rsid w:val="001E605F"/>
    <w:rsid w:val="001E612E"/>
    <w:rsid w:val="001F05E4"/>
    <w:rsid w:val="001F1B02"/>
    <w:rsid w:val="001F47F8"/>
    <w:rsid w:val="001F522D"/>
    <w:rsid w:val="002006BB"/>
    <w:rsid w:val="00204A82"/>
    <w:rsid w:val="0020679E"/>
    <w:rsid w:val="00207493"/>
    <w:rsid w:val="00207B18"/>
    <w:rsid w:val="002102C3"/>
    <w:rsid w:val="0021301C"/>
    <w:rsid w:val="00214CE1"/>
    <w:rsid w:val="00215AD6"/>
    <w:rsid w:val="0021617E"/>
    <w:rsid w:val="00225F65"/>
    <w:rsid w:val="00227347"/>
    <w:rsid w:val="00230E9A"/>
    <w:rsid w:val="00232DCC"/>
    <w:rsid w:val="002348FA"/>
    <w:rsid w:val="002349C1"/>
    <w:rsid w:val="00235D62"/>
    <w:rsid w:val="00235F19"/>
    <w:rsid w:val="002376C8"/>
    <w:rsid w:val="00241116"/>
    <w:rsid w:val="00251A23"/>
    <w:rsid w:val="00253CCA"/>
    <w:rsid w:val="00255B3A"/>
    <w:rsid w:val="00255D28"/>
    <w:rsid w:val="00261362"/>
    <w:rsid w:val="00264D08"/>
    <w:rsid w:val="00267677"/>
    <w:rsid w:val="00267C56"/>
    <w:rsid w:val="00267E35"/>
    <w:rsid w:val="0027059A"/>
    <w:rsid w:val="00273AF4"/>
    <w:rsid w:val="0027451C"/>
    <w:rsid w:val="00280FA7"/>
    <w:rsid w:val="00281AC9"/>
    <w:rsid w:val="002825CA"/>
    <w:rsid w:val="002836BE"/>
    <w:rsid w:val="002841F9"/>
    <w:rsid w:val="00284D21"/>
    <w:rsid w:val="00284F4D"/>
    <w:rsid w:val="002868A3"/>
    <w:rsid w:val="00286B49"/>
    <w:rsid w:val="00291EB0"/>
    <w:rsid w:val="002933F5"/>
    <w:rsid w:val="00293CF7"/>
    <w:rsid w:val="00295BF8"/>
    <w:rsid w:val="00296031"/>
    <w:rsid w:val="00297355"/>
    <w:rsid w:val="002977DB"/>
    <w:rsid w:val="002A1B99"/>
    <w:rsid w:val="002A3F4C"/>
    <w:rsid w:val="002A4144"/>
    <w:rsid w:val="002A57E5"/>
    <w:rsid w:val="002A5AF4"/>
    <w:rsid w:val="002B209B"/>
    <w:rsid w:val="002B501C"/>
    <w:rsid w:val="002B54CF"/>
    <w:rsid w:val="002B6425"/>
    <w:rsid w:val="002B6780"/>
    <w:rsid w:val="002C0195"/>
    <w:rsid w:val="002C08D8"/>
    <w:rsid w:val="002C13F1"/>
    <w:rsid w:val="002C26EA"/>
    <w:rsid w:val="002C4550"/>
    <w:rsid w:val="002C5A43"/>
    <w:rsid w:val="002C5E9C"/>
    <w:rsid w:val="002C6BEB"/>
    <w:rsid w:val="002C7BF2"/>
    <w:rsid w:val="002D0621"/>
    <w:rsid w:val="002D06D2"/>
    <w:rsid w:val="002D0CA6"/>
    <w:rsid w:val="002D0DAC"/>
    <w:rsid w:val="002D1501"/>
    <w:rsid w:val="002D1830"/>
    <w:rsid w:val="002D5776"/>
    <w:rsid w:val="002D5C40"/>
    <w:rsid w:val="002D6404"/>
    <w:rsid w:val="002D7DA9"/>
    <w:rsid w:val="002D7EBB"/>
    <w:rsid w:val="002E09AF"/>
    <w:rsid w:val="002E119E"/>
    <w:rsid w:val="002E1D2A"/>
    <w:rsid w:val="002E2A40"/>
    <w:rsid w:val="002F088E"/>
    <w:rsid w:val="002F2DA7"/>
    <w:rsid w:val="002F5F44"/>
    <w:rsid w:val="00300504"/>
    <w:rsid w:val="00301982"/>
    <w:rsid w:val="00302BB3"/>
    <w:rsid w:val="00303C8B"/>
    <w:rsid w:val="003050AC"/>
    <w:rsid w:val="0030748E"/>
    <w:rsid w:val="00310067"/>
    <w:rsid w:val="00310C39"/>
    <w:rsid w:val="003126EB"/>
    <w:rsid w:val="00313013"/>
    <w:rsid w:val="00313041"/>
    <w:rsid w:val="00313CE9"/>
    <w:rsid w:val="00314FE3"/>
    <w:rsid w:val="00315622"/>
    <w:rsid w:val="003162CC"/>
    <w:rsid w:val="00320A47"/>
    <w:rsid w:val="003215B1"/>
    <w:rsid w:val="003242C5"/>
    <w:rsid w:val="00324A8D"/>
    <w:rsid w:val="003255FC"/>
    <w:rsid w:val="00325F0A"/>
    <w:rsid w:val="003263EA"/>
    <w:rsid w:val="00326508"/>
    <w:rsid w:val="00326BCE"/>
    <w:rsid w:val="00330F85"/>
    <w:rsid w:val="00332289"/>
    <w:rsid w:val="00332EA7"/>
    <w:rsid w:val="0033567A"/>
    <w:rsid w:val="00343469"/>
    <w:rsid w:val="0034678A"/>
    <w:rsid w:val="00346BA4"/>
    <w:rsid w:val="00350AEC"/>
    <w:rsid w:val="00351D8E"/>
    <w:rsid w:val="003528CD"/>
    <w:rsid w:val="00352B84"/>
    <w:rsid w:val="00354572"/>
    <w:rsid w:val="0035653D"/>
    <w:rsid w:val="00360C80"/>
    <w:rsid w:val="00361098"/>
    <w:rsid w:val="00363FA6"/>
    <w:rsid w:val="003642EA"/>
    <w:rsid w:val="0036580B"/>
    <w:rsid w:val="00365ACB"/>
    <w:rsid w:val="003713B8"/>
    <w:rsid w:val="0037381F"/>
    <w:rsid w:val="00374ED6"/>
    <w:rsid w:val="003764EE"/>
    <w:rsid w:val="0037682B"/>
    <w:rsid w:val="003827B8"/>
    <w:rsid w:val="0038396E"/>
    <w:rsid w:val="0038539E"/>
    <w:rsid w:val="00387F3D"/>
    <w:rsid w:val="00393073"/>
    <w:rsid w:val="003939F9"/>
    <w:rsid w:val="00393FB5"/>
    <w:rsid w:val="003A09C0"/>
    <w:rsid w:val="003A129C"/>
    <w:rsid w:val="003A2E68"/>
    <w:rsid w:val="003A3E56"/>
    <w:rsid w:val="003A4838"/>
    <w:rsid w:val="003A4BDF"/>
    <w:rsid w:val="003A4CDB"/>
    <w:rsid w:val="003A5848"/>
    <w:rsid w:val="003A6209"/>
    <w:rsid w:val="003A6C2E"/>
    <w:rsid w:val="003A70AB"/>
    <w:rsid w:val="003A733A"/>
    <w:rsid w:val="003A797A"/>
    <w:rsid w:val="003A7AD1"/>
    <w:rsid w:val="003B14E6"/>
    <w:rsid w:val="003B2AC4"/>
    <w:rsid w:val="003B2D6E"/>
    <w:rsid w:val="003B47AF"/>
    <w:rsid w:val="003C3DD5"/>
    <w:rsid w:val="003C5AD4"/>
    <w:rsid w:val="003D451F"/>
    <w:rsid w:val="003D45A0"/>
    <w:rsid w:val="003E2ACC"/>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4E7F"/>
    <w:rsid w:val="00407360"/>
    <w:rsid w:val="004078C1"/>
    <w:rsid w:val="00410924"/>
    <w:rsid w:val="00410CCC"/>
    <w:rsid w:val="00414D82"/>
    <w:rsid w:val="0042097F"/>
    <w:rsid w:val="004222DF"/>
    <w:rsid w:val="00424AA3"/>
    <w:rsid w:val="00424E20"/>
    <w:rsid w:val="00424FA7"/>
    <w:rsid w:val="004308EA"/>
    <w:rsid w:val="0043090F"/>
    <w:rsid w:val="00430A4C"/>
    <w:rsid w:val="00430DDE"/>
    <w:rsid w:val="00433959"/>
    <w:rsid w:val="00434063"/>
    <w:rsid w:val="0043462E"/>
    <w:rsid w:val="00435465"/>
    <w:rsid w:val="004372CC"/>
    <w:rsid w:val="004421FE"/>
    <w:rsid w:val="0044352B"/>
    <w:rsid w:val="00445595"/>
    <w:rsid w:val="004477BE"/>
    <w:rsid w:val="004568CA"/>
    <w:rsid w:val="00456AE7"/>
    <w:rsid w:val="004610FD"/>
    <w:rsid w:val="0046143E"/>
    <w:rsid w:val="00462C97"/>
    <w:rsid w:val="0047120C"/>
    <w:rsid w:val="0047307E"/>
    <w:rsid w:val="00474F8D"/>
    <w:rsid w:val="0047506E"/>
    <w:rsid w:val="004758BF"/>
    <w:rsid w:val="0048395A"/>
    <w:rsid w:val="0048395C"/>
    <w:rsid w:val="004851C7"/>
    <w:rsid w:val="00487269"/>
    <w:rsid w:val="00492560"/>
    <w:rsid w:val="00492715"/>
    <w:rsid w:val="00492886"/>
    <w:rsid w:val="00494317"/>
    <w:rsid w:val="00495BE6"/>
    <w:rsid w:val="0049796D"/>
    <w:rsid w:val="004A4732"/>
    <w:rsid w:val="004A575C"/>
    <w:rsid w:val="004A5D8A"/>
    <w:rsid w:val="004B7870"/>
    <w:rsid w:val="004C2F5B"/>
    <w:rsid w:val="004C3209"/>
    <w:rsid w:val="004D083E"/>
    <w:rsid w:val="004D3EE8"/>
    <w:rsid w:val="004D5C51"/>
    <w:rsid w:val="004D5EEF"/>
    <w:rsid w:val="004D7025"/>
    <w:rsid w:val="004D7F6D"/>
    <w:rsid w:val="004E1D5C"/>
    <w:rsid w:val="004E3C2B"/>
    <w:rsid w:val="004E5335"/>
    <w:rsid w:val="004F0BA5"/>
    <w:rsid w:val="004F0C3A"/>
    <w:rsid w:val="004F10BF"/>
    <w:rsid w:val="004F216C"/>
    <w:rsid w:val="004F2EBC"/>
    <w:rsid w:val="004F3387"/>
    <w:rsid w:val="004F7A0F"/>
    <w:rsid w:val="00500E5E"/>
    <w:rsid w:val="00502A30"/>
    <w:rsid w:val="00504FCD"/>
    <w:rsid w:val="00505A7A"/>
    <w:rsid w:val="00506B17"/>
    <w:rsid w:val="0050704F"/>
    <w:rsid w:val="00507DA3"/>
    <w:rsid w:val="005102C1"/>
    <w:rsid w:val="005105F6"/>
    <w:rsid w:val="00511E73"/>
    <w:rsid w:val="005141E6"/>
    <w:rsid w:val="00514C26"/>
    <w:rsid w:val="00517EBD"/>
    <w:rsid w:val="0052632A"/>
    <w:rsid w:val="005308F9"/>
    <w:rsid w:val="00532C47"/>
    <w:rsid w:val="00536113"/>
    <w:rsid w:val="00536EC8"/>
    <w:rsid w:val="00541DA2"/>
    <w:rsid w:val="005429C9"/>
    <w:rsid w:val="00543A69"/>
    <w:rsid w:val="00544E51"/>
    <w:rsid w:val="005452D5"/>
    <w:rsid w:val="005478CA"/>
    <w:rsid w:val="00552448"/>
    <w:rsid w:val="005524FC"/>
    <w:rsid w:val="00554583"/>
    <w:rsid w:val="00554CF2"/>
    <w:rsid w:val="00554D49"/>
    <w:rsid w:val="00554E10"/>
    <w:rsid w:val="005555DE"/>
    <w:rsid w:val="00556D05"/>
    <w:rsid w:val="00560DA1"/>
    <w:rsid w:val="00561D5B"/>
    <w:rsid w:val="00561FB7"/>
    <w:rsid w:val="005642CA"/>
    <w:rsid w:val="00564A62"/>
    <w:rsid w:val="00565DA7"/>
    <w:rsid w:val="00566BC2"/>
    <w:rsid w:val="0056705B"/>
    <w:rsid w:val="00567139"/>
    <w:rsid w:val="00567FA3"/>
    <w:rsid w:val="005708DE"/>
    <w:rsid w:val="005739C4"/>
    <w:rsid w:val="00573D42"/>
    <w:rsid w:val="00574F4B"/>
    <w:rsid w:val="0057647B"/>
    <w:rsid w:val="00576495"/>
    <w:rsid w:val="00576B0A"/>
    <w:rsid w:val="00580AD4"/>
    <w:rsid w:val="005850B5"/>
    <w:rsid w:val="00586B10"/>
    <w:rsid w:val="005871CE"/>
    <w:rsid w:val="005901ED"/>
    <w:rsid w:val="00593337"/>
    <w:rsid w:val="00593E08"/>
    <w:rsid w:val="005941D6"/>
    <w:rsid w:val="005944AC"/>
    <w:rsid w:val="0059479F"/>
    <w:rsid w:val="005968D5"/>
    <w:rsid w:val="00596D57"/>
    <w:rsid w:val="005977C1"/>
    <w:rsid w:val="005A0DED"/>
    <w:rsid w:val="005A2075"/>
    <w:rsid w:val="005A2F2A"/>
    <w:rsid w:val="005A55F3"/>
    <w:rsid w:val="005A623D"/>
    <w:rsid w:val="005B0F9D"/>
    <w:rsid w:val="005B1353"/>
    <w:rsid w:val="005B2061"/>
    <w:rsid w:val="005B3600"/>
    <w:rsid w:val="005B3F9D"/>
    <w:rsid w:val="005B4CF7"/>
    <w:rsid w:val="005C20EB"/>
    <w:rsid w:val="005C432B"/>
    <w:rsid w:val="005C4F45"/>
    <w:rsid w:val="005C5216"/>
    <w:rsid w:val="005C63E6"/>
    <w:rsid w:val="005C671B"/>
    <w:rsid w:val="005D055E"/>
    <w:rsid w:val="005D0AB9"/>
    <w:rsid w:val="005D3443"/>
    <w:rsid w:val="005D4A3C"/>
    <w:rsid w:val="005D6C05"/>
    <w:rsid w:val="005E01E0"/>
    <w:rsid w:val="005E0217"/>
    <w:rsid w:val="005E189D"/>
    <w:rsid w:val="005E3F05"/>
    <w:rsid w:val="005E546F"/>
    <w:rsid w:val="005E6538"/>
    <w:rsid w:val="005F072D"/>
    <w:rsid w:val="005F4215"/>
    <w:rsid w:val="005F56CA"/>
    <w:rsid w:val="005F71B5"/>
    <w:rsid w:val="0060156C"/>
    <w:rsid w:val="0060452C"/>
    <w:rsid w:val="0060556F"/>
    <w:rsid w:val="00605B4A"/>
    <w:rsid w:val="00605D39"/>
    <w:rsid w:val="006100A6"/>
    <w:rsid w:val="0061290F"/>
    <w:rsid w:val="00612BC2"/>
    <w:rsid w:val="00614F18"/>
    <w:rsid w:val="00616557"/>
    <w:rsid w:val="00620B6B"/>
    <w:rsid w:val="0062185B"/>
    <w:rsid w:val="00622902"/>
    <w:rsid w:val="0062440C"/>
    <w:rsid w:val="0062471A"/>
    <w:rsid w:val="00626124"/>
    <w:rsid w:val="00626215"/>
    <w:rsid w:val="0062757D"/>
    <w:rsid w:val="006321CF"/>
    <w:rsid w:val="0063585C"/>
    <w:rsid w:val="00641018"/>
    <w:rsid w:val="00642F8F"/>
    <w:rsid w:val="0064377E"/>
    <w:rsid w:val="006450BF"/>
    <w:rsid w:val="00645540"/>
    <w:rsid w:val="006465C3"/>
    <w:rsid w:val="00647975"/>
    <w:rsid w:val="00647A87"/>
    <w:rsid w:val="00650C7C"/>
    <w:rsid w:val="00653484"/>
    <w:rsid w:val="006545BA"/>
    <w:rsid w:val="00654CC4"/>
    <w:rsid w:val="00656719"/>
    <w:rsid w:val="00657729"/>
    <w:rsid w:val="00663328"/>
    <w:rsid w:val="00664140"/>
    <w:rsid w:val="00664645"/>
    <w:rsid w:val="00665AC7"/>
    <w:rsid w:val="006664E8"/>
    <w:rsid w:val="00666F88"/>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91607"/>
    <w:rsid w:val="0069252D"/>
    <w:rsid w:val="00692605"/>
    <w:rsid w:val="0069728B"/>
    <w:rsid w:val="006A1B7F"/>
    <w:rsid w:val="006A3D79"/>
    <w:rsid w:val="006A4B56"/>
    <w:rsid w:val="006A6F4E"/>
    <w:rsid w:val="006B1CC3"/>
    <w:rsid w:val="006B29EC"/>
    <w:rsid w:val="006B3879"/>
    <w:rsid w:val="006B48F3"/>
    <w:rsid w:val="006B4C67"/>
    <w:rsid w:val="006B562F"/>
    <w:rsid w:val="006B5FCF"/>
    <w:rsid w:val="006C0491"/>
    <w:rsid w:val="006C0D56"/>
    <w:rsid w:val="006C1B90"/>
    <w:rsid w:val="006C511F"/>
    <w:rsid w:val="006C63AC"/>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5672"/>
    <w:rsid w:val="007060B1"/>
    <w:rsid w:val="00707CC4"/>
    <w:rsid w:val="00710059"/>
    <w:rsid w:val="00710703"/>
    <w:rsid w:val="00710B50"/>
    <w:rsid w:val="007159E1"/>
    <w:rsid w:val="0071604C"/>
    <w:rsid w:val="00716985"/>
    <w:rsid w:val="0072008D"/>
    <w:rsid w:val="007204AA"/>
    <w:rsid w:val="00722569"/>
    <w:rsid w:val="0072408F"/>
    <w:rsid w:val="00725D76"/>
    <w:rsid w:val="00730717"/>
    <w:rsid w:val="00730B3C"/>
    <w:rsid w:val="007333E3"/>
    <w:rsid w:val="00735811"/>
    <w:rsid w:val="0073653F"/>
    <w:rsid w:val="00741328"/>
    <w:rsid w:val="007413E0"/>
    <w:rsid w:val="00742D4B"/>
    <w:rsid w:val="00743D4C"/>
    <w:rsid w:val="0074690D"/>
    <w:rsid w:val="00751398"/>
    <w:rsid w:val="00751E1E"/>
    <w:rsid w:val="007523AB"/>
    <w:rsid w:val="00752A7E"/>
    <w:rsid w:val="007613B7"/>
    <w:rsid w:val="00763814"/>
    <w:rsid w:val="00771E47"/>
    <w:rsid w:val="00774CAE"/>
    <w:rsid w:val="00776C79"/>
    <w:rsid w:val="007810E2"/>
    <w:rsid w:val="00784DDC"/>
    <w:rsid w:val="00793191"/>
    <w:rsid w:val="00793898"/>
    <w:rsid w:val="00796B38"/>
    <w:rsid w:val="00797F2E"/>
    <w:rsid w:val="007A209A"/>
    <w:rsid w:val="007A2E71"/>
    <w:rsid w:val="007A78AB"/>
    <w:rsid w:val="007B121A"/>
    <w:rsid w:val="007B2F26"/>
    <w:rsid w:val="007B64F4"/>
    <w:rsid w:val="007B780A"/>
    <w:rsid w:val="007C0BE3"/>
    <w:rsid w:val="007C2017"/>
    <w:rsid w:val="007C4FDF"/>
    <w:rsid w:val="007C500D"/>
    <w:rsid w:val="007C7ED3"/>
    <w:rsid w:val="007D1262"/>
    <w:rsid w:val="007D2108"/>
    <w:rsid w:val="007D67C1"/>
    <w:rsid w:val="007D6D26"/>
    <w:rsid w:val="007E013B"/>
    <w:rsid w:val="007E5680"/>
    <w:rsid w:val="007E5B08"/>
    <w:rsid w:val="007F1604"/>
    <w:rsid w:val="007F2C74"/>
    <w:rsid w:val="007F3015"/>
    <w:rsid w:val="007F35B0"/>
    <w:rsid w:val="007F450A"/>
    <w:rsid w:val="007F4A6D"/>
    <w:rsid w:val="007F5079"/>
    <w:rsid w:val="007F5936"/>
    <w:rsid w:val="007F7B0B"/>
    <w:rsid w:val="00802222"/>
    <w:rsid w:val="008066AA"/>
    <w:rsid w:val="008070F8"/>
    <w:rsid w:val="00807515"/>
    <w:rsid w:val="00807D7A"/>
    <w:rsid w:val="00811140"/>
    <w:rsid w:val="008117FD"/>
    <w:rsid w:val="00813767"/>
    <w:rsid w:val="00816BCB"/>
    <w:rsid w:val="0081783D"/>
    <w:rsid w:val="00820512"/>
    <w:rsid w:val="00822BDF"/>
    <w:rsid w:val="008251E1"/>
    <w:rsid w:val="008272FD"/>
    <w:rsid w:val="00827753"/>
    <w:rsid w:val="00827F58"/>
    <w:rsid w:val="008302B0"/>
    <w:rsid w:val="0083241A"/>
    <w:rsid w:val="00833D5A"/>
    <w:rsid w:val="008350B2"/>
    <w:rsid w:val="008415A6"/>
    <w:rsid w:val="00841E25"/>
    <w:rsid w:val="00844280"/>
    <w:rsid w:val="00845142"/>
    <w:rsid w:val="00845D13"/>
    <w:rsid w:val="00846FA4"/>
    <w:rsid w:val="00854BDC"/>
    <w:rsid w:val="00857792"/>
    <w:rsid w:val="00857C34"/>
    <w:rsid w:val="00861571"/>
    <w:rsid w:val="00862085"/>
    <w:rsid w:val="00866CEE"/>
    <w:rsid w:val="008678BA"/>
    <w:rsid w:val="00870049"/>
    <w:rsid w:val="0087020D"/>
    <w:rsid w:val="00870720"/>
    <w:rsid w:val="00870E45"/>
    <w:rsid w:val="008716AE"/>
    <w:rsid w:val="00871B44"/>
    <w:rsid w:val="00872459"/>
    <w:rsid w:val="008779FC"/>
    <w:rsid w:val="00880620"/>
    <w:rsid w:val="00882895"/>
    <w:rsid w:val="00885ADD"/>
    <w:rsid w:val="008871ED"/>
    <w:rsid w:val="008931EE"/>
    <w:rsid w:val="00895E3E"/>
    <w:rsid w:val="008A0868"/>
    <w:rsid w:val="008A0D81"/>
    <w:rsid w:val="008A3153"/>
    <w:rsid w:val="008A4CFC"/>
    <w:rsid w:val="008B18B9"/>
    <w:rsid w:val="008B4B53"/>
    <w:rsid w:val="008B4E92"/>
    <w:rsid w:val="008B6D9E"/>
    <w:rsid w:val="008C17CF"/>
    <w:rsid w:val="008C2614"/>
    <w:rsid w:val="008C42B8"/>
    <w:rsid w:val="008C4A61"/>
    <w:rsid w:val="008C78D5"/>
    <w:rsid w:val="008C7FD9"/>
    <w:rsid w:val="008D02AE"/>
    <w:rsid w:val="008D4118"/>
    <w:rsid w:val="008E0730"/>
    <w:rsid w:val="008E1489"/>
    <w:rsid w:val="008E2C34"/>
    <w:rsid w:val="008E2DB2"/>
    <w:rsid w:val="008E3286"/>
    <w:rsid w:val="008E38A6"/>
    <w:rsid w:val="008E3D92"/>
    <w:rsid w:val="008E7228"/>
    <w:rsid w:val="008E7F66"/>
    <w:rsid w:val="008F0013"/>
    <w:rsid w:val="008F22E5"/>
    <w:rsid w:val="008F451A"/>
    <w:rsid w:val="008F475F"/>
    <w:rsid w:val="008F49BF"/>
    <w:rsid w:val="008F4CC0"/>
    <w:rsid w:val="00900C1B"/>
    <w:rsid w:val="00902DA0"/>
    <w:rsid w:val="009043C8"/>
    <w:rsid w:val="00905267"/>
    <w:rsid w:val="009052D4"/>
    <w:rsid w:val="0090541F"/>
    <w:rsid w:val="00911B0E"/>
    <w:rsid w:val="0091398F"/>
    <w:rsid w:val="00913EBD"/>
    <w:rsid w:val="00916994"/>
    <w:rsid w:val="0092206F"/>
    <w:rsid w:val="0092470D"/>
    <w:rsid w:val="00925DB8"/>
    <w:rsid w:val="00925E1C"/>
    <w:rsid w:val="00930559"/>
    <w:rsid w:val="0093187B"/>
    <w:rsid w:val="00937913"/>
    <w:rsid w:val="00940CB1"/>
    <w:rsid w:val="00940E73"/>
    <w:rsid w:val="0094234F"/>
    <w:rsid w:val="0094477C"/>
    <w:rsid w:val="00944CFF"/>
    <w:rsid w:val="00953B3C"/>
    <w:rsid w:val="009542F2"/>
    <w:rsid w:val="009551E8"/>
    <w:rsid w:val="00960EA6"/>
    <w:rsid w:val="009610CE"/>
    <w:rsid w:val="009614C8"/>
    <w:rsid w:val="009622CA"/>
    <w:rsid w:val="009635F7"/>
    <w:rsid w:val="0096433C"/>
    <w:rsid w:val="00964A8C"/>
    <w:rsid w:val="00964BD4"/>
    <w:rsid w:val="00965B10"/>
    <w:rsid w:val="00965ECB"/>
    <w:rsid w:val="00967045"/>
    <w:rsid w:val="009679D0"/>
    <w:rsid w:val="009771D8"/>
    <w:rsid w:val="00980306"/>
    <w:rsid w:val="00980F08"/>
    <w:rsid w:val="009812A7"/>
    <w:rsid w:val="00982B9B"/>
    <w:rsid w:val="009830BD"/>
    <w:rsid w:val="00984EB1"/>
    <w:rsid w:val="0098532E"/>
    <w:rsid w:val="00994E06"/>
    <w:rsid w:val="0099500A"/>
    <w:rsid w:val="00995618"/>
    <w:rsid w:val="00996343"/>
    <w:rsid w:val="0099774A"/>
    <w:rsid w:val="00997BB7"/>
    <w:rsid w:val="009A1D1C"/>
    <w:rsid w:val="009A35FC"/>
    <w:rsid w:val="009A378E"/>
    <w:rsid w:val="009A398B"/>
    <w:rsid w:val="009A632C"/>
    <w:rsid w:val="009B1AB8"/>
    <w:rsid w:val="009B2BF9"/>
    <w:rsid w:val="009B3007"/>
    <w:rsid w:val="009B35DA"/>
    <w:rsid w:val="009B3F5E"/>
    <w:rsid w:val="009B630F"/>
    <w:rsid w:val="009B66A6"/>
    <w:rsid w:val="009B6FD3"/>
    <w:rsid w:val="009C0BF4"/>
    <w:rsid w:val="009C1C93"/>
    <w:rsid w:val="009C2501"/>
    <w:rsid w:val="009C5689"/>
    <w:rsid w:val="009C6983"/>
    <w:rsid w:val="009C7E61"/>
    <w:rsid w:val="009D0291"/>
    <w:rsid w:val="009D045F"/>
    <w:rsid w:val="009D231E"/>
    <w:rsid w:val="009D5625"/>
    <w:rsid w:val="009E1D90"/>
    <w:rsid w:val="009E2C52"/>
    <w:rsid w:val="009E487A"/>
    <w:rsid w:val="009E7D13"/>
    <w:rsid w:val="009F3A07"/>
    <w:rsid w:val="009F6E0D"/>
    <w:rsid w:val="009F7B5D"/>
    <w:rsid w:val="00A01797"/>
    <w:rsid w:val="00A01CB4"/>
    <w:rsid w:val="00A04B64"/>
    <w:rsid w:val="00A06A36"/>
    <w:rsid w:val="00A11369"/>
    <w:rsid w:val="00A13DBA"/>
    <w:rsid w:val="00A14263"/>
    <w:rsid w:val="00A15504"/>
    <w:rsid w:val="00A16419"/>
    <w:rsid w:val="00A164C2"/>
    <w:rsid w:val="00A20D6B"/>
    <w:rsid w:val="00A22D2C"/>
    <w:rsid w:val="00A26293"/>
    <w:rsid w:val="00A2643F"/>
    <w:rsid w:val="00A26BD5"/>
    <w:rsid w:val="00A301F2"/>
    <w:rsid w:val="00A308E5"/>
    <w:rsid w:val="00A31BA2"/>
    <w:rsid w:val="00A34DC4"/>
    <w:rsid w:val="00A36B18"/>
    <w:rsid w:val="00A405AF"/>
    <w:rsid w:val="00A41B9C"/>
    <w:rsid w:val="00A46BAF"/>
    <w:rsid w:val="00A46D2C"/>
    <w:rsid w:val="00A47A91"/>
    <w:rsid w:val="00A5079E"/>
    <w:rsid w:val="00A5440A"/>
    <w:rsid w:val="00A5479E"/>
    <w:rsid w:val="00A63187"/>
    <w:rsid w:val="00A63AD3"/>
    <w:rsid w:val="00A666A6"/>
    <w:rsid w:val="00A744D8"/>
    <w:rsid w:val="00A74B43"/>
    <w:rsid w:val="00A77E6B"/>
    <w:rsid w:val="00A800B5"/>
    <w:rsid w:val="00A82DE8"/>
    <w:rsid w:val="00A901F6"/>
    <w:rsid w:val="00A914E9"/>
    <w:rsid w:val="00A933A4"/>
    <w:rsid w:val="00A947B2"/>
    <w:rsid w:val="00A94DBC"/>
    <w:rsid w:val="00A94F3C"/>
    <w:rsid w:val="00AA10FD"/>
    <w:rsid w:val="00AA6159"/>
    <w:rsid w:val="00AB03CB"/>
    <w:rsid w:val="00AB0A0D"/>
    <w:rsid w:val="00AB0DAC"/>
    <w:rsid w:val="00AB29BD"/>
    <w:rsid w:val="00AB453E"/>
    <w:rsid w:val="00AB511F"/>
    <w:rsid w:val="00AB5AFE"/>
    <w:rsid w:val="00AC19E3"/>
    <w:rsid w:val="00AC23CE"/>
    <w:rsid w:val="00AC4352"/>
    <w:rsid w:val="00AC5BBC"/>
    <w:rsid w:val="00AD164C"/>
    <w:rsid w:val="00AD290C"/>
    <w:rsid w:val="00AD3CF1"/>
    <w:rsid w:val="00AD496E"/>
    <w:rsid w:val="00AD4A42"/>
    <w:rsid w:val="00AE05C4"/>
    <w:rsid w:val="00AE4BAB"/>
    <w:rsid w:val="00AE5FDA"/>
    <w:rsid w:val="00AE7342"/>
    <w:rsid w:val="00AF2BFD"/>
    <w:rsid w:val="00AF4229"/>
    <w:rsid w:val="00AF6099"/>
    <w:rsid w:val="00AF6B21"/>
    <w:rsid w:val="00B00656"/>
    <w:rsid w:val="00B00BD4"/>
    <w:rsid w:val="00B0369F"/>
    <w:rsid w:val="00B05291"/>
    <w:rsid w:val="00B10961"/>
    <w:rsid w:val="00B10BAF"/>
    <w:rsid w:val="00B13FD0"/>
    <w:rsid w:val="00B147FC"/>
    <w:rsid w:val="00B2102F"/>
    <w:rsid w:val="00B25C4E"/>
    <w:rsid w:val="00B26077"/>
    <w:rsid w:val="00B323BD"/>
    <w:rsid w:val="00B32783"/>
    <w:rsid w:val="00B3629D"/>
    <w:rsid w:val="00B40C2B"/>
    <w:rsid w:val="00B4104A"/>
    <w:rsid w:val="00B42673"/>
    <w:rsid w:val="00B4275C"/>
    <w:rsid w:val="00B42E4F"/>
    <w:rsid w:val="00B43652"/>
    <w:rsid w:val="00B479E9"/>
    <w:rsid w:val="00B47DDA"/>
    <w:rsid w:val="00B50CAA"/>
    <w:rsid w:val="00B55453"/>
    <w:rsid w:val="00B568CA"/>
    <w:rsid w:val="00B56AE9"/>
    <w:rsid w:val="00B61BE9"/>
    <w:rsid w:val="00B67D0A"/>
    <w:rsid w:val="00B7003F"/>
    <w:rsid w:val="00B729E7"/>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3E2B"/>
    <w:rsid w:val="00B9493E"/>
    <w:rsid w:val="00B96506"/>
    <w:rsid w:val="00B96880"/>
    <w:rsid w:val="00BA017F"/>
    <w:rsid w:val="00BA06DB"/>
    <w:rsid w:val="00BA2B04"/>
    <w:rsid w:val="00BA403D"/>
    <w:rsid w:val="00BA685E"/>
    <w:rsid w:val="00BA7512"/>
    <w:rsid w:val="00BB2B71"/>
    <w:rsid w:val="00BB3127"/>
    <w:rsid w:val="00BB5272"/>
    <w:rsid w:val="00BB7701"/>
    <w:rsid w:val="00BC2957"/>
    <w:rsid w:val="00BC5B30"/>
    <w:rsid w:val="00BC693A"/>
    <w:rsid w:val="00BD1723"/>
    <w:rsid w:val="00BD1B8A"/>
    <w:rsid w:val="00BD27E8"/>
    <w:rsid w:val="00BD338E"/>
    <w:rsid w:val="00BD403A"/>
    <w:rsid w:val="00BD5E5E"/>
    <w:rsid w:val="00BD68B2"/>
    <w:rsid w:val="00BE237B"/>
    <w:rsid w:val="00BE4372"/>
    <w:rsid w:val="00BE6FF3"/>
    <w:rsid w:val="00BE7EEE"/>
    <w:rsid w:val="00BF0E56"/>
    <w:rsid w:val="00BF181F"/>
    <w:rsid w:val="00BF20F5"/>
    <w:rsid w:val="00BF6209"/>
    <w:rsid w:val="00BF6A1A"/>
    <w:rsid w:val="00BF6C45"/>
    <w:rsid w:val="00BF7EFF"/>
    <w:rsid w:val="00C00B3C"/>
    <w:rsid w:val="00C03E52"/>
    <w:rsid w:val="00C051C0"/>
    <w:rsid w:val="00C10965"/>
    <w:rsid w:val="00C173BD"/>
    <w:rsid w:val="00C20403"/>
    <w:rsid w:val="00C215C7"/>
    <w:rsid w:val="00C22135"/>
    <w:rsid w:val="00C2567A"/>
    <w:rsid w:val="00C2686E"/>
    <w:rsid w:val="00C31260"/>
    <w:rsid w:val="00C3175D"/>
    <w:rsid w:val="00C32041"/>
    <w:rsid w:val="00C3369C"/>
    <w:rsid w:val="00C3412B"/>
    <w:rsid w:val="00C40AC6"/>
    <w:rsid w:val="00C45123"/>
    <w:rsid w:val="00C457F2"/>
    <w:rsid w:val="00C46D5D"/>
    <w:rsid w:val="00C4722F"/>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5D30"/>
    <w:rsid w:val="00C76F0C"/>
    <w:rsid w:val="00C77D9D"/>
    <w:rsid w:val="00C8200B"/>
    <w:rsid w:val="00C832F7"/>
    <w:rsid w:val="00C866D8"/>
    <w:rsid w:val="00C87101"/>
    <w:rsid w:val="00C91360"/>
    <w:rsid w:val="00C93ADB"/>
    <w:rsid w:val="00C94815"/>
    <w:rsid w:val="00C95374"/>
    <w:rsid w:val="00C96D30"/>
    <w:rsid w:val="00CA022C"/>
    <w:rsid w:val="00CA130A"/>
    <w:rsid w:val="00CA140D"/>
    <w:rsid w:val="00CA2EE3"/>
    <w:rsid w:val="00CA58BC"/>
    <w:rsid w:val="00CA621B"/>
    <w:rsid w:val="00CA6963"/>
    <w:rsid w:val="00CA76FD"/>
    <w:rsid w:val="00CA7BF0"/>
    <w:rsid w:val="00CB506D"/>
    <w:rsid w:val="00CB7487"/>
    <w:rsid w:val="00CC2F39"/>
    <w:rsid w:val="00CC330A"/>
    <w:rsid w:val="00CC3326"/>
    <w:rsid w:val="00CC3A23"/>
    <w:rsid w:val="00CC42BD"/>
    <w:rsid w:val="00CC4782"/>
    <w:rsid w:val="00CC68D1"/>
    <w:rsid w:val="00CC7181"/>
    <w:rsid w:val="00CD143B"/>
    <w:rsid w:val="00CD5C49"/>
    <w:rsid w:val="00CE1685"/>
    <w:rsid w:val="00CE2230"/>
    <w:rsid w:val="00CE2CF8"/>
    <w:rsid w:val="00CE46CA"/>
    <w:rsid w:val="00CE6643"/>
    <w:rsid w:val="00CE6D68"/>
    <w:rsid w:val="00CF0375"/>
    <w:rsid w:val="00CF0B51"/>
    <w:rsid w:val="00CF2CA5"/>
    <w:rsid w:val="00CF5AF1"/>
    <w:rsid w:val="00CF5B64"/>
    <w:rsid w:val="00CF7059"/>
    <w:rsid w:val="00D003B0"/>
    <w:rsid w:val="00D0245D"/>
    <w:rsid w:val="00D02DB9"/>
    <w:rsid w:val="00D04578"/>
    <w:rsid w:val="00D07335"/>
    <w:rsid w:val="00D10828"/>
    <w:rsid w:val="00D11B57"/>
    <w:rsid w:val="00D1632F"/>
    <w:rsid w:val="00D16E49"/>
    <w:rsid w:val="00D21597"/>
    <w:rsid w:val="00D216AC"/>
    <w:rsid w:val="00D21D92"/>
    <w:rsid w:val="00D225FB"/>
    <w:rsid w:val="00D226AD"/>
    <w:rsid w:val="00D228C8"/>
    <w:rsid w:val="00D23BFC"/>
    <w:rsid w:val="00D24F0B"/>
    <w:rsid w:val="00D25B39"/>
    <w:rsid w:val="00D26AAD"/>
    <w:rsid w:val="00D306EF"/>
    <w:rsid w:val="00D31086"/>
    <w:rsid w:val="00D324ED"/>
    <w:rsid w:val="00D32C03"/>
    <w:rsid w:val="00D40ABE"/>
    <w:rsid w:val="00D40DC0"/>
    <w:rsid w:val="00D426AA"/>
    <w:rsid w:val="00D429F2"/>
    <w:rsid w:val="00D51A1F"/>
    <w:rsid w:val="00D536AB"/>
    <w:rsid w:val="00D53F5A"/>
    <w:rsid w:val="00D547A2"/>
    <w:rsid w:val="00D60116"/>
    <w:rsid w:val="00D61983"/>
    <w:rsid w:val="00D6209A"/>
    <w:rsid w:val="00D645BB"/>
    <w:rsid w:val="00D70EE4"/>
    <w:rsid w:val="00D71398"/>
    <w:rsid w:val="00D75297"/>
    <w:rsid w:val="00D75884"/>
    <w:rsid w:val="00D802B1"/>
    <w:rsid w:val="00D810F5"/>
    <w:rsid w:val="00D815F1"/>
    <w:rsid w:val="00D81927"/>
    <w:rsid w:val="00D83AC7"/>
    <w:rsid w:val="00D83F2E"/>
    <w:rsid w:val="00D84A63"/>
    <w:rsid w:val="00D8638C"/>
    <w:rsid w:val="00D91AD8"/>
    <w:rsid w:val="00D95B8E"/>
    <w:rsid w:val="00D95E2C"/>
    <w:rsid w:val="00D96F2A"/>
    <w:rsid w:val="00D97347"/>
    <w:rsid w:val="00D975A9"/>
    <w:rsid w:val="00DA0251"/>
    <w:rsid w:val="00DA11AE"/>
    <w:rsid w:val="00DA17B2"/>
    <w:rsid w:val="00DA348A"/>
    <w:rsid w:val="00DA3A6A"/>
    <w:rsid w:val="00DA3B91"/>
    <w:rsid w:val="00DA3F7E"/>
    <w:rsid w:val="00DA6F7F"/>
    <w:rsid w:val="00DB1750"/>
    <w:rsid w:val="00DB24CD"/>
    <w:rsid w:val="00DB3C52"/>
    <w:rsid w:val="00DB4C9C"/>
    <w:rsid w:val="00DB7185"/>
    <w:rsid w:val="00DC19BB"/>
    <w:rsid w:val="00DC2689"/>
    <w:rsid w:val="00DC2CBA"/>
    <w:rsid w:val="00DC37A7"/>
    <w:rsid w:val="00DC431D"/>
    <w:rsid w:val="00DC6392"/>
    <w:rsid w:val="00DC6FB3"/>
    <w:rsid w:val="00DD00D3"/>
    <w:rsid w:val="00DD2203"/>
    <w:rsid w:val="00DD47EC"/>
    <w:rsid w:val="00DD55AE"/>
    <w:rsid w:val="00DD6A58"/>
    <w:rsid w:val="00DD7C6F"/>
    <w:rsid w:val="00DD7F31"/>
    <w:rsid w:val="00DE553B"/>
    <w:rsid w:val="00DE6A40"/>
    <w:rsid w:val="00DE73AD"/>
    <w:rsid w:val="00DF123C"/>
    <w:rsid w:val="00DF17B1"/>
    <w:rsid w:val="00DF6786"/>
    <w:rsid w:val="00E0243F"/>
    <w:rsid w:val="00E02EA5"/>
    <w:rsid w:val="00E033F2"/>
    <w:rsid w:val="00E042C2"/>
    <w:rsid w:val="00E05137"/>
    <w:rsid w:val="00E07EE4"/>
    <w:rsid w:val="00E12245"/>
    <w:rsid w:val="00E12A3A"/>
    <w:rsid w:val="00E12EBF"/>
    <w:rsid w:val="00E13862"/>
    <w:rsid w:val="00E13E09"/>
    <w:rsid w:val="00E16CFF"/>
    <w:rsid w:val="00E2147F"/>
    <w:rsid w:val="00E217C4"/>
    <w:rsid w:val="00E22D77"/>
    <w:rsid w:val="00E22E04"/>
    <w:rsid w:val="00E24DE5"/>
    <w:rsid w:val="00E27EDD"/>
    <w:rsid w:val="00E305A3"/>
    <w:rsid w:val="00E3431F"/>
    <w:rsid w:val="00E34AAD"/>
    <w:rsid w:val="00E34E2C"/>
    <w:rsid w:val="00E36A37"/>
    <w:rsid w:val="00E41FA7"/>
    <w:rsid w:val="00E42F0D"/>
    <w:rsid w:val="00E44C32"/>
    <w:rsid w:val="00E51E6B"/>
    <w:rsid w:val="00E5318F"/>
    <w:rsid w:val="00E533B5"/>
    <w:rsid w:val="00E53AB3"/>
    <w:rsid w:val="00E54D18"/>
    <w:rsid w:val="00E54D78"/>
    <w:rsid w:val="00E55873"/>
    <w:rsid w:val="00E6256E"/>
    <w:rsid w:val="00E62E93"/>
    <w:rsid w:val="00E6372B"/>
    <w:rsid w:val="00E65632"/>
    <w:rsid w:val="00E67024"/>
    <w:rsid w:val="00E67E22"/>
    <w:rsid w:val="00E70FB9"/>
    <w:rsid w:val="00E71299"/>
    <w:rsid w:val="00E7498E"/>
    <w:rsid w:val="00E75A59"/>
    <w:rsid w:val="00E77594"/>
    <w:rsid w:val="00E800E1"/>
    <w:rsid w:val="00E805DC"/>
    <w:rsid w:val="00E82373"/>
    <w:rsid w:val="00E8385C"/>
    <w:rsid w:val="00E84B01"/>
    <w:rsid w:val="00E85558"/>
    <w:rsid w:val="00E855DB"/>
    <w:rsid w:val="00E85B8F"/>
    <w:rsid w:val="00E867B5"/>
    <w:rsid w:val="00E86A0C"/>
    <w:rsid w:val="00E916A6"/>
    <w:rsid w:val="00E948ED"/>
    <w:rsid w:val="00E9501C"/>
    <w:rsid w:val="00E977F5"/>
    <w:rsid w:val="00E97E0D"/>
    <w:rsid w:val="00E97FE9"/>
    <w:rsid w:val="00EA1355"/>
    <w:rsid w:val="00EA2B3B"/>
    <w:rsid w:val="00EA390E"/>
    <w:rsid w:val="00EA417C"/>
    <w:rsid w:val="00EA5E2E"/>
    <w:rsid w:val="00EB4B85"/>
    <w:rsid w:val="00EB5D68"/>
    <w:rsid w:val="00EB70BE"/>
    <w:rsid w:val="00EC00E2"/>
    <w:rsid w:val="00EC0432"/>
    <w:rsid w:val="00EC1D2F"/>
    <w:rsid w:val="00EC2466"/>
    <w:rsid w:val="00EC29EE"/>
    <w:rsid w:val="00EC3942"/>
    <w:rsid w:val="00EC7C8C"/>
    <w:rsid w:val="00ED1D65"/>
    <w:rsid w:val="00ED4C3B"/>
    <w:rsid w:val="00ED57A7"/>
    <w:rsid w:val="00ED7838"/>
    <w:rsid w:val="00ED798B"/>
    <w:rsid w:val="00EE1589"/>
    <w:rsid w:val="00EE174B"/>
    <w:rsid w:val="00EE1A1F"/>
    <w:rsid w:val="00EE2264"/>
    <w:rsid w:val="00EE37A7"/>
    <w:rsid w:val="00EF23BB"/>
    <w:rsid w:val="00EF2E68"/>
    <w:rsid w:val="00EF3104"/>
    <w:rsid w:val="00EF5B73"/>
    <w:rsid w:val="00F031B8"/>
    <w:rsid w:val="00F050F9"/>
    <w:rsid w:val="00F0515A"/>
    <w:rsid w:val="00F07552"/>
    <w:rsid w:val="00F101DF"/>
    <w:rsid w:val="00F1032C"/>
    <w:rsid w:val="00F10970"/>
    <w:rsid w:val="00F110FE"/>
    <w:rsid w:val="00F1282E"/>
    <w:rsid w:val="00F16751"/>
    <w:rsid w:val="00F20C20"/>
    <w:rsid w:val="00F2562A"/>
    <w:rsid w:val="00F25CBC"/>
    <w:rsid w:val="00F26470"/>
    <w:rsid w:val="00F26644"/>
    <w:rsid w:val="00F26998"/>
    <w:rsid w:val="00F331C7"/>
    <w:rsid w:val="00F33BE5"/>
    <w:rsid w:val="00F33ECC"/>
    <w:rsid w:val="00F35172"/>
    <w:rsid w:val="00F35C1F"/>
    <w:rsid w:val="00F43859"/>
    <w:rsid w:val="00F45180"/>
    <w:rsid w:val="00F462CA"/>
    <w:rsid w:val="00F467DD"/>
    <w:rsid w:val="00F46962"/>
    <w:rsid w:val="00F55E7C"/>
    <w:rsid w:val="00F57EDF"/>
    <w:rsid w:val="00F63152"/>
    <w:rsid w:val="00F70A47"/>
    <w:rsid w:val="00F71162"/>
    <w:rsid w:val="00F7213A"/>
    <w:rsid w:val="00F7284E"/>
    <w:rsid w:val="00F73F01"/>
    <w:rsid w:val="00F742F6"/>
    <w:rsid w:val="00F83BFE"/>
    <w:rsid w:val="00F83E6F"/>
    <w:rsid w:val="00F8784E"/>
    <w:rsid w:val="00F91BF1"/>
    <w:rsid w:val="00F960DC"/>
    <w:rsid w:val="00FA0030"/>
    <w:rsid w:val="00FA36E6"/>
    <w:rsid w:val="00FA4B6A"/>
    <w:rsid w:val="00FB14D5"/>
    <w:rsid w:val="00FB1F3C"/>
    <w:rsid w:val="00FC1554"/>
    <w:rsid w:val="00FC2D51"/>
    <w:rsid w:val="00FC36D6"/>
    <w:rsid w:val="00FC3D64"/>
    <w:rsid w:val="00FD2484"/>
    <w:rsid w:val="00FD523B"/>
    <w:rsid w:val="00FE1FD1"/>
    <w:rsid w:val="00FE2AAE"/>
    <w:rsid w:val="00FE4E7B"/>
    <w:rsid w:val="00FF0104"/>
    <w:rsid w:val="00FF08CC"/>
    <w:rsid w:val="00FF3E92"/>
    <w:rsid w:val="00FF454C"/>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store.steampowered.com/app/555150/The_First_Tree/"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ocs.microsoft.com/en-us/dotnet/standard/managed-code" TargetMode="External"/><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unity.com/our-company" TargetMode="External"/><Relationship Id="rId33" Type="http://schemas.openxmlformats.org/officeDocument/2006/relationships/hyperlink" Target="https://en.wikipedia.org/wiki/C_Sharp_(programming_language)"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raywenderlich.com/7630142-entity-component-system-for-unity-getting-started%23toc-anchor-00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proxy.c2.com/cgi/wiki?PrematureOptimization" TargetMode="External"/><Relationship Id="rId32" Type="http://schemas.openxmlformats.org/officeDocument/2006/relationships/hyperlink" Target="https://docs.microsoft.com/en-us/dotnet/csharp/tour-of-csharp/" TargetMode="External"/><Relationship Id="rId37" Type="http://schemas.openxmlformats.org/officeDocument/2006/relationships/hyperlink" Target="https://www.zdnet.com/article/chrome-70-of-all-security-bugs-are-memory-safety-issu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unity.com/features/multiplatform" TargetMode="External"/><Relationship Id="rId36" Type="http://schemas.openxmlformats.org/officeDocument/2006/relationships/hyperlink" Target="https://www.zdnet.com/article/microsoft-70-percent-of-all-security-bugs-are-memory-safety-issues/"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unity3d.com/legal/licenses/Unity_Reference_Only_Licen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learn.g2.com/stages-of-game-development" TargetMode="External"/><Relationship Id="rId30" Type="http://schemas.openxmlformats.org/officeDocument/2006/relationships/hyperlink" Target="https://unity.com/dots/packages" TargetMode="External"/><Relationship Id="rId35" Type="http://schemas.openxmlformats.org/officeDocument/2006/relationships/hyperlink" Target="https://docs.microsoft.com/en-us/dotnet/standard/cl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7510</TotalTime>
  <Pages>35</Pages>
  <Words>7016</Words>
  <Characters>39997</Characters>
  <Application>Microsoft Office Word</Application>
  <DocSecurity>0</DocSecurity>
  <Lines>333</Lines>
  <Paragraphs>93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46920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367</cp:revision>
  <cp:lastPrinted>2020-11-18T20:08:00Z</cp:lastPrinted>
  <dcterms:created xsi:type="dcterms:W3CDTF">2020-10-25T09:19:00Z</dcterms:created>
  <dcterms:modified xsi:type="dcterms:W3CDTF">2020-11-18T23:26:00Z</dcterms:modified>
</cp:coreProperties>
</file>