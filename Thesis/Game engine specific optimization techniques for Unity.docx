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B568CA"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B568CA" w:rsidP="00171054">
                            <w:pPr>
                              <w:pStyle w:val="Cmlapszerz"/>
                            </w:pPr>
                            <w:fldSimple w:instr=" DOCPROPERTY &quot;Manager&quot;  \* MERGEFORMAT ">
                              <w:r w:rsidR="00AB0A0D">
                                <w:t xml:space="preserve">Dr. Magdics </w:t>
                              </w:r>
                            </w:fldSimple>
                            <w:r w:rsidR="00AB0A0D">
                              <w:t>Milán</w:t>
                            </w:r>
                          </w:p>
                          <w:p w14:paraId="563096AC" w14:textId="4244D19A"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DC6392">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B568CA" w:rsidP="00171054">
                      <w:pPr>
                        <w:pStyle w:val="Cmlapszerz"/>
                      </w:pPr>
                      <w:fldSimple w:instr=" DOCPROPERTY &quot;Manager&quot;  \* MERGEFORMAT ">
                        <w:r w:rsidR="00AB0A0D">
                          <w:t xml:space="preserve">Dr. Magdics </w:t>
                        </w:r>
                      </w:fldSimple>
                      <w:r w:rsidR="00AB0A0D">
                        <w:t>Milán</w:t>
                      </w:r>
                    </w:p>
                    <w:p w14:paraId="563096AC" w14:textId="4244D19A"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DC6392">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3200A188"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0A62F0">
          <w:rPr>
            <w:noProof/>
            <w:webHidden/>
          </w:rPr>
          <w:t>6</w:t>
        </w:r>
        <w:r w:rsidR="00B96880">
          <w:rPr>
            <w:noProof/>
            <w:webHidden/>
          </w:rPr>
          <w:fldChar w:fldCharType="end"/>
        </w:r>
      </w:hyperlink>
    </w:p>
    <w:p w14:paraId="11E72A32" w14:textId="15C24C48" w:rsidR="00B96880" w:rsidRPr="006D338C" w:rsidRDefault="00357EDE">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0A62F0">
          <w:rPr>
            <w:noProof/>
            <w:webHidden/>
          </w:rPr>
          <w:t>7</w:t>
        </w:r>
        <w:r w:rsidR="00B96880">
          <w:rPr>
            <w:noProof/>
            <w:webHidden/>
          </w:rPr>
          <w:fldChar w:fldCharType="end"/>
        </w:r>
      </w:hyperlink>
    </w:p>
    <w:p w14:paraId="6C4A6819" w14:textId="01AB4BB4" w:rsidR="00B96880" w:rsidRPr="006D338C" w:rsidRDefault="00357EDE">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0A62F0">
          <w:rPr>
            <w:b w:val="0"/>
            <w:bCs/>
            <w:noProof/>
            <w:webHidden/>
            <w:lang w:val="hu-HU"/>
          </w:rPr>
          <w:t>Hiba! A könyvjelző nem létezik.</w:t>
        </w:r>
        <w:r w:rsidR="00B96880">
          <w:rPr>
            <w:noProof/>
            <w:webHidden/>
          </w:rPr>
          <w:fldChar w:fldCharType="end"/>
        </w:r>
      </w:hyperlink>
    </w:p>
    <w:p w14:paraId="7D88802A" w14:textId="1555E856" w:rsidR="00B96880" w:rsidRPr="006D338C" w:rsidRDefault="00357EDE">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0A62F0">
          <w:rPr>
            <w:noProof/>
            <w:webHidden/>
          </w:rPr>
          <w:t>14</w:t>
        </w:r>
        <w:r w:rsidR="00B96880">
          <w:rPr>
            <w:noProof/>
            <w:webHidden/>
          </w:rPr>
          <w:fldChar w:fldCharType="end"/>
        </w:r>
      </w:hyperlink>
    </w:p>
    <w:p w14:paraId="78A9B979" w14:textId="06A0B16E" w:rsidR="00B96880" w:rsidRPr="006D338C" w:rsidRDefault="00357EDE">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0A62F0">
          <w:rPr>
            <w:noProof/>
            <w:webHidden/>
          </w:rPr>
          <w:t>14</w:t>
        </w:r>
        <w:r w:rsidR="00B96880">
          <w:rPr>
            <w:noProof/>
            <w:webHidden/>
          </w:rPr>
          <w:fldChar w:fldCharType="end"/>
        </w:r>
      </w:hyperlink>
    </w:p>
    <w:p w14:paraId="223D5EA8" w14:textId="30641C88" w:rsidR="00B96880" w:rsidRPr="006D338C" w:rsidRDefault="00357EDE">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0A62F0">
          <w:rPr>
            <w:noProof/>
            <w:webHidden/>
          </w:rPr>
          <w:t>14</w:t>
        </w:r>
        <w:r w:rsidR="00B96880">
          <w:rPr>
            <w:noProof/>
            <w:webHidden/>
          </w:rPr>
          <w:fldChar w:fldCharType="end"/>
        </w:r>
      </w:hyperlink>
    </w:p>
    <w:p w14:paraId="276504B6" w14:textId="2F2DF933" w:rsidR="00B96880" w:rsidRPr="006D338C" w:rsidRDefault="00357EDE">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0A62F0">
          <w:rPr>
            <w:noProof/>
            <w:webHidden/>
          </w:rPr>
          <w:t>15</w:t>
        </w:r>
        <w:r w:rsidR="00B96880">
          <w:rPr>
            <w:noProof/>
            <w:webHidden/>
          </w:rPr>
          <w:fldChar w:fldCharType="end"/>
        </w:r>
      </w:hyperlink>
    </w:p>
    <w:p w14:paraId="69727E00" w14:textId="3D344595" w:rsidR="00B96880" w:rsidRPr="006D338C" w:rsidRDefault="00357EDE">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0A62F0">
          <w:rPr>
            <w:noProof/>
            <w:webHidden/>
          </w:rPr>
          <w:t>15</w:t>
        </w:r>
        <w:r w:rsidR="00B96880">
          <w:rPr>
            <w:noProof/>
            <w:webHidden/>
          </w:rPr>
          <w:fldChar w:fldCharType="end"/>
        </w:r>
      </w:hyperlink>
    </w:p>
    <w:p w14:paraId="6858B591" w14:textId="4F0748C0" w:rsidR="00B96880" w:rsidRPr="006D338C" w:rsidRDefault="00357EDE">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0A62F0">
          <w:rPr>
            <w:noProof/>
            <w:webHidden/>
          </w:rPr>
          <w:t>16</w:t>
        </w:r>
        <w:r w:rsidR="00B96880">
          <w:rPr>
            <w:noProof/>
            <w:webHidden/>
          </w:rPr>
          <w:fldChar w:fldCharType="end"/>
        </w:r>
      </w:hyperlink>
    </w:p>
    <w:p w14:paraId="2E3A6746" w14:textId="4A854B7F" w:rsidR="00B96880" w:rsidRPr="006D338C" w:rsidRDefault="00357EDE">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0A62F0">
          <w:rPr>
            <w:noProof/>
            <w:webHidden/>
          </w:rPr>
          <w:t>17</w:t>
        </w:r>
        <w:r w:rsidR="00B96880">
          <w:rPr>
            <w:noProof/>
            <w:webHidden/>
          </w:rPr>
          <w:fldChar w:fldCharType="end"/>
        </w:r>
      </w:hyperlink>
    </w:p>
    <w:p w14:paraId="1198BBFA" w14:textId="0ED843A7" w:rsidR="00B96880" w:rsidRPr="006D338C" w:rsidRDefault="00357EDE">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0A62F0">
          <w:rPr>
            <w:noProof/>
            <w:webHidden/>
          </w:rPr>
          <w:t>18</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60509D04"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DC6392">
        <w:rPr>
          <w:noProof/>
        </w:rPr>
        <w:t>2020. 11. 07.</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2"/>
      <w:r w:rsidR="005871CE">
        <w:t xml:space="preserve">of </w:t>
      </w:r>
      <w:r w:rsidR="003713B8">
        <w:t>15-30</w:t>
      </w:r>
      <w:r w:rsidR="005871CE">
        <w:t xml:space="preserve">% CPU </w:t>
      </w:r>
      <w:commentRangeEnd w:id="2"/>
      <w:r w:rsidR="00EC2466">
        <w:rPr>
          <w:rStyle w:val="Jegyzethivatkozs"/>
        </w:rPr>
        <w:commentReference w:id="2"/>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0D1E2CF1" w:rsidR="00BD403A" w:rsidRDefault="003D45A0" w:rsidP="00BD403A">
      <w:pPr>
        <w:pStyle w:val="Cmsor1"/>
      </w:pPr>
      <w:r>
        <w:lastRenderedPageBreak/>
        <w:t>Pre-defined</w:t>
      </w:r>
      <w:r w:rsidR="008E0730">
        <w:t xml:space="preserve">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299D0D68"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so any 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4396557D" w:rsidR="003A4BDF" w:rsidRDefault="003A4BDF" w:rsidP="003A4BDF">
      <w:pPr>
        <w:ind w:left="425" w:right="425" w:firstLine="0"/>
        <w:jc w:val="right"/>
        <w:rPr>
          <w:rStyle w:val="Irodalomjegyzkforrs"/>
        </w:rPr>
      </w:pPr>
      <w:commentRangeStart w:id="3"/>
      <w:r>
        <w:rPr>
          <w:rStyle w:val="Irodalomjegyzkforrs"/>
        </w:rPr>
        <w:t>~ Donald Knuth</w:t>
      </w:r>
      <w:commentRangeEnd w:id="3"/>
      <w:r w:rsidR="003642EA">
        <w:rPr>
          <w:rStyle w:val="Jegyzethivatkozs"/>
        </w:rPr>
        <w:commentReference w:id="3"/>
      </w:r>
    </w:p>
    <w:p w14:paraId="620B7575" w14:textId="1A03AAD7" w:rsidR="00B43652"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9881B56"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 simply can not be executed.</w:t>
      </w:r>
      <w:r w:rsidR="008E2C34">
        <w:t xml:space="preserve"> So, although different projects and studios might use different pipelines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 specify.</w:t>
      </w:r>
    </w:p>
    <w:p w14:paraId="65E97EF9" w14:textId="77777777"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Preproduction, Production, Postproduction.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B29F6AB"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1070F7">
        <w:rPr>
          <w:noProof/>
        </w:rPr>
        <w:t>1</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256" cy="2428919"/>
                    </a:xfrm>
                    <a:prstGeom prst="rect">
                      <a:avLst/>
                    </a:prstGeom>
                  </pic:spPr>
                </pic:pic>
              </a:graphicData>
            </a:graphic>
          </wp:inline>
        </w:drawing>
      </w:r>
    </w:p>
    <w:p w14:paraId="4FB8DBEA" w14:textId="7B9C79DA"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1070F7">
        <w:rPr>
          <w:noProof/>
        </w:rPr>
        <w:t>2</w:t>
      </w:r>
      <w:r>
        <w:fldChar w:fldCharType="end"/>
      </w:r>
      <w:r>
        <w:t xml:space="preserve">: </w:t>
      </w:r>
      <w:commentRangeStart w:id="4"/>
      <w:r w:rsidR="00A04B64">
        <w:rPr>
          <w:b w:val="0"/>
          <w:bCs w:val="0"/>
        </w:rPr>
        <w:t>The cover</w:t>
      </w:r>
      <w:r w:rsidR="00DC6FB3">
        <w:rPr>
          <w:b w:val="0"/>
          <w:bCs w:val="0"/>
        </w:rPr>
        <w:t xml:space="preserve"> </w:t>
      </w:r>
      <w:r w:rsidR="00565DA7">
        <w:rPr>
          <w:b w:val="0"/>
          <w:bCs w:val="0"/>
        </w:rPr>
        <w:t>of The First Tree.</w:t>
      </w:r>
      <w:commentRangeEnd w:id="4"/>
      <w:r w:rsidR="000B6F19">
        <w:rPr>
          <w:rStyle w:val="Jegyzethivatkozs"/>
          <w:b w:val="0"/>
          <w:bCs w:val="0"/>
        </w:rPr>
        <w:commentReference w:id="4"/>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r>
        <w:t>?</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13144FFB"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43CB7466"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AE7342">
        <w:t>High-end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1"/>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2"/>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3"/>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1FC83DC2" w:rsidR="00162ED7" w:rsidRDefault="00162ED7" w:rsidP="00664645">
      <w:pPr>
        <w:pStyle w:val="Listaszerbekezds"/>
        <w:numPr>
          <w:ilvl w:val="0"/>
          <w:numId w:val="27"/>
        </w:numPr>
        <w:spacing w:after="0"/>
        <w:ind w:left="782" w:hanging="357"/>
      </w:pPr>
      <w:r>
        <w:t>R</w:t>
      </w:r>
      <w:r w:rsidR="006E3A06">
        <w:t xml:space="preserve">esearch optimal path finding </w:t>
      </w:r>
      <w:r>
        <w:t>solutions</w:t>
      </w:r>
      <w:r w:rsidR="00116DCB">
        <w:t xml:space="preserve"> for our use cases</w:t>
      </w:r>
    </w:p>
    <w:p w14:paraId="2BD6DCD0" w14:textId="1C4EE189" w:rsidR="000E1B4E" w:rsidRDefault="00116DCB" w:rsidP="00664645">
      <w:pPr>
        <w:pStyle w:val="Listaszerbekezds"/>
        <w:numPr>
          <w:ilvl w:val="0"/>
          <w:numId w:val="27"/>
        </w:numPr>
        <w:spacing w:after="0"/>
        <w:ind w:left="782" w:hanging="357"/>
      </w:pPr>
      <w:r>
        <w:t xml:space="preserve">Setup performance tests for AI and physics common use cases in order to </w:t>
      </w:r>
      <w:r w:rsidR="00D226AD">
        <w:t xml:space="preserve">later </w:t>
      </w:r>
      <w:r>
        <w:t>ensure 60 frames per seconds on average</w:t>
      </w:r>
    </w:p>
    <w:p w14:paraId="450E2243" w14:textId="2CD33784"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which executes faster</w:t>
      </w:r>
      <w:r w:rsidR="00A41B9C">
        <w:t xml:space="preserve"> overall</w:t>
      </w:r>
      <w:r>
        <w:t xml:space="preserve"> in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4"/>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5"/>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6"/>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7"/>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8"/>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74360614"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1070F7">
        <w:rPr>
          <w:noProof/>
        </w:rPr>
        <w:t>3</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67960AB"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w:t>
      </w:r>
      <w:r w:rsidR="007204AA">
        <w:t xml:space="preserve">the </w:t>
      </w:r>
      <w:r w:rsidR="00925DB8">
        <w:t xml:space="preserve">production phase for years. </w:t>
      </w:r>
      <w:r w:rsidR="00E12EBF">
        <w:t>In this phase</w:t>
      </w:r>
    </w:p>
    <w:p w14:paraId="6298B4A0" w14:textId="3354D1B4" w:rsidR="00E12EBF" w:rsidRDefault="00E12EBF" w:rsidP="00E12EBF">
      <w:pPr>
        <w:pStyle w:val="Listaszerbekezds"/>
        <w:numPr>
          <w:ilvl w:val="0"/>
          <w:numId w:val="29"/>
        </w:numPr>
      </w:pPr>
      <w:r>
        <w:t>The level designers design the environment in a way that it perfectly fits into the gameplay</w:t>
      </w:r>
    </w:p>
    <w:p w14:paraId="57FDA94D" w14:textId="0EBA0849" w:rsidR="00E12EBF" w:rsidRDefault="003939F9" w:rsidP="00E12EBF">
      <w:pPr>
        <w:pStyle w:val="Listaszerbekezds"/>
        <w:numPr>
          <w:ilvl w:val="0"/>
          <w:numId w:val="29"/>
        </w:numPr>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E12EBF">
      <w:pPr>
        <w:pStyle w:val="Listaszerbekezds"/>
        <w:numPr>
          <w:ilvl w:val="0"/>
          <w:numId w:val="29"/>
        </w:numPr>
      </w:pPr>
      <w:r>
        <w:t>Audio engineers record and create unique sounds for every detail in the game</w:t>
      </w:r>
    </w:p>
    <w:p w14:paraId="488A39FD" w14:textId="0AFC9807" w:rsidR="001E333C" w:rsidRDefault="001E333C" w:rsidP="00E12EBF">
      <w:pPr>
        <w:pStyle w:val="Listaszerbekezds"/>
        <w:numPr>
          <w:ilvl w:val="0"/>
          <w:numId w:val="29"/>
        </w:numPr>
      </w:pPr>
      <w:r>
        <w:t>Artists are creating characters, environmental props, and unique textures for your art style</w:t>
      </w:r>
    </w:p>
    <w:p w14:paraId="5E016D03" w14:textId="77777777" w:rsidR="00E34E2C" w:rsidRDefault="00E34E2C" w:rsidP="00E12EBF">
      <w:pPr>
        <w:pStyle w:val="Listaszerbekezds"/>
        <w:numPr>
          <w:ilvl w:val="0"/>
          <w:numId w:val="29"/>
        </w:numPr>
      </w:pPr>
      <w:r>
        <w:t>Animators are putting life to these lifeless polygon monstrosities</w:t>
      </w:r>
    </w:p>
    <w:p w14:paraId="70184F1E" w14:textId="5221A2E3" w:rsidR="004A575C" w:rsidRDefault="00CD143B" w:rsidP="00E12EBF">
      <w:pPr>
        <w:pStyle w:val="Listaszerbekezds"/>
        <w:numPr>
          <w:ilvl w:val="0"/>
          <w:numId w:val="29"/>
        </w:numPr>
      </w:pPr>
      <w:r>
        <w:t xml:space="preserve">And </w:t>
      </w:r>
      <w:r w:rsidR="000970F0">
        <w:t>finally,</w:t>
      </w:r>
      <w:r>
        <w:t xml:space="preserve"> the</w:t>
      </w:r>
      <w:r w:rsidR="00E34E2C">
        <w:t xml:space="preserve"> project lead trying to coordinate the work of all these awesome and talented people</w:t>
      </w:r>
    </w:p>
    <w:p w14:paraId="1760FE8A" w14:textId="4790094D" w:rsidR="001E333C" w:rsidRDefault="004A575C" w:rsidP="00CD143B">
      <w:pPr>
        <w:ind w:firstLine="425"/>
      </w:pPr>
      <w:r>
        <w:t>and we did not mentioned voice actors, actors, script writers, composers</w:t>
      </w:r>
      <w:r w:rsidR="00CD143B">
        <w:t xml:space="preserve"> and more</w:t>
      </w:r>
      <w:r>
        <w:t>. As you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w:t>
      </w:r>
      <w:r w:rsidR="00CD143B">
        <w:t xml:space="preserve">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w:t>
      </w:r>
      <w:r w:rsidR="00326508">
        <w:t xml:space="preserve">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2A74D70D"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We can also collect information from alpha/beta testers to test the game’s performance in the large. On these collected information later</w:t>
      </w:r>
      <w:r w:rsidR="00F7213A">
        <w:t>,</w:t>
      </w:r>
      <w:r w:rsidR="00CF5AF1">
        <w:t xml:space="preserve"> </w:t>
      </w:r>
      <w:r w:rsidR="002C4550">
        <w:t>usually in</w:t>
      </w:r>
      <w:r w:rsidR="00CF5AF1">
        <w:t xml:space="preserve"> the post-production </w:t>
      </w:r>
      <w:r w:rsidR="00F7213A">
        <w:t xml:space="preserve">phase </w:t>
      </w:r>
      <w:r w:rsidR="00232DCC">
        <w:t>after some optimization we will then define the exact minimum/recommended hardware</w:t>
      </w:r>
      <w:r w:rsidR="002C4550">
        <w:t xml:space="preserve"> requirements</w:t>
      </w:r>
      <w:r w:rsidR="00232DCC">
        <w:t>.</w:t>
      </w:r>
      <w:r w:rsidR="00CF5AF1">
        <w:t xml:space="preserve"> </w:t>
      </w:r>
    </w:p>
    <w:p w14:paraId="0E4DA3A9" w14:textId="538C4EA7" w:rsidR="00567139" w:rsidRDefault="00567139" w:rsidP="00567139"/>
    <w:p w14:paraId="48B248B7" w14:textId="0259C18B" w:rsidR="00567139" w:rsidRPr="00567139" w:rsidRDefault="00567139" w:rsidP="00567139">
      <w:pPr>
        <w:pStyle w:val="Cmsor3"/>
      </w:pPr>
      <w:r>
        <w:t>Post-production</w:t>
      </w:r>
    </w:p>
    <w:p w14:paraId="6BD25EC6" w14:textId="22238AEE"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t>.</w:t>
      </w:r>
    </w:p>
    <w:p w14:paraId="177F4FBA" w14:textId="77777777" w:rsidR="001070F7" w:rsidRDefault="001070F7" w:rsidP="001070F7">
      <w:pPr>
        <w:pStyle w:val="Kp"/>
      </w:pPr>
      <w:r>
        <w:rPr>
          <w:noProof/>
        </w:rPr>
        <w:drawing>
          <wp:inline distT="0" distB="0" distL="0" distR="0" wp14:anchorId="05BD742F" wp14:editId="2B22FB4B">
            <wp:extent cx="4746171" cy="3936911"/>
            <wp:effectExtent l="0" t="0" r="0" b="6985"/>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7999" cy="3979902"/>
                    </a:xfrm>
                    <a:prstGeom prst="rect">
                      <a:avLst/>
                    </a:prstGeom>
                    <a:noFill/>
                    <a:ln>
                      <a:noFill/>
                    </a:ln>
                  </pic:spPr>
                </pic:pic>
              </a:graphicData>
            </a:graphic>
          </wp:inline>
        </w:drawing>
      </w:r>
    </w:p>
    <w:p w14:paraId="7C350FBE" w14:textId="33A429EC"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Pr>
          <w:noProof/>
        </w:rPr>
        <w:t>4</w:t>
      </w:r>
      <w:r>
        <w:fldChar w:fldCharType="end"/>
      </w:r>
      <w:r>
        <w:t xml:space="preserve">: </w:t>
      </w:r>
      <w:r>
        <w:rPr>
          <w:b w:val="0"/>
          <w:bCs w:val="0"/>
        </w:rPr>
        <w:t>A se</w:t>
      </w:r>
      <w:r w:rsidR="00435465">
        <w:rPr>
          <w:b w:val="0"/>
          <w:bCs w:val="0"/>
        </w:rPr>
        <w:t>ven-phase development pipeline</w:t>
      </w:r>
    </w:p>
    <w:p w14:paraId="104D9F41" w14:textId="77777777" w:rsidR="001A5E30" w:rsidRPr="00670F5E" w:rsidRDefault="001A5E30" w:rsidP="00CC330A">
      <w:pPr>
        <w:spacing w:before="200"/>
        <w:ind w:firstLine="425"/>
      </w:pPr>
    </w:p>
    <w:p w14:paraId="1AFE476B" w14:textId="77777777" w:rsidR="002841F9" w:rsidRDefault="002841F9" w:rsidP="002841F9">
      <w:pPr>
        <w:pStyle w:val="Cmsor2"/>
      </w:pPr>
      <w:bookmarkStart w:id="5" w:name="_Toc332797398"/>
      <w:bookmarkStart w:id="6" w:name="_Toc332798846"/>
      <w:r>
        <w:t>Formázási tudnivalók</w:t>
      </w:r>
      <w:bookmarkEnd w:id="5"/>
      <w:bookmarkEnd w:id="6"/>
    </w:p>
    <w:p w14:paraId="28069270" w14:textId="77777777" w:rsidR="00502A30" w:rsidRPr="00502A30" w:rsidRDefault="00502A30" w:rsidP="00502A30">
      <w:r>
        <w:t xml:space="preserve">A dokumentum folyószövegéhez használjuk a </w:t>
      </w:r>
      <w:r w:rsidRPr="00D07335">
        <w:rPr>
          <w:rStyle w:val="Kiemels2"/>
        </w:rPr>
        <w:t>Normál</w:t>
      </w:r>
      <w:r>
        <w:t xml:space="preserve"> (angol Word esetén Normal) stílust.</w:t>
      </w:r>
    </w:p>
    <w:p w14:paraId="1F2C9FDE" w14:textId="77777777" w:rsidR="002841F9" w:rsidRDefault="002841F9" w:rsidP="00D07335">
      <w:pPr>
        <w:pStyle w:val="Cmsor3"/>
      </w:pPr>
      <w:bookmarkStart w:id="7" w:name="_Toc332797399"/>
      <w:bookmarkStart w:id="8" w:name="_Toc332798847"/>
      <w:r>
        <w:t>Címsorok</w:t>
      </w:r>
      <w:bookmarkEnd w:id="7"/>
      <w:bookmarkEnd w:id="8"/>
    </w:p>
    <w:p w14:paraId="0DFDBE93"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5A84C659" w14:textId="77777777" w:rsidR="002841F9" w:rsidRPr="002841F9" w:rsidRDefault="002841F9" w:rsidP="00D07335">
      <w:pPr>
        <w:pStyle w:val="Cmsor3"/>
      </w:pPr>
      <w:bookmarkStart w:id="9" w:name="_Toc332797400"/>
      <w:bookmarkStart w:id="10" w:name="_Toc332798848"/>
      <w:r>
        <w:t>Képek</w:t>
      </w:r>
      <w:bookmarkEnd w:id="9"/>
      <w:bookmarkEnd w:id="10"/>
    </w:p>
    <w:p w14:paraId="32BA1FF8" w14:textId="77777777" w:rsidR="00502A30" w:rsidRDefault="00502A30" w:rsidP="005524FC">
      <w:r>
        <w:t xml:space="preserve">A képhez használjuk a </w:t>
      </w:r>
      <w:r w:rsidRPr="00D07335">
        <w:rPr>
          <w:rStyle w:val="Kiemels2"/>
        </w:rPr>
        <w:t>Kép</w:t>
      </w:r>
      <w:r>
        <w:t xml:space="preserve"> stílust.</w:t>
      </w:r>
    </w:p>
    <w:p w14:paraId="29694C8E" w14:textId="77777777" w:rsidR="002841F9" w:rsidRDefault="00502A30" w:rsidP="005524FC">
      <w:r>
        <w:lastRenderedPageBreak/>
        <w:t xml:space="preserve">Képaláírást a képen jobb gombbal kattintva a </w:t>
      </w:r>
      <w:r w:rsidRPr="00D07335">
        <w:rPr>
          <w:rStyle w:val="Kiemels"/>
        </w:rPr>
        <w:t>Képaláírás beszúrása…</w:t>
      </w:r>
      <w:r>
        <w:t xml:space="preserve"> opcióval adhatunk hozzá, így az automatikusan </w:t>
      </w:r>
      <w:r w:rsidRPr="00D07335">
        <w:rPr>
          <w:rStyle w:val="Kiemels2"/>
        </w:rPr>
        <w:t>Képaláírás</w:t>
      </w:r>
      <w:r>
        <w:t xml:space="preserve"> (Caption) stílusú lesz.</w:t>
      </w:r>
    </w:p>
    <w:p w14:paraId="47AAA6CC" w14:textId="47599F9D" w:rsidR="002841F9" w:rsidRDefault="00A14263" w:rsidP="002841F9">
      <w:pPr>
        <w:pStyle w:val="Kp"/>
      </w:pPr>
      <w:r w:rsidRPr="005D65A2">
        <w:rPr>
          <w:noProof/>
        </w:rPr>
        <w:drawing>
          <wp:inline distT="0" distB="0" distL="0" distR="0" wp14:anchorId="2E3D59E0" wp14:editId="44929B38">
            <wp:extent cx="4781550" cy="466725"/>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466725"/>
                    </a:xfrm>
                    <a:prstGeom prst="rect">
                      <a:avLst/>
                    </a:prstGeom>
                    <a:noFill/>
                    <a:ln>
                      <a:noFill/>
                    </a:ln>
                  </pic:spPr>
                </pic:pic>
              </a:graphicData>
            </a:graphic>
          </wp:inline>
        </w:drawing>
      </w:r>
    </w:p>
    <w:p w14:paraId="78CDB753" w14:textId="0773EC5C" w:rsidR="002841F9" w:rsidRDefault="00D60116" w:rsidP="001B69D7">
      <w:pPr>
        <w:pStyle w:val="Kpalrs"/>
      </w:pPr>
      <w:r>
        <w:fldChar w:fldCharType="begin"/>
      </w:r>
      <w:r>
        <w:instrText xml:space="preserve"> STYLEREF 1 \s </w:instrText>
      </w:r>
      <w:r>
        <w:fldChar w:fldCharType="separate"/>
      </w:r>
      <w:r w:rsidR="000A62F0">
        <w:rPr>
          <w:noProof/>
        </w:rPr>
        <w:t>2</w:t>
      </w:r>
      <w:r>
        <w:rPr>
          <w:noProof/>
        </w:rPr>
        <w:fldChar w:fldCharType="end"/>
      </w:r>
      <w:r w:rsidR="002841F9">
        <w:t>.</w:t>
      </w:r>
      <w:r>
        <w:fldChar w:fldCharType="begin"/>
      </w:r>
      <w:r>
        <w:instrText xml:space="preserve"> SEQ ábra \* ARABIC \s 1 </w:instrText>
      </w:r>
      <w:r>
        <w:fldChar w:fldCharType="separate"/>
      </w:r>
      <w:r w:rsidR="000A62F0">
        <w:rPr>
          <w:noProof/>
        </w:rPr>
        <w:t>1</w:t>
      </w:r>
      <w:r>
        <w:rPr>
          <w:noProof/>
        </w:rPr>
        <w:fldChar w:fldCharType="end"/>
      </w:r>
      <w:r w:rsidR="002841F9">
        <w:t>. ábra: Példa képaláírásra</w:t>
      </w:r>
    </w:p>
    <w:p w14:paraId="06FED57B" w14:textId="77777777" w:rsidR="002841F9" w:rsidRDefault="00D07335" w:rsidP="00D07335">
      <w:pPr>
        <w:pStyle w:val="Cmsor3"/>
      </w:pPr>
      <w:bookmarkStart w:id="11" w:name="_Toc332797401"/>
      <w:bookmarkStart w:id="12" w:name="_Toc332798849"/>
      <w:r>
        <w:t>Kódrészletek</w:t>
      </w:r>
      <w:bookmarkEnd w:id="11"/>
      <w:bookmarkEnd w:id="12"/>
    </w:p>
    <w:p w14:paraId="79507991" w14:textId="77777777" w:rsidR="00D07335" w:rsidRDefault="00D07335" w:rsidP="00650C7C">
      <w:r>
        <w:t xml:space="preserve">Kódrészletek beillesztése esetén használjuk a </w:t>
      </w:r>
      <w:r w:rsidRPr="00D07335">
        <w:rPr>
          <w:rStyle w:val="Kiemels2"/>
        </w:rPr>
        <w:t>Kód</w:t>
      </w:r>
      <w:r>
        <w:t xml:space="preserve"> stílust.</w:t>
      </w:r>
    </w:p>
    <w:p w14:paraId="1F549E1F" w14:textId="77777777" w:rsidR="00650C7C" w:rsidRDefault="00650C7C" w:rsidP="00650C7C">
      <w:pPr>
        <w:pStyle w:val="Kd"/>
      </w:pPr>
      <w:r>
        <w:t>using System;</w:t>
      </w:r>
    </w:p>
    <w:p w14:paraId="0C42DB37" w14:textId="77777777" w:rsidR="00650C7C" w:rsidRDefault="00650C7C" w:rsidP="00650C7C">
      <w:pPr>
        <w:pStyle w:val="Kd"/>
      </w:pPr>
      <w:r>
        <w:t>namespace MyApp</w:t>
      </w:r>
    </w:p>
    <w:p w14:paraId="7BE0792F" w14:textId="77777777" w:rsidR="00650C7C" w:rsidRDefault="00650C7C" w:rsidP="00650C7C">
      <w:pPr>
        <w:pStyle w:val="Kd"/>
      </w:pPr>
      <w:r>
        <w:t>{</w:t>
      </w:r>
    </w:p>
    <w:p w14:paraId="6D9606B8" w14:textId="77777777" w:rsidR="00650C7C" w:rsidRDefault="00650C7C" w:rsidP="00650C7C">
      <w:pPr>
        <w:pStyle w:val="Kd"/>
      </w:pPr>
      <w:r>
        <w:tab/>
        <w:t>class Program</w:t>
      </w:r>
    </w:p>
    <w:p w14:paraId="2F8CAA6B" w14:textId="77777777" w:rsidR="00650C7C" w:rsidRDefault="00650C7C" w:rsidP="00650C7C">
      <w:pPr>
        <w:pStyle w:val="Kd"/>
      </w:pPr>
      <w:r>
        <w:tab/>
        <w:t>{</w:t>
      </w:r>
    </w:p>
    <w:p w14:paraId="4272A22A" w14:textId="77777777" w:rsidR="00650C7C" w:rsidRDefault="009C1C93" w:rsidP="00650C7C">
      <w:pPr>
        <w:pStyle w:val="Kd"/>
      </w:pPr>
      <w:r>
        <w:tab/>
      </w:r>
      <w:r>
        <w:tab/>
      </w:r>
      <w:r w:rsidR="00650C7C">
        <w:t>static void Main( string[] args )</w:t>
      </w:r>
    </w:p>
    <w:p w14:paraId="42C3F030" w14:textId="77777777" w:rsidR="00650C7C" w:rsidRDefault="00650C7C" w:rsidP="00650C7C">
      <w:pPr>
        <w:pStyle w:val="Kd"/>
      </w:pPr>
      <w:r>
        <w:tab/>
      </w:r>
      <w:r>
        <w:tab/>
        <w:t>{</w:t>
      </w:r>
    </w:p>
    <w:p w14:paraId="71E22D7D" w14:textId="77777777" w:rsidR="00650C7C" w:rsidRDefault="00650C7C" w:rsidP="00650C7C">
      <w:pPr>
        <w:pStyle w:val="Kd"/>
      </w:pPr>
      <w:r>
        <w:tab/>
      </w:r>
      <w:r>
        <w:tab/>
      </w:r>
      <w:r>
        <w:tab/>
        <w:t>Console.WriteLine( "Szia Világ!" );</w:t>
      </w:r>
    </w:p>
    <w:p w14:paraId="0CF7FC44" w14:textId="77777777" w:rsidR="00650C7C" w:rsidRDefault="00650C7C" w:rsidP="00650C7C">
      <w:pPr>
        <w:pStyle w:val="Kd"/>
      </w:pPr>
      <w:r>
        <w:tab/>
      </w:r>
      <w:r>
        <w:tab/>
        <w:t>}</w:t>
      </w:r>
    </w:p>
    <w:p w14:paraId="209566E4" w14:textId="77777777" w:rsidR="00650C7C" w:rsidRDefault="00650C7C" w:rsidP="00650C7C">
      <w:pPr>
        <w:pStyle w:val="Kd"/>
      </w:pPr>
      <w:r>
        <w:tab/>
        <w:t>}</w:t>
      </w:r>
    </w:p>
    <w:p w14:paraId="1E98F66C" w14:textId="77777777" w:rsidR="00650C7C" w:rsidRDefault="00650C7C" w:rsidP="00650C7C">
      <w:pPr>
        <w:pStyle w:val="Kd"/>
      </w:pPr>
      <w:r>
        <w:t>}</w:t>
      </w:r>
    </w:p>
    <w:p w14:paraId="6D324C8C" w14:textId="77777777" w:rsidR="00225F65" w:rsidRDefault="00225F65" w:rsidP="00225F65">
      <w:pPr>
        <w:pStyle w:val="Cmsor3"/>
      </w:pPr>
      <w:bookmarkStart w:id="13" w:name="_Toc332797402"/>
      <w:bookmarkStart w:id="14" w:name="_Toc332798850"/>
      <w:r>
        <w:t>Irodalomjegyzék</w:t>
      </w:r>
      <w:bookmarkEnd w:id="13"/>
      <w:bookmarkEnd w:id="14"/>
    </w:p>
    <w:p w14:paraId="3DAF835B" w14:textId="77777777" w:rsidR="00225F65" w:rsidRDefault="00225F65" w:rsidP="00225F65">
      <w:r>
        <w:t xml:space="preserve">Az Irodalomjegyzékben szereplő hivatkozásokat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114F1480" w14:textId="66F21027" w:rsidR="00730B3C" w:rsidRDefault="00730B3C" w:rsidP="00225F65">
      <w:r>
        <w:t xml:space="preserve">A szövegbe a hivatkozásokat a </w:t>
      </w:r>
      <w:r w:rsidRPr="00730B3C">
        <w:rPr>
          <w:rStyle w:val="Kiemels"/>
        </w:rPr>
        <w:t>Kereszthivatkozás beszúrása</w:t>
      </w:r>
      <w:r>
        <w:t xml:space="preserve"> (Insert cross-reference) funkcióval helyezzük el (példa egy így beszúrt hivatkozásra: </w:t>
      </w:r>
      <w:r>
        <w:fldChar w:fldCharType="begin"/>
      </w:r>
      <w:r>
        <w:instrText xml:space="preserve"> REF _Ref332797594 \r \h </w:instrText>
      </w:r>
      <w:r>
        <w:fldChar w:fldCharType="separate"/>
      </w:r>
      <w:r w:rsidR="000A62F0">
        <w:t>[1]</w:t>
      </w:r>
      <w:r>
        <w:fldChar w:fldCharType="end"/>
      </w:r>
      <w:r>
        <w:t>), így azok automatikusan frissülnek a hivatkozások átrendezésekor.</w:t>
      </w:r>
    </w:p>
    <w:p w14:paraId="21D22F32" w14:textId="77777777" w:rsidR="00B4104A" w:rsidRDefault="00B4104A" w:rsidP="00700E3A">
      <w:pPr>
        <w:pStyle w:val="Cmsor1"/>
      </w:pPr>
      <w:bookmarkStart w:id="15" w:name="_Toc332797403"/>
      <w:bookmarkStart w:id="16" w:name="_Toc332798851"/>
      <w:r>
        <w:lastRenderedPageBreak/>
        <w:t>Utolsó simítások</w:t>
      </w:r>
      <w:bookmarkEnd w:id="15"/>
      <w:bookmarkEnd w:id="16"/>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77777777" w:rsidR="00225F65" w:rsidRPr="0037381F" w:rsidRDefault="00225F65" w:rsidP="00225F65"/>
    <w:p w14:paraId="4E0E30A8" w14:textId="77777777" w:rsidR="0063585C" w:rsidRDefault="0063585C" w:rsidP="00816BCB">
      <w:pPr>
        <w:pStyle w:val="Fejezetcimszmozsnlkl"/>
      </w:pPr>
      <w:bookmarkStart w:id="17" w:name="_Toc332798852"/>
      <w:r w:rsidRPr="00B50CAA">
        <w:lastRenderedPageBreak/>
        <w:t>Irodalomjegyzék</w:t>
      </w:r>
      <w:bookmarkEnd w:id="17"/>
    </w:p>
    <w:p w14:paraId="116D8675" w14:textId="77777777" w:rsidR="00B50CAA" w:rsidRPr="00EE1A1F" w:rsidRDefault="00EE1A1F" w:rsidP="006F512E">
      <w:pPr>
        <w:pStyle w:val="Irodalomjegyzksor"/>
      </w:pPr>
      <w:bookmarkStart w:id="18"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18"/>
    </w:p>
    <w:p w14:paraId="31CBFFC9"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19" w:history="1">
        <w:r w:rsidRPr="00EE1A1F">
          <w:rPr>
            <w:rStyle w:val="Hiperhivatkozs"/>
          </w:rPr>
          <w:t>http://www.ni.com/</w:t>
        </w:r>
      </w:hyperlink>
      <w:r w:rsidR="003A4CDB" w:rsidRPr="003A4CDB">
        <w:t xml:space="preserve"> </w:t>
      </w:r>
      <w:r w:rsidR="003A4CDB">
        <w:t>(</w:t>
      </w:r>
      <w:r w:rsidRPr="00EE1A1F">
        <w:t>2010. nov.)</w:t>
      </w:r>
    </w:p>
    <w:p w14:paraId="7A208E38"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4DFCF021"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20" w:history="1">
        <w:r w:rsidR="00D95E2C" w:rsidRPr="00D95E2C">
          <w:rPr>
            <w:rStyle w:val="Hiperhivatkozs"/>
          </w:rPr>
          <w:t>http://en.wikipedia.org/wiki/Evaluation_strategy</w:t>
        </w:r>
      </w:hyperlink>
      <w:r w:rsidR="00D95E2C">
        <w:t xml:space="preserve"> </w:t>
      </w:r>
      <w:r>
        <w:t>(revision 18:11, 31 July 2012)</w:t>
      </w:r>
    </w:p>
    <w:p w14:paraId="7B951081" w14:textId="0A166AC8" w:rsidR="00B50CAA" w:rsidRDefault="00B50CAA" w:rsidP="00816BCB">
      <w:pPr>
        <w:pStyle w:val="Fejezetcimszmozsnlkl"/>
      </w:pPr>
      <w:bookmarkStart w:id="19" w:name="_Toc332798853"/>
      <w:r>
        <w:lastRenderedPageBreak/>
        <w:t>Függelék</w:t>
      </w:r>
      <w:bookmarkEnd w:id="19"/>
    </w:p>
    <w:p w14:paraId="190B42AA" w14:textId="470DF244" w:rsidR="004421FE" w:rsidRDefault="004421FE" w:rsidP="004421FE">
      <w:r>
        <w:t>Eddig innen vettem dolgokat</w:t>
      </w:r>
    </w:p>
    <w:p w14:paraId="227BCD26" w14:textId="047CCCEC" w:rsidR="004421FE" w:rsidRDefault="004421FE" w:rsidP="00410CCC">
      <w:pPr>
        <w:rPr>
          <w:rStyle w:val="Hiperhivatkozs"/>
        </w:rPr>
      </w:pPr>
      <w:r>
        <w:t xml:space="preserve">Bevezető: </w:t>
      </w:r>
      <w:hyperlink r:id="rId21" w:history="1">
        <w:r w:rsidRPr="00383C3D">
          <w:rPr>
            <w:rStyle w:val="Hiperhivatkozs"/>
          </w:rPr>
          <w:t>https://en.wikipedia.org/wiki/Program_optimization</w:t>
        </w:r>
      </w:hyperlink>
    </w:p>
    <w:p w14:paraId="42CE3677" w14:textId="335F3E71" w:rsidR="00410CCC" w:rsidRPr="00410CCC" w:rsidRDefault="00410CCC" w:rsidP="00410CCC">
      <w:pPr>
        <w:rPr>
          <w:rStyle w:val="Hiperhivatkozs"/>
          <w:color w:val="auto"/>
          <w:u w:val="none"/>
        </w:rPr>
      </w:pPr>
      <w:r>
        <w:t xml:space="preserve">Pipelinról cucco: </w:t>
      </w:r>
      <w:r w:rsidRPr="00410CCC">
        <w:t>https://www.cgspectrum.com/blog/game-development-process</w:t>
      </w:r>
    </w:p>
    <w:p w14:paraId="0972CD28" w14:textId="03D84332" w:rsidR="00410CCC" w:rsidRPr="00410CCC" w:rsidRDefault="00410CCC" w:rsidP="00410CCC">
      <w:pPr>
        <w:rPr>
          <w:color w:val="0000FF"/>
          <w:u w:val="single"/>
        </w:rPr>
      </w:pPr>
    </w:p>
    <w:p w14:paraId="20A721FF" w14:textId="77777777" w:rsidR="00B50CAA" w:rsidRDefault="00B50CAA" w:rsidP="00B50CAA"/>
    <w:sectPr w:rsidR="00B50CAA" w:rsidSect="00D23BFC">
      <w:headerReference w:type="even" r:id="rId22"/>
      <w:footerReference w:type="default" r:id="rId23"/>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ce Menyhárt" w:date="2020-11-05T13:24:00Z" w:initials="BM">
    <w:p w14:paraId="32B6B12C" w14:textId="6FC834D2" w:rsidR="00AB0A0D" w:rsidRDefault="00AB0A0D">
      <w:pPr>
        <w:pStyle w:val="Jegyzetszveg"/>
      </w:pPr>
      <w:r>
        <w:rPr>
          <w:rStyle w:val="Jegyzethivatkozs"/>
        </w:rPr>
        <w:annotationRef/>
      </w:r>
      <w:r>
        <w:t>Írd ide miért intenzív CPU oldalon</w:t>
      </w:r>
    </w:p>
  </w:comment>
  <w:comment w:id="3" w:author="Bence Menyhárt" w:date="2020-11-05T18:16:00Z" w:initials="BM">
    <w:p w14:paraId="55C9DFC9" w14:textId="3BBA3DAD" w:rsidR="00AB0A0D" w:rsidRDefault="00AB0A0D">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4" w:author="Bence Menyhárt" w:date="2020-11-05T18:16:00Z" w:initials="BM">
    <w:p w14:paraId="5BABFC7D" w14:textId="186711F3" w:rsidR="00AB0A0D" w:rsidRDefault="00AB0A0D" w:rsidP="00665AC7">
      <w:pPr>
        <w:pStyle w:val="Megjegyzstrgya"/>
      </w:pPr>
      <w:r>
        <w:rPr>
          <w:rStyle w:val="Jegyzethivatkozs"/>
        </w:rPr>
        <w:annotationRef/>
      </w:r>
      <w:r>
        <w:t>Jelöld meg honnan van a kép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0"/>
  <w15:commentEx w15:paraId="5BABFC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2B769" w14:textId="77777777" w:rsidR="00357EDE" w:rsidRDefault="00357EDE">
      <w:r>
        <w:separator/>
      </w:r>
    </w:p>
  </w:endnote>
  <w:endnote w:type="continuationSeparator" w:id="0">
    <w:p w14:paraId="20DE9E20" w14:textId="77777777" w:rsidR="00357EDE" w:rsidRDefault="00357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AB0A0D" w:rsidRDefault="00AB0A0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AB0A0D" w:rsidRDefault="00AB0A0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479E6" w14:textId="77777777" w:rsidR="00357EDE" w:rsidRDefault="00357EDE">
      <w:r>
        <w:separator/>
      </w:r>
    </w:p>
  </w:footnote>
  <w:footnote w:type="continuationSeparator" w:id="0">
    <w:p w14:paraId="39FDEA20" w14:textId="77777777" w:rsidR="00357EDE" w:rsidRDefault="00357EDE">
      <w:r>
        <w:continuationSeparator/>
      </w:r>
    </w:p>
  </w:footnote>
  <w:footnote w:id="1">
    <w:p w14:paraId="5E569F48" w14:textId="2B2772A0" w:rsidR="00AB0A0D" w:rsidRPr="003263EA" w:rsidRDefault="00AB0A0D"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2">
    <w:p w14:paraId="306629B8" w14:textId="1B22AF9A" w:rsidR="00AB0A0D" w:rsidRPr="001A7527" w:rsidRDefault="00AB0A0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3">
    <w:p w14:paraId="0622D765" w14:textId="46D6D977" w:rsidR="00AB0A0D" w:rsidRPr="001F1B02" w:rsidRDefault="00AB0A0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4">
    <w:p w14:paraId="0BD5D12E" w14:textId="1E94236E" w:rsidR="00AB0A0D" w:rsidRPr="00C40AC6" w:rsidRDefault="00AB0A0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5">
    <w:p w14:paraId="58B58985" w14:textId="4B7E8583" w:rsidR="00AB0A0D" w:rsidRPr="00B8051F" w:rsidRDefault="00AB0A0D"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6">
    <w:p w14:paraId="22EF7720" w14:textId="37C50537" w:rsidR="00AB0A0D" w:rsidRPr="00003701" w:rsidRDefault="00AB0A0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7">
    <w:p w14:paraId="19E40E03" w14:textId="2ABBACBD" w:rsidR="00AB0A0D" w:rsidRPr="002006BB" w:rsidRDefault="00AB0A0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8">
    <w:p w14:paraId="77C0FBF7" w14:textId="2C9720EE" w:rsidR="00127AFB" w:rsidRPr="00127AFB" w:rsidRDefault="00127AFB" w:rsidP="00127AFB">
      <w:pPr>
        <w:pStyle w:val="Lbjegyzetszveg"/>
        <w:ind w:firstLine="142"/>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 xml:space="preserve">ystem, is a data-oriented </w:t>
      </w:r>
      <w:r w:rsidR="00DA6F7F">
        <w:rPr>
          <w:lang w:val="hu-HU"/>
        </w:rPr>
        <w:t>design view</w:t>
      </w:r>
      <w:r>
        <w:rPr>
          <w:lang w:val="hu-HU"/>
        </w:rPr>
        <w:t xml:space="preserve"> opposite to </w:t>
      </w:r>
      <w:r w:rsidR="00E05137">
        <w:rPr>
          <w:lang w:val="hu-HU"/>
        </w:rPr>
        <w:t xml:space="preserve">Unitys’s </w:t>
      </w:r>
      <w:r>
        <w:rPr>
          <w:lang w:val="hu-HU"/>
        </w:rPr>
        <w:t>standard object-oriented one</w:t>
      </w:r>
      <w:r w:rsidR="00DA6F7F">
        <w:rPr>
          <w:lang w:val="hu-HU"/>
        </w:rPr>
        <w:t xml:space="preserve"> with GameObjects and Components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AB0A0D" w:rsidRDefault="00AB0A0D"/>
  <w:p w14:paraId="2E97C07A" w14:textId="77777777" w:rsidR="00AB0A0D" w:rsidRDefault="00AB0A0D"/>
  <w:p w14:paraId="0EBFDCC5" w14:textId="77777777" w:rsidR="00AB0A0D" w:rsidRDefault="00AB0A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35ED4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825A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D61E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B417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BB66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5A47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E40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E76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F81A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A62A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4"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27"/>
  </w:num>
  <w:num w:numId="3">
    <w:abstractNumId w:val="13"/>
  </w:num>
  <w:num w:numId="4">
    <w:abstractNumId w:val="20"/>
  </w:num>
  <w:num w:numId="5">
    <w:abstractNumId w:val="21"/>
  </w:num>
  <w:num w:numId="6">
    <w:abstractNumId w:val="22"/>
  </w:num>
  <w:num w:numId="7">
    <w:abstractNumId w:val="16"/>
  </w:num>
  <w:num w:numId="8">
    <w:abstractNumId w:val="12"/>
  </w:num>
  <w:num w:numId="9">
    <w:abstractNumId w:val="18"/>
  </w:num>
  <w:num w:numId="10">
    <w:abstractNumId w:val="28"/>
  </w:num>
  <w:num w:numId="11">
    <w:abstractNumId w:val="19"/>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15"/>
  </w:num>
  <w:num w:numId="25">
    <w:abstractNumId w:val="10"/>
  </w:num>
  <w:num w:numId="26">
    <w:abstractNumId w:val="25"/>
  </w:num>
  <w:num w:numId="27">
    <w:abstractNumId w:val="23"/>
  </w:num>
  <w:num w:numId="28">
    <w:abstractNumId w:val="14"/>
  </w:num>
  <w:num w:numId="29">
    <w:abstractNumId w:val="2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1192F"/>
    <w:rsid w:val="00014981"/>
    <w:rsid w:val="00024727"/>
    <w:rsid w:val="000313C8"/>
    <w:rsid w:val="00036991"/>
    <w:rsid w:val="000569E0"/>
    <w:rsid w:val="00060930"/>
    <w:rsid w:val="000677A6"/>
    <w:rsid w:val="00070C9D"/>
    <w:rsid w:val="00073B1C"/>
    <w:rsid w:val="000970F0"/>
    <w:rsid w:val="000A01A1"/>
    <w:rsid w:val="000A159D"/>
    <w:rsid w:val="000A3FC2"/>
    <w:rsid w:val="000A44E8"/>
    <w:rsid w:val="000A62F0"/>
    <w:rsid w:val="000A7483"/>
    <w:rsid w:val="000B1485"/>
    <w:rsid w:val="000B34FF"/>
    <w:rsid w:val="000B4B48"/>
    <w:rsid w:val="000B53E0"/>
    <w:rsid w:val="000B6F19"/>
    <w:rsid w:val="000B6F59"/>
    <w:rsid w:val="000C413F"/>
    <w:rsid w:val="000C5486"/>
    <w:rsid w:val="000C62EB"/>
    <w:rsid w:val="000C755D"/>
    <w:rsid w:val="000D51DA"/>
    <w:rsid w:val="000E1B4E"/>
    <w:rsid w:val="000E67D6"/>
    <w:rsid w:val="000F0FAD"/>
    <w:rsid w:val="00100131"/>
    <w:rsid w:val="00102269"/>
    <w:rsid w:val="00103274"/>
    <w:rsid w:val="001070F7"/>
    <w:rsid w:val="00107D5F"/>
    <w:rsid w:val="0011121F"/>
    <w:rsid w:val="001147EC"/>
    <w:rsid w:val="00116DCB"/>
    <w:rsid w:val="0012237D"/>
    <w:rsid w:val="00124E23"/>
    <w:rsid w:val="001265C2"/>
    <w:rsid w:val="00127AFB"/>
    <w:rsid w:val="0013182D"/>
    <w:rsid w:val="00133ADB"/>
    <w:rsid w:val="001425CA"/>
    <w:rsid w:val="00143B80"/>
    <w:rsid w:val="00162ED7"/>
    <w:rsid w:val="00163ABA"/>
    <w:rsid w:val="0016766A"/>
    <w:rsid w:val="00170F06"/>
    <w:rsid w:val="00171054"/>
    <w:rsid w:val="00191D97"/>
    <w:rsid w:val="001A57BC"/>
    <w:rsid w:val="001A5E30"/>
    <w:rsid w:val="001A6789"/>
    <w:rsid w:val="001A7527"/>
    <w:rsid w:val="001B69D7"/>
    <w:rsid w:val="001D3842"/>
    <w:rsid w:val="001D6746"/>
    <w:rsid w:val="001E333C"/>
    <w:rsid w:val="001E612E"/>
    <w:rsid w:val="001F05E4"/>
    <w:rsid w:val="001F1B02"/>
    <w:rsid w:val="002006BB"/>
    <w:rsid w:val="002102C3"/>
    <w:rsid w:val="00225F65"/>
    <w:rsid w:val="00227347"/>
    <w:rsid w:val="00232DCC"/>
    <w:rsid w:val="002349C1"/>
    <w:rsid w:val="00235D62"/>
    <w:rsid w:val="00235F19"/>
    <w:rsid w:val="00253CCA"/>
    <w:rsid w:val="00267677"/>
    <w:rsid w:val="002836BE"/>
    <w:rsid w:val="002841F9"/>
    <w:rsid w:val="00293CF7"/>
    <w:rsid w:val="00296031"/>
    <w:rsid w:val="00297355"/>
    <w:rsid w:val="002A1B99"/>
    <w:rsid w:val="002A3F4C"/>
    <w:rsid w:val="002B209B"/>
    <w:rsid w:val="002B54CF"/>
    <w:rsid w:val="002C13F1"/>
    <w:rsid w:val="002C4550"/>
    <w:rsid w:val="002C5A43"/>
    <w:rsid w:val="002C7BF2"/>
    <w:rsid w:val="002D0621"/>
    <w:rsid w:val="002D0DAC"/>
    <w:rsid w:val="002D5776"/>
    <w:rsid w:val="002D5C40"/>
    <w:rsid w:val="002D6404"/>
    <w:rsid w:val="002D7DA9"/>
    <w:rsid w:val="002E119E"/>
    <w:rsid w:val="002E1D2A"/>
    <w:rsid w:val="00302BB3"/>
    <w:rsid w:val="00310067"/>
    <w:rsid w:val="00310C39"/>
    <w:rsid w:val="003126EB"/>
    <w:rsid w:val="00313013"/>
    <w:rsid w:val="00320A47"/>
    <w:rsid w:val="00324A8D"/>
    <w:rsid w:val="00325F0A"/>
    <w:rsid w:val="003263EA"/>
    <w:rsid w:val="00326508"/>
    <w:rsid w:val="00330F85"/>
    <w:rsid w:val="00332289"/>
    <w:rsid w:val="0033567A"/>
    <w:rsid w:val="00343469"/>
    <w:rsid w:val="00350AEC"/>
    <w:rsid w:val="00357EDE"/>
    <w:rsid w:val="00360C80"/>
    <w:rsid w:val="00361098"/>
    <w:rsid w:val="00363FA6"/>
    <w:rsid w:val="003642EA"/>
    <w:rsid w:val="00365ACB"/>
    <w:rsid w:val="003713B8"/>
    <w:rsid w:val="0037381F"/>
    <w:rsid w:val="00374ED6"/>
    <w:rsid w:val="003764EE"/>
    <w:rsid w:val="0037682B"/>
    <w:rsid w:val="0038539E"/>
    <w:rsid w:val="00393073"/>
    <w:rsid w:val="003939F9"/>
    <w:rsid w:val="003A09C0"/>
    <w:rsid w:val="003A4BDF"/>
    <w:rsid w:val="003A4CDB"/>
    <w:rsid w:val="003A5848"/>
    <w:rsid w:val="003A7AD1"/>
    <w:rsid w:val="003B2AC4"/>
    <w:rsid w:val="003B2D6E"/>
    <w:rsid w:val="003C3DD5"/>
    <w:rsid w:val="003C5AD4"/>
    <w:rsid w:val="003D45A0"/>
    <w:rsid w:val="003E70B1"/>
    <w:rsid w:val="003F2880"/>
    <w:rsid w:val="003F3D0C"/>
    <w:rsid w:val="003F5425"/>
    <w:rsid w:val="003F68D7"/>
    <w:rsid w:val="003F74C9"/>
    <w:rsid w:val="003F7C16"/>
    <w:rsid w:val="003F7F9B"/>
    <w:rsid w:val="00410924"/>
    <w:rsid w:val="00410CCC"/>
    <w:rsid w:val="00424AA3"/>
    <w:rsid w:val="00435465"/>
    <w:rsid w:val="004421FE"/>
    <w:rsid w:val="0044352B"/>
    <w:rsid w:val="00445595"/>
    <w:rsid w:val="004477BE"/>
    <w:rsid w:val="00456AE7"/>
    <w:rsid w:val="004610FD"/>
    <w:rsid w:val="0047120C"/>
    <w:rsid w:val="0048395A"/>
    <w:rsid w:val="004851C7"/>
    <w:rsid w:val="00487269"/>
    <w:rsid w:val="00492560"/>
    <w:rsid w:val="004A575C"/>
    <w:rsid w:val="004A5D8A"/>
    <w:rsid w:val="004C2F5B"/>
    <w:rsid w:val="004D3EE8"/>
    <w:rsid w:val="004D7F6D"/>
    <w:rsid w:val="004E5335"/>
    <w:rsid w:val="004F0BA5"/>
    <w:rsid w:val="004F0C3A"/>
    <w:rsid w:val="004F216C"/>
    <w:rsid w:val="004F3387"/>
    <w:rsid w:val="00502A30"/>
    <w:rsid w:val="005102C1"/>
    <w:rsid w:val="005105F6"/>
    <w:rsid w:val="00511E73"/>
    <w:rsid w:val="005308F9"/>
    <w:rsid w:val="00536EC8"/>
    <w:rsid w:val="00541DA2"/>
    <w:rsid w:val="00544E51"/>
    <w:rsid w:val="005478CA"/>
    <w:rsid w:val="00552448"/>
    <w:rsid w:val="005524FC"/>
    <w:rsid w:val="00554583"/>
    <w:rsid w:val="00560DA1"/>
    <w:rsid w:val="00561D5B"/>
    <w:rsid w:val="00561FB7"/>
    <w:rsid w:val="005642CA"/>
    <w:rsid w:val="00564A62"/>
    <w:rsid w:val="00565DA7"/>
    <w:rsid w:val="00566BC2"/>
    <w:rsid w:val="00567139"/>
    <w:rsid w:val="005708DE"/>
    <w:rsid w:val="00574F4B"/>
    <w:rsid w:val="00576495"/>
    <w:rsid w:val="00576B0A"/>
    <w:rsid w:val="005850B5"/>
    <w:rsid w:val="005871CE"/>
    <w:rsid w:val="00593E08"/>
    <w:rsid w:val="005944AC"/>
    <w:rsid w:val="0059479F"/>
    <w:rsid w:val="005A0DED"/>
    <w:rsid w:val="005B2061"/>
    <w:rsid w:val="005B3F9D"/>
    <w:rsid w:val="005C5216"/>
    <w:rsid w:val="005C63E6"/>
    <w:rsid w:val="005D3443"/>
    <w:rsid w:val="005E01E0"/>
    <w:rsid w:val="005E0217"/>
    <w:rsid w:val="005E189D"/>
    <w:rsid w:val="005E3F05"/>
    <w:rsid w:val="005F4215"/>
    <w:rsid w:val="00605B4A"/>
    <w:rsid w:val="006100A6"/>
    <w:rsid w:val="0061290F"/>
    <w:rsid w:val="00612BC2"/>
    <w:rsid w:val="00620B6B"/>
    <w:rsid w:val="0062185B"/>
    <w:rsid w:val="0062471A"/>
    <w:rsid w:val="00626215"/>
    <w:rsid w:val="0063585C"/>
    <w:rsid w:val="00641018"/>
    <w:rsid w:val="006465C3"/>
    <w:rsid w:val="00650C7C"/>
    <w:rsid w:val="00654CC4"/>
    <w:rsid w:val="00656719"/>
    <w:rsid w:val="00664645"/>
    <w:rsid w:val="00665AC7"/>
    <w:rsid w:val="00670F5E"/>
    <w:rsid w:val="00675281"/>
    <w:rsid w:val="006816F0"/>
    <w:rsid w:val="00681E99"/>
    <w:rsid w:val="0069252D"/>
    <w:rsid w:val="00692605"/>
    <w:rsid w:val="006A1B7F"/>
    <w:rsid w:val="006A6F4E"/>
    <w:rsid w:val="006B3879"/>
    <w:rsid w:val="006B48F3"/>
    <w:rsid w:val="006C0D56"/>
    <w:rsid w:val="006C1B90"/>
    <w:rsid w:val="006D081A"/>
    <w:rsid w:val="006D1014"/>
    <w:rsid w:val="006D338C"/>
    <w:rsid w:val="006D49C7"/>
    <w:rsid w:val="006D6E5B"/>
    <w:rsid w:val="006D73E4"/>
    <w:rsid w:val="006E3A06"/>
    <w:rsid w:val="006F37AA"/>
    <w:rsid w:val="006F3BD8"/>
    <w:rsid w:val="006F512E"/>
    <w:rsid w:val="006F785B"/>
    <w:rsid w:val="00700E3A"/>
    <w:rsid w:val="00705672"/>
    <w:rsid w:val="00710703"/>
    <w:rsid w:val="0071604C"/>
    <w:rsid w:val="00716985"/>
    <w:rsid w:val="007204AA"/>
    <w:rsid w:val="00730B3C"/>
    <w:rsid w:val="007333E3"/>
    <w:rsid w:val="00735811"/>
    <w:rsid w:val="00741328"/>
    <w:rsid w:val="007413E0"/>
    <w:rsid w:val="00742D4B"/>
    <w:rsid w:val="00751398"/>
    <w:rsid w:val="00751E1E"/>
    <w:rsid w:val="007613B7"/>
    <w:rsid w:val="00771E47"/>
    <w:rsid w:val="00784DDC"/>
    <w:rsid w:val="00796B38"/>
    <w:rsid w:val="007A78AB"/>
    <w:rsid w:val="007B2F26"/>
    <w:rsid w:val="007B64F4"/>
    <w:rsid w:val="007C0BE3"/>
    <w:rsid w:val="007C2017"/>
    <w:rsid w:val="007D6D26"/>
    <w:rsid w:val="007F2C74"/>
    <w:rsid w:val="007F5936"/>
    <w:rsid w:val="00802222"/>
    <w:rsid w:val="00811140"/>
    <w:rsid w:val="00813767"/>
    <w:rsid w:val="00816BCB"/>
    <w:rsid w:val="0081783D"/>
    <w:rsid w:val="008251E1"/>
    <w:rsid w:val="008302B0"/>
    <w:rsid w:val="0083241A"/>
    <w:rsid w:val="008350B2"/>
    <w:rsid w:val="00841E25"/>
    <w:rsid w:val="00844280"/>
    <w:rsid w:val="00845D13"/>
    <w:rsid w:val="00854BDC"/>
    <w:rsid w:val="00857C34"/>
    <w:rsid w:val="00866CEE"/>
    <w:rsid w:val="0087020D"/>
    <w:rsid w:val="00870E45"/>
    <w:rsid w:val="008716AE"/>
    <w:rsid w:val="008779FC"/>
    <w:rsid w:val="00880620"/>
    <w:rsid w:val="008871ED"/>
    <w:rsid w:val="008A0D81"/>
    <w:rsid w:val="008A3153"/>
    <w:rsid w:val="008B18B9"/>
    <w:rsid w:val="008B4B53"/>
    <w:rsid w:val="008B6D9E"/>
    <w:rsid w:val="008C17CF"/>
    <w:rsid w:val="008C42B8"/>
    <w:rsid w:val="008C78D5"/>
    <w:rsid w:val="008C7FD9"/>
    <w:rsid w:val="008D02AE"/>
    <w:rsid w:val="008D4118"/>
    <w:rsid w:val="008E0730"/>
    <w:rsid w:val="008E2C34"/>
    <w:rsid w:val="008E7228"/>
    <w:rsid w:val="008F0013"/>
    <w:rsid w:val="00900C1B"/>
    <w:rsid w:val="0090541F"/>
    <w:rsid w:val="00911B0E"/>
    <w:rsid w:val="00916994"/>
    <w:rsid w:val="00925DB8"/>
    <w:rsid w:val="00930559"/>
    <w:rsid w:val="00937913"/>
    <w:rsid w:val="00940CB1"/>
    <w:rsid w:val="00940E73"/>
    <w:rsid w:val="00944CFF"/>
    <w:rsid w:val="009551E8"/>
    <w:rsid w:val="00965ECB"/>
    <w:rsid w:val="009679D0"/>
    <w:rsid w:val="009771D8"/>
    <w:rsid w:val="00980F08"/>
    <w:rsid w:val="009830BD"/>
    <w:rsid w:val="0098532E"/>
    <w:rsid w:val="00994E06"/>
    <w:rsid w:val="0099500A"/>
    <w:rsid w:val="00997BB7"/>
    <w:rsid w:val="009A1D1C"/>
    <w:rsid w:val="009B1AB8"/>
    <w:rsid w:val="009B630F"/>
    <w:rsid w:val="009C0BF4"/>
    <w:rsid w:val="009C1C93"/>
    <w:rsid w:val="009C6983"/>
    <w:rsid w:val="009D045F"/>
    <w:rsid w:val="009D231E"/>
    <w:rsid w:val="009E1D90"/>
    <w:rsid w:val="009E2C52"/>
    <w:rsid w:val="009E487A"/>
    <w:rsid w:val="009E7D13"/>
    <w:rsid w:val="009F3A07"/>
    <w:rsid w:val="00A01CB4"/>
    <w:rsid w:val="00A04B64"/>
    <w:rsid w:val="00A13DBA"/>
    <w:rsid w:val="00A14263"/>
    <w:rsid w:val="00A15504"/>
    <w:rsid w:val="00A20D6B"/>
    <w:rsid w:val="00A301F2"/>
    <w:rsid w:val="00A34DC4"/>
    <w:rsid w:val="00A41B9C"/>
    <w:rsid w:val="00A46BAF"/>
    <w:rsid w:val="00A46D2C"/>
    <w:rsid w:val="00A63187"/>
    <w:rsid w:val="00A63AD3"/>
    <w:rsid w:val="00A744D8"/>
    <w:rsid w:val="00AA10FD"/>
    <w:rsid w:val="00AA6159"/>
    <w:rsid w:val="00AB03CB"/>
    <w:rsid w:val="00AB0A0D"/>
    <w:rsid w:val="00AB0DAC"/>
    <w:rsid w:val="00AB511F"/>
    <w:rsid w:val="00AC23CE"/>
    <w:rsid w:val="00AC4352"/>
    <w:rsid w:val="00AD290C"/>
    <w:rsid w:val="00AD4A42"/>
    <w:rsid w:val="00AE05C4"/>
    <w:rsid w:val="00AE7342"/>
    <w:rsid w:val="00AF2BFD"/>
    <w:rsid w:val="00AF4229"/>
    <w:rsid w:val="00B13FD0"/>
    <w:rsid w:val="00B2102F"/>
    <w:rsid w:val="00B25C4E"/>
    <w:rsid w:val="00B26077"/>
    <w:rsid w:val="00B4104A"/>
    <w:rsid w:val="00B42E4F"/>
    <w:rsid w:val="00B43652"/>
    <w:rsid w:val="00B479E9"/>
    <w:rsid w:val="00B47DDA"/>
    <w:rsid w:val="00B50CAA"/>
    <w:rsid w:val="00B568CA"/>
    <w:rsid w:val="00B765B8"/>
    <w:rsid w:val="00B76FC3"/>
    <w:rsid w:val="00B77F93"/>
    <w:rsid w:val="00B8051F"/>
    <w:rsid w:val="00B810BD"/>
    <w:rsid w:val="00B84717"/>
    <w:rsid w:val="00B8533A"/>
    <w:rsid w:val="00B90C5D"/>
    <w:rsid w:val="00B935F4"/>
    <w:rsid w:val="00B96880"/>
    <w:rsid w:val="00BA017F"/>
    <w:rsid w:val="00BB3127"/>
    <w:rsid w:val="00BB5272"/>
    <w:rsid w:val="00BB7701"/>
    <w:rsid w:val="00BC2957"/>
    <w:rsid w:val="00BD1B8A"/>
    <w:rsid w:val="00BD27E8"/>
    <w:rsid w:val="00BD403A"/>
    <w:rsid w:val="00BD5E5E"/>
    <w:rsid w:val="00BD68B2"/>
    <w:rsid w:val="00BE7EEE"/>
    <w:rsid w:val="00BF6209"/>
    <w:rsid w:val="00BF6A1A"/>
    <w:rsid w:val="00C00B3C"/>
    <w:rsid w:val="00C03E52"/>
    <w:rsid w:val="00C2567A"/>
    <w:rsid w:val="00C2686E"/>
    <w:rsid w:val="00C31260"/>
    <w:rsid w:val="00C3369C"/>
    <w:rsid w:val="00C40AC6"/>
    <w:rsid w:val="00C457F2"/>
    <w:rsid w:val="00C53F92"/>
    <w:rsid w:val="00C617D3"/>
    <w:rsid w:val="00C6314B"/>
    <w:rsid w:val="00C65636"/>
    <w:rsid w:val="00C714CA"/>
    <w:rsid w:val="00C739D8"/>
    <w:rsid w:val="00C73DEE"/>
    <w:rsid w:val="00C76F0C"/>
    <w:rsid w:val="00C866D8"/>
    <w:rsid w:val="00C91360"/>
    <w:rsid w:val="00C94815"/>
    <w:rsid w:val="00C95374"/>
    <w:rsid w:val="00C96D30"/>
    <w:rsid w:val="00CA130A"/>
    <w:rsid w:val="00CA6963"/>
    <w:rsid w:val="00CA7BF0"/>
    <w:rsid w:val="00CB506D"/>
    <w:rsid w:val="00CC330A"/>
    <w:rsid w:val="00CC3326"/>
    <w:rsid w:val="00CC7181"/>
    <w:rsid w:val="00CD143B"/>
    <w:rsid w:val="00CE1685"/>
    <w:rsid w:val="00CE2230"/>
    <w:rsid w:val="00CE2CF8"/>
    <w:rsid w:val="00CF5AF1"/>
    <w:rsid w:val="00CF7059"/>
    <w:rsid w:val="00D07335"/>
    <w:rsid w:val="00D11B57"/>
    <w:rsid w:val="00D1632F"/>
    <w:rsid w:val="00D16E49"/>
    <w:rsid w:val="00D21597"/>
    <w:rsid w:val="00D226AD"/>
    <w:rsid w:val="00D228C8"/>
    <w:rsid w:val="00D23BFC"/>
    <w:rsid w:val="00D31086"/>
    <w:rsid w:val="00D324ED"/>
    <w:rsid w:val="00D32C03"/>
    <w:rsid w:val="00D40DC0"/>
    <w:rsid w:val="00D429F2"/>
    <w:rsid w:val="00D536AB"/>
    <w:rsid w:val="00D53F5A"/>
    <w:rsid w:val="00D60116"/>
    <w:rsid w:val="00D61983"/>
    <w:rsid w:val="00D6209A"/>
    <w:rsid w:val="00D71398"/>
    <w:rsid w:val="00D815F1"/>
    <w:rsid w:val="00D81927"/>
    <w:rsid w:val="00D91AD8"/>
    <w:rsid w:val="00D95E2C"/>
    <w:rsid w:val="00D975A9"/>
    <w:rsid w:val="00DA11AE"/>
    <w:rsid w:val="00DA6F7F"/>
    <w:rsid w:val="00DB3C52"/>
    <w:rsid w:val="00DB4C9C"/>
    <w:rsid w:val="00DC2689"/>
    <w:rsid w:val="00DC6392"/>
    <w:rsid w:val="00DC6FB3"/>
    <w:rsid w:val="00DD00D3"/>
    <w:rsid w:val="00DD2203"/>
    <w:rsid w:val="00DD47EC"/>
    <w:rsid w:val="00DD6A58"/>
    <w:rsid w:val="00DD7C6F"/>
    <w:rsid w:val="00DD7F31"/>
    <w:rsid w:val="00DE73AD"/>
    <w:rsid w:val="00DF17B1"/>
    <w:rsid w:val="00E033F2"/>
    <w:rsid w:val="00E042C2"/>
    <w:rsid w:val="00E05137"/>
    <w:rsid w:val="00E07EE4"/>
    <w:rsid w:val="00E12245"/>
    <w:rsid w:val="00E12EBF"/>
    <w:rsid w:val="00E22D77"/>
    <w:rsid w:val="00E22E04"/>
    <w:rsid w:val="00E34E2C"/>
    <w:rsid w:val="00E36A37"/>
    <w:rsid w:val="00E41FA7"/>
    <w:rsid w:val="00E42F0D"/>
    <w:rsid w:val="00E5318F"/>
    <w:rsid w:val="00E53AB3"/>
    <w:rsid w:val="00E54D18"/>
    <w:rsid w:val="00E55873"/>
    <w:rsid w:val="00E6372B"/>
    <w:rsid w:val="00E65632"/>
    <w:rsid w:val="00E75A59"/>
    <w:rsid w:val="00E77594"/>
    <w:rsid w:val="00E805DC"/>
    <w:rsid w:val="00E8385C"/>
    <w:rsid w:val="00E85B8F"/>
    <w:rsid w:val="00E867B5"/>
    <w:rsid w:val="00E86A0C"/>
    <w:rsid w:val="00E916A6"/>
    <w:rsid w:val="00E977F5"/>
    <w:rsid w:val="00E97E0D"/>
    <w:rsid w:val="00E97FE9"/>
    <w:rsid w:val="00EA1355"/>
    <w:rsid w:val="00EA390E"/>
    <w:rsid w:val="00EC00E2"/>
    <w:rsid w:val="00EC1D2F"/>
    <w:rsid w:val="00EC2466"/>
    <w:rsid w:val="00EC29EE"/>
    <w:rsid w:val="00ED798B"/>
    <w:rsid w:val="00EE1589"/>
    <w:rsid w:val="00EE1A1F"/>
    <w:rsid w:val="00EE2264"/>
    <w:rsid w:val="00EE37A7"/>
    <w:rsid w:val="00EF2E68"/>
    <w:rsid w:val="00EF5B73"/>
    <w:rsid w:val="00F050F9"/>
    <w:rsid w:val="00F0515A"/>
    <w:rsid w:val="00F101DF"/>
    <w:rsid w:val="00F2562A"/>
    <w:rsid w:val="00F25CBC"/>
    <w:rsid w:val="00F26998"/>
    <w:rsid w:val="00F35172"/>
    <w:rsid w:val="00F57EDF"/>
    <w:rsid w:val="00F63152"/>
    <w:rsid w:val="00F71162"/>
    <w:rsid w:val="00F7213A"/>
    <w:rsid w:val="00F73F01"/>
    <w:rsid w:val="00F742F6"/>
    <w:rsid w:val="00FB14D5"/>
    <w:rsid w:val="00FC1554"/>
    <w:rsid w:val="00FC2D51"/>
    <w:rsid w:val="00FC3D64"/>
    <w:rsid w:val="00FE1FD1"/>
    <w:rsid w:val="00FE4E7B"/>
    <w:rsid w:val="00FF08CC"/>
    <w:rsid w:val="00FF454C"/>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Program_optimization"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en.wikipedia.org/wiki/Evaluation_strate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hyperlink" Target="http://www.ni.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3072</TotalTime>
  <Pages>21</Pages>
  <Words>3560</Words>
  <Characters>20297</Characters>
  <Application>Microsoft Office Word</Application>
  <DocSecurity>0</DocSecurity>
  <Lines>169</Lines>
  <Paragraphs>47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23810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120</cp:revision>
  <cp:lastPrinted>2020-11-05T18:03:00Z</cp:lastPrinted>
  <dcterms:created xsi:type="dcterms:W3CDTF">2020-10-25T09:19:00Z</dcterms:created>
  <dcterms:modified xsi:type="dcterms:W3CDTF">2020-11-07T16:37:00Z</dcterms:modified>
</cp:coreProperties>
</file>