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C7B15"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8C7B15" w:rsidRDefault="008C7B15" w:rsidP="00171054">
                            <w:pPr>
                              <w:keepLines/>
                              <w:spacing w:after="0"/>
                              <w:ind w:firstLine="0"/>
                              <w:jc w:val="center"/>
                              <w:rPr>
                                <w:smallCaps/>
                              </w:rPr>
                            </w:pPr>
                            <w:r>
                              <w:rPr>
                                <w:smallCaps/>
                              </w:rPr>
                              <w:t>Consultant</w:t>
                            </w:r>
                          </w:p>
                          <w:p w14:paraId="1514B356" w14:textId="34135B65" w:rsidR="008C7B15" w:rsidRDefault="008C7B15" w:rsidP="00171054">
                            <w:pPr>
                              <w:pStyle w:val="Cmlapszerz"/>
                            </w:pPr>
                            <w:fldSimple w:instr=" DOCPROPERTY &quot;Manager&quot;  \* MERGEFORMAT ">
                              <w:r>
                                <w:t xml:space="preserve">Dr. Magdics </w:t>
                              </w:r>
                            </w:fldSimple>
                            <w:r>
                              <w:t>Milán</w:t>
                            </w:r>
                          </w:p>
                          <w:p w14:paraId="563096AC" w14:textId="66E5C770" w:rsidR="008C7B15" w:rsidRDefault="008C7B1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8C7B15" w:rsidRDefault="008C7B15" w:rsidP="00171054">
                      <w:pPr>
                        <w:keepLines/>
                        <w:spacing w:after="0"/>
                        <w:ind w:firstLine="0"/>
                        <w:jc w:val="center"/>
                        <w:rPr>
                          <w:smallCaps/>
                        </w:rPr>
                      </w:pPr>
                      <w:r>
                        <w:rPr>
                          <w:smallCaps/>
                        </w:rPr>
                        <w:t>Consultant</w:t>
                      </w:r>
                    </w:p>
                    <w:p w14:paraId="1514B356" w14:textId="34135B65" w:rsidR="008C7B15" w:rsidRDefault="008C7B15" w:rsidP="00171054">
                      <w:pPr>
                        <w:pStyle w:val="Cmlapszerz"/>
                      </w:pPr>
                      <w:fldSimple w:instr=" DOCPROPERTY &quot;Manager&quot;  \* MERGEFORMAT ">
                        <w:r>
                          <w:t xml:space="preserve">Dr. Magdics </w:t>
                        </w:r>
                      </w:fldSimple>
                      <w:r>
                        <w:t>Milán</w:t>
                      </w:r>
                    </w:p>
                    <w:p w14:paraId="563096AC" w14:textId="66E5C770" w:rsidR="008C7B15" w:rsidRDefault="008C7B1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31B5FF9A"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3B3C99">
          <w:rPr>
            <w:noProof/>
            <w:webHidden/>
          </w:rPr>
          <w:t>5</w:t>
        </w:r>
        <w:r w:rsidR="00B96880">
          <w:rPr>
            <w:noProof/>
            <w:webHidden/>
          </w:rPr>
          <w:fldChar w:fldCharType="end"/>
        </w:r>
      </w:hyperlink>
    </w:p>
    <w:p w14:paraId="11E72A32" w14:textId="40D4D3FE" w:rsidR="00B96880" w:rsidRPr="006D338C" w:rsidRDefault="008C7B15">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3B3C99">
          <w:rPr>
            <w:noProof/>
            <w:webHidden/>
          </w:rPr>
          <w:t>6</w:t>
        </w:r>
        <w:r w:rsidR="00B96880">
          <w:rPr>
            <w:noProof/>
            <w:webHidden/>
          </w:rPr>
          <w:fldChar w:fldCharType="end"/>
        </w:r>
      </w:hyperlink>
    </w:p>
    <w:p w14:paraId="6C4A6819" w14:textId="296FA6CD" w:rsidR="00B96880" w:rsidRPr="006D338C" w:rsidRDefault="008C7B15">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3B3C99">
          <w:rPr>
            <w:b w:val="0"/>
            <w:bCs/>
            <w:noProof/>
            <w:webHidden/>
            <w:lang w:val="hu-HU"/>
          </w:rPr>
          <w:t>Hiba! A könyvjelző nem létezik.</w:t>
        </w:r>
        <w:r w:rsidR="00B96880">
          <w:rPr>
            <w:noProof/>
            <w:webHidden/>
          </w:rPr>
          <w:fldChar w:fldCharType="end"/>
        </w:r>
      </w:hyperlink>
    </w:p>
    <w:p w14:paraId="7D88802A" w14:textId="1403CE50" w:rsidR="00B96880" w:rsidRPr="006D338C" w:rsidRDefault="008C7B15">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78A9B979" w14:textId="7DB61962" w:rsidR="00B96880" w:rsidRPr="006D338C" w:rsidRDefault="008C7B15">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223D5EA8" w14:textId="3865DB89" w:rsidR="00B96880" w:rsidRPr="006D338C" w:rsidRDefault="008C7B15">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276504B6" w14:textId="5C02FE31" w:rsidR="00B96880" w:rsidRPr="006D338C" w:rsidRDefault="008C7B15">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69727E00" w14:textId="3D3691E3" w:rsidR="00B96880" w:rsidRPr="006D338C" w:rsidRDefault="008C7B15">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3B3C99">
          <w:rPr>
            <w:b/>
            <w:bCs/>
            <w:noProof/>
            <w:webHidden/>
            <w:lang w:val="hu-HU"/>
          </w:rPr>
          <w:t>Hiba! A könyvjelző nem létezik.</w:t>
        </w:r>
        <w:r w:rsidR="00B96880">
          <w:rPr>
            <w:noProof/>
            <w:webHidden/>
          </w:rPr>
          <w:fldChar w:fldCharType="end"/>
        </w:r>
      </w:hyperlink>
    </w:p>
    <w:p w14:paraId="6858B591" w14:textId="75A4FBC6" w:rsidR="00B96880" w:rsidRPr="006D338C" w:rsidRDefault="008C7B15">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3B3C99">
          <w:rPr>
            <w:noProof/>
            <w:webHidden/>
          </w:rPr>
          <w:t>20</w:t>
        </w:r>
        <w:r w:rsidR="00B96880">
          <w:rPr>
            <w:noProof/>
            <w:webHidden/>
          </w:rPr>
          <w:fldChar w:fldCharType="end"/>
        </w:r>
      </w:hyperlink>
    </w:p>
    <w:p w14:paraId="2E3A6746" w14:textId="413FEA19" w:rsidR="00B96880" w:rsidRPr="006D338C" w:rsidRDefault="008C7B15">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3B3C99">
          <w:rPr>
            <w:noProof/>
            <w:webHidden/>
          </w:rPr>
          <w:t>52</w:t>
        </w:r>
        <w:r w:rsidR="00B96880">
          <w:rPr>
            <w:noProof/>
            <w:webHidden/>
          </w:rPr>
          <w:fldChar w:fldCharType="end"/>
        </w:r>
      </w:hyperlink>
    </w:p>
    <w:p w14:paraId="1198BBFA" w14:textId="6EEACA76" w:rsidR="00B96880" w:rsidRPr="006D338C" w:rsidRDefault="008C7B15">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3B3C99">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6F1858C3"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8025BB">
        <w:rPr>
          <w:noProof/>
        </w:rPr>
        <w:t>2020. 12. 03.</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3F04A148"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BA1C8E">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55B2589A"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3B3C99">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25C9BF0"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BA1C8E">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305F350"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BA1C8E">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3B3C99">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2A024036"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 xml:space="preserve">nd we did not </w:t>
      </w:r>
      <w:proofErr w:type="gramStart"/>
      <w:r w:rsidR="004A575C">
        <w:t>mentioned</w:t>
      </w:r>
      <w:proofErr w:type="gramEnd"/>
      <w:r w:rsidR="004A575C">
        <w:t xml:space="preserve">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19B58EAB"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3B3C99">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7CE5B8D7"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BA1C8E">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3B3C99">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40AD94D0"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4DF81C29"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3B3C99">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6478982A"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3B3C99">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1C220DA1"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3B3C99">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04725620"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BA1C8E">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3B3C99">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F0605F0"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3B3C99">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2EA02D3D"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3B3C99">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3227FE4C"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BA1C8E">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1DABC8C2"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BA1C8E">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00D19749"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3B3C99">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62E5F876"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BA1C8E">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3B3C99">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6B6122BA"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BA1C8E">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8"/>
      </w:r>
      <w:r w:rsidR="00496C2C">
        <w:t>.</w:t>
      </w:r>
    </w:p>
    <w:p w14:paraId="1A811906" w14:textId="018BD56C"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31B945A7"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BA1C8E">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t>
      </w:r>
      <w:proofErr w:type="gramStart"/>
      <w:r>
        <w:t>way</w:t>
      </w:r>
      <w:proofErr w:type="gramEnd"/>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 xml:space="preserve">E.g. with long loading times we can easily break the illusion of </w:t>
      </w:r>
      <w:proofErr w:type="gramStart"/>
      <w:r w:rsidR="00322FAB">
        <w:t>a</w:t>
      </w:r>
      <w:proofErr w:type="gramEnd"/>
      <w:r w:rsidR="00322FAB">
        <w:t xml:space="preserve">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250CE334"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a level where you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 xml:space="preserve">script shoots fire 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NUnit</w:t>
      </w:r>
      <w:proofErr w:type="spellEnd"/>
      <w:r w:rsidR="000204E5">
        <w:t xml:space="preserve"> therefore </w:t>
      </w:r>
      <w:r w:rsidR="00A93EE6">
        <w:t xml:space="preserve">the whole testing concept is the same as in </w:t>
      </w:r>
      <w:proofErr w:type="spellStart"/>
      <w:r w:rsidR="00A93EE6">
        <w:t>NUnit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IDisposable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w:t>
      </w:r>
      <w:proofErr w:type="gramStart"/>
      <w:r w:rsidR="0053155E">
        <w:t>changes</w:t>
      </w:r>
      <w:proofErr w:type="gramEnd"/>
      <w:r w:rsidR="0053155E">
        <w:t xml:space="preserve">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r>
        <w:t>Benchmarking</w:t>
      </w:r>
    </w:p>
    <w:p w14:paraId="2B5A5FFE" w14:textId="3E21A506"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3B3C99">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xml:space="preserve">. After the results are </w:t>
      </w:r>
      <w:proofErr w:type="gramStart"/>
      <w:r w:rsidR="00ED5C38">
        <w:t>available</w:t>
      </w:r>
      <w:proofErr w:type="gramEnd"/>
      <w:r w:rsidR="00ED5C38">
        <w:t xml:space="preserv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r>
        <w:lastRenderedPageBreak/>
        <w:t xml:space="preserve">Advanced </w:t>
      </w:r>
      <w:r w:rsidR="005E3193">
        <w:t>Optimization</w:t>
      </w:r>
      <w:r w:rsidR="000368AD">
        <w:t xml:space="preserve"> </w:t>
      </w:r>
      <w:r w:rsidR="005E3193">
        <w:t>Techniques</w:t>
      </w:r>
      <w:r>
        <w:t xml:space="preserve"> for Unity</w:t>
      </w:r>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r>
        <w:t>Update manager</w:t>
      </w:r>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E30BAC">
      <w:pPr>
        <w:ind w:firstLine="425"/>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r>
                              <w:rPr>
                                <w:rFonts w:ascii="Consolas" w:hAnsi="Consolas" w:cs="Consolas"/>
                                <w:color w:val="2B91AF"/>
                                <w:sz w:val="19"/>
                                <w:szCs w:val="19"/>
                                <w:lang w:eastAsia="hu-HU"/>
                              </w:rPr>
                              <w:t>2</w:t>
                            </w:r>
                            <w:r>
                              <w:rPr>
                                <w:rFonts w:ascii="Consolas" w:hAnsi="Consolas" w:cs="Consolas"/>
                                <w:color w:val="000000"/>
                                <w:sz w:val="19"/>
                                <w:szCs w:val="19"/>
                                <w:lang w:eastAsia="hu-HU"/>
                              </w:rPr>
                              <w:t>: MonoBehaviour</w:t>
                            </w:r>
                          </w:p>
                          <w:p w14:paraId="40225E4F" w14:textId="5D2F1163"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021428" w:rsidRPr="00EB0661" w:rsidRDefault="00021428"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r>
                        <w:rPr>
                          <w:rFonts w:ascii="Consolas" w:hAnsi="Consolas" w:cs="Consolas"/>
                          <w:color w:val="2B91AF"/>
                          <w:sz w:val="19"/>
                          <w:szCs w:val="19"/>
                          <w:lang w:eastAsia="hu-HU"/>
                        </w:rPr>
                        <w:t>2</w:t>
                      </w:r>
                      <w:r>
                        <w:rPr>
                          <w:rFonts w:ascii="Consolas" w:hAnsi="Consolas" w:cs="Consolas"/>
                          <w:color w:val="000000"/>
                          <w:sz w:val="19"/>
                          <w:szCs w:val="19"/>
                          <w:lang w:eastAsia="hu-HU"/>
                        </w:rPr>
                        <w:t>: MonoBehaviour</w:t>
                      </w:r>
                    </w:p>
                    <w:p w14:paraId="40225E4F" w14:textId="5D2F1163"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021428" w:rsidRPr="00EB0661" w:rsidRDefault="00021428"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4F16C15C" w:rsidR="00021428" w:rsidRDefault="00C04A97" w:rsidP="00021428">
      <w:pPr>
        <w:pStyle w:val="Kpalrs"/>
        <w:rPr>
          <w:b w:val="0"/>
          <w:bCs w:val="0"/>
        </w:rPr>
      </w:pPr>
      <w:r>
        <w:t xml:space="preserve">Figure 25: </w:t>
      </w:r>
      <w:r>
        <w:rPr>
          <w:b w:val="0"/>
          <w:bCs w:val="0"/>
        </w:rPr>
        <w:t>Both solutions will achieve the same results.</w:t>
      </w:r>
    </w:p>
    <w:p w14:paraId="3704BAF1" w14:textId="67D04039" w:rsidR="00646EE4" w:rsidRDefault="00646EE4" w:rsidP="00646EE4">
      <w:pPr>
        <w:ind w:firstLine="0"/>
      </w:pPr>
      <w:r>
        <w:lastRenderedPageBreak/>
        <w:t xml:space="preserve">However, it is advised to give private visibility to our Message methods since they are supposed to be only called </w:t>
      </w:r>
      <w:r w:rsidR="00E11531">
        <w:t>by the engine’s internal messaging system. This mechanism is also the reason why the engine does not call these messages in a deterministic order. Nonetheless</w:t>
      </w:r>
      <w:r w:rsidR="00726F7D">
        <w:t>, the developers can give script</w:t>
      </w:r>
      <w:r w:rsidR="00F91C2B">
        <w:t xml:space="preserve"> types</w:t>
      </w:r>
      <w:r w:rsidR="00726F7D">
        <w:t xml:space="preserve"> a special execution order since Unity 5 via the script execution order settings.</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w:t>
      </w:r>
      <w:proofErr w:type="gramStart"/>
      <w:r w:rsidR="00151D83">
        <w:t>marshalling</w:t>
      </w:r>
      <w:proofErr w:type="gramEnd"/>
      <w:r w:rsidR="00151D83">
        <w:t xml:space="preserve">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BA1C8E">
      <w:pPr>
        <w:pStyle w:val="Kp"/>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3A640595" w:rsidR="003C29EA" w:rsidRPr="00BA1C8E" w:rsidRDefault="00BA1C8E" w:rsidP="00BA1C8E">
      <w:pPr>
        <w:pStyle w:val="Kpalrs"/>
        <w:rPr>
          <w:b w:val="0"/>
          <w:bCs w:val="0"/>
        </w:rPr>
      </w:pPr>
      <w:r>
        <w:t xml:space="preserve">Figure </w:t>
      </w:r>
      <w:r>
        <w:fldChar w:fldCharType="begin"/>
      </w:r>
      <w:r>
        <w:instrText xml:space="preserve"> SEQ Figure \* ARABIC </w:instrText>
      </w:r>
      <w:r>
        <w:fldChar w:fldCharType="separate"/>
      </w:r>
      <w:r>
        <w:rPr>
          <w:noProof/>
        </w:rPr>
        <w:t>16</w:t>
      </w:r>
      <w:r>
        <w:fldChar w:fldCharType="end"/>
      </w:r>
      <w:r>
        <w:t xml:space="preserve">: </w:t>
      </w:r>
      <w:r>
        <w:rPr>
          <w:b w:val="0"/>
          <w:bCs w:val="0"/>
        </w:rPr>
        <w:t>The concept of update managers</w:t>
      </w:r>
    </w:p>
    <w:p w14:paraId="08913938" w14:textId="77777777" w:rsidR="0012071A" w:rsidRPr="00EC22F4" w:rsidRDefault="0012071A" w:rsidP="00AC152A">
      <w:pPr>
        <w:ind w:firstLine="425"/>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29"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30" w:history="1">
        <w:r w:rsidR="00D22805" w:rsidRPr="004C4297">
          <w:rPr>
            <w:rStyle w:val="Hiperhivatkozs"/>
          </w:rPr>
          <w:t>https://store.steampowered.com/app/555150/The_First_Tree/</w:t>
        </w:r>
      </w:hyperlink>
      <w:bookmarkEnd w:id="8"/>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31" w:history="1">
        <w:r w:rsidRPr="00176C0F">
          <w:rPr>
            <w:rStyle w:val="Hiperhivatkozs"/>
          </w:rPr>
          <w:t>https://learn.g2.com/stages-of-game-development</w:t>
        </w:r>
      </w:hyperlink>
      <w:bookmarkEnd w:id="9"/>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32" w:history="1">
        <w:r w:rsidRPr="006A4B56">
          <w:rPr>
            <w:rStyle w:val="Hiperhivatkozs"/>
          </w:rPr>
          <w:t>https://unity.com/features/multiplatform</w:t>
        </w:r>
      </w:hyperlink>
      <w:bookmarkEnd w:id="10"/>
      <w:r w:rsidR="00875D74">
        <w:rPr>
          <w:rStyle w:val="Hiperhivatkozs"/>
        </w:rPr>
        <w:br/>
      </w:r>
      <w:r w:rsidR="00875D74" w:rsidRPr="00875D74">
        <w:t xml:space="preserve">Acessed </w:t>
      </w:r>
      <w:r w:rsidR="00FE0A95" w:rsidRPr="00875D74">
        <w:t>2020.</w:t>
      </w:r>
      <w:r w:rsidR="00FE0A95">
        <w:t>10.0</w:t>
      </w:r>
      <w:r w:rsidR="00FE0A95">
        <w:t>6</w:t>
      </w:r>
    </w:p>
    <w:p w14:paraId="6F675510" w14:textId="5A23BFE5"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3" w:history="1">
        <w:r w:rsidRPr="00433959">
          <w:rPr>
            <w:rStyle w:val="Hiperhivatkozs"/>
          </w:rPr>
          <w:t>https://www.raywenderlich.com/7630142-entity-component-system-for-unity-getting-started#toc-anchor-003</w:t>
        </w:r>
      </w:hyperlink>
      <w:bookmarkEnd w:id="11"/>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4" w:history="1">
        <w:r w:rsidRPr="00F7284E">
          <w:rPr>
            <w:rStyle w:val="Hiperhivatkozs"/>
          </w:rPr>
          <w:t>https://unity.com/dots/packages</w:t>
        </w:r>
      </w:hyperlink>
      <w:bookmarkEnd w:id="12"/>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35" w:history="1">
        <w:r w:rsidRPr="00677ED1">
          <w:rPr>
            <w:rStyle w:val="Hiperhivatkozs"/>
          </w:rPr>
          <w:t>https://unity3d.com/legal/licenses/Unity_Reference_Only_License</w:t>
        </w:r>
      </w:hyperlink>
      <w:bookmarkEnd w:id="13"/>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36"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37"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38"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39"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14" w:name="_Ref56524106"/>
      <w:r>
        <w:lastRenderedPageBreak/>
        <w:t xml:space="preserve">ZDNet, </w:t>
      </w:r>
      <w:r w:rsidRPr="00D22805">
        <w:rPr>
          <w:i/>
          <w:iCs/>
        </w:rPr>
        <w:t>Security bugs and memory leaks</w:t>
      </w:r>
      <w:r>
        <w:br/>
      </w:r>
      <w:hyperlink r:id="rId40" w:history="1">
        <w:r w:rsidRPr="00567FA3">
          <w:rPr>
            <w:rStyle w:val="Hiperhivatkozs"/>
          </w:rPr>
          <w:t>https://www.zdnet.com/article/microsoft-70-percent-of-all-security-bugs-are-memory-safety-issues/</w:t>
        </w:r>
      </w:hyperlink>
      <w:r>
        <w:br/>
      </w:r>
      <w:hyperlink r:id="rId41" w:history="1">
        <w:r w:rsidRPr="00567FA3">
          <w:rPr>
            <w:rStyle w:val="Hiperhivatkozs"/>
          </w:rPr>
          <w:t>https://www.zdnet.com/article/chrome-70-of-all-security-bugs-are-memory-safety-issues/</w:t>
        </w:r>
      </w:hyperlink>
      <w:bookmarkEnd w:id="14"/>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42" w:history="1">
        <w:r w:rsidRPr="004B673A">
          <w:rPr>
            <w:rStyle w:val="Hiperhivatkozs"/>
          </w:rPr>
          <w:t>https://docs.microsoft.com/en-us/archive/blogs/ericlippert/mutating-readonly-structs</w:t>
        </w:r>
      </w:hyperlink>
      <w:bookmarkEnd w:id="15"/>
      <w:r w:rsidR="00875D74">
        <w:rPr>
          <w:rStyle w:val="Hiperhivatkozs"/>
        </w:rPr>
        <w:br/>
      </w:r>
      <w:r w:rsidR="00451BAF" w:rsidRPr="00875D74">
        <w:t>Acessed 2020.</w:t>
      </w:r>
      <w:r w:rsidR="00451BAF">
        <w:t>10.2</w:t>
      </w:r>
      <w:r w:rsidR="00451BAF">
        <w:t>6</w:t>
      </w:r>
    </w:p>
    <w:p w14:paraId="28BD92E8" w14:textId="528429C9" w:rsidR="00974D39" w:rsidRPr="00F667FC" w:rsidRDefault="00974D39" w:rsidP="004F48F3">
      <w:pPr>
        <w:pStyle w:val="Irodalomjegyzksor"/>
        <w:rPr>
          <w:rStyle w:val="Hiperhivatkozs"/>
          <w:color w:val="auto"/>
          <w:u w:val="none"/>
        </w:rPr>
      </w:pPr>
      <w:bookmarkStart w:id="16" w:name="_Ref56709229"/>
      <w:r>
        <w:t xml:space="preserve">Microsoft Docs, </w:t>
      </w:r>
      <w:r w:rsidRPr="00405523">
        <w:rPr>
          <w:i/>
          <w:iCs/>
        </w:rPr>
        <w:t>Calling Native Functions from Managed Code</w:t>
      </w:r>
      <w:r>
        <w:rPr>
          <w:rStyle w:val="Hiperhivatkozs"/>
          <w:color w:val="auto"/>
          <w:u w:val="none"/>
        </w:rPr>
        <w:br/>
      </w:r>
      <w:hyperlink r:id="rId43" w:history="1">
        <w:r w:rsidRPr="00974D39">
          <w:rPr>
            <w:rStyle w:val="Hiperhivatkozs"/>
          </w:rPr>
          <w:t>https://docs.microsoft.com/en-us/cpp/dotnet/calling-native-functions-from-managed-code?redirectedfrom=MSDN&amp;view=msvc-160</w:t>
        </w:r>
      </w:hyperlink>
      <w:bookmarkEnd w:id="16"/>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44"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5" w:history="1">
        <w:bookmarkStart w:id="17" w:name="_Ref56851246"/>
        <w:r w:rsidR="00373E35" w:rsidRPr="00373E35">
          <w:rPr>
            <w:rStyle w:val="Hiperhivatkozs"/>
          </w:rPr>
          <w:t>https://xoofx.com/blog/2018/04/06/porting-unity-to-coreclr/</w:t>
        </w:r>
        <w:bookmarkEnd w:id="17"/>
      </w:hyperlink>
      <w:r w:rsidR="00875D74">
        <w:rPr>
          <w:rStyle w:val="Hiperhivatkozs"/>
        </w:rPr>
        <w:br/>
      </w:r>
      <w:r w:rsidR="00451BAF" w:rsidRPr="00875D74">
        <w:t>Acessed 2020.</w:t>
      </w:r>
      <w:r w:rsidR="00451BAF">
        <w:t>11.</w:t>
      </w:r>
      <w:r w:rsidR="00451BAF">
        <w:t>08</w:t>
      </w:r>
    </w:p>
    <w:p w14:paraId="51422022" w14:textId="48B2F47A"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6" w:history="1">
        <w:r w:rsidRPr="004A22B1">
          <w:rPr>
            <w:rStyle w:val="Hiperhivatkozs"/>
          </w:rPr>
          <w:t>https://blogs.unity3d.com/2015/05/06/an-introduction-to-ilcpp-internals/</w:t>
        </w:r>
      </w:hyperlink>
      <w:bookmarkEnd w:id="18"/>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47"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8"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w:t>
      </w:r>
      <w:r w:rsidR="00E027BE">
        <w:t>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9"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w:t>
      </w:r>
      <w:r w:rsidR="00E027BE">
        <w:t>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0"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6A7215DC"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51"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sectPr w:rsidR="00B50CAA" w:rsidSect="00D23BFC">
      <w:headerReference w:type="even" r:id="rId52"/>
      <w:footerReference w:type="default" r:id="rId5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2880D" w14:textId="77777777" w:rsidR="0045493D" w:rsidRDefault="0045493D">
      <w:r>
        <w:separator/>
      </w:r>
    </w:p>
  </w:endnote>
  <w:endnote w:type="continuationSeparator" w:id="0">
    <w:p w14:paraId="02A04F0C" w14:textId="77777777" w:rsidR="0045493D" w:rsidRDefault="00454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8C7B15" w:rsidRDefault="008C7B1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8C7B15" w:rsidRDefault="008C7B1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050F1" w14:textId="77777777" w:rsidR="0045493D" w:rsidRDefault="0045493D" w:rsidP="00596D57">
      <w:pPr>
        <w:ind w:firstLine="142"/>
      </w:pPr>
      <w:r>
        <w:separator/>
      </w:r>
    </w:p>
  </w:footnote>
  <w:footnote w:type="continuationSeparator" w:id="0">
    <w:p w14:paraId="3D9CD7A3" w14:textId="77777777" w:rsidR="0045493D" w:rsidRDefault="0045493D">
      <w:r>
        <w:continuationSeparator/>
      </w:r>
    </w:p>
  </w:footnote>
  <w:footnote w:id="1">
    <w:p w14:paraId="6241B43A" w14:textId="4F5BE0DA" w:rsidR="008C7B15" w:rsidRPr="008F49BF" w:rsidRDefault="008C7B15"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8C7B15" w:rsidRPr="00BA403D" w:rsidRDefault="008C7B15"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8C7B15" w:rsidRPr="0005353F" w:rsidRDefault="008C7B15"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8C7B15" w:rsidRPr="003263EA" w:rsidRDefault="008C7B15"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8C7B15" w:rsidRPr="001A7527" w:rsidRDefault="008C7B15"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8C7B15" w:rsidRPr="001F1B02" w:rsidRDefault="008C7B15"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8C7B15" w:rsidRPr="00C40AC6" w:rsidRDefault="008C7B15"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8C7B15" w:rsidRPr="00B8051F" w:rsidRDefault="008C7B15"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8C7B15" w:rsidRPr="00003701" w:rsidRDefault="008C7B15"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8C7B15" w:rsidRPr="002006BB" w:rsidRDefault="008C7B15"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8C7B15" w:rsidRPr="00127AFB" w:rsidRDefault="008C7B15"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8C7B15" w:rsidRPr="004372CC" w:rsidRDefault="008C7B15"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8C7B15" w:rsidRPr="00647975" w:rsidRDefault="008C7B15"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8C7B15" w:rsidRPr="00FF3E92" w:rsidRDefault="008C7B15"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8C7B15" w:rsidRPr="002C08D8" w:rsidRDefault="008C7B1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8C7B15" w:rsidRPr="002C08D8" w:rsidRDefault="008C7B15"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8C7B15" w:rsidRPr="002C08D8" w:rsidRDefault="008C7B1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8C7B15" w:rsidRPr="00E217C4" w:rsidRDefault="008C7B15"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8C7B15" w:rsidRPr="00CA022C" w:rsidRDefault="008C7B15"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8C7B15" w:rsidRPr="00351D8E" w:rsidRDefault="008C7B15"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8C7B15" w:rsidRPr="001451F7" w:rsidRDefault="008C7B15"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8C7B15" w:rsidRPr="00313041" w:rsidRDefault="008C7B15"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354ECCE7" w:rsidR="008C7B15" w:rsidRPr="00313041" w:rsidRDefault="008C7B15"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8C7B15" w:rsidRPr="00B42673" w:rsidRDefault="008C7B15"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8C7B15" w:rsidRPr="006E44A9" w:rsidRDefault="008C7B15"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8C7B15" w:rsidRPr="00C22135" w:rsidRDefault="008C7B1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8C7B15" w:rsidRPr="0018627E" w:rsidRDefault="008C7B15"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8C7B15" w:rsidRPr="00FD523B" w:rsidRDefault="008C7B15"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8C7B15" w:rsidRPr="007159E1" w:rsidRDefault="008C7B15"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8C7B15" w:rsidRPr="00C75D30" w:rsidRDefault="008C7B15"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8C7B15" w:rsidRPr="00404E7F" w:rsidRDefault="008C7B15"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8C7B15" w:rsidRPr="0010222E" w:rsidRDefault="008C7B15"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8C7B15" w:rsidRPr="00554A61" w:rsidRDefault="008C7B15"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8C7B15" w:rsidRPr="00C37CDF" w:rsidRDefault="008C7B15"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8C7B15" w:rsidRPr="00845DAD" w:rsidRDefault="008C7B15"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8C7B15" w:rsidRPr="00384B49" w:rsidRDefault="008C7B15"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8C7B15" w:rsidRPr="00E4289B" w:rsidRDefault="008C7B15"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8C7B15" w:rsidRPr="00725D8E" w:rsidRDefault="008C7B15"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8C7B15" w:rsidRPr="003D236D" w:rsidRDefault="008C7B15"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8C7B15" w:rsidRPr="007B6D90" w:rsidRDefault="008C7B15"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8C7B15" w:rsidRPr="00A67FE7" w:rsidRDefault="008C7B15"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6D3E5009" w14:textId="11088DD5" w:rsidR="008C7B15" w:rsidRPr="004F76AC" w:rsidRDefault="008C7B15"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3">
    <w:p w14:paraId="6DDBF00C" w14:textId="63FC1CC1" w:rsidR="008C7B15" w:rsidRPr="00D97761" w:rsidRDefault="008C7B15"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8C7B15" w:rsidRPr="00D97761" w:rsidRDefault="008C7B15"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220C1407" w:rsidR="008C7B15" w:rsidRPr="004246C0" w:rsidRDefault="008C7B15"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you setup the test’s prerequisites, in act you do the main action from the point of the test and finally in the assert section you check if the results are indeed the expected results. This pattern greatly helps readability.</w:t>
      </w:r>
    </w:p>
  </w:footnote>
  <w:footnote w:id="46">
    <w:p w14:paraId="1940B3D6" w14:textId="45B6ACAD" w:rsidR="008C7B15" w:rsidRPr="00344CCB" w:rsidRDefault="008C7B15"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8C7B15" w:rsidRPr="00EA4427" w:rsidRDefault="008C7B15"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8C7B15" w:rsidRPr="006242F2" w:rsidRDefault="008C7B15"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9">
    <w:p w14:paraId="482A736F" w14:textId="3FED7A90" w:rsidR="008C7B15" w:rsidRPr="00AD4386" w:rsidRDefault="008C7B15"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8C7B15" w:rsidRPr="005F1ECC" w:rsidRDefault="008C7B15"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8C7B15" w:rsidRPr="005F1ECC" w:rsidRDefault="008C7B15"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8C7B15" w:rsidRPr="008C64CE" w:rsidRDefault="008C7B15"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8C7B15" w:rsidRPr="007C4B41" w:rsidRDefault="008C7B15"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8C7B15" w:rsidRPr="00AD0FB0" w:rsidRDefault="008C7B15"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8C7B15" w:rsidRPr="00E85BD7" w:rsidRDefault="008C7B15" w:rsidP="00835F01">
      <w:pPr>
        <w:pStyle w:val="Lbjegyzetszveg"/>
        <w:spacing w:after="0"/>
        <w:ind w:left="142" w:firstLine="0"/>
        <w:rPr>
          <w:lang w:val="hu-HU"/>
        </w:rPr>
      </w:pPr>
      <w:r>
        <w:rPr>
          <w:rStyle w:val="Lbjegyzet-hivatkozs"/>
        </w:rPr>
        <w:footnoteRef/>
      </w:r>
      <w:r>
        <w:t xml:space="preserve"> </w:t>
      </w:r>
      <w:r>
        <w:rPr>
          <w:lang w:val="hu-HU"/>
        </w:rPr>
        <w:t xml:space="preserve">In </w:t>
      </w:r>
      <w:proofErr w:type="spellStart"/>
      <w:r>
        <w:rPr>
          <w:lang w:val="hu-HU"/>
        </w:rPr>
        <w:t>Unity</w:t>
      </w:r>
      <w:proofErr w:type="spellEnd"/>
      <w:r>
        <w:rPr>
          <w:lang w:val="hu-HU"/>
        </w:rPr>
        <w:t xml:space="preserve"> </w:t>
      </w:r>
      <w:proofErr w:type="spellStart"/>
      <w:r>
        <w:rPr>
          <w:lang w:val="hu-HU"/>
        </w:rPr>
        <w:t>coroutines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implemented</w:t>
      </w:r>
      <w:proofErr w:type="spellEnd"/>
      <w:r>
        <w:rPr>
          <w:lang w:val="hu-HU"/>
        </w:rPr>
        <w:t xml:space="preserve"> </w:t>
      </w:r>
      <w:proofErr w:type="spellStart"/>
      <w:r>
        <w:rPr>
          <w:lang w:val="hu-HU"/>
        </w:rPr>
        <w:t>via</w:t>
      </w:r>
      <w:proofErr w:type="spellEnd"/>
      <w:r>
        <w:rPr>
          <w:lang w:val="hu-HU"/>
        </w:rPr>
        <w:t xml:space="preserve"> </w:t>
      </w:r>
      <w:proofErr w:type="spellStart"/>
      <w:r>
        <w:rPr>
          <w:lang w:val="hu-HU"/>
        </w:rPr>
        <w:t>enumerators</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yielding</w:t>
      </w:r>
      <w:proofErr w:type="spellEnd"/>
      <w:r>
        <w:rPr>
          <w:lang w:val="hu-HU"/>
        </w:rPr>
        <w:t xml:space="preserve"> </w:t>
      </w:r>
      <w:proofErr w:type="spellStart"/>
      <w:r>
        <w:rPr>
          <w:lang w:val="hu-HU"/>
        </w:rPr>
        <w:t>logic</w:t>
      </w:r>
      <w:proofErr w:type="spellEnd"/>
      <w:r>
        <w:rPr>
          <w:lang w:val="hu-HU"/>
        </w:rPr>
        <w:t xml:space="preserve"> in </w:t>
      </w:r>
      <w:proofErr w:type="spellStart"/>
      <w:r w:rsidRPr="00E85BD7">
        <w:rPr>
          <w:b/>
          <w:bCs/>
          <w:lang w:val="hu-HU"/>
        </w:rPr>
        <w:t>Figure</w:t>
      </w:r>
      <w:proofErr w:type="spellEnd"/>
      <w:r w:rsidRPr="00E85BD7">
        <w:rPr>
          <w:b/>
          <w:bCs/>
          <w:lang w:val="hu-HU"/>
        </w:rPr>
        <w:t xml:space="preserve"> 18</w:t>
      </w:r>
      <w:r w:rsidRPr="009210C3">
        <w:rPr>
          <w:lang w:val="hu-HU"/>
        </w:rPr>
        <w:t>.</w:t>
      </w:r>
      <w:r>
        <w:rPr>
          <w:lang w:val="hu-HU"/>
        </w:rPr>
        <w:t xml:space="preserve"> </w:t>
      </w:r>
    </w:p>
  </w:footnote>
  <w:footnote w:id="56">
    <w:p w14:paraId="693BF35F" w14:textId="16F3C99F" w:rsidR="008C7B15" w:rsidRPr="004A2CCD" w:rsidRDefault="008C7B15" w:rsidP="004A2CCD">
      <w:pPr>
        <w:pStyle w:val="Lbjegyzetszveg"/>
        <w:ind w:left="142" w:firstLine="0"/>
        <w:rPr>
          <w:lang w:val="hu-HU"/>
        </w:rPr>
      </w:pPr>
      <w:r>
        <w:rPr>
          <w:rStyle w:val="Lbjegyzet-hivatkozs"/>
        </w:rPr>
        <w:footnoteRef/>
      </w:r>
      <w:r>
        <w:t xml:space="preserve"> </w:t>
      </w:r>
      <w:proofErr w:type="spellStart"/>
      <w:r w:rsidRPr="00B52379">
        <w:rPr>
          <w:lang w:val="hu-HU"/>
        </w:rPr>
        <w:t>Coroutines</w:t>
      </w:r>
      <w:proofErr w:type="spellEnd"/>
      <w:r w:rsidRPr="00B52379">
        <w:rPr>
          <w:lang w:val="hu-HU"/>
        </w:rPr>
        <w:t xml:space="preserve"> </w:t>
      </w:r>
      <w:proofErr w:type="spellStart"/>
      <w:r w:rsidRPr="00B52379">
        <w:rPr>
          <w:lang w:val="hu-HU"/>
        </w:rPr>
        <w:t>are</w:t>
      </w:r>
      <w:proofErr w:type="spellEnd"/>
      <w:r w:rsidRPr="00B52379">
        <w:rPr>
          <w:lang w:val="hu-HU"/>
        </w:rPr>
        <w:t xml:space="preserve"> a </w:t>
      </w:r>
      <w:proofErr w:type="spellStart"/>
      <w:r w:rsidRPr="00B52379">
        <w:rPr>
          <w:lang w:val="hu-HU"/>
        </w:rPr>
        <w:t>type</w:t>
      </w:r>
      <w:proofErr w:type="spellEnd"/>
      <w:r w:rsidRPr="00B52379">
        <w:rPr>
          <w:lang w:val="hu-HU"/>
        </w:rPr>
        <w:t xml:space="preserve"> of </w:t>
      </w:r>
      <w:proofErr w:type="spellStart"/>
      <w:r w:rsidRPr="00B52379">
        <w:rPr>
          <w:lang w:val="hu-HU"/>
        </w:rPr>
        <w:t>methods</w:t>
      </w:r>
      <w:proofErr w:type="spellEnd"/>
      <w:r w:rsidRPr="00B52379">
        <w:rPr>
          <w:lang w:val="hu-HU"/>
        </w:rPr>
        <w:t xml:space="preserve"> </w:t>
      </w:r>
      <w:proofErr w:type="spellStart"/>
      <w:r w:rsidRPr="00B52379">
        <w:rPr>
          <w:lang w:val="hu-HU"/>
        </w:rPr>
        <w:t>which</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pause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save</w:t>
      </w:r>
      <w:proofErr w:type="spellEnd"/>
      <w:r w:rsidRPr="00B52379">
        <w:rPr>
          <w:lang w:val="hu-HU"/>
        </w:rPr>
        <w:t xml:space="preserve"> </w:t>
      </w:r>
      <w:proofErr w:type="spellStart"/>
      <w:r w:rsidRPr="00B52379">
        <w:rPr>
          <w:lang w:val="hu-HU"/>
        </w:rPr>
        <w:t>state</w:t>
      </w:r>
      <w:proofErr w:type="spellEnd"/>
      <w:r w:rsidRPr="00B52379">
        <w:rPr>
          <w:lang w:val="hu-HU"/>
        </w:rPr>
        <w:t xml:space="preserve">, </w:t>
      </w:r>
      <w:proofErr w:type="spellStart"/>
      <w:r w:rsidRPr="00B52379">
        <w:rPr>
          <w:lang w:val="hu-HU"/>
        </w:rPr>
        <w:t>then</w:t>
      </w:r>
      <w:proofErr w:type="spellEnd"/>
      <w:r w:rsidRPr="00B52379">
        <w:rPr>
          <w:lang w:val="hu-HU"/>
        </w:rPr>
        <w:t xml:space="preserve"> </w:t>
      </w:r>
      <w:proofErr w:type="spellStart"/>
      <w:r w:rsidRPr="00B52379">
        <w:rPr>
          <w:lang w:val="hu-HU"/>
        </w:rPr>
        <w:t>yield</w:t>
      </w:r>
      <w:proofErr w:type="spellEnd"/>
      <w:r w:rsidRPr="00B52379">
        <w:rPr>
          <w:lang w:val="hu-HU"/>
        </w:rPr>
        <w:t xml:space="preserve"> </w:t>
      </w:r>
      <w:proofErr w:type="spellStart"/>
      <w:r w:rsidRPr="00B52379">
        <w:rPr>
          <w:lang w:val="hu-HU"/>
        </w:rPr>
        <w:t>control</w:t>
      </w:r>
      <w:proofErr w:type="spellEnd"/>
      <w:r w:rsidRPr="00B52379">
        <w:rPr>
          <w:lang w:val="hu-HU"/>
        </w:rPr>
        <w:t xml:space="preserve"> back </w:t>
      </w:r>
      <w:proofErr w:type="spellStart"/>
      <w:r w:rsidRPr="00B52379">
        <w:rPr>
          <w:lang w:val="hu-HU"/>
        </w:rPr>
        <w:t>to</w:t>
      </w:r>
      <w:proofErr w:type="spellEnd"/>
      <w:r w:rsidRPr="00B52379">
        <w:rPr>
          <w:lang w:val="hu-HU"/>
        </w:rPr>
        <w:t xml:space="preserve"> </w:t>
      </w:r>
      <w:proofErr w:type="spellStart"/>
      <w:r w:rsidRPr="00B52379">
        <w:rPr>
          <w:lang w:val="hu-HU"/>
        </w:rPr>
        <w:t>Unity</w:t>
      </w:r>
      <w:r>
        <w:rPr>
          <w:lang w:val="hu-HU"/>
        </w:rPr>
        <w:t>’</w:t>
      </w:r>
      <w:r w:rsidRPr="00B52379">
        <w:rPr>
          <w:lang w:val="hu-HU"/>
        </w:rPr>
        <w:t>s</w:t>
      </w:r>
      <w:proofErr w:type="spellEnd"/>
      <w:r w:rsidRPr="00B52379">
        <w:rPr>
          <w:lang w:val="hu-HU"/>
        </w:rPr>
        <w:t xml:space="preserve"> game </w:t>
      </w:r>
      <w:proofErr w:type="spellStart"/>
      <w:r w:rsidRPr="00B52379">
        <w:rPr>
          <w:lang w:val="hu-HU"/>
        </w:rPr>
        <w:t>loop</w:t>
      </w:r>
      <w:proofErr w:type="spellEnd"/>
      <w:r w:rsidRPr="00B52379">
        <w:rPr>
          <w:lang w:val="hu-HU"/>
        </w:rPr>
        <w:t xml:space="preserve">, </w:t>
      </w:r>
      <w:proofErr w:type="spellStart"/>
      <w:r w:rsidRPr="00B52379">
        <w:rPr>
          <w:lang w:val="hu-HU"/>
        </w:rPr>
        <w:t>so</w:t>
      </w:r>
      <w:proofErr w:type="spellEnd"/>
      <w:r w:rsidRPr="00B52379">
        <w:rPr>
          <w:lang w:val="hu-HU"/>
        </w:rPr>
        <w:t xml:space="preserve"> </w:t>
      </w:r>
      <w:proofErr w:type="spellStart"/>
      <w:r w:rsidRPr="00B52379">
        <w:rPr>
          <w:lang w:val="hu-HU"/>
        </w:rPr>
        <w:t>later</w:t>
      </w:r>
      <w:proofErr w:type="spellEnd"/>
      <w:r w:rsidRPr="00B52379">
        <w:rPr>
          <w:lang w:val="hu-HU"/>
        </w:rPr>
        <w:t xml:space="preserve"> in </w:t>
      </w:r>
      <w:proofErr w:type="spellStart"/>
      <w:r w:rsidRPr="00B52379">
        <w:rPr>
          <w:lang w:val="hu-HU"/>
        </w:rPr>
        <w:t>time</w:t>
      </w:r>
      <w:proofErr w:type="spellEnd"/>
      <w:r w:rsidRPr="00B52379">
        <w:rPr>
          <w:lang w:val="hu-HU"/>
        </w:rPr>
        <w:t xml:space="preserve"> </w:t>
      </w:r>
      <w:proofErr w:type="spellStart"/>
      <w:r w:rsidRPr="00B52379">
        <w:rPr>
          <w:lang w:val="hu-HU"/>
        </w:rPr>
        <w:t>the</w:t>
      </w:r>
      <w:proofErr w:type="spellEnd"/>
      <w:r w:rsidRPr="00B52379">
        <w:rPr>
          <w:lang w:val="hu-HU"/>
        </w:rPr>
        <w:t xml:space="preserve"> </w:t>
      </w:r>
      <w:proofErr w:type="spellStart"/>
      <w:r w:rsidRPr="00B52379">
        <w:rPr>
          <w:lang w:val="hu-HU"/>
        </w:rPr>
        <w:t>coroutine</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continue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where</w:t>
      </w:r>
      <w:proofErr w:type="spellEnd"/>
      <w:r w:rsidRPr="00B52379">
        <w:rPr>
          <w:lang w:val="hu-HU"/>
        </w:rPr>
        <w:t xml:space="preserve"> </w:t>
      </w:r>
      <w:proofErr w:type="spellStart"/>
      <w:r w:rsidRPr="00B52379">
        <w:rPr>
          <w:lang w:val="hu-HU"/>
        </w:rPr>
        <w:t>it</w:t>
      </w:r>
      <w:proofErr w:type="spellEnd"/>
      <w:r w:rsidRPr="00B52379">
        <w:rPr>
          <w:lang w:val="hu-HU"/>
        </w:rPr>
        <w:t xml:space="preserve"> "</w:t>
      </w:r>
      <w:proofErr w:type="spellStart"/>
      <w:r w:rsidRPr="00B52379">
        <w:rPr>
          <w:lang w:val="hu-HU"/>
        </w:rPr>
        <w:t>left</w:t>
      </w:r>
      <w:proofErr w:type="spellEnd"/>
      <w:r w:rsidRPr="00B52379">
        <w:rPr>
          <w:lang w:val="hu-HU"/>
        </w:rPr>
        <w:t xml:space="preserve"> </w:t>
      </w:r>
      <w:proofErr w:type="spellStart"/>
      <w:r w:rsidRPr="00B52379">
        <w:rPr>
          <w:lang w:val="hu-HU"/>
        </w:rPr>
        <w:t>off</w:t>
      </w:r>
      <w:proofErr w:type="spellEnd"/>
      <w:r w:rsidRPr="00B52379">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8C7B15" w:rsidRDefault="008C7B15"/>
  <w:p w14:paraId="2E97C07A" w14:textId="77777777" w:rsidR="008C7B15" w:rsidRDefault="008C7B15"/>
  <w:p w14:paraId="0EBFDCC5" w14:textId="77777777" w:rsidR="008C7B15" w:rsidRDefault="008C7B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D5A"/>
    <w:rsid w:val="00011EEE"/>
    <w:rsid w:val="000140C8"/>
    <w:rsid w:val="00014981"/>
    <w:rsid w:val="0001551B"/>
    <w:rsid w:val="00015AE7"/>
    <w:rsid w:val="00015F62"/>
    <w:rsid w:val="00016375"/>
    <w:rsid w:val="00016960"/>
    <w:rsid w:val="00016ACE"/>
    <w:rsid w:val="0001798D"/>
    <w:rsid w:val="000204E5"/>
    <w:rsid w:val="00021428"/>
    <w:rsid w:val="00021A4C"/>
    <w:rsid w:val="00023371"/>
    <w:rsid w:val="00024727"/>
    <w:rsid w:val="0002651A"/>
    <w:rsid w:val="000313C8"/>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353F"/>
    <w:rsid w:val="00053E41"/>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90458"/>
    <w:rsid w:val="00090F69"/>
    <w:rsid w:val="00091884"/>
    <w:rsid w:val="00091D5E"/>
    <w:rsid w:val="000924ED"/>
    <w:rsid w:val="00092B3E"/>
    <w:rsid w:val="000948D5"/>
    <w:rsid w:val="00096541"/>
    <w:rsid w:val="000966DD"/>
    <w:rsid w:val="000970F0"/>
    <w:rsid w:val="000A01A1"/>
    <w:rsid w:val="000A1546"/>
    <w:rsid w:val="000A159D"/>
    <w:rsid w:val="000A2EF9"/>
    <w:rsid w:val="000A3FC2"/>
    <w:rsid w:val="000A42B3"/>
    <w:rsid w:val="000A44E8"/>
    <w:rsid w:val="000A5216"/>
    <w:rsid w:val="000A62F0"/>
    <w:rsid w:val="000A67EA"/>
    <w:rsid w:val="000A6C9C"/>
    <w:rsid w:val="000A6CA3"/>
    <w:rsid w:val="000A6F3D"/>
    <w:rsid w:val="000A708C"/>
    <w:rsid w:val="000A7483"/>
    <w:rsid w:val="000B0341"/>
    <w:rsid w:val="000B1485"/>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BF3"/>
    <w:rsid w:val="000F3F55"/>
    <w:rsid w:val="000F460A"/>
    <w:rsid w:val="000F505C"/>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4E23"/>
    <w:rsid w:val="00124E9A"/>
    <w:rsid w:val="001265C2"/>
    <w:rsid w:val="001271F8"/>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60279"/>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F1B"/>
    <w:rsid w:val="00181222"/>
    <w:rsid w:val="001838CC"/>
    <w:rsid w:val="0018439D"/>
    <w:rsid w:val="001849D9"/>
    <w:rsid w:val="00184FD7"/>
    <w:rsid w:val="0018627E"/>
    <w:rsid w:val="0018716C"/>
    <w:rsid w:val="00190682"/>
    <w:rsid w:val="001914D3"/>
    <w:rsid w:val="00191816"/>
    <w:rsid w:val="00191D97"/>
    <w:rsid w:val="0019227B"/>
    <w:rsid w:val="001922AC"/>
    <w:rsid w:val="001943CB"/>
    <w:rsid w:val="001944C3"/>
    <w:rsid w:val="0019450D"/>
    <w:rsid w:val="00194BA6"/>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7527"/>
    <w:rsid w:val="001A7930"/>
    <w:rsid w:val="001A7AA4"/>
    <w:rsid w:val="001B08DC"/>
    <w:rsid w:val="001B1BC0"/>
    <w:rsid w:val="001B1DC2"/>
    <w:rsid w:val="001B39FE"/>
    <w:rsid w:val="001B3D99"/>
    <w:rsid w:val="001B3DD9"/>
    <w:rsid w:val="001B5AF3"/>
    <w:rsid w:val="001B5D9B"/>
    <w:rsid w:val="001B69D7"/>
    <w:rsid w:val="001B6B44"/>
    <w:rsid w:val="001B6C08"/>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5F65"/>
    <w:rsid w:val="00226AB3"/>
    <w:rsid w:val="00227347"/>
    <w:rsid w:val="00227B7D"/>
    <w:rsid w:val="00230E9A"/>
    <w:rsid w:val="00232DCC"/>
    <w:rsid w:val="0023487C"/>
    <w:rsid w:val="002348FA"/>
    <w:rsid w:val="002349C1"/>
    <w:rsid w:val="00235D62"/>
    <w:rsid w:val="00235F19"/>
    <w:rsid w:val="002361E6"/>
    <w:rsid w:val="002376C8"/>
    <w:rsid w:val="0024100E"/>
    <w:rsid w:val="0024111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7677"/>
    <w:rsid w:val="00267979"/>
    <w:rsid w:val="00267C56"/>
    <w:rsid w:val="00267E21"/>
    <w:rsid w:val="00267E35"/>
    <w:rsid w:val="0027059A"/>
    <w:rsid w:val="002716EC"/>
    <w:rsid w:val="00273AF4"/>
    <w:rsid w:val="0027451C"/>
    <w:rsid w:val="0027486A"/>
    <w:rsid w:val="00274BED"/>
    <w:rsid w:val="002757E2"/>
    <w:rsid w:val="00280FA7"/>
    <w:rsid w:val="00281AC9"/>
    <w:rsid w:val="00281B6F"/>
    <w:rsid w:val="002825CA"/>
    <w:rsid w:val="002836BE"/>
    <w:rsid w:val="002841F9"/>
    <w:rsid w:val="0028479D"/>
    <w:rsid w:val="00284D21"/>
    <w:rsid w:val="00284F4D"/>
    <w:rsid w:val="00285984"/>
    <w:rsid w:val="002868A3"/>
    <w:rsid w:val="00286B49"/>
    <w:rsid w:val="00291EB0"/>
    <w:rsid w:val="002933F5"/>
    <w:rsid w:val="00293CF7"/>
    <w:rsid w:val="00293E62"/>
    <w:rsid w:val="00295BF8"/>
    <w:rsid w:val="00296031"/>
    <w:rsid w:val="0029627B"/>
    <w:rsid w:val="00297355"/>
    <w:rsid w:val="002977DB"/>
    <w:rsid w:val="002A01F9"/>
    <w:rsid w:val="002A1B99"/>
    <w:rsid w:val="002A1DD4"/>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420"/>
    <w:rsid w:val="002C26EA"/>
    <w:rsid w:val="002C4550"/>
    <w:rsid w:val="002C5184"/>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4BAF"/>
    <w:rsid w:val="002E6971"/>
    <w:rsid w:val="002E7B50"/>
    <w:rsid w:val="002F088E"/>
    <w:rsid w:val="002F1F84"/>
    <w:rsid w:val="002F2DA7"/>
    <w:rsid w:val="002F3E59"/>
    <w:rsid w:val="002F4BB7"/>
    <w:rsid w:val="002F5514"/>
    <w:rsid w:val="002F5F44"/>
    <w:rsid w:val="00300504"/>
    <w:rsid w:val="00301982"/>
    <w:rsid w:val="00302BB3"/>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240"/>
    <w:rsid w:val="003208B4"/>
    <w:rsid w:val="00320A47"/>
    <w:rsid w:val="003215B1"/>
    <w:rsid w:val="00322FAB"/>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EA7"/>
    <w:rsid w:val="0033415D"/>
    <w:rsid w:val="00334A0F"/>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01D6"/>
    <w:rsid w:val="003827B8"/>
    <w:rsid w:val="00382A85"/>
    <w:rsid w:val="0038396E"/>
    <w:rsid w:val="00384B49"/>
    <w:rsid w:val="00384F57"/>
    <w:rsid w:val="0038539E"/>
    <w:rsid w:val="00386F4B"/>
    <w:rsid w:val="00387F3D"/>
    <w:rsid w:val="00391F2D"/>
    <w:rsid w:val="00393073"/>
    <w:rsid w:val="003939F9"/>
    <w:rsid w:val="00393FB5"/>
    <w:rsid w:val="00396629"/>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C12B4"/>
    <w:rsid w:val="003C1D24"/>
    <w:rsid w:val="003C29EA"/>
    <w:rsid w:val="003C3DD5"/>
    <w:rsid w:val="003C5AD4"/>
    <w:rsid w:val="003D17AD"/>
    <w:rsid w:val="003D236D"/>
    <w:rsid w:val="003D2C08"/>
    <w:rsid w:val="003D451F"/>
    <w:rsid w:val="003D45A0"/>
    <w:rsid w:val="003D4823"/>
    <w:rsid w:val="003E0C4E"/>
    <w:rsid w:val="003E2ACC"/>
    <w:rsid w:val="003E3E13"/>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4D82"/>
    <w:rsid w:val="00416C2A"/>
    <w:rsid w:val="00417DD2"/>
    <w:rsid w:val="0042097F"/>
    <w:rsid w:val="00421BFA"/>
    <w:rsid w:val="004222DF"/>
    <w:rsid w:val="004246C0"/>
    <w:rsid w:val="00424AA3"/>
    <w:rsid w:val="00424E20"/>
    <w:rsid w:val="00424FA7"/>
    <w:rsid w:val="004308EA"/>
    <w:rsid w:val="0043090F"/>
    <w:rsid w:val="00430A4C"/>
    <w:rsid w:val="00430DDE"/>
    <w:rsid w:val="00433959"/>
    <w:rsid w:val="00434063"/>
    <w:rsid w:val="0043462E"/>
    <w:rsid w:val="00435465"/>
    <w:rsid w:val="004362EE"/>
    <w:rsid w:val="004372CC"/>
    <w:rsid w:val="00441D07"/>
    <w:rsid w:val="004421FE"/>
    <w:rsid w:val="00442AD0"/>
    <w:rsid w:val="00442EF7"/>
    <w:rsid w:val="0044352B"/>
    <w:rsid w:val="00444D3C"/>
    <w:rsid w:val="00445595"/>
    <w:rsid w:val="00445E00"/>
    <w:rsid w:val="00446EEE"/>
    <w:rsid w:val="004477BE"/>
    <w:rsid w:val="00451BAF"/>
    <w:rsid w:val="0045325D"/>
    <w:rsid w:val="00453B1E"/>
    <w:rsid w:val="004542AE"/>
    <w:rsid w:val="0045493D"/>
    <w:rsid w:val="00454D19"/>
    <w:rsid w:val="004568CA"/>
    <w:rsid w:val="00456AE7"/>
    <w:rsid w:val="00456CF5"/>
    <w:rsid w:val="00456E9E"/>
    <w:rsid w:val="004610FD"/>
    <w:rsid w:val="0046139C"/>
    <w:rsid w:val="0046143E"/>
    <w:rsid w:val="00462957"/>
    <w:rsid w:val="00462C97"/>
    <w:rsid w:val="00465341"/>
    <w:rsid w:val="004675D7"/>
    <w:rsid w:val="0046783C"/>
    <w:rsid w:val="0047111A"/>
    <w:rsid w:val="0047120C"/>
    <w:rsid w:val="00472A2D"/>
    <w:rsid w:val="0047307E"/>
    <w:rsid w:val="004736FC"/>
    <w:rsid w:val="00474408"/>
    <w:rsid w:val="00474F5E"/>
    <w:rsid w:val="00474F8D"/>
    <w:rsid w:val="0047506E"/>
    <w:rsid w:val="004758BF"/>
    <w:rsid w:val="00475E79"/>
    <w:rsid w:val="00477449"/>
    <w:rsid w:val="00482989"/>
    <w:rsid w:val="00482A6F"/>
    <w:rsid w:val="0048395A"/>
    <w:rsid w:val="0048395C"/>
    <w:rsid w:val="00483CA2"/>
    <w:rsid w:val="00485076"/>
    <w:rsid w:val="004851C7"/>
    <w:rsid w:val="00487269"/>
    <w:rsid w:val="004904BB"/>
    <w:rsid w:val="00491C6B"/>
    <w:rsid w:val="00492560"/>
    <w:rsid w:val="00492715"/>
    <w:rsid w:val="00492886"/>
    <w:rsid w:val="004936E4"/>
    <w:rsid w:val="00494317"/>
    <w:rsid w:val="00495BE6"/>
    <w:rsid w:val="00496315"/>
    <w:rsid w:val="00496490"/>
    <w:rsid w:val="00496C2C"/>
    <w:rsid w:val="0049796D"/>
    <w:rsid w:val="004A1BFE"/>
    <w:rsid w:val="004A2232"/>
    <w:rsid w:val="004A22B1"/>
    <w:rsid w:val="004A2CCD"/>
    <w:rsid w:val="004A36D0"/>
    <w:rsid w:val="004A4732"/>
    <w:rsid w:val="004A575C"/>
    <w:rsid w:val="004A5D8A"/>
    <w:rsid w:val="004B2542"/>
    <w:rsid w:val="004B51BA"/>
    <w:rsid w:val="004B673A"/>
    <w:rsid w:val="004B7870"/>
    <w:rsid w:val="004B7B2F"/>
    <w:rsid w:val="004B7D84"/>
    <w:rsid w:val="004C0F8B"/>
    <w:rsid w:val="004C259F"/>
    <w:rsid w:val="004C2780"/>
    <w:rsid w:val="004C2F5B"/>
    <w:rsid w:val="004C3209"/>
    <w:rsid w:val="004C42B9"/>
    <w:rsid w:val="004D083E"/>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48F3"/>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4214"/>
    <w:rsid w:val="00524404"/>
    <w:rsid w:val="00525659"/>
    <w:rsid w:val="00525C7A"/>
    <w:rsid w:val="0052632A"/>
    <w:rsid w:val="005308F9"/>
    <w:rsid w:val="0053155E"/>
    <w:rsid w:val="00532C47"/>
    <w:rsid w:val="005342B2"/>
    <w:rsid w:val="00534B64"/>
    <w:rsid w:val="00536113"/>
    <w:rsid w:val="00536EC8"/>
    <w:rsid w:val="00536EDA"/>
    <w:rsid w:val="00541C82"/>
    <w:rsid w:val="00541DA2"/>
    <w:rsid w:val="005429C9"/>
    <w:rsid w:val="00543A69"/>
    <w:rsid w:val="00544710"/>
    <w:rsid w:val="00544E51"/>
    <w:rsid w:val="005452D5"/>
    <w:rsid w:val="00545ADF"/>
    <w:rsid w:val="005478CA"/>
    <w:rsid w:val="005478F3"/>
    <w:rsid w:val="005500DB"/>
    <w:rsid w:val="00552448"/>
    <w:rsid w:val="005524FC"/>
    <w:rsid w:val="00552EC9"/>
    <w:rsid w:val="00554583"/>
    <w:rsid w:val="00554776"/>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80192"/>
    <w:rsid w:val="0058091D"/>
    <w:rsid w:val="00580AD4"/>
    <w:rsid w:val="00581824"/>
    <w:rsid w:val="00581D59"/>
    <w:rsid w:val="005820A6"/>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012"/>
    <w:rsid w:val="005A0DED"/>
    <w:rsid w:val="005A2075"/>
    <w:rsid w:val="005A2F2A"/>
    <w:rsid w:val="005A55F3"/>
    <w:rsid w:val="005A623D"/>
    <w:rsid w:val="005B0F9D"/>
    <w:rsid w:val="005B1353"/>
    <w:rsid w:val="005B2061"/>
    <w:rsid w:val="005B2F49"/>
    <w:rsid w:val="005B3600"/>
    <w:rsid w:val="005B38FB"/>
    <w:rsid w:val="005B3F9D"/>
    <w:rsid w:val="005B4CF7"/>
    <w:rsid w:val="005B7D8C"/>
    <w:rsid w:val="005C1881"/>
    <w:rsid w:val="005C20EB"/>
    <w:rsid w:val="005C261A"/>
    <w:rsid w:val="005C34C4"/>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3D3F"/>
    <w:rsid w:val="005F4215"/>
    <w:rsid w:val="005F47A8"/>
    <w:rsid w:val="005F56CA"/>
    <w:rsid w:val="005F5A23"/>
    <w:rsid w:val="005F71B5"/>
    <w:rsid w:val="0060156C"/>
    <w:rsid w:val="006027DC"/>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34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8624D"/>
    <w:rsid w:val="006906C1"/>
    <w:rsid w:val="006911F7"/>
    <w:rsid w:val="00691607"/>
    <w:rsid w:val="0069252D"/>
    <w:rsid w:val="00692605"/>
    <w:rsid w:val="006941BA"/>
    <w:rsid w:val="0069728B"/>
    <w:rsid w:val="006A1B7F"/>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C0491"/>
    <w:rsid w:val="006C0AB3"/>
    <w:rsid w:val="006C0D56"/>
    <w:rsid w:val="006C1B90"/>
    <w:rsid w:val="006C2158"/>
    <w:rsid w:val="006C268C"/>
    <w:rsid w:val="006C2BFD"/>
    <w:rsid w:val="006C3205"/>
    <w:rsid w:val="006C511F"/>
    <w:rsid w:val="006C526B"/>
    <w:rsid w:val="006C63AC"/>
    <w:rsid w:val="006C7469"/>
    <w:rsid w:val="006C766F"/>
    <w:rsid w:val="006C7727"/>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2176"/>
    <w:rsid w:val="006E2AC1"/>
    <w:rsid w:val="006E3205"/>
    <w:rsid w:val="006E3A06"/>
    <w:rsid w:val="006E44A9"/>
    <w:rsid w:val="006F10BF"/>
    <w:rsid w:val="006F25B5"/>
    <w:rsid w:val="006F37AA"/>
    <w:rsid w:val="006F3BD8"/>
    <w:rsid w:val="006F4DCF"/>
    <w:rsid w:val="006F512E"/>
    <w:rsid w:val="006F785B"/>
    <w:rsid w:val="00700B8A"/>
    <w:rsid w:val="00700E3A"/>
    <w:rsid w:val="00701E95"/>
    <w:rsid w:val="0070468B"/>
    <w:rsid w:val="00705672"/>
    <w:rsid w:val="007060B1"/>
    <w:rsid w:val="00707501"/>
    <w:rsid w:val="00707CC4"/>
    <w:rsid w:val="00710059"/>
    <w:rsid w:val="007100D8"/>
    <w:rsid w:val="00710703"/>
    <w:rsid w:val="00710B50"/>
    <w:rsid w:val="0071507C"/>
    <w:rsid w:val="007159E1"/>
    <w:rsid w:val="00715EA5"/>
    <w:rsid w:val="0071604C"/>
    <w:rsid w:val="00716985"/>
    <w:rsid w:val="00716D20"/>
    <w:rsid w:val="0072008D"/>
    <w:rsid w:val="007204AA"/>
    <w:rsid w:val="00722569"/>
    <w:rsid w:val="0072401F"/>
    <w:rsid w:val="0072408F"/>
    <w:rsid w:val="007250D0"/>
    <w:rsid w:val="00725D76"/>
    <w:rsid w:val="00725D8E"/>
    <w:rsid w:val="0072698B"/>
    <w:rsid w:val="00726F7D"/>
    <w:rsid w:val="00730717"/>
    <w:rsid w:val="00730B3C"/>
    <w:rsid w:val="00731207"/>
    <w:rsid w:val="007333E3"/>
    <w:rsid w:val="00733A53"/>
    <w:rsid w:val="00735811"/>
    <w:rsid w:val="0073653F"/>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654A"/>
    <w:rsid w:val="00770038"/>
    <w:rsid w:val="00770F52"/>
    <w:rsid w:val="00771E47"/>
    <w:rsid w:val="00774CAE"/>
    <w:rsid w:val="00776C79"/>
    <w:rsid w:val="00780B4D"/>
    <w:rsid w:val="00780D3C"/>
    <w:rsid w:val="007810E2"/>
    <w:rsid w:val="007816E7"/>
    <w:rsid w:val="0078274E"/>
    <w:rsid w:val="00782BC0"/>
    <w:rsid w:val="00782CA5"/>
    <w:rsid w:val="00784DDC"/>
    <w:rsid w:val="00785247"/>
    <w:rsid w:val="00785E6F"/>
    <w:rsid w:val="00786AEB"/>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506E"/>
    <w:rsid w:val="007A78AB"/>
    <w:rsid w:val="007B121A"/>
    <w:rsid w:val="007B16D3"/>
    <w:rsid w:val="007B1988"/>
    <w:rsid w:val="007B2F26"/>
    <w:rsid w:val="007B40ED"/>
    <w:rsid w:val="007B64F4"/>
    <w:rsid w:val="007B6D90"/>
    <w:rsid w:val="007B780A"/>
    <w:rsid w:val="007B7C2A"/>
    <w:rsid w:val="007C05E0"/>
    <w:rsid w:val="007C0BE3"/>
    <w:rsid w:val="007C16DB"/>
    <w:rsid w:val="007C2017"/>
    <w:rsid w:val="007C25A5"/>
    <w:rsid w:val="007C25ED"/>
    <w:rsid w:val="007C2DA6"/>
    <w:rsid w:val="007C37B3"/>
    <w:rsid w:val="007C4B41"/>
    <w:rsid w:val="007C4FDF"/>
    <w:rsid w:val="007C500D"/>
    <w:rsid w:val="007C7ED3"/>
    <w:rsid w:val="007D1262"/>
    <w:rsid w:val="007D2108"/>
    <w:rsid w:val="007D28FA"/>
    <w:rsid w:val="007D2E91"/>
    <w:rsid w:val="007D5876"/>
    <w:rsid w:val="007D67C1"/>
    <w:rsid w:val="007D6D26"/>
    <w:rsid w:val="007D7AEA"/>
    <w:rsid w:val="007E013B"/>
    <w:rsid w:val="007E04AF"/>
    <w:rsid w:val="007E1A97"/>
    <w:rsid w:val="007E5680"/>
    <w:rsid w:val="007E5B08"/>
    <w:rsid w:val="007F1604"/>
    <w:rsid w:val="007F2324"/>
    <w:rsid w:val="007F2C74"/>
    <w:rsid w:val="007F3015"/>
    <w:rsid w:val="007F35B0"/>
    <w:rsid w:val="007F41DF"/>
    <w:rsid w:val="007F450A"/>
    <w:rsid w:val="007F4A6D"/>
    <w:rsid w:val="007F5079"/>
    <w:rsid w:val="007F5936"/>
    <w:rsid w:val="007F7862"/>
    <w:rsid w:val="007F7B0B"/>
    <w:rsid w:val="00802222"/>
    <w:rsid w:val="008025BB"/>
    <w:rsid w:val="00802CE4"/>
    <w:rsid w:val="0080555F"/>
    <w:rsid w:val="008066AA"/>
    <w:rsid w:val="008070F8"/>
    <w:rsid w:val="00807515"/>
    <w:rsid w:val="008078FF"/>
    <w:rsid w:val="00807D7A"/>
    <w:rsid w:val="00811140"/>
    <w:rsid w:val="008117FD"/>
    <w:rsid w:val="00811B19"/>
    <w:rsid w:val="0081339D"/>
    <w:rsid w:val="008136AC"/>
    <w:rsid w:val="00813767"/>
    <w:rsid w:val="0081475C"/>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F58"/>
    <w:rsid w:val="008302B0"/>
    <w:rsid w:val="00832364"/>
    <w:rsid w:val="0083241A"/>
    <w:rsid w:val="00833D5A"/>
    <w:rsid w:val="008350B2"/>
    <w:rsid w:val="00835501"/>
    <w:rsid w:val="00835F01"/>
    <w:rsid w:val="008360B1"/>
    <w:rsid w:val="008365E1"/>
    <w:rsid w:val="008415A6"/>
    <w:rsid w:val="00841E25"/>
    <w:rsid w:val="00844280"/>
    <w:rsid w:val="00845142"/>
    <w:rsid w:val="00845D0E"/>
    <w:rsid w:val="00845D13"/>
    <w:rsid w:val="00845DAD"/>
    <w:rsid w:val="00846FA4"/>
    <w:rsid w:val="00847359"/>
    <w:rsid w:val="008478FA"/>
    <w:rsid w:val="00847F90"/>
    <w:rsid w:val="00850C06"/>
    <w:rsid w:val="0085163B"/>
    <w:rsid w:val="00852E2C"/>
    <w:rsid w:val="00854160"/>
    <w:rsid w:val="00854BDC"/>
    <w:rsid w:val="00854E1C"/>
    <w:rsid w:val="00854ED4"/>
    <w:rsid w:val="00857792"/>
    <w:rsid w:val="00857C34"/>
    <w:rsid w:val="00861571"/>
    <w:rsid w:val="00862085"/>
    <w:rsid w:val="008630FE"/>
    <w:rsid w:val="00864C5C"/>
    <w:rsid w:val="00864ED7"/>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5ADD"/>
    <w:rsid w:val="008863B6"/>
    <w:rsid w:val="0088685B"/>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1FA3"/>
    <w:rsid w:val="008B26BA"/>
    <w:rsid w:val="008B2E5B"/>
    <w:rsid w:val="008B4B53"/>
    <w:rsid w:val="008B4E92"/>
    <w:rsid w:val="008B6D9E"/>
    <w:rsid w:val="008C17CF"/>
    <w:rsid w:val="008C2614"/>
    <w:rsid w:val="008C34B1"/>
    <w:rsid w:val="008C365A"/>
    <w:rsid w:val="008C369A"/>
    <w:rsid w:val="008C3E89"/>
    <w:rsid w:val="008C42B8"/>
    <w:rsid w:val="008C451F"/>
    <w:rsid w:val="008C4A61"/>
    <w:rsid w:val="008C4D46"/>
    <w:rsid w:val="008C57AA"/>
    <w:rsid w:val="008C64CE"/>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31FA"/>
    <w:rsid w:val="008F451A"/>
    <w:rsid w:val="008F475F"/>
    <w:rsid w:val="008F49BF"/>
    <w:rsid w:val="008F4CC0"/>
    <w:rsid w:val="008F539E"/>
    <w:rsid w:val="008F5AF8"/>
    <w:rsid w:val="008F7624"/>
    <w:rsid w:val="00900359"/>
    <w:rsid w:val="00900C1B"/>
    <w:rsid w:val="00902DA0"/>
    <w:rsid w:val="00903DBD"/>
    <w:rsid w:val="009043C8"/>
    <w:rsid w:val="00904682"/>
    <w:rsid w:val="009049A9"/>
    <w:rsid w:val="00905267"/>
    <w:rsid w:val="009052D4"/>
    <w:rsid w:val="0090541F"/>
    <w:rsid w:val="009119A3"/>
    <w:rsid w:val="00911AD7"/>
    <w:rsid w:val="00911B0E"/>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913"/>
    <w:rsid w:val="00940CB1"/>
    <w:rsid w:val="00940E73"/>
    <w:rsid w:val="0094234F"/>
    <w:rsid w:val="00942B8A"/>
    <w:rsid w:val="00943DF8"/>
    <w:rsid w:val="0094477C"/>
    <w:rsid w:val="009448CF"/>
    <w:rsid w:val="00944CFF"/>
    <w:rsid w:val="00945C83"/>
    <w:rsid w:val="00946188"/>
    <w:rsid w:val="00946FC7"/>
    <w:rsid w:val="00947C65"/>
    <w:rsid w:val="00953B3C"/>
    <w:rsid w:val="00953C89"/>
    <w:rsid w:val="00953E62"/>
    <w:rsid w:val="009542F2"/>
    <w:rsid w:val="009551E8"/>
    <w:rsid w:val="00955D1D"/>
    <w:rsid w:val="009563D3"/>
    <w:rsid w:val="00960EA6"/>
    <w:rsid w:val="009610CE"/>
    <w:rsid w:val="009610FA"/>
    <w:rsid w:val="009614C8"/>
    <w:rsid w:val="009622CA"/>
    <w:rsid w:val="009635F7"/>
    <w:rsid w:val="0096433C"/>
    <w:rsid w:val="00964A8C"/>
    <w:rsid w:val="00964AC9"/>
    <w:rsid w:val="00964BD4"/>
    <w:rsid w:val="009658C2"/>
    <w:rsid w:val="00965B10"/>
    <w:rsid w:val="00965ECB"/>
    <w:rsid w:val="00967045"/>
    <w:rsid w:val="009673AD"/>
    <w:rsid w:val="009679D0"/>
    <w:rsid w:val="00971453"/>
    <w:rsid w:val="00974B24"/>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2501"/>
    <w:rsid w:val="009C2C4D"/>
    <w:rsid w:val="009C35FA"/>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797"/>
    <w:rsid w:val="00A01CB4"/>
    <w:rsid w:val="00A03793"/>
    <w:rsid w:val="00A044CC"/>
    <w:rsid w:val="00A04B64"/>
    <w:rsid w:val="00A06A36"/>
    <w:rsid w:val="00A11369"/>
    <w:rsid w:val="00A1194A"/>
    <w:rsid w:val="00A1367A"/>
    <w:rsid w:val="00A13DBA"/>
    <w:rsid w:val="00A14263"/>
    <w:rsid w:val="00A15504"/>
    <w:rsid w:val="00A15E06"/>
    <w:rsid w:val="00A15F8A"/>
    <w:rsid w:val="00A1604D"/>
    <w:rsid w:val="00A16419"/>
    <w:rsid w:val="00A164C2"/>
    <w:rsid w:val="00A17049"/>
    <w:rsid w:val="00A17850"/>
    <w:rsid w:val="00A20D6B"/>
    <w:rsid w:val="00A2120E"/>
    <w:rsid w:val="00A229A9"/>
    <w:rsid w:val="00A22D2C"/>
    <w:rsid w:val="00A24DA5"/>
    <w:rsid w:val="00A26293"/>
    <w:rsid w:val="00A2643F"/>
    <w:rsid w:val="00A2663D"/>
    <w:rsid w:val="00A26BD5"/>
    <w:rsid w:val="00A27C81"/>
    <w:rsid w:val="00A301F2"/>
    <w:rsid w:val="00A308E5"/>
    <w:rsid w:val="00A31BA2"/>
    <w:rsid w:val="00A32136"/>
    <w:rsid w:val="00A34DC4"/>
    <w:rsid w:val="00A352CA"/>
    <w:rsid w:val="00A364BE"/>
    <w:rsid w:val="00A36B18"/>
    <w:rsid w:val="00A36D3D"/>
    <w:rsid w:val="00A37189"/>
    <w:rsid w:val="00A37A25"/>
    <w:rsid w:val="00A4021D"/>
    <w:rsid w:val="00A40302"/>
    <w:rsid w:val="00A405AF"/>
    <w:rsid w:val="00A40B17"/>
    <w:rsid w:val="00A41B9C"/>
    <w:rsid w:val="00A44DF6"/>
    <w:rsid w:val="00A46BAF"/>
    <w:rsid w:val="00A46D2C"/>
    <w:rsid w:val="00A474DF"/>
    <w:rsid w:val="00A47A91"/>
    <w:rsid w:val="00A506A4"/>
    <w:rsid w:val="00A5079E"/>
    <w:rsid w:val="00A5131E"/>
    <w:rsid w:val="00A5309D"/>
    <w:rsid w:val="00A53482"/>
    <w:rsid w:val="00A5440A"/>
    <w:rsid w:val="00A5479E"/>
    <w:rsid w:val="00A5684D"/>
    <w:rsid w:val="00A571FB"/>
    <w:rsid w:val="00A57317"/>
    <w:rsid w:val="00A576C8"/>
    <w:rsid w:val="00A57E9A"/>
    <w:rsid w:val="00A60988"/>
    <w:rsid w:val="00A63187"/>
    <w:rsid w:val="00A63AD3"/>
    <w:rsid w:val="00A666A6"/>
    <w:rsid w:val="00A67428"/>
    <w:rsid w:val="00A67FE7"/>
    <w:rsid w:val="00A72B1C"/>
    <w:rsid w:val="00A73AE1"/>
    <w:rsid w:val="00A74019"/>
    <w:rsid w:val="00A744D8"/>
    <w:rsid w:val="00A74B43"/>
    <w:rsid w:val="00A74EC8"/>
    <w:rsid w:val="00A77555"/>
    <w:rsid w:val="00A77E6B"/>
    <w:rsid w:val="00A800B5"/>
    <w:rsid w:val="00A8100C"/>
    <w:rsid w:val="00A812AB"/>
    <w:rsid w:val="00A8211F"/>
    <w:rsid w:val="00A8224E"/>
    <w:rsid w:val="00A82DE8"/>
    <w:rsid w:val="00A856CC"/>
    <w:rsid w:val="00A86BE7"/>
    <w:rsid w:val="00A87CA2"/>
    <w:rsid w:val="00A9013A"/>
    <w:rsid w:val="00A901F6"/>
    <w:rsid w:val="00A914E9"/>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79B"/>
    <w:rsid w:val="00AB29BD"/>
    <w:rsid w:val="00AB453E"/>
    <w:rsid w:val="00AB4698"/>
    <w:rsid w:val="00AB511F"/>
    <w:rsid w:val="00AB550C"/>
    <w:rsid w:val="00AB5AFE"/>
    <w:rsid w:val="00AB6EC3"/>
    <w:rsid w:val="00AB77ED"/>
    <w:rsid w:val="00AB7E69"/>
    <w:rsid w:val="00AC152A"/>
    <w:rsid w:val="00AC15CF"/>
    <w:rsid w:val="00AC19E3"/>
    <w:rsid w:val="00AC21B9"/>
    <w:rsid w:val="00AC23CE"/>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86B"/>
    <w:rsid w:val="00AE1F8A"/>
    <w:rsid w:val="00AE4BAB"/>
    <w:rsid w:val="00AE5FDA"/>
    <w:rsid w:val="00AE6E74"/>
    <w:rsid w:val="00AE7342"/>
    <w:rsid w:val="00AF0AA3"/>
    <w:rsid w:val="00AF0CF5"/>
    <w:rsid w:val="00AF158F"/>
    <w:rsid w:val="00AF165D"/>
    <w:rsid w:val="00AF2223"/>
    <w:rsid w:val="00AF2BFD"/>
    <w:rsid w:val="00AF4229"/>
    <w:rsid w:val="00AF4B07"/>
    <w:rsid w:val="00AF6099"/>
    <w:rsid w:val="00AF6688"/>
    <w:rsid w:val="00AF6B21"/>
    <w:rsid w:val="00B00656"/>
    <w:rsid w:val="00B00BD4"/>
    <w:rsid w:val="00B011AA"/>
    <w:rsid w:val="00B013F4"/>
    <w:rsid w:val="00B0369F"/>
    <w:rsid w:val="00B03E27"/>
    <w:rsid w:val="00B05264"/>
    <w:rsid w:val="00B05291"/>
    <w:rsid w:val="00B05EB4"/>
    <w:rsid w:val="00B10961"/>
    <w:rsid w:val="00B10AE1"/>
    <w:rsid w:val="00B10BAF"/>
    <w:rsid w:val="00B11823"/>
    <w:rsid w:val="00B12887"/>
    <w:rsid w:val="00B13FD0"/>
    <w:rsid w:val="00B147FC"/>
    <w:rsid w:val="00B15E19"/>
    <w:rsid w:val="00B17259"/>
    <w:rsid w:val="00B17F45"/>
    <w:rsid w:val="00B20848"/>
    <w:rsid w:val="00B2102F"/>
    <w:rsid w:val="00B21C48"/>
    <w:rsid w:val="00B23E65"/>
    <w:rsid w:val="00B25C4E"/>
    <w:rsid w:val="00B26077"/>
    <w:rsid w:val="00B3223D"/>
    <w:rsid w:val="00B323BD"/>
    <w:rsid w:val="00B32783"/>
    <w:rsid w:val="00B335BC"/>
    <w:rsid w:val="00B34798"/>
    <w:rsid w:val="00B3629D"/>
    <w:rsid w:val="00B36C60"/>
    <w:rsid w:val="00B3723E"/>
    <w:rsid w:val="00B40C2B"/>
    <w:rsid w:val="00B4104A"/>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90C5D"/>
    <w:rsid w:val="00B935F4"/>
    <w:rsid w:val="00B93E2B"/>
    <w:rsid w:val="00B93F8F"/>
    <w:rsid w:val="00B9493E"/>
    <w:rsid w:val="00B96506"/>
    <w:rsid w:val="00B96880"/>
    <w:rsid w:val="00B96B39"/>
    <w:rsid w:val="00B96C72"/>
    <w:rsid w:val="00BA017F"/>
    <w:rsid w:val="00BA06DB"/>
    <w:rsid w:val="00BA0AED"/>
    <w:rsid w:val="00BA1C8E"/>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1226"/>
    <w:rsid w:val="00BC1DCA"/>
    <w:rsid w:val="00BC2957"/>
    <w:rsid w:val="00BC2EA4"/>
    <w:rsid w:val="00BC5B30"/>
    <w:rsid w:val="00BC693A"/>
    <w:rsid w:val="00BD01AB"/>
    <w:rsid w:val="00BD1723"/>
    <w:rsid w:val="00BD1B8A"/>
    <w:rsid w:val="00BD2497"/>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DCF"/>
    <w:rsid w:val="00BE61AD"/>
    <w:rsid w:val="00BE6730"/>
    <w:rsid w:val="00BE6FF3"/>
    <w:rsid w:val="00BE7C2E"/>
    <w:rsid w:val="00BE7EEE"/>
    <w:rsid w:val="00BF0A09"/>
    <w:rsid w:val="00BF0E56"/>
    <w:rsid w:val="00BF181F"/>
    <w:rsid w:val="00BF20F5"/>
    <w:rsid w:val="00BF52A1"/>
    <w:rsid w:val="00BF5E22"/>
    <w:rsid w:val="00BF6209"/>
    <w:rsid w:val="00BF6A1A"/>
    <w:rsid w:val="00BF6C11"/>
    <w:rsid w:val="00BF6C45"/>
    <w:rsid w:val="00BF7EFF"/>
    <w:rsid w:val="00C003EA"/>
    <w:rsid w:val="00C00B3C"/>
    <w:rsid w:val="00C01516"/>
    <w:rsid w:val="00C02205"/>
    <w:rsid w:val="00C03E52"/>
    <w:rsid w:val="00C04142"/>
    <w:rsid w:val="00C041E9"/>
    <w:rsid w:val="00C04A5E"/>
    <w:rsid w:val="00C04A97"/>
    <w:rsid w:val="00C051C0"/>
    <w:rsid w:val="00C10965"/>
    <w:rsid w:val="00C135F8"/>
    <w:rsid w:val="00C14053"/>
    <w:rsid w:val="00C14F32"/>
    <w:rsid w:val="00C14F79"/>
    <w:rsid w:val="00C1617C"/>
    <w:rsid w:val="00C173BD"/>
    <w:rsid w:val="00C20403"/>
    <w:rsid w:val="00C215C7"/>
    <w:rsid w:val="00C22135"/>
    <w:rsid w:val="00C2567A"/>
    <w:rsid w:val="00C2686E"/>
    <w:rsid w:val="00C31260"/>
    <w:rsid w:val="00C3175D"/>
    <w:rsid w:val="00C32041"/>
    <w:rsid w:val="00C3341F"/>
    <w:rsid w:val="00C3369C"/>
    <w:rsid w:val="00C3412B"/>
    <w:rsid w:val="00C36045"/>
    <w:rsid w:val="00C367D1"/>
    <w:rsid w:val="00C36D9D"/>
    <w:rsid w:val="00C37246"/>
    <w:rsid w:val="00C37CDF"/>
    <w:rsid w:val="00C406D5"/>
    <w:rsid w:val="00C40AC6"/>
    <w:rsid w:val="00C420D5"/>
    <w:rsid w:val="00C45123"/>
    <w:rsid w:val="00C457F2"/>
    <w:rsid w:val="00C46D5D"/>
    <w:rsid w:val="00C47008"/>
    <w:rsid w:val="00C4722F"/>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D30"/>
    <w:rsid w:val="00C76F0C"/>
    <w:rsid w:val="00C77BAF"/>
    <w:rsid w:val="00C77D9D"/>
    <w:rsid w:val="00C810F0"/>
    <w:rsid w:val="00C8200B"/>
    <w:rsid w:val="00C821BA"/>
    <w:rsid w:val="00C82BC7"/>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0C31"/>
    <w:rsid w:val="00CA130A"/>
    <w:rsid w:val="00CA140D"/>
    <w:rsid w:val="00CA1800"/>
    <w:rsid w:val="00CA19CC"/>
    <w:rsid w:val="00CA1E4F"/>
    <w:rsid w:val="00CA2EE3"/>
    <w:rsid w:val="00CA2FD7"/>
    <w:rsid w:val="00CA58BC"/>
    <w:rsid w:val="00CA6082"/>
    <w:rsid w:val="00CA621B"/>
    <w:rsid w:val="00CA6963"/>
    <w:rsid w:val="00CA6BD1"/>
    <w:rsid w:val="00CA76FD"/>
    <w:rsid w:val="00CA7BF0"/>
    <w:rsid w:val="00CB10A9"/>
    <w:rsid w:val="00CB2510"/>
    <w:rsid w:val="00CB409C"/>
    <w:rsid w:val="00CB506D"/>
    <w:rsid w:val="00CB7487"/>
    <w:rsid w:val="00CC0DD0"/>
    <w:rsid w:val="00CC1552"/>
    <w:rsid w:val="00CC2F39"/>
    <w:rsid w:val="00CC330A"/>
    <w:rsid w:val="00CC3326"/>
    <w:rsid w:val="00CC3A23"/>
    <w:rsid w:val="00CC42BD"/>
    <w:rsid w:val="00CC4782"/>
    <w:rsid w:val="00CC68D1"/>
    <w:rsid w:val="00CC6998"/>
    <w:rsid w:val="00CC7181"/>
    <w:rsid w:val="00CD06E5"/>
    <w:rsid w:val="00CD143B"/>
    <w:rsid w:val="00CD2BCC"/>
    <w:rsid w:val="00CD5C49"/>
    <w:rsid w:val="00CE1685"/>
    <w:rsid w:val="00CE2230"/>
    <w:rsid w:val="00CE2CF8"/>
    <w:rsid w:val="00CE37C8"/>
    <w:rsid w:val="00CE46CA"/>
    <w:rsid w:val="00CE6643"/>
    <w:rsid w:val="00CE6AEE"/>
    <w:rsid w:val="00CE6D68"/>
    <w:rsid w:val="00CE7C79"/>
    <w:rsid w:val="00CF0375"/>
    <w:rsid w:val="00CF0B51"/>
    <w:rsid w:val="00CF0DAA"/>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10828"/>
    <w:rsid w:val="00D11B57"/>
    <w:rsid w:val="00D13F76"/>
    <w:rsid w:val="00D14C19"/>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24ED"/>
    <w:rsid w:val="00D32641"/>
    <w:rsid w:val="00D32C03"/>
    <w:rsid w:val="00D334FA"/>
    <w:rsid w:val="00D34861"/>
    <w:rsid w:val="00D3654A"/>
    <w:rsid w:val="00D40154"/>
    <w:rsid w:val="00D40ABE"/>
    <w:rsid w:val="00D40DC0"/>
    <w:rsid w:val="00D40ECC"/>
    <w:rsid w:val="00D41248"/>
    <w:rsid w:val="00D426AA"/>
    <w:rsid w:val="00D429F2"/>
    <w:rsid w:val="00D42AA3"/>
    <w:rsid w:val="00D450BB"/>
    <w:rsid w:val="00D46CB4"/>
    <w:rsid w:val="00D5172D"/>
    <w:rsid w:val="00D51A1F"/>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70D97"/>
    <w:rsid w:val="00D70EE4"/>
    <w:rsid w:val="00D71398"/>
    <w:rsid w:val="00D72AF2"/>
    <w:rsid w:val="00D75297"/>
    <w:rsid w:val="00D75884"/>
    <w:rsid w:val="00D77D18"/>
    <w:rsid w:val="00D80124"/>
    <w:rsid w:val="00D80188"/>
    <w:rsid w:val="00D802B1"/>
    <w:rsid w:val="00D80463"/>
    <w:rsid w:val="00D810F5"/>
    <w:rsid w:val="00D815F1"/>
    <w:rsid w:val="00D81927"/>
    <w:rsid w:val="00D83AC7"/>
    <w:rsid w:val="00D83F2E"/>
    <w:rsid w:val="00D84A63"/>
    <w:rsid w:val="00D84EA2"/>
    <w:rsid w:val="00D84FC5"/>
    <w:rsid w:val="00D8638C"/>
    <w:rsid w:val="00D86522"/>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5517"/>
    <w:rsid w:val="00DA6F7F"/>
    <w:rsid w:val="00DB0AFF"/>
    <w:rsid w:val="00DB13F7"/>
    <w:rsid w:val="00DB1750"/>
    <w:rsid w:val="00DB24CD"/>
    <w:rsid w:val="00DB3643"/>
    <w:rsid w:val="00DB3C52"/>
    <w:rsid w:val="00DB4C9C"/>
    <w:rsid w:val="00DB620C"/>
    <w:rsid w:val="00DB6BE1"/>
    <w:rsid w:val="00DB7185"/>
    <w:rsid w:val="00DC19BB"/>
    <w:rsid w:val="00DC240C"/>
    <w:rsid w:val="00DC2689"/>
    <w:rsid w:val="00DC2CBA"/>
    <w:rsid w:val="00DC2D51"/>
    <w:rsid w:val="00DC37A7"/>
    <w:rsid w:val="00DC431D"/>
    <w:rsid w:val="00DC5004"/>
    <w:rsid w:val="00DC51BD"/>
    <w:rsid w:val="00DC6392"/>
    <w:rsid w:val="00DC6FB3"/>
    <w:rsid w:val="00DD00D3"/>
    <w:rsid w:val="00DD2203"/>
    <w:rsid w:val="00DD47EC"/>
    <w:rsid w:val="00DD55AE"/>
    <w:rsid w:val="00DD6A58"/>
    <w:rsid w:val="00DD7C6F"/>
    <w:rsid w:val="00DD7F31"/>
    <w:rsid w:val="00DE3E4F"/>
    <w:rsid w:val="00DE417A"/>
    <w:rsid w:val="00DE553B"/>
    <w:rsid w:val="00DE6A40"/>
    <w:rsid w:val="00DE73AD"/>
    <w:rsid w:val="00DF123C"/>
    <w:rsid w:val="00DF17B1"/>
    <w:rsid w:val="00DF234C"/>
    <w:rsid w:val="00DF4917"/>
    <w:rsid w:val="00DF5060"/>
    <w:rsid w:val="00DF574A"/>
    <w:rsid w:val="00DF6786"/>
    <w:rsid w:val="00E01AEC"/>
    <w:rsid w:val="00E0243F"/>
    <w:rsid w:val="00E026CA"/>
    <w:rsid w:val="00E027BE"/>
    <w:rsid w:val="00E02EA5"/>
    <w:rsid w:val="00E0304A"/>
    <w:rsid w:val="00E03256"/>
    <w:rsid w:val="00E033F2"/>
    <w:rsid w:val="00E042C2"/>
    <w:rsid w:val="00E05137"/>
    <w:rsid w:val="00E07756"/>
    <w:rsid w:val="00E07EE4"/>
    <w:rsid w:val="00E11531"/>
    <w:rsid w:val="00E12245"/>
    <w:rsid w:val="00E12A3A"/>
    <w:rsid w:val="00E12EBF"/>
    <w:rsid w:val="00E13862"/>
    <w:rsid w:val="00E13CE6"/>
    <w:rsid w:val="00E13E09"/>
    <w:rsid w:val="00E14D38"/>
    <w:rsid w:val="00E150BB"/>
    <w:rsid w:val="00E16CB3"/>
    <w:rsid w:val="00E16CFF"/>
    <w:rsid w:val="00E2147F"/>
    <w:rsid w:val="00E217C4"/>
    <w:rsid w:val="00E22D77"/>
    <w:rsid w:val="00E22E04"/>
    <w:rsid w:val="00E242E8"/>
    <w:rsid w:val="00E24DE5"/>
    <w:rsid w:val="00E27ECC"/>
    <w:rsid w:val="00E27EDD"/>
    <w:rsid w:val="00E305A3"/>
    <w:rsid w:val="00E30BAC"/>
    <w:rsid w:val="00E30F13"/>
    <w:rsid w:val="00E30F34"/>
    <w:rsid w:val="00E3431F"/>
    <w:rsid w:val="00E34AAD"/>
    <w:rsid w:val="00E34E2C"/>
    <w:rsid w:val="00E36728"/>
    <w:rsid w:val="00E36A37"/>
    <w:rsid w:val="00E37671"/>
    <w:rsid w:val="00E41FA7"/>
    <w:rsid w:val="00E4289B"/>
    <w:rsid w:val="00E42F0D"/>
    <w:rsid w:val="00E42F5F"/>
    <w:rsid w:val="00E43956"/>
    <w:rsid w:val="00E449F3"/>
    <w:rsid w:val="00E44C32"/>
    <w:rsid w:val="00E51014"/>
    <w:rsid w:val="00E51E6B"/>
    <w:rsid w:val="00E51EC1"/>
    <w:rsid w:val="00E52BB9"/>
    <w:rsid w:val="00E5318F"/>
    <w:rsid w:val="00E533B5"/>
    <w:rsid w:val="00E53AB3"/>
    <w:rsid w:val="00E54D18"/>
    <w:rsid w:val="00E54D78"/>
    <w:rsid w:val="00E54DD2"/>
    <w:rsid w:val="00E55873"/>
    <w:rsid w:val="00E575D7"/>
    <w:rsid w:val="00E6256E"/>
    <w:rsid w:val="00E62E93"/>
    <w:rsid w:val="00E6372B"/>
    <w:rsid w:val="00E63F5E"/>
    <w:rsid w:val="00E64199"/>
    <w:rsid w:val="00E641B6"/>
    <w:rsid w:val="00E64DAA"/>
    <w:rsid w:val="00E65632"/>
    <w:rsid w:val="00E67024"/>
    <w:rsid w:val="00E67E22"/>
    <w:rsid w:val="00E70E63"/>
    <w:rsid w:val="00E70FB9"/>
    <w:rsid w:val="00E71299"/>
    <w:rsid w:val="00E73777"/>
    <w:rsid w:val="00E73B75"/>
    <w:rsid w:val="00E73F50"/>
    <w:rsid w:val="00E7498E"/>
    <w:rsid w:val="00E74C66"/>
    <w:rsid w:val="00E75A59"/>
    <w:rsid w:val="00E77594"/>
    <w:rsid w:val="00E800E1"/>
    <w:rsid w:val="00E805DC"/>
    <w:rsid w:val="00E81D8A"/>
    <w:rsid w:val="00E82373"/>
    <w:rsid w:val="00E8385C"/>
    <w:rsid w:val="00E84708"/>
    <w:rsid w:val="00E84B01"/>
    <w:rsid w:val="00E85558"/>
    <w:rsid w:val="00E855DB"/>
    <w:rsid w:val="00E85B8F"/>
    <w:rsid w:val="00E85BD7"/>
    <w:rsid w:val="00E85C49"/>
    <w:rsid w:val="00E867B5"/>
    <w:rsid w:val="00E86A0C"/>
    <w:rsid w:val="00E916A6"/>
    <w:rsid w:val="00E919BF"/>
    <w:rsid w:val="00E936E1"/>
    <w:rsid w:val="00E948ED"/>
    <w:rsid w:val="00E9501C"/>
    <w:rsid w:val="00E95C17"/>
    <w:rsid w:val="00E977F5"/>
    <w:rsid w:val="00E97E0D"/>
    <w:rsid w:val="00E97FE9"/>
    <w:rsid w:val="00EA1355"/>
    <w:rsid w:val="00EA2B3B"/>
    <w:rsid w:val="00EA30F3"/>
    <w:rsid w:val="00EA390E"/>
    <w:rsid w:val="00EA39B9"/>
    <w:rsid w:val="00EA417C"/>
    <w:rsid w:val="00EA4427"/>
    <w:rsid w:val="00EA4592"/>
    <w:rsid w:val="00EA59D1"/>
    <w:rsid w:val="00EA5E2E"/>
    <w:rsid w:val="00EA6EBD"/>
    <w:rsid w:val="00EA7421"/>
    <w:rsid w:val="00EB0661"/>
    <w:rsid w:val="00EB2FFE"/>
    <w:rsid w:val="00EB4B85"/>
    <w:rsid w:val="00EB5D68"/>
    <w:rsid w:val="00EB702D"/>
    <w:rsid w:val="00EB70BE"/>
    <w:rsid w:val="00EB7B89"/>
    <w:rsid w:val="00EC00E2"/>
    <w:rsid w:val="00EC0432"/>
    <w:rsid w:val="00EC1AD1"/>
    <w:rsid w:val="00EC1D2F"/>
    <w:rsid w:val="00EC22F4"/>
    <w:rsid w:val="00EC2466"/>
    <w:rsid w:val="00EC29EE"/>
    <w:rsid w:val="00EC2EE4"/>
    <w:rsid w:val="00EC3942"/>
    <w:rsid w:val="00EC622A"/>
    <w:rsid w:val="00EC6B76"/>
    <w:rsid w:val="00EC7C8C"/>
    <w:rsid w:val="00ED1D65"/>
    <w:rsid w:val="00ED3111"/>
    <w:rsid w:val="00ED3945"/>
    <w:rsid w:val="00ED39E1"/>
    <w:rsid w:val="00ED3D07"/>
    <w:rsid w:val="00ED4C3B"/>
    <w:rsid w:val="00ED57A7"/>
    <w:rsid w:val="00ED5C38"/>
    <w:rsid w:val="00ED7838"/>
    <w:rsid w:val="00ED798B"/>
    <w:rsid w:val="00EE013B"/>
    <w:rsid w:val="00EE0FF9"/>
    <w:rsid w:val="00EE10E8"/>
    <w:rsid w:val="00EE1589"/>
    <w:rsid w:val="00EE174B"/>
    <w:rsid w:val="00EE1A1F"/>
    <w:rsid w:val="00EE1F99"/>
    <w:rsid w:val="00EE2264"/>
    <w:rsid w:val="00EE37A7"/>
    <w:rsid w:val="00EE38D3"/>
    <w:rsid w:val="00EF07E7"/>
    <w:rsid w:val="00EF23BB"/>
    <w:rsid w:val="00EF2E68"/>
    <w:rsid w:val="00EF3104"/>
    <w:rsid w:val="00EF3722"/>
    <w:rsid w:val="00EF3793"/>
    <w:rsid w:val="00EF380A"/>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1D40"/>
    <w:rsid w:val="00F2562A"/>
    <w:rsid w:val="00F25CBC"/>
    <w:rsid w:val="00F26470"/>
    <w:rsid w:val="00F26644"/>
    <w:rsid w:val="00F26998"/>
    <w:rsid w:val="00F31768"/>
    <w:rsid w:val="00F31906"/>
    <w:rsid w:val="00F327B9"/>
    <w:rsid w:val="00F331C7"/>
    <w:rsid w:val="00F33BE5"/>
    <w:rsid w:val="00F33ECC"/>
    <w:rsid w:val="00F35172"/>
    <w:rsid w:val="00F35C1F"/>
    <w:rsid w:val="00F410C9"/>
    <w:rsid w:val="00F43859"/>
    <w:rsid w:val="00F45180"/>
    <w:rsid w:val="00F462CA"/>
    <w:rsid w:val="00F467DD"/>
    <w:rsid w:val="00F46962"/>
    <w:rsid w:val="00F532ED"/>
    <w:rsid w:val="00F55E7C"/>
    <w:rsid w:val="00F57EDF"/>
    <w:rsid w:val="00F609BF"/>
    <w:rsid w:val="00F63152"/>
    <w:rsid w:val="00F634BC"/>
    <w:rsid w:val="00F652DF"/>
    <w:rsid w:val="00F667FC"/>
    <w:rsid w:val="00F678CE"/>
    <w:rsid w:val="00F700A8"/>
    <w:rsid w:val="00F70A47"/>
    <w:rsid w:val="00F71162"/>
    <w:rsid w:val="00F719C7"/>
    <w:rsid w:val="00F7213A"/>
    <w:rsid w:val="00F7254C"/>
    <w:rsid w:val="00F7284E"/>
    <w:rsid w:val="00F73F01"/>
    <w:rsid w:val="00F740AA"/>
    <w:rsid w:val="00F742F6"/>
    <w:rsid w:val="00F74E68"/>
    <w:rsid w:val="00F75501"/>
    <w:rsid w:val="00F80951"/>
    <w:rsid w:val="00F83BFE"/>
    <w:rsid w:val="00F83E6F"/>
    <w:rsid w:val="00F8784E"/>
    <w:rsid w:val="00F91BF1"/>
    <w:rsid w:val="00F91C2B"/>
    <w:rsid w:val="00F91F4B"/>
    <w:rsid w:val="00F92809"/>
    <w:rsid w:val="00F93DFD"/>
    <w:rsid w:val="00F95015"/>
    <w:rsid w:val="00F95CB5"/>
    <w:rsid w:val="00F960DC"/>
    <w:rsid w:val="00F97720"/>
    <w:rsid w:val="00F97A8B"/>
    <w:rsid w:val="00FA0030"/>
    <w:rsid w:val="00FA36E6"/>
    <w:rsid w:val="00FA44A5"/>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D0C52"/>
    <w:rsid w:val="00FD2484"/>
    <w:rsid w:val="00FD2A1C"/>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standard/clr" TargetMode="External"/><Relationship Id="rId21" Type="http://schemas.openxmlformats.org/officeDocument/2006/relationships/image" Target="media/image13.png"/><Relationship Id="rId34" Type="http://schemas.openxmlformats.org/officeDocument/2006/relationships/hyperlink" Target="https://unity.com/dots/packages" TargetMode="External"/><Relationship Id="rId42" Type="http://schemas.openxmlformats.org/officeDocument/2006/relationships/hyperlink" Target="https://docs.microsoft.com/en-us/archive/blogs/ericlippert/mutating-readonly-structs" TargetMode="External"/><Relationship Id="rId47" Type="http://schemas.openxmlformats.org/officeDocument/2006/relationships/hyperlink" Target="https://en.wikipedia.org/wiki/Profiling_(computer_programming)" TargetMode="External"/><Relationship Id="rId50" Type="http://schemas.openxmlformats.org/officeDocument/2006/relationships/hyperlink" Target="https://blogs.unity3d.com/2018/09/25/performance-benchmarking-in-unity-how-to-get-started/"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aywenderlich.com/7630142-entity-component-system-for-unity-getting-started%23toc-anchor-003" TargetMode="External"/><Relationship Id="rId38" Type="http://schemas.openxmlformats.org/officeDocument/2006/relationships/hyperlink" Target="https://docs.microsoft.com/en-us/dotnet/standard/managed-code" TargetMode="External"/><Relationship Id="rId46" Type="http://schemas.openxmlformats.org/officeDocument/2006/relationships/hyperlink" Target="https://blogs.unity3d.com/2015/05/06/an-introduction-to-ilcpp-internal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unity.com/our-company" TargetMode="External"/><Relationship Id="rId41" Type="http://schemas.openxmlformats.org/officeDocument/2006/relationships/hyperlink" Target="https://www.zdnet.com/article/chrome-70-of-all-security-bugs-are-memory-safety-issu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nity.com/features/multiplatform" TargetMode="External"/><Relationship Id="rId37" Type="http://schemas.openxmlformats.org/officeDocument/2006/relationships/hyperlink" Target="https://en.wikipedia.org/wiki/C_Sharp_(programming_language)" TargetMode="External"/><Relationship Id="rId40" Type="http://schemas.openxmlformats.org/officeDocument/2006/relationships/hyperlink" Target="https://www.zdnet.com/article/microsoft-70-percent-of-all-security-bugs-are-memory-safety-issues/" TargetMode="External"/><Relationship Id="rId45" Type="http://schemas.openxmlformats.org/officeDocument/2006/relationships/hyperlink" Target="https://xoofx.com/blog/2018/04/06/porting-unity-to-coreclr/"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icrosoft.com/en-us/dotnet/csharp/tour-of-csharp/" TargetMode="External"/><Relationship Id="rId49" Type="http://schemas.openxmlformats.org/officeDocument/2006/relationships/hyperlink" Target="https://docs.unity3d.com/Packages/com.unity.testframework.performance@2.4/manual/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g2.com/stages-of-game-development" TargetMode="External"/><Relationship Id="rId44" Type="http://schemas.openxmlformats.org/officeDocument/2006/relationships/hyperlink" Target="https://en.wikipedia.org/wiki/Mono_(software)"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ore.steampowered.com/app/555150/The_First_Tree/" TargetMode="External"/><Relationship Id="rId35" Type="http://schemas.openxmlformats.org/officeDocument/2006/relationships/hyperlink" Target="https://unity3d.com/legal/licenses/Unity_Reference_Only_License" TargetMode="External"/><Relationship Id="rId43" Type="http://schemas.openxmlformats.org/officeDocument/2006/relationships/hyperlink" Target="https://docs.microsoft.com/en-us/cpp/dotnet/calling-native-functions-from-managed-code?redirectedfrom=MSDN&amp;view=msvc-160" TargetMode="External"/><Relationship Id="rId48" Type="http://schemas.openxmlformats.org/officeDocument/2006/relationships/hyperlink" Target="https://docs.unity3d.com/Manual/Profiler.html" TargetMode="External"/><Relationship Id="rId8" Type="http://schemas.openxmlformats.org/officeDocument/2006/relationships/image" Target="media/image1.png"/><Relationship Id="rId51" Type="http://schemas.openxmlformats.org/officeDocument/2006/relationships/hyperlink" Target="https://blogs.unity3d.com/2015/12/23/1k-update-call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2378</TotalTime>
  <Pages>55</Pages>
  <Words>12287</Words>
  <Characters>70039</Characters>
  <Application>Microsoft Office Word</Application>
  <DocSecurity>0</DocSecurity>
  <Lines>583</Lines>
  <Paragraphs>164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82162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475</cp:revision>
  <cp:lastPrinted>2020-12-02T20:32:00Z</cp:lastPrinted>
  <dcterms:created xsi:type="dcterms:W3CDTF">2020-11-25T12:07:00Z</dcterms:created>
  <dcterms:modified xsi:type="dcterms:W3CDTF">2020-12-03T13:14:00Z</dcterms:modified>
</cp:coreProperties>
</file>