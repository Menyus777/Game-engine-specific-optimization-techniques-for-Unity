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F15F24" w14:textId="77777777" w:rsidR="00816BCB" w:rsidRPr="00B50CAA" w:rsidRDefault="00816BCB" w:rsidP="00816BCB">
      <w:pPr>
        <w:pStyle w:val="Nyilatkozatcm"/>
      </w:pPr>
      <w:r w:rsidRPr="00B50CAA">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596DAE"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596DAE" w:rsidRDefault="00596DAE" w:rsidP="00171054">
                            <w:pPr>
                              <w:keepLines/>
                              <w:spacing w:after="0"/>
                              <w:ind w:firstLine="0"/>
                              <w:jc w:val="center"/>
                              <w:rPr>
                                <w:smallCaps/>
                              </w:rPr>
                            </w:pPr>
                            <w:r>
                              <w:rPr>
                                <w:smallCaps/>
                              </w:rPr>
                              <w:t>Consultant</w:t>
                            </w:r>
                          </w:p>
                          <w:p w14:paraId="1514B356" w14:textId="34135B65" w:rsidR="00596DAE" w:rsidRDefault="00596DAE" w:rsidP="00171054">
                            <w:pPr>
                              <w:pStyle w:val="Cmlapszerz"/>
                            </w:pPr>
                            <w:fldSimple w:instr=" DOCPROPERTY &quot;Manager&quot;  \* MERGEFORMAT ">
                              <w:r>
                                <w:t xml:space="preserve">Dr. Magdics </w:t>
                              </w:r>
                            </w:fldSimple>
                            <w:r>
                              <w:t>Milán</w:t>
                            </w:r>
                          </w:p>
                          <w:p w14:paraId="563096AC" w14:textId="100F377C" w:rsidR="00596DAE" w:rsidRDefault="00596DAE" w:rsidP="009C1C93">
                            <w:pPr>
                              <w:spacing w:after="0"/>
                              <w:ind w:firstLine="0"/>
                              <w:jc w:val="center"/>
                            </w:pPr>
                            <w:r>
                              <w:t xml:space="preserve">BUDAPEST, </w:t>
                            </w:r>
                            <w:r>
                              <w:fldChar w:fldCharType="begin"/>
                            </w:r>
                            <w:r>
                              <w:instrText xml:space="preserve"> DATE \@ "yyyy" \* MERGEFORMAT </w:instrText>
                            </w:r>
                            <w:r>
                              <w:fldChar w:fldCharType="separate"/>
                            </w:r>
                            <w:r w:rsidR="00100210">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596DAE" w:rsidRDefault="00596DAE" w:rsidP="00171054">
                      <w:pPr>
                        <w:keepLines/>
                        <w:spacing w:after="0"/>
                        <w:ind w:firstLine="0"/>
                        <w:jc w:val="center"/>
                        <w:rPr>
                          <w:smallCaps/>
                        </w:rPr>
                      </w:pPr>
                      <w:r>
                        <w:rPr>
                          <w:smallCaps/>
                        </w:rPr>
                        <w:t>Consultant</w:t>
                      </w:r>
                    </w:p>
                    <w:p w14:paraId="1514B356" w14:textId="34135B65" w:rsidR="00596DAE" w:rsidRDefault="00596DAE" w:rsidP="00171054">
                      <w:pPr>
                        <w:pStyle w:val="Cmlapszerz"/>
                      </w:pPr>
                      <w:fldSimple w:instr=" DOCPROPERTY &quot;Manager&quot;  \* MERGEFORMAT ">
                        <w:r>
                          <w:t xml:space="preserve">Dr. Magdics </w:t>
                        </w:r>
                      </w:fldSimple>
                      <w:r>
                        <w:t>Milán</w:t>
                      </w:r>
                    </w:p>
                    <w:p w14:paraId="563096AC" w14:textId="100F377C" w:rsidR="00596DAE" w:rsidRDefault="00596DAE" w:rsidP="009C1C93">
                      <w:pPr>
                        <w:spacing w:after="0"/>
                        <w:ind w:firstLine="0"/>
                        <w:jc w:val="center"/>
                      </w:pPr>
                      <w:r>
                        <w:t xml:space="preserve">BUDAPEST, </w:t>
                      </w:r>
                      <w:r>
                        <w:fldChar w:fldCharType="begin"/>
                      </w:r>
                      <w:r>
                        <w:instrText xml:space="preserve"> DATE \@ "yyyy" \* MERGEFORMAT </w:instrText>
                      </w:r>
                      <w:r>
                        <w:fldChar w:fldCharType="separate"/>
                      </w:r>
                      <w:r w:rsidR="00100210">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676D4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100210">
          <w:rPr>
            <w:noProof/>
            <w:webHidden/>
          </w:rPr>
          <w:t>5</w:t>
        </w:r>
        <w:r w:rsidR="00B96880">
          <w:rPr>
            <w:noProof/>
            <w:webHidden/>
          </w:rPr>
          <w:fldChar w:fldCharType="end"/>
        </w:r>
      </w:hyperlink>
    </w:p>
    <w:p w14:paraId="11E72A32" w14:textId="2DD1A6DB" w:rsidR="00B96880" w:rsidRPr="006D338C" w:rsidRDefault="00596DAE">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100210">
          <w:rPr>
            <w:noProof/>
            <w:webHidden/>
          </w:rPr>
          <w:t>6</w:t>
        </w:r>
        <w:r w:rsidR="00B96880">
          <w:rPr>
            <w:noProof/>
            <w:webHidden/>
          </w:rPr>
          <w:fldChar w:fldCharType="end"/>
        </w:r>
      </w:hyperlink>
    </w:p>
    <w:p w14:paraId="6C4A6819" w14:textId="0B413E9D" w:rsidR="00B96880" w:rsidRPr="006D338C" w:rsidRDefault="00596DAE">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fldChar w:fldCharType="separate"/>
        </w:r>
        <w:r w:rsidR="00100210">
          <w:rPr>
            <w:b w:val="0"/>
            <w:bCs/>
            <w:noProof/>
            <w:webHidden/>
            <w:lang w:val="hu-HU"/>
          </w:rPr>
          <w:t>Hiba! A könyvjelző nem létezik.</w:t>
        </w:r>
        <w:r w:rsidR="00B96880">
          <w:rPr>
            <w:noProof/>
            <w:webHidden/>
          </w:rPr>
          <w:fldChar w:fldCharType="end"/>
        </w:r>
      </w:hyperlink>
    </w:p>
    <w:p w14:paraId="7D88802A" w14:textId="1EA8BAF9" w:rsidR="00B96880" w:rsidRPr="006D338C" w:rsidRDefault="00596DAE">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fldChar w:fldCharType="separate"/>
        </w:r>
        <w:r w:rsidR="00100210">
          <w:rPr>
            <w:b/>
            <w:bCs/>
            <w:noProof/>
            <w:webHidden/>
            <w:lang w:val="hu-HU"/>
          </w:rPr>
          <w:t>Hiba! A könyvjelző nem létezik.</w:t>
        </w:r>
        <w:r w:rsidR="00B96880">
          <w:rPr>
            <w:noProof/>
            <w:webHidden/>
          </w:rPr>
          <w:fldChar w:fldCharType="end"/>
        </w:r>
      </w:hyperlink>
    </w:p>
    <w:p w14:paraId="78A9B979" w14:textId="3A2564AA" w:rsidR="00B96880" w:rsidRPr="006D338C" w:rsidRDefault="00596DAE">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fldChar w:fldCharType="separate"/>
        </w:r>
        <w:r w:rsidR="00100210">
          <w:rPr>
            <w:b/>
            <w:bCs/>
            <w:noProof/>
            <w:webHidden/>
            <w:lang w:val="hu-HU"/>
          </w:rPr>
          <w:t>Hiba! A könyvjelző nem létezik.</w:t>
        </w:r>
        <w:r w:rsidR="00B96880">
          <w:rPr>
            <w:noProof/>
            <w:webHidden/>
          </w:rPr>
          <w:fldChar w:fldCharType="end"/>
        </w:r>
      </w:hyperlink>
    </w:p>
    <w:p w14:paraId="223D5EA8" w14:textId="1B9F0095" w:rsidR="00B96880" w:rsidRPr="006D338C" w:rsidRDefault="00596DAE">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fldChar w:fldCharType="separate"/>
        </w:r>
        <w:r w:rsidR="00100210">
          <w:rPr>
            <w:b/>
            <w:bCs/>
            <w:noProof/>
            <w:webHidden/>
            <w:lang w:val="hu-HU"/>
          </w:rPr>
          <w:t>Hiba! A könyvjelző nem létezik.</w:t>
        </w:r>
        <w:r w:rsidR="00B96880">
          <w:rPr>
            <w:noProof/>
            <w:webHidden/>
          </w:rPr>
          <w:fldChar w:fldCharType="end"/>
        </w:r>
      </w:hyperlink>
    </w:p>
    <w:p w14:paraId="276504B6" w14:textId="66C1256B" w:rsidR="00B96880" w:rsidRPr="006D338C" w:rsidRDefault="00596DAE">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fldChar w:fldCharType="separate"/>
        </w:r>
        <w:r w:rsidR="00100210">
          <w:rPr>
            <w:b/>
            <w:bCs/>
            <w:noProof/>
            <w:webHidden/>
            <w:lang w:val="hu-HU"/>
          </w:rPr>
          <w:t>Hiba! A könyvjelző nem létezik.</w:t>
        </w:r>
        <w:r w:rsidR="00B96880">
          <w:rPr>
            <w:noProof/>
            <w:webHidden/>
          </w:rPr>
          <w:fldChar w:fldCharType="end"/>
        </w:r>
      </w:hyperlink>
    </w:p>
    <w:p w14:paraId="69727E00" w14:textId="77FF7BF4" w:rsidR="00B96880" w:rsidRPr="006D338C" w:rsidRDefault="00596DAE">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fldChar w:fldCharType="separate"/>
        </w:r>
        <w:r w:rsidR="00100210">
          <w:rPr>
            <w:b/>
            <w:bCs/>
            <w:noProof/>
            <w:webHidden/>
            <w:lang w:val="hu-HU"/>
          </w:rPr>
          <w:t>Hiba! A könyvjelző nem létezik.</w:t>
        </w:r>
        <w:r w:rsidR="00B96880">
          <w:rPr>
            <w:noProof/>
            <w:webHidden/>
          </w:rPr>
          <w:fldChar w:fldCharType="end"/>
        </w:r>
      </w:hyperlink>
    </w:p>
    <w:p w14:paraId="6858B591" w14:textId="72E68859" w:rsidR="00B96880" w:rsidRPr="006D338C" w:rsidRDefault="00596DAE">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100210">
          <w:rPr>
            <w:noProof/>
            <w:webHidden/>
          </w:rPr>
          <w:t>20</w:t>
        </w:r>
        <w:r w:rsidR="00B96880">
          <w:rPr>
            <w:noProof/>
            <w:webHidden/>
          </w:rPr>
          <w:fldChar w:fldCharType="end"/>
        </w:r>
      </w:hyperlink>
    </w:p>
    <w:p w14:paraId="2E3A6746" w14:textId="3EB6F5E4" w:rsidR="00B96880" w:rsidRPr="006D338C" w:rsidRDefault="00596DAE">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100210">
          <w:rPr>
            <w:noProof/>
            <w:webHidden/>
          </w:rPr>
          <w:t>43</w:t>
        </w:r>
        <w:r w:rsidR="00B96880">
          <w:rPr>
            <w:noProof/>
            <w:webHidden/>
          </w:rPr>
          <w:fldChar w:fldCharType="end"/>
        </w:r>
      </w:hyperlink>
    </w:p>
    <w:p w14:paraId="1198BBFA" w14:textId="5A49B4A0" w:rsidR="00B96880" w:rsidRPr="006D338C" w:rsidRDefault="00596DAE">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fldChar w:fldCharType="separate"/>
        </w:r>
        <w:r w:rsidR="00100210">
          <w:rPr>
            <w:b w:val="0"/>
            <w:bCs/>
            <w:noProof/>
            <w:webHidden/>
            <w:lang w:val="hu-HU"/>
          </w:rPr>
          <w:t>Hiba! A könyvjelző nem létezik.</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8F7624">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901AAB" w:rsidR="00681E99" w:rsidRDefault="00681E99" w:rsidP="005E01E0">
      <w:pPr>
        <w:pStyle w:val="Nyilatkozatszveg"/>
      </w:pPr>
      <w:proofErr w:type="spellStart"/>
      <w:r w:rsidRPr="00B50CAA">
        <w:t>Alulírott</w:t>
      </w:r>
      <w:proofErr w:type="spellEnd"/>
      <w:r w:rsidRPr="00B50CAA">
        <w:t xml:space="preserve"> </w:t>
      </w:r>
      <w:r w:rsidR="00176146">
        <w:rPr>
          <w:b/>
          <w:bCs/>
        </w:rPr>
        <w:t>Menyhárt Bence</w:t>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75A44544"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100210">
        <w:rPr>
          <w:noProof/>
        </w:rPr>
        <w:t>2020. 11. 25.</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proofErr w:type="spellStart"/>
      <w:r w:rsidRPr="00B50CAA">
        <w:lastRenderedPageBreak/>
        <w:t>Összefoglaló</w:t>
      </w:r>
      <w:bookmarkEnd w:id="0"/>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of </w:t>
      </w:r>
      <w:r w:rsidR="003713B8">
        <w:t>15-30</w:t>
      </w:r>
      <w:r w:rsidR="005871CE">
        <w:t xml:space="preserve">% CPU </w:t>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7E8EC969" w:rsidR="00456AE7" w:rsidRDefault="00E977F5" w:rsidP="00AC4352">
      <w:pPr>
        <w:pStyle w:val="Listaszerbekezds"/>
        <w:numPr>
          <w:ilvl w:val="0"/>
          <w:numId w:val="23"/>
        </w:numPr>
        <w:spacing w:after="0"/>
      </w:pPr>
      <w:r>
        <w:t>Deep dive into how Unity works, especially its scripting</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B93E2B">
      <w:pPr>
        <w:ind w:firstLine="0"/>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8F7624">
      <w:pPr>
        <w:pStyle w:val="Cmsor2"/>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0">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59AEE4AC" w:rsidR="00C3412B" w:rsidRPr="008F7624" w:rsidRDefault="00C3412B" w:rsidP="008F7624">
      <w:pPr>
        <w:pStyle w:val="Kpalrs"/>
      </w:pPr>
      <w:r w:rsidRPr="008F7624">
        <w:t xml:space="preserve">Figure </w:t>
      </w:r>
      <w:r w:rsidR="008F7624" w:rsidRPr="008F7624">
        <w:fldChar w:fldCharType="begin"/>
      </w:r>
      <w:r w:rsidR="008F7624" w:rsidRPr="008F7624">
        <w:instrText xml:space="preserve"> SEQ Figure \* ARABIC </w:instrText>
      </w:r>
      <w:r w:rsidR="008F7624" w:rsidRPr="008F7624">
        <w:fldChar w:fldCharType="separate"/>
      </w:r>
      <w:r w:rsidR="00100210">
        <w:rPr>
          <w:noProof/>
        </w:rPr>
        <w:t>1</w:t>
      </w:r>
      <w:r w:rsidR="008F7624" w:rsidRPr="008F7624">
        <w:rPr>
          <w:noProof/>
        </w:rPr>
        <w:fldChar w:fldCharType="end"/>
      </w:r>
      <w:r w:rsidR="00F110FE" w:rsidRPr="008F7624">
        <w:t xml:space="preserve">: </w:t>
      </w:r>
      <w:r w:rsidR="00F110FE" w:rsidRPr="008F7624">
        <w:rPr>
          <w:b w:val="0"/>
          <w:bCs w:val="0"/>
        </w:rPr>
        <w:t>An optimization goal in an agile project</w:t>
      </w:r>
      <w:r w:rsidR="00B34798" w:rsidRPr="008F7624">
        <w:rPr>
          <w:b w:val="0"/>
          <w:bCs w:val="0"/>
        </w:rPr>
        <w:t xml:space="preserve"> using Azure Boards</w:t>
      </w:r>
      <w:r w:rsidR="00F110FE" w:rsidRPr="008F7624">
        <w:rPr>
          <w:b w:val="0"/>
          <w:bCs w:val="0"/>
        </w:rPr>
        <w: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B93E2B">
      <w:pPr>
        <w:ind w:firstLine="0"/>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57C8AE5C" w:rsidR="003A4BDF" w:rsidRPr="00504FCD" w:rsidRDefault="003A4BDF" w:rsidP="003A4BDF">
      <w:pPr>
        <w:ind w:left="425" w:right="425" w:firstLine="0"/>
        <w:jc w:val="right"/>
        <w:rPr>
          <w:rStyle w:val="Irodalomjegyzkforrs"/>
        </w:rPr>
      </w:pPr>
      <w:r>
        <w:rPr>
          <w:rStyle w:val="Irodalomjegyzkforrs"/>
        </w:rPr>
        <w:t>Donald Knuth</w:t>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100210">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0E3C5A06" w:rsidR="00D228C8" w:rsidRPr="009355DE" w:rsidRDefault="001B69D7" w:rsidP="008F7624">
      <w:pPr>
        <w:pStyle w:val="Kpalrs"/>
      </w:pPr>
      <w:r w:rsidRPr="009355DE">
        <w:t xml:space="preserve">Figure </w:t>
      </w:r>
      <w:r w:rsidR="008F7624">
        <w:fldChar w:fldCharType="begin"/>
      </w:r>
      <w:r w:rsidR="008F7624">
        <w:instrText xml:space="preserve"> SEQ Figure \* ARABIC </w:instrText>
      </w:r>
      <w:r w:rsidR="008F7624">
        <w:fldChar w:fldCharType="separate"/>
      </w:r>
      <w:r w:rsidR="00100210">
        <w:rPr>
          <w:noProof/>
        </w:rPr>
        <w:t>2</w:t>
      </w:r>
      <w:r w:rsidR="008F7624">
        <w:rPr>
          <w:noProof/>
        </w:rPr>
        <w:fldChar w:fldCharType="end"/>
      </w:r>
      <w:r w:rsidRPr="009355DE">
        <w:t xml:space="preserve">: </w:t>
      </w:r>
      <w:r w:rsidRPr="008F7624">
        <w:rPr>
          <w:b w:val="0"/>
          <w:bCs w:val="0"/>
        </w:rPr>
        <w:t>The four</w:t>
      </w:r>
      <w:r w:rsidR="00AB03CB" w:rsidRPr="008F7624">
        <w:rPr>
          <w:b w:val="0"/>
          <w:bCs w:val="0"/>
        </w:rPr>
        <w:t xml:space="preserve"> major</w:t>
      </w:r>
      <w:r w:rsidRPr="008F7624">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88256" cy="2428919"/>
                    </a:xfrm>
                    <a:prstGeom prst="rect">
                      <a:avLst/>
                    </a:prstGeom>
                  </pic:spPr>
                </pic:pic>
              </a:graphicData>
            </a:graphic>
          </wp:inline>
        </w:drawing>
      </w:r>
    </w:p>
    <w:p w14:paraId="4FB8DBEA" w14:textId="05022569" w:rsidR="00DF17B1" w:rsidRPr="008F7624" w:rsidRDefault="00857C34"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100210">
        <w:rPr>
          <w:noProof/>
        </w:rPr>
        <w:t>3</w:t>
      </w:r>
      <w:r w:rsidR="008F7624">
        <w:rPr>
          <w:noProof/>
        </w:rPr>
        <w:fldChar w:fldCharType="end"/>
      </w:r>
      <w:r>
        <w:t xml:space="preserve">: </w:t>
      </w:r>
      <w:r w:rsidR="00A04B64" w:rsidRPr="008F7624">
        <w:rPr>
          <w:b w:val="0"/>
          <w:bCs w:val="0"/>
        </w:rPr>
        <w:t>The cover</w:t>
      </w:r>
      <w:r w:rsidR="00DC6FB3" w:rsidRPr="008F7624">
        <w:rPr>
          <w:b w:val="0"/>
          <w:bCs w:val="0"/>
        </w:rPr>
        <w:t xml:space="preserve"> </w:t>
      </w:r>
      <w:r w:rsidR="00565DA7" w:rsidRPr="008F7624">
        <w:rPr>
          <w:b w:val="0"/>
          <w:bCs w:val="0"/>
        </w:rPr>
        <w:t>of The First Tree.</w:t>
      </w:r>
      <w:r w:rsidR="008F7624">
        <w:rPr>
          <w:b w:val="0"/>
          <w:bCs w:val="0"/>
        </w:rPr>
        <w:t xml:space="preserve"> </w:t>
      </w:r>
      <w:r w:rsidR="00666F88" w:rsidRPr="008F7624">
        <w:rPr>
          <w:b w:val="0"/>
          <w:bCs w:val="0"/>
        </w:rPr>
        <w:fldChar w:fldCharType="begin"/>
      </w:r>
      <w:r w:rsidR="00666F88" w:rsidRPr="008F7624">
        <w:rPr>
          <w:b w:val="0"/>
          <w:bCs w:val="0"/>
        </w:rPr>
        <w:instrText xml:space="preserve"> REF _Ref55722065 \r \h </w:instrText>
      </w:r>
      <w:r w:rsidR="009355DE" w:rsidRPr="008F7624">
        <w:rPr>
          <w:b w:val="0"/>
          <w:bCs w:val="0"/>
        </w:rPr>
        <w:instrText xml:space="preserve"> \* MERGEFORMAT </w:instrText>
      </w:r>
      <w:r w:rsidR="00666F88" w:rsidRPr="008F7624">
        <w:rPr>
          <w:b w:val="0"/>
          <w:bCs w:val="0"/>
        </w:rPr>
      </w:r>
      <w:r w:rsidR="00666F88" w:rsidRPr="008F7624">
        <w:rPr>
          <w:b w:val="0"/>
          <w:bCs w:val="0"/>
        </w:rPr>
        <w:fldChar w:fldCharType="separate"/>
      </w:r>
      <w:r w:rsidR="00100210">
        <w:rPr>
          <w:b w:val="0"/>
          <w:bCs w:val="0"/>
        </w:rPr>
        <w:t>[3]</w:t>
      </w:r>
      <w:r w:rsidR="00666F88" w:rsidRPr="008F7624">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bookmarkStart w:id="2" w:name="_Ref57215616"/>
      <w:r>
        <w:t>Pre-production</w:t>
      </w:r>
      <w:bookmarkEnd w:id="2"/>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7A390C32" w:rsidR="00C03E52" w:rsidRPr="00310067" w:rsidRDefault="00F25CBC" w:rsidP="008F7624">
      <w:pPr>
        <w:pStyle w:val="Kpalrs"/>
      </w:pPr>
      <w:r>
        <w:t xml:space="preserve">Figure </w:t>
      </w:r>
      <w:r w:rsidR="008F7624">
        <w:fldChar w:fldCharType="begin"/>
      </w:r>
      <w:r w:rsidR="008F7624">
        <w:instrText xml:space="preserve"> SEQ Figure \* ARABIC </w:instrText>
      </w:r>
      <w:r w:rsidR="008F7624">
        <w:fldChar w:fldCharType="separate"/>
      </w:r>
      <w:r w:rsidR="00100210">
        <w:rPr>
          <w:noProof/>
        </w:rPr>
        <w:t>4</w:t>
      </w:r>
      <w:r w:rsidR="008F7624">
        <w:rPr>
          <w:noProof/>
        </w:rPr>
        <w:fldChar w:fldCharType="end"/>
      </w:r>
      <w:r>
        <w:t xml:space="preserve">: </w:t>
      </w:r>
      <w:r w:rsidRPr="008F7624">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3A18C22B" w:rsidR="001070F7" w:rsidRPr="001070F7" w:rsidRDefault="001070F7" w:rsidP="008F7624">
      <w:pPr>
        <w:pStyle w:val="Kpalrs"/>
      </w:pPr>
      <w:r>
        <w:t xml:space="preserve">Figure </w:t>
      </w:r>
      <w:r w:rsidR="008F7624">
        <w:fldChar w:fldCharType="begin"/>
      </w:r>
      <w:r w:rsidR="008F7624">
        <w:instrText xml:space="preserve"> SEQ Figure \* ARABIC </w:instrText>
      </w:r>
      <w:r w:rsidR="008F7624">
        <w:fldChar w:fldCharType="separate"/>
      </w:r>
      <w:r w:rsidR="00100210">
        <w:rPr>
          <w:noProof/>
        </w:rPr>
        <w:t>5</w:t>
      </w:r>
      <w:r w:rsidR="008F7624">
        <w:rPr>
          <w:noProof/>
        </w:rPr>
        <w:fldChar w:fldCharType="end"/>
      </w:r>
      <w:r>
        <w:t xml:space="preserve">: </w:t>
      </w:r>
      <w:r w:rsidRPr="008F7624">
        <w:rPr>
          <w:b w:val="0"/>
          <w:bCs w:val="0"/>
        </w:rPr>
        <w:t>A se</w:t>
      </w:r>
      <w:r w:rsidR="00435465" w:rsidRPr="008F7624">
        <w:rPr>
          <w:b w:val="0"/>
          <w:bCs w:val="0"/>
        </w:rPr>
        <w:t xml:space="preserve">ven-phase </w:t>
      </w:r>
      <w:r w:rsidR="00286B49" w:rsidRPr="008F7624">
        <w:rPr>
          <w:b w:val="0"/>
          <w:bCs w:val="0"/>
        </w:rPr>
        <w:t xml:space="preserve">game </w:t>
      </w:r>
      <w:r w:rsidR="00435465" w:rsidRPr="008F7624">
        <w:rPr>
          <w:b w:val="0"/>
          <w:bCs w:val="0"/>
        </w:rPr>
        <w:t>development pipeline</w:t>
      </w:r>
      <w:r w:rsidR="00CE7C79" w:rsidRPr="008F7624">
        <w:rPr>
          <w:b w:val="0"/>
          <w:bCs w:val="0"/>
        </w:rPr>
        <w:t xml:space="preserve"> </w:t>
      </w:r>
      <w:r w:rsidR="007F450A" w:rsidRPr="008F7624">
        <w:rPr>
          <w:b w:val="0"/>
          <w:bCs w:val="0"/>
        </w:rPr>
        <w:fldChar w:fldCharType="begin"/>
      </w:r>
      <w:r w:rsidR="007F450A" w:rsidRPr="008F7624">
        <w:rPr>
          <w:b w:val="0"/>
          <w:bCs w:val="0"/>
        </w:rPr>
        <w:instrText xml:space="preserve"> REF _Ref55770603 \r \h </w:instrText>
      </w:r>
      <w:r w:rsidR="009355DE" w:rsidRPr="008F7624">
        <w:rPr>
          <w:b w:val="0"/>
          <w:bCs w:val="0"/>
        </w:rPr>
        <w:instrText xml:space="preserve"> \* MERGEFORMAT </w:instrText>
      </w:r>
      <w:r w:rsidR="007F450A" w:rsidRPr="008F7624">
        <w:rPr>
          <w:b w:val="0"/>
          <w:bCs w:val="0"/>
        </w:rPr>
      </w:r>
      <w:r w:rsidR="007F450A" w:rsidRPr="008F7624">
        <w:rPr>
          <w:b w:val="0"/>
          <w:bCs w:val="0"/>
        </w:rPr>
        <w:fldChar w:fldCharType="separate"/>
      </w:r>
      <w:r w:rsidR="00100210">
        <w:rPr>
          <w:b w:val="0"/>
          <w:bCs w:val="0"/>
        </w:rPr>
        <w:t>[4]</w:t>
      </w:r>
      <w:r w:rsidR="007F450A" w:rsidRPr="008F7624">
        <w:rPr>
          <w:b w:val="0"/>
          <w:bCs w:val="0"/>
        </w:rPr>
        <w:fldChar w:fldCharType="end"/>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4" w:name="_Toc332797403"/>
      <w:bookmarkStart w:id="5"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5633F720" w:rsidR="008F475F" w:rsidRPr="001A163D" w:rsidRDefault="00DA17B2" w:rsidP="008F7624">
      <w:pPr>
        <w:pStyle w:val="Kpalrs"/>
        <w:rPr>
          <w:b w:val="0"/>
          <w:bCs w:val="0"/>
        </w:rPr>
      </w:pPr>
      <w:r>
        <w:t xml:space="preserve">Figure </w:t>
      </w:r>
      <w:r w:rsidR="008F7624">
        <w:fldChar w:fldCharType="begin"/>
      </w:r>
      <w:r w:rsidR="008F7624">
        <w:instrText xml:space="preserve"> SEQ Figure \* ARABIC </w:instrText>
      </w:r>
      <w:r w:rsidR="008F7624">
        <w:fldChar w:fldCharType="separate"/>
      </w:r>
      <w:r w:rsidR="00100210">
        <w:rPr>
          <w:noProof/>
        </w:rPr>
        <w:t>6</w:t>
      </w:r>
      <w:r w:rsidR="008F7624">
        <w:rPr>
          <w:noProof/>
        </w:rPr>
        <w:fldChar w:fldCharType="end"/>
      </w:r>
      <w:r>
        <w:t xml:space="preserve">: </w:t>
      </w:r>
      <w:r w:rsidRPr="001A163D">
        <w:rPr>
          <w:b w:val="0"/>
          <w:bCs w:val="0"/>
        </w:rPr>
        <w:t>The supported platforms of Unity 2020</w:t>
      </w:r>
      <w:r w:rsidR="001C5ADE" w:rsidRPr="001A163D">
        <w:rPr>
          <w:b w:val="0"/>
          <w:bCs w:val="0"/>
        </w:rPr>
        <w:t>.</w:t>
      </w:r>
      <w:r w:rsidR="006E064A" w:rsidRPr="001A163D">
        <w:rPr>
          <w:b w:val="0"/>
          <w:bCs w:val="0"/>
        </w:rPr>
        <w:t xml:space="preserve"> </w:t>
      </w:r>
      <w:r w:rsidR="001C5ADE" w:rsidRPr="001A163D">
        <w:rPr>
          <w:b w:val="0"/>
          <w:bCs w:val="0"/>
        </w:rPr>
        <w:t>E</w:t>
      </w:r>
      <w:r w:rsidR="006E064A" w:rsidRPr="001A163D">
        <w:rPr>
          <w:b w:val="0"/>
          <w:bCs w:val="0"/>
        </w:rPr>
        <w:t xml:space="preserve">ven though the </w:t>
      </w:r>
      <w:r w:rsidR="00044188" w:rsidRPr="001A163D">
        <w:rPr>
          <w:b w:val="0"/>
          <w:bCs w:val="0"/>
        </w:rPr>
        <w:t>next-</w:t>
      </w:r>
      <w:r w:rsidR="006E064A" w:rsidRPr="001A163D">
        <w:rPr>
          <w:b w:val="0"/>
          <w:bCs w:val="0"/>
        </w:rPr>
        <w:t xml:space="preserve">generation consoles are not yet released to the public Unity is </w:t>
      </w:r>
      <w:r w:rsidR="001C5ADE" w:rsidRPr="001A163D">
        <w:rPr>
          <w:b w:val="0"/>
          <w:bCs w:val="0"/>
        </w:rPr>
        <w:t xml:space="preserve">already </w:t>
      </w:r>
      <w:r w:rsidR="006E064A" w:rsidRPr="001A163D">
        <w:rPr>
          <w:b w:val="0"/>
          <w:bCs w:val="0"/>
        </w:rPr>
        <w:t xml:space="preserve">supporting </w:t>
      </w:r>
      <w:r w:rsidR="001C5ADE" w:rsidRPr="001A163D">
        <w:rPr>
          <w:b w:val="0"/>
          <w:bCs w:val="0"/>
        </w:rPr>
        <w:t>them</w:t>
      </w:r>
      <w:r w:rsidR="005739C4" w:rsidRPr="001A163D">
        <w:rPr>
          <w:b w:val="0"/>
          <w:bCs w:val="0"/>
        </w:rPr>
        <w:t>.</w:t>
      </w:r>
      <w:r w:rsidR="00CE7C79" w:rsidRPr="001A163D">
        <w:rPr>
          <w:b w:val="0"/>
          <w:bCs w:val="0"/>
        </w:rPr>
        <w:t xml:space="preserve"> </w:t>
      </w:r>
      <w:r w:rsidR="00995618" w:rsidRPr="001A163D">
        <w:rPr>
          <w:b w:val="0"/>
          <w:bCs w:val="0"/>
        </w:rPr>
        <w:fldChar w:fldCharType="begin"/>
      </w:r>
      <w:r w:rsidR="00995618" w:rsidRPr="001A163D">
        <w:rPr>
          <w:b w:val="0"/>
          <w:bCs w:val="0"/>
        </w:rPr>
        <w:instrText xml:space="preserve"> REF _Ref55935545 \r \h </w:instrText>
      </w:r>
      <w:r w:rsidR="00CE7C79" w:rsidRPr="001A163D">
        <w:rPr>
          <w:b w:val="0"/>
          <w:bCs w:val="0"/>
        </w:rPr>
        <w:instrText xml:space="preserve"> \* MERGEFORMAT </w:instrText>
      </w:r>
      <w:r w:rsidR="00995618" w:rsidRPr="001A163D">
        <w:rPr>
          <w:b w:val="0"/>
          <w:bCs w:val="0"/>
        </w:rPr>
      </w:r>
      <w:r w:rsidR="00995618" w:rsidRPr="001A163D">
        <w:rPr>
          <w:b w:val="0"/>
          <w:bCs w:val="0"/>
        </w:rPr>
        <w:fldChar w:fldCharType="separate"/>
      </w:r>
      <w:r w:rsidR="00100210">
        <w:rPr>
          <w:b w:val="0"/>
          <w:bCs w:val="0"/>
        </w:rPr>
        <w:t>[5]</w:t>
      </w:r>
      <w:r w:rsidR="00995618" w:rsidRPr="001A163D">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65A837F3" w:rsidR="003E2ACC" w:rsidRPr="009355DE" w:rsidRDefault="00A5440A" w:rsidP="008F7624">
      <w:pPr>
        <w:pStyle w:val="Kpalrs"/>
      </w:pPr>
      <w:r>
        <w:t xml:space="preserve">Figure </w:t>
      </w:r>
      <w:r w:rsidR="008F7624">
        <w:fldChar w:fldCharType="begin"/>
      </w:r>
      <w:r w:rsidR="008F7624">
        <w:instrText xml:space="preserve"> SEQ Figure \* ARABIC </w:instrText>
      </w:r>
      <w:r w:rsidR="008F7624">
        <w:fldChar w:fldCharType="separate"/>
      </w:r>
      <w:r w:rsidR="00100210">
        <w:rPr>
          <w:noProof/>
        </w:rPr>
        <w:t>7</w:t>
      </w:r>
      <w:r w:rsidR="008F7624">
        <w:rPr>
          <w:noProof/>
        </w:rPr>
        <w:fldChar w:fldCharType="end"/>
      </w:r>
      <w:r>
        <w:t xml:space="preserve">: </w:t>
      </w:r>
      <w:r w:rsidRPr="001A163D">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proofErr w:type="spellStart"/>
      <w:r w:rsidR="00E62E93">
        <w:t>HeroEngine</w:t>
      </w:r>
      <w:proofErr w:type="spellEnd"/>
      <w:r w:rsidR="00E62E93">
        <w:t xml:space="preserv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986E90" w:rsidRDefault="005C20EB" w:rsidP="00700B8A">
      <w:pPr>
        <w:pStyle w:val="Listaszerbekezds"/>
        <w:numPr>
          <w:ilvl w:val="0"/>
          <w:numId w:val="32"/>
        </w:numPr>
        <w:spacing w:after="80"/>
        <w:ind w:left="425" w:hanging="357"/>
        <w:rPr>
          <w:sz w:val="26"/>
          <w:szCs w:val="26"/>
        </w:rPr>
      </w:pPr>
      <w:r w:rsidRPr="00986E90">
        <w:rPr>
          <w:sz w:val="26"/>
          <w:szCs w:val="26"/>
        </w:rPr>
        <w:t>Animation and cinematic tool</w:t>
      </w:r>
      <w:r w:rsidR="00965B10" w:rsidRPr="00986E90">
        <w:rPr>
          <w:sz w:val="26"/>
          <w:szCs w:val="26"/>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Pr="00986E90" w:rsidRDefault="004078C1" w:rsidP="00700B8A">
      <w:pPr>
        <w:pStyle w:val="Listaszerbekezds"/>
        <w:numPr>
          <w:ilvl w:val="0"/>
          <w:numId w:val="32"/>
        </w:numPr>
        <w:spacing w:after="80"/>
        <w:ind w:left="425" w:hanging="357"/>
        <w:rPr>
          <w:sz w:val="26"/>
          <w:szCs w:val="26"/>
        </w:rPr>
      </w:pPr>
      <w:r w:rsidRPr="00986E90">
        <w:rPr>
          <w:sz w:val="26"/>
          <w:szCs w:val="26"/>
        </w:rPr>
        <w:t>Audio and video tool</w:t>
      </w:r>
      <w:r w:rsidR="00965B10" w:rsidRPr="00986E90">
        <w:rPr>
          <w:sz w:val="26"/>
          <w:szCs w:val="26"/>
        </w:rPr>
        <w:t>s</w:t>
      </w:r>
    </w:p>
    <w:p w14:paraId="5654CE1A" w14:textId="1DCD5BDD" w:rsidR="00153BAB" w:rsidRPr="00986E90" w:rsidRDefault="00153BAB" w:rsidP="00700B8A">
      <w:pPr>
        <w:pStyle w:val="Listaszerbekezds"/>
        <w:numPr>
          <w:ilvl w:val="0"/>
          <w:numId w:val="32"/>
        </w:numPr>
        <w:spacing w:after="80"/>
        <w:ind w:left="425" w:hanging="357"/>
        <w:rPr>
          <w:sz w:val="26"/>
          <w:szCs w:val="26"/>
        </w:rPr>
      </w:pPr>
      <w:r w:rsidRPr="00986E90">
        <w:rPr>
          <w:sz w:val="26"/>
          <w:szCs w:val="26"/>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986E90" w:rsidRDefault="002C08D8" w:rsidP="00700B8A">
      <w:pPr>
        <w:pStyle w:val="Listaszerbekezds"/>
        <w:numPr>
          <w:ilvl w:val="0"/>
          <w:numId w:val="32"/>
        </w:numPr>
        <w:spacing w:after="80"/>
        <w:ind w:left="425" w:hanging="357"/>
        <w:rPr>
          <w:sz w:val="26"/>
          <w:szCs w:val="26"/>
        </w:rPr>
      </w:pPr>
      <w:r w:rsidRPr="00986E90">
        <w:rPr>
          <w:sz w:val="26"/>
          <w:szCs w:val="26"/>
        </w:rPr>
        <w:t>VR</w:t>
      </w:r>
      <w:r w:rsidRPr="00986E90">
        <w:rPr>
          <w:rStyle w:val="Lbjegyzet-hivatkozs"/>
          <w:sz w:val="26"/>
          <w:szCs w:val="26"/>
        </w:rPr>
        <w:footnoteReference w:id="15"/>
      </w:r>
      <w:r w:rsidRPr="00986E90">
        <w:rPr>
          <w:sz w:val="26"/>
          <w:szCs w:val="26"/>
        </w:rPr>
        <w:t>, MR</w:t>
      </w:r>
      <w:r w:rsidRPr="00986E90">
        <w:rPr>
          <w:rStyle w:val="Lbjegyzet-hivatkozs"/>
          <w:sz w:val="26"/>
          <w:szCs w:val="26"/>
        </w:rPr>
        <w:footnoteReference w:id="16"/>
      </w:r>
      <w:r w:rsidRPr="00986E90">
        <w:rPr>
          <w:sz w:val="26"/>
          <w:szCs w:val="26"/>
        </w:rPr>
        <w:t xml:space="preserve"> and AR</w:t>
      </w:r>
      <w:r w:rsidRPr="00986E90">
        <w:rPr>
          <w:rStyle w:val="Lbjegyzet-hivatkozs"/>
          <w:sz w:val="26"/>
          <w:szCs w:val="26"/>
        </w:rPr>
        <w:footnoteReference w:id="17"/>
      </w:r>
      <w:r w:rsidRPr="00986E90">
        <w:rPr>
          <w:sz w:val="26"/>
          <w:szCs w:val="26"/>
        </w:rPr>
        <w:t xml:space="preserve"> support</w:t>
      </w:r>
    </w:p>
    <w:p w14:paraId="0EAA74A0" w14:textId="0D023CF4" w:rsidR="009614C8" w:rsidRPr="00986E90" w:rsidRDefault="009614C8" w:rsidP="00700B8A">
      <w:pPr>
        <w:pStyle w:val="Listaszerbekezds"/>
        <w:numPr>
          <w:ilvl w:val="0"/>
          <w:numId w:val="32"/>
        </w:numPr>
        <w:spacing w:after="80"/>
        <w:ind w:left="425" w:hanging="357"/>
        <w:rPr>
          <w:sz w:val="26"/>
          <w:szCs w:val="26"/>
        </w:rPr>
      </w:pPr>
      <w:r w:rsidRPr="00986E90">
        <w:rPr>
          <w:sz w:val="26"/>
          <w:szCs w:val="26"/>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986E90" w:rsidRDefault="00857792" w:rsidP="00700B8A">
      <w:pPr>
        <w:pStyle w:val="Listaszerbekezds"/>
        <w:numPr>
          <w:ilvl w:val="0"/>
          <w:numId w:val="32"/>
        </w:numPr>
        <w:spacing w:after="80"/>
        <w:ind w:left="425" w:hanging="357"/>
        <w:rPr>
          <w:sz w:val="26"/>
          <w:szCs w:val="26"/>
        </w:rPr>
      </w:pPr>
      <w:r w:rsidRPr="00986E90">
        <w:rPr>
          <w:sz w:val="26"/>
          <w:szCs w:val="26"/>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986E90" w:rsidRDefault="00CC42BD" w:rsidP="003F5320">
      <w:pPr>
        <w:pStyle w:val="Listaszerbekezds"/>
        <w:numPr>
          <w:ilvl w:val="0"/>
          <w:numId w:val="32"/>
        </w:numPr>
        <w:spacing w:after="80"/>
        <w:ind w:left="425" w:hanging="357"/>
        <w:rPr>
          <w:sz w:val="26"/>
          <w:szCs w:val="26"/>
        </w:rPr>
      </w:pPr>
      <w:r w:rsidRPr="00986E90">
        <w:rPr>
          <w:sz w:val="26"/>
          <w:szCs w:val="26"/>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Pr="00986E90" w:rsidRDefault="000B7CB5" w:rsidP="00393FB5">
      <w:pPr>
        <w:pStyle w:val="Listaszerbekezds"/>
        <w:numPr>
          <w:ilvl w:val="0"/>
          <w:numId w:val="32"/>
        </w:numPr>
        <w:spacing w:after="80"/>
        <w:ind w:left="425" w:hanging="357"/>
        <w:rPr>
          <w:sz w:val="26"/>
          <w:szCs w:val="26"/>
        </w:rPr>
      </w:pPr>
      <w:r w:rsidRPr="00986E90">
        <w:rPr>
          <w:sz w:val="26"/>
          <w:szCs w:val="26"/>
        </w:rPr>
        <w:t xml:space="preserve">Multiplayer and </w:t>
      </w:r>
      <w:r w:rsidR="003B47AF" w:rsidRPr="00986E90">
        <w:rPr>
          <w:sz w:val="26"/>
          <w:szCs w:val="26"/>
        </w:rPr>
        <w:t>Networking</w:t>
      </w:r>
    </w:p>
    <w:p w14:paraId="0F2EE03E" w14:textId="14197568"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Navigation and Pathfinding</w:t>
      </w:r>
    </w:p>
    <w:p w14:paraId="23E9572A" w14:textId="1C2BC06D" w:rsidR="000B7CB5" w:rsidRPr="00986E90" w:rsidRDefault="000B7CB5" w:rsidP="00393FB5">
      <w:pPr>
        <w:pStyle w:val="Listaszerbekezds"/>
        <w:numPr>
          <w:ilvl w:val="0"/>
          <w:numId w:val="32"/>
        </w:numPr>
        <w:spacing w:after="80"/>
        <w:ind w:left="425" w:hanging="357"/>
        <w:rPr>
          <w:sz w:val="26"/>
          <w:szCs w:val="26"/>
        </w:rPr>
      </w:pPr>
      <w:r w:rsidRPr="00986E90">
        <w:rPr>
          <w:sz w:val="26"/>
          <w:szCs w:val="26"/>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986E90" w:rsidRDefault="000A6F3D" w:rsidP="00393FB5">
      <w:pPr>
        <w:pStyle w:val="Listaszerbekezds"/>
        <w:numPr>
          <w:ilvl w:val="0"/>
          <w:numId w:val="32"/>
        </w:numPr>
        <w:spacing w:after="80"/>
        <w:ind w:left="425" w:hanging="357"/>
        <w:rPr>
          <w:sz w:val="26"/>
          <w:szCs w:val="26"/>
        </w:rPr>
      </w:pPr>
      <w:r w:rsidRPr="00986E90">
        <w:rPr>
          <w:sz w:val="26"/>
          <w:szCs w:val="26"/>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1C32D1" w:rsidRDefault="000A6F3D" w:rsidP="00CC42BD">
      <w:pPr>
        <w:pStyle w:val="Listaszerbekezds"/>
        <w:numPr>
          <w:ilvl w:val="0"/>
          <w:numId w:val="32"/>
        </w:numPr>
        <w:spacing w:after="0"/>
        <w:ind w:left="425" w:hanging="357"/>
        <w:rPr>
          <w:sz w:val="26"/>
          <w:szCs w:val="26"/>
        </w:rPr>
      </w:pPr>
      <w:r w:rsidRPr="001C32D1">
        <w:rPr>
          <w:sz w:val="26"/>
          <w:szCs w:val="26"/>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42096BA7"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w:t>
      </w:r>
      <w:r w:rsidR="00F83BFE">
        <w:rPr>
          <w:sz w:val="23"/>
          <w:szCs w:val="23"/>
        </w:rPr>
        <w:t xml:space="preserve">A </w:t>
      </w:r>
      <w:r w:rsidR="002C26EA">
        <w:rPr>
          <w:sz w:val="23"/>
          <w:szCs w:val="23"/>
        </w:rPr>
        <w:t>CSS like UI workflow called USS</w:t>
      </w:r>
    </w:p>
    <w:p w14:paraId="6D615B4E" w14:textId="62674420" w:rsidR="000D2034" w:rsidRPr="001C32D1" w:rsidRDefault="000D2034" w:rsidP="000D2034">
      <w:pPr>
        <w:pStyle w:val="Listaszerbekezds"/>
        <w:numPr>
          <w:ilvl w:val="0"/>
          <w:numId w:val="32"/>
        </w:numPr>
        <w:spacing w:after="0"/>
        <w:ind w:left="425" w:hanging="357"/>
        <w:rPr>
          <w:sz w:val="26"/>
          <w:szCs w:val="26"/>
        </w:rPr>
      </w:pPr>
      <w:r w:rsidRPr="001C32D1">
        <w:rPr>
          <w:sz w:val="26"/>
          <w:szCs w:val="26"/>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1C32D1" w:rsidRDefault="000A6F3D" w:rsidP="000A6F3D">
      <w:pPr>
        <w:pStyle w:val="Listaszerbekezds"/>
        <w:numPr>
          <w:ilvl w:val="0"/>
          <w:numId w:val="32"/>
        </w:numPr>
        <w:spacing w:after="0"/>
        <w:ind w:left="425" w:hanging="357"/>
        <w:rPr>
          <w:sz w:val="26"/>
          <w:szCs w:val="26"/>
        </w:rPr>
      </w:pPr>
      <w:r w:rsidRPr="001C32D1">
        <w:rPr>
          <w:sz w:val="26"/>
          <w:szCs w:val="26"/>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23802579"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w:t>
      </w:r>
      <w:r w:rsidR="001429AC">
        <w:t>.</w:t>
      </w:r>
      <w:r w:rsidR="00BC693A">
        <w:t xml:space="preserve"> </w:t>
      </w:r>
      <w:r w:rsidR="001429AC">
        <w:t>H</w:t>
      </w:r>
      <w:r w:rsidR="00BC693A">
        <w:t>owever</w:t>
      </w:r>
      <w:r w:rsidR="001429AC">
        <w:t xml:space="preserve">, </w:t>
      </w:r>
      <w:r w:rsidR="00BC693A">
        <w:t xml:space="preserve">since Unity 2018 a new workflow was introduced called DOTS. </w:t>
      </w:r>
      <w:r w:rsidR="005D055E">
        <w:t>DOTS is pushing a data</w:t>
      </w:r>
      <w:r w:rsidR="00F467DD">
        <w:noBreakHyphen/>
      </w:r>
      <w:r w:rsidR="005D055E">
        <w:t xml:space="preserve">oriented design view over </w:t>
      </w:r>
      <w:r w:rsidR="00C67F32">
        <w:t xml:space="preserve">the standard object-oriented one. Unity suggest that </w:t>
      </w:r>
      <w:r w:rsidR="00B05291">
        <w:t>we</w:t>
      </w:r>
      <w:r w:rsidR="00C67F32">
        <w:t xml:space="preserve"> should organize </w:t>
      </w:r>
      <w:r w:rsidR="00B05291">
        <w:t>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proofErr w:type="spellStart"/>
      <w:r w:rsidR="00E71299">
        <w:t>ZombieController</w:t>
      </w:r>
      <w:proofErr w:type="spellEnd"/>
      <w:r w:rsidR="00E71299">
        <w:t xml:space="preserve"> </w:t>
      </w:r>
      <w:r w:rsidR="00207493">
        <w:t xml:space="preserve">scripts </w:t>
      </w:r>
      <w:r w:rsidR="00E71299">
        <w:t xml:space="preserve">into </w:t>
      </w:r>
      <w:r w:rsidR="00230E9A">
        <w:t xml:space="preserve">its cache. The problem is that </w:t>
      </w:r>
      <w:proofErr w:type="spellStart"/>
      <w:r w:rsidR="00230E9A">
        <w:t>ZombieController</w:t>
      </w:r>
      <w:proofErr w:type="spellEnd"/>
      <w:r w:rsidR="00230E9A">
        <w:t xml:space="preserve">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w:t>
      </w:r>
      <w:r w:rsidR="001429AC">
        <w:t xml:space="preserve"> and extremely fast</w:t>
      </w:r>
      <w:r w:rsidR="007F1604">
        <w:t xml:space="preserve">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39C85CCF" w:rsidR="00B10961" w:rsidRDefault="009542F2" w:rsidP="008F7624">
      <w:pPr>
        <w:pStyle w:val="Kpalrs"/>
      </w:pPr>
      <w:r>
        <w:t xml:space="preserve">Figure </w:t>
      </w:r>
      <w:r w:rsidR="008F7624">
        <w:fldChar w:fldCharType="begin"/>
      </w:r>
      <w:r w:rsidR="008F7624">
        <w:instrText xml:space="preserve"> SEQ Figure \* ARABIC </w:instrText>
      </w:r>
      <w:r w:rsidR="008F7624">
        <w:fldChar w:fldCharType="separate"/>
      </w:r>
      <w:r w:rsidR="00100210">
        <w:rPr>
          <w:noProof/>
        </w:rPr>
        <w:t>8</w:t>
      </w:r>
      <w:r w:rsidR="008F7624">
        <w:rPr>
          <w:noProof/>
        </w:rPr>
        <w:fldChar w:fldCharType="end"/>
      </w:r>
      <w:r>
        <w:t xml:space="preserve">: </w:t>
      </w:r>
      <w:r w:rsidRPr="001A163D">
        <w:rPr>
          <w:b w:val="0"/>
          <w:bCs w:val="0"/>
        </w:rPr>
        <w:t>The difference between Object-oriented and Data-Oriented design</w:t>
      </w:r>
      <w:r w:rsidR="00CE7C79" w:rsidRPr="001A163D">
        <w:rPr>
          <w:b w:val="0"/>
          <w:bCs w:val="0"/>
        </w:rPr>
        <w:t xml:space="preserve"> </w:t>
      </w:r>
      <w:r w:rsidRPr="001A163D">
        <w:rPr>
          <w:b w:val="0"/>
          <w:bCs w:val="0"/>
        </w:rPr>
        <w:fldChar w:fldCharType="begin"/>
      </w:r>
      <w:r w:rsidRPr="001A163D">
        <w:rPr>
          <w:b w:val="0"/>
          <w:bCs w:val="0"/>
        </w:rPr>
        <w:instrText xml:space="preserve"> REF _Ref55945928 \r \h </w:instrText>
      </w:r>
      <w:r w:rsidR="00167730" w:rsidRPr="001A163D">
        <w:rPr>
          <w:b w:val="0"/>
          <w:bCs w:val="0"/>
        </w:rPr>
        <w:instrText xml:space="preserve"> \* MERGEFORMAT </w:instrText>
      </w:r>
      <w:r w:rsidRPr="001A163D">
        <w:rPr>
          <w:b w:val="0"/>
          <w:bCs w:val="0"/>
        </w:rPr>
      </w:r>
      <w:r w:rsidRPr="001A163D">
        <w:rPr>
          <w:b w:val="0"/>
          <w:bCs w:val="0"/>
        </w:rPr>
        <w:fldChar w:fldCharType="separate"/>
      </w:r>
      <w:r w:rsidR="00100210">
        <w:rPr>
          <w:b w:val="0"/>
          <w:bCs w:val="0"/>
        </w:rPr>
        <w:t>[6]</w:t>
      </w:r>
      <w:r w:rsidRPr="001A163D">
        <w:rPr>
          <w:b w:val="0"/>
          <w:bCs w:val="0"/>
        </w:rPr>
        <w:fldChar w:fldCharType="end"/>
      </w:r>
    </w:p>
    <w:p w14:paraId="0A5EC729" w14:textId="0D84A951" w:rsidR="00255B3A" w:rsidRDefault="00255B3A" w:rsidP="00255B3A">
      <w:pPr>
        <w:ind w:firstLine="0"/>
      </w:pPr>
      <w:r>
        <w:lastRenderedPageBreak/>
        <w:t xml:space="preserve">As we can see in </w:t>
      </w:r>
      <w:r w:rsidRPr="00255B3A">
        <w:rPr>
          <w:b/>
          <w:bCs/>
        </w:rPr>
        <w:t xml:space="preserve">Figure </w:t>
      </w:r>
      <w:r w:rsidR="0094477C">
        <w:rPr>
          <w:b/>
          <w:bCs/>
        </w:rPr>
        <w:t>8</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w:t>
      </w:r>
      <w:r w:rsidR="00056F1A">
        <w:t>, even though the promising result</w:t>
      </w:r>
      <w:r w:rsidR="002D7EBB">
        <w:t>s and performance boost by default,</w:t>
      </w:r>
      <w:r w:rsidR="006C0491">
        <w:t xml:space="preserve"> we are not going to use this approach in this thesis because most of the DOTS features available to the </w:t>
      </w:r>
      <w:r w:rsidR="00C658AF">
        <w:t>developers are still in early preview</w:t>
      </w:r>
      <w:r w:rsidR="00DE6A40">
        <w:t xml:space="preserve"> thus expected to change frequently and significantly wh</w:t>
      </w:r>
      <w:r w:rsidR="00056F1A">
        <w:t>ile</w:t>
      </w:r>
      <w:r w:rsidR="00DE6A40">
        <w:t xml:space="preserve">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469B65E0" w:rsidR="006E2AC1" w:rsidRDefault="005C4F45" w:rsidP="008F7624">
      <w:pPr>
        <w:pStyle w:val="Kpalrs"/>
      </w:pPr>
      <w:r>
        <w:t xml:space="preserve">Figure </w:t>
      </w:r>
      <w:r w:rsidR="008F7624">
        <w:fldChar w:fldCharType="begin"/>
      </w:r>
      <w:r w:rsidR="008F7624">
        <w:instrText xml:space="preserve"> SEQ Figure \* ARABIC </w:instrText>
      </w:r>
      <w:r w:rsidR="008F7624">
        <w:fldChar w:fldCharType="separate"/>
      </w:r>
      <w:r w:rsidR="00100210">
        <w:rPr>
          <w:noProof/>
        </w:rPr>
        <w:t>9</w:t>
      </w:r>
      <w:r w:rsidR="008F7624">
        <w:rPr>
          <w:noProof/>
        </w:rPr>
        <w:fldChar w:fldCharType="end"/>
      </w:r>
      <w:r w:rsidR="00ED1D65">
        <w:t xml:space="preserve">: </w:t>
      </w:r>
      <w:r w:rsidR="00ED1D65" w:rsidRPr="001A163D">
        <w:rPr>
          <w:b w:val="0"/>
          <w:bCs w:val="0"/>
        </w:rPr>
        <w:t>The packages of DOTS.</w:t>
      </w:r>
      <w:r w:rsidR="00F7284E" w:rsidRPr="001A163D">
        <w:rPr>
          <w:b w:val="0"/>
          <w:bCs w:val="0"/>
        </w:rPr>
        <w:t xml:space="preserve"> </w:t>
      </w:r>
      <w:r w:rsidR="00273AF4" w:rsidRPr="001A163D">
        <w:rPr>
          <w:b w:val="0"/>
          <w:bCs w:val="0"/>
        </w:rPr>
        <w:fldChar w:fldCharType="begin"/>
      </w:r>
      <w:r w:rsidR="00273AF4" w:rsidRPr="001A163D">
        <w:rPr>
          <w:b w:val="0"/>
          <w:bCs w:val="0"/>
        </w:rPr>
        <w:instrText xml:space="preserve"> REF _Ref56177476 \r \h </w:instrText>
      </w:r>
      <w:r w:rsidR="001A163D">
        <w:rPr>
          <w:b w:val="0"/>
          <w:bCs w:val="0"/>
        </w:rPr>
        <w:instrText xml:space="preserve"> \* MERGEFORMAT </w:instrText>
      </w:r>
      <w:r w:rsidR="00273AF4" w:rsidRPr="001A163D">
        <w:rPr>
          <w:b w:val="0"/>
          <w:bCs w:val="0"/>
        </w:rPr>
      </w:r>
      <w:r w:rsidR="00273AF4" w:rsidRPr="001A163D">
        <w:rPr>
          <w:b w:val="0"/>
          <w:bCs w:val="0"/>
        </w:rPr>
        <w:fldChar w:fldCharType="separate"/>
      </w:r>
      <w:r w:rsidR="00100210">
        <w:rPr>
          <w:b w:val="0"/>
          <w:bCs w:val="0"/>
        </w:rPr>
        <w:t>[7]</w:t>
      </w:r>
      <w:r w:rsidR="00273AF4" w:rsidRPr="001A163D">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39A692D3" w14:textId="628D3DD1" w:rsidR="00731207" w:rsidRDefault="00731207" w:rsidP="00731207">
      <w:pPr>
        <w:pStyle w:val="Cmsor1"/>
      </w:pPr>
      <w:r>
        <w:lastRenderedPageBreak/>
        <w:t>Scripting in Unity</w:t>
      </w:r>
    </w:p>
    <w:p w14:paraId="64E8FEC7" w14:textId="60D2EE27" w:rsidR="00EE174B" w:rsidRDefault="00D65994" w:rsidP="00037A5E">
      <w:pPr>
        <w:spacing w:after="0"/>
        <w:ind w:firstLine="425"/>
      </w:pPr>
      <w:r>
        <w:t>Scripting is an essential part of game development. Its main purpose is to decouple the game engine layer from the game l</w:t>
      </w:r>
      <w:r w:rsidR="009935B0">
        <w:t>ogic</w:t>
      </w:r>
      <w:r w:rsidR="003208B4">
        <w:t xml:space="preserve"> layer</w:t>
      </w:r>
      <w:r w:rsidR="009935B0">
        <w:t>, therefore allowing the management of both layers independently.</w:t>
      </w:r>
      <w:r>
        <w:t xml:space="preserve"> </w:t>
      </w:r>
      <w:r w:rsidR="00133B7A">
        <w:t xml:space="preserve">In order to fully understand how </w:t>
      </w:r>
      <w:r w:rsidR="00E67E22">
        <w:t>scripting works in Unity we will look into the following topics</w:t>
      </w:r>
    </w:p>
    <w:p w14:paraId="0FD3CAB5" w14:textId="0489295F" w:rsidR="00E67E22" w:rsidRDefault="00895E3E" w:rsidP="00E67E22">
      <w:pPr>
        <w:pStyle w:val="Listaszerbekezds"/>
        <w:numPr>
          <w:ilvl w:val="0"/>
          <w:numId w:val="33"/>
        </w:numPr>
        <w:spacing w:after="0"/>
      </w:pPr>
      <w:r>
        <w:t>C# the</w:t>
      </w:r>
      <w:r w:rsidR="00E67E22">
        <w:t xml:space="preserve"> scripting language of Unity</w:t>
      </w:r>
    </w:p>
    <w:p w14:paraId="5A12C3AE" w14:textId="1953A078" w:rsidR="00E67E22" w:rsidRDefault="00AD3CF1" w:rsidP="00E67E22">
      <w:pPr>
        <w:pStyle w:val="Listaszerbekezds"/>
        <w:numPr>
          <w:ilvl w:val="0"/>
          <w:numId w:val="33"/>
        </w:numPr>
        <w:spacing w:after="0"/>
      </w:pPr>
      <w:r>
        <w:t>.</w:t>
      </w:r>
      <w:r w:rsidR="000F3BF3">
        <w:t>NET in Unity</w:t>
      </w:r>
    </w:p>
    <w:p w14:paraId="4E853393" w14:textId="721DCDCE" w:rsidR="000D4575" w:rsidRDefault="00AD3CF1" w:rsidP="009935B0">
      <w:pPr>
        <w:pStyle w:val="Listaszerbekezds"/>
        <w:numPr>
          <w:ilvl w:val="0"/>
          <w:numId w:val="33"/>
        </w:numPr>
        <w:ind w:left="1139" w:hanging="357"/>
      </w:pPr>
      <w:r>
        <w:t>Scripting backends</w:t>
      </w:r>
    </w:p>
    <w:p w14:paraId="7632F359" w14:textId="42AAD451" w:rsidR="000D4575" w:rsidRDefault="000D4575" w:rsidP="000D4575">
      <w:pPr>
        <w:ind w:firstLine="425"/>
      </w:pPr>
      <w:r>
        <w:t>Unity is a C/C++ engine, which means that most of the inner functionalities are written in these two languages. However, Unity’s scripting language is C#, which means that the game logic will be probably written entirely in C#. This tends to confuse newcomers since interactions with the Unity API happens via C# objects</w:t>
      </w:r>
      <w:r w:rsidR="00743D4C">
        <w:t xml:space="preserve"> (wrapper classes around the native C/C++ libraries)</w:t>
      </w:r>
      <w:r>
        <w:t xml:space="preserve">, they think that the engine itself is written in C# as well. So, it is essential to know that this is not true and this knowledge is especially crucial if our task is to optimize part of our scripting logic. Unity’s source code is also </w:t>
      </w:r>
      <w:r w:rsidRPr="008117FD">
        <w:t xml:space="preserve">proprietary </w:t>
      </w:r>
      <w:r>
        <w:t>which means any problem that is on Unity’s side have to be solved by them thus the developers are sometimes depending on the Unity team. Although, in 2018 Unity Technologies decided to release the source code</w:t>
      </w:r>
      <w:r>
        <w:rPr>
          <w:rStyle w:val="Lbjegyzet-hivatkozs"/>
        </w:rPr>
        <w:footnoteReference w:id="22"/>
      </w:r>
      <w:r>
        <w:t xml:space="preserve"> of their .NET assemblies under a reference-only license</w:t>
      </w:r>
      <w:r>
        <w:rPr>
          <w:rStyle w:val="Lbjegyzet-hivatkozs"/>
        </w:rPr>
        <w:footnoteReference w:id="23"/>
      </w:r>
      <w:r>
        <w:t xml:space="preserve"> which helped to find many bugs in these assemblies via the help of the community</w:t>
      </w:r>
      <w:r w:rsidR="0041270A">
        <w:t>,</w:t>
      </w:r>
      <w:r>
        <w:t xml:space="preserve"> we still don’t have much insight into the inner mechanisms of the engine (C/C++ part). </w:t>
      </w:r>
      <w:r w:rsidR="00A36B18">
        <w:t>Moreover</w:t>
      </w:r>
      <w:r>
        <w:t xml:space="preserve">, Unity does not accept pull requests or issues on the GitHub repository which means every bug has to be reported via Unity’s official bug tracker called </w:t>
      </w:r>
      <w:r w:rsidR="00C10965">
        <w:t xml:space="preserve">the </w:t>
      </w:r>
      <w:r>
        <w:t>Unity Bug Reporter.</w:t>
      </w:r>
    </w:p>
    <w:p w14:paraId="33220CC0" w14:textId="4B40AA9E" w:rsidR="00507DA3" w:rsidRDefault="00C10965" w:rsidP="00037A5E">
      <w:pPr>
        <w:ind w:firstLine="425"/>
      </w:pPr>
      <w:r>
        <w:t xml:space="preserve">But why Unity used </w:t>
      </w:r>
      <w:r w:rsidR="004D5EEF">
        <w:t>C# and not C++ which would require no wrapper classes around the engine libraries</w:t>
      </w:r>
      <w:r w:rsidR="0010001A">
        <w:t xml:space="preserve"> thus avoiding language interoperability</w:t>
      </w:r>
      <w:r w:rsidR="004D5EEF">
        <w:t xml:space="preserve"> </w:t>
      </w:r>
      <w:r w:rsidR="00B05291">
        <w:t>o</w:t>
      </w:r>
      <w:r w:rsidR="004D5EEF">
        <w:t xml:space="preserve">r why </w:t>
      </w:r>
      <w:r w:rsidR="00176146">
        <w:t xml:space="preserve">did they </w:t>
      </w:r>
      <w:r w:rsidR="004D5EEF">
        <w:t xml:space="preserve">not choose Java </w:t>
      </w:r>
      <w:r w:rsidR="00743D4C">
        <w:t>an older</w:t>
      </w:r>
      <w:r w:rsidR="004D5EEF">
        <w:t xml:space="preserve"> and </w:t>
      </w:r>
      <w:r w:rsidR="00B05291">
        <w:t>library rich language that is cross-platform by default</w:t>
      </w:r>
      <w:r w:rsidR="001849D9">
        <w:t xml:space="preserve"> or another C# like language</w:t>
      </w:r>
      <w:r w:rsidR="00B05291">
        <w:t>?</w:t>
      </w:r>
      <w:r w:rsidR="00743D4C">
        <w:t xml:space="preserve"> In order to </w:t>
      </w:r>
      <w:r w:rsidR="00C46D5D">
        <w:t>answer these questions first let’s see what C# is.</w:t>
      </w:r>
    </w:p>
    <w:p w14:paraId="2B847A3C" w14:textId="77777777" w:rsidR="00507DA3" w:rsidRDefault="00507DA3" w:rsidP="00C47B8C">
      <w:pPr>
        <w:pStyle w:val="Cmsor2"/>
      </w:pPr>
      <w:r>
        <w:lastRenderedPageBreak/>
        <w:t>C# the scripting language of Unity</w:t>
      </w:r>
    </w:p>
    <w:p w14:paraId="626AFDCC" w14:textId="44FFE512" w:rsidR="001447CD" w:rsidRDefault="00E9501C" w:rsidP="001447CD">
      <w:pPr>
        <w:ind w:firstLine="425"/>
      </w:pPr>
      <w:r>
        <w:t xml:space="preserve">C# </w:t>
      </w:r>
      <w:r w:rsidR="0020679E">
        <w:t>is a modern</w:t>
      </w:r>
      <w:r w:rsidR="00A933A4">
        <w:t xml:space="preserve"> </w:t>
      </w:r>
      <w:r w:rsidR="00CA58BC">
        <w:t>general-purpose, multi-paradigm</w:t>
      </w:r>
      <w:r w:rsidR="00B42673">
        <w:rPr>
          <w:rStyle w:val="Lbjegyzet-hivatkozs"/>
        </w:rPr>
        <w:footnoteReference w:id="24"/>
      </w:r>
      <w:r w:rsidR="009A398B">
        <w:t xml:space="preserve"> programming language.</w:t>
      </w:r>
      <w:r>
        <w:t xml:space="preserve"> </w:t>
      </w:r>
      <w:r w:rsidR="00AD164C">
        <w:t>It</w:t>
      </w:r>
      <w:r w:rsidR="00176146">
        <w:t xml:space="preserve"> has </w:t>
      </w:r>
      <w:proofErr w:type="gramStart"/>
      <w:r w:rsidR="00176146">
        <w:t>its</w:t>
      </w:r>
      <w:proofErr w:type="gramEnd"/>
      <w:r w:rsidR="00176146">
        <w:t xml:space="preserve"> roots in the C family of languages and</w:t>
      </w:r>
      <w:r w:rsidR="0062440C">
        <w:t xml:space="preserve"> usually shares similar syntaxes with them.</w:t>
      </w:r>
      <w:r w:rsidR="00DE553B">
        <w:t xml:space="preserve"> </w:t>
      </w:r>
      <w:r w:rsidR="00AD164C">
        <w:t>C#</w:t>
      </w:r>
      <w:r w:rsidR="0052632A">
        <w:t xml:space="preserve"> </w:t>
      </w:r>
      <w:r w:rsidR="008E2DB2">
        <w:t>is mainly an object-oriented</w:t>
      </w:r>
      <w:r w:rsidR="00B8407E">
        <w:t xml:space="preserve"> and</w:t>
      </w:r>
      <w:r w:rsidR="008E2DB2">
        <w:t xml:space="preserve"> component-oriented programming language</w:t>
      </w:r>
      <w:r w:rsidR="0052632A">
        <w:t>.</w:t>
      </w:r>
      <w:r w:rsidR="00401DF7">
        <w:t xml:space="preserve"> </w:t>
      </w:r>
      <w:r w:rsidR="0052632A">
        <w:t>I</w:t>
      </w:r>
      <w:r w:rsidR="00401DF7">
        <w:t>t</w:t>
      </w:r>
      <w:r w:rsidR="008E2DB2">
        <w:t xml:space="preserve"> </w:t>
      </w:r>
      <w:r w:rsidR="00BE6FF3">
        <w:t>aids these paradigms on a language level making it a natural language in which to create and use components.</w:t>
      </w:r>
      <w:r w:rsidR="008E3D92">
        <w:t xml:space="preserve"> </w:t>
      </w:r>
      <w:r w:rsidR="008E3D92" w:rsidRPr="008E3D92">
        <w:t xml:space="preserve">Since its origin, </w:t>
      </w:r>
      <w:r w:rsidR="00BA06DB">
        <w:t>C#</w:t>
      </w:r>
      <w:r w:rsidR="008E3D92" w:rsidRPr="008E3D92">
        <w:t xml:space="preserve"> has added features to support new workloads and emerging software design practices</w:t>
      </w:r>
      <w:r w:rsidR="008E3D92">
        <w:t xml:space="preserve"> like functional</w:t>
      </w:r>
      <w:r w:rsidR="00645540">
        <w:t>, generic or dynamic programming</w:t>
      </w:r>
      <w:r w:rsidR="0052632A">
        <w:t xml:space="preserve"> making </w:t>
      </w:r>
      <w:r w:rsidR="00BA06DB">
        <w:t>it</w:t>
      </w:r>
      <w:r w:rsidR="0052632A">
        <w:t xml:space="preserve"> a truly flexible </w:t>
      </w:r>
      <w:r w:rsidR="00BA06DB">
        <w:t>programming language</w:t>
      </w:r>
      <w:r w:rsidR="0052632A">
        <w:t>.</w:t>
      </w:r>
      <w:r w:rsidR="00683647">
        <w:t xml:space="preserve"> </w:t>
      </w:r>
      <w:r w:rsidR="007F7B0B">
        <w:t xml:space="preserve">C# </w:t>
      </w:r>
      <w:r w:rsidR="00E34AAD">
        <w:t>was developed</w:t>
      </w:r>
      <w:r w:rsidR="006E44A9">
        <w:t xml:space="preserve"> as one of the programming language</w:t>
      </w:r>
      <w:r w:rsidR="00807D7A">
        <w:t>s</w:t>
      </w:r>
      <w:r w:rsidR="006E44A9">
        <w:t xml:space="preserve"> for the Common Language Infrastructure (CLI)</w:t>
      </w:r>
      <w:r w:rsidR="007C500D">
        <w:t xml:space="preserve"> which</w:t>
      </w:r>
      <w:r w:rsidR="006E44A9">
        <w:t xml:space="preserve"> is a standardized (ISO</w:t>
      </w:r>
      <w:r w:rsidR="006E44A9">
        <w:rPr>
          <w:rStyle w:val="Lbjegyzet-hivatkozs"/>
        </w:rPr>
        <w:footnoteReference w:id="25"/>
      </w:r>
      <w:r w:rsidR="006E44A9">
        <w:t>/ECMA</w:t>
      </w:r>
      <w:r w:rsidR="00C22135">
        <w:rPr>
          <w:rStyle w:val="Lbjegyzet-hivatkozs"/>
        </w:rPr>
        <w:footnoteReference w:id="26"/>
      </w:r>
      <w:r w:rsidR="006E44A9">
        <w:t>)</w:t>
      </w:r>
      <w:r w:rsidR="00BF181F">
        <w:t xml:space="preserve"> </w:t>
      </w:r>
      <w:r w:rsidR="00474F8D">
        <w:t xml:space="preserve">open specification developed and maintained by Microsoft </w:t>
      </w:r>
      <w:r w:rsidR="002977DB">
        <w:t>that</w:t>
      </w:r>
      <w:r w:rsidR="00474F8D">
        <w:t xml:space="preserve"> allows </w:t>
      </w:r>
      <w:r w:rsidR="00A5479E">
        <w:t>the use of different languages on different platforms without rewriting the code for that specific platform</w:t>
      </w:r>
      <w:r w:rsidR="002977DB">
        <w:t xml:space="preserve"> making CLI a platform agnostic solution.</w:t>
      </w:r>
      <w:r w:rsidR="00807D7A">
        <w:t xml:space="preserve"> </w:t>
      </w:r>
      <w:r w:rsidR="00A77E6B">
        <w:t xml:space="preserve">This thesis is </w:t>
      </w:r>
      <w:r w:rsidR="00807D7A">
        <w:t>too short</w:t>
      </w:r>
      <w:r w:rsidR="00A77E6B">
        <w:t xml:space="preserve"> to fully introduce C# and all of its features so we will concentrate on the areas that makes it </w:t>
      </w:r>
      <w:r w:rsidR="00B8407E">
        <w:t xml:space="preserve">a </w:t>
      </w:r>
      <w:r w:rsidR="00807D7A">
        <w:t>perfect choice</w:t>
      </w:r>
      <w:r w:rsidR="00A77E6B">
        <w:t xml:space="preserve"> for game development.</w:t>
      </w:r>
    </w:p>
    <w:p w14:paraId="12C85213" w14:textId="77777777" w:rsidR="000F460A" w:rsidRDefault="00E6256E" w:rsidP="001447CD">
      <w:pPr>
        <w:ind w:firstLine="425"/>
      </w:pPr>
      <w:r>
        <w:t xml:space="preserve">In the introduction of the parent section we asked a </w:t>
      </w:r>
      <w:r w:rsidR="000F460A">
        <w:t xml:space="preserve">simple yet important </w:t>
      </w:r>
      <w:r>
        <w:t>question</w:t>
      </w:r>
    </w:p>
    <w:p w14:paraId="548807D3" w14:textId="57A32546" w:rsidR="001447CD" w:rsidRDefault="00E6256E" w:rsidP="00387F3D">
      <w:pPr>
        <w:ind w:firstLine="0"/>
        <w:jc w:val="center"/>
      </w:pPr>
      <w:r>
        <w:t>“</w:t>
      </w:r>
      <w:r w:rsidR="000D43B2">
        <w:t>Why Unity</w:t>
      </w:r>
      <w:r>
        <w:t xml:space="preserve"> uses C# </w:t>
      </w:r>
      <w:r w:rsidR="000F460A">
        <w:t>instead of C++?</w:t>
      </w:r>
      <w:r>
        <w:t>”</w:t>
      </w:r>
    </w:p>
    <w:p w14:paraId="0A3D8A0A" w14:textId="0D490C09" w:rsidR="000F460A" w:rsidRDefault="00EC7C8C" w:rsidP="000D43B2">
      <w:pPr>
        <w:ind w:firstLine="0"/>
      </w:pPr>
      <w:r>
        <w:t xml:space="preserve">A short answer with the </w:t>
      </w:r>
      <w:r w:rsidR="00015AE7">
        <w:t>primary</w:t>
      </w:r>
      <w:r>
        <w:t xml:space="preserve"> reason to this question would be</w:t>
      </w:r>
      <w:r w:rsidR="00BA06DB">
        <w:t xml:space="preserve"> “because of speed”. </w:t>
      </w:r>
      <w:r w:rsidR="00A36B18">
        <w:br/>
      </w:r>
      <w:r w:rsidR="000D43B2">
        <w:t>Yes,</w:t>
      </w:r>
      <w:r w:rsidR="004D7025">
        <w:t xml:space="preserve"> C# is faster </w:t>
      </w:r>
      <w:r w:rsidR="000D43B2">
        <w:t>than C++</w:t>
      </w:r>
      <w:r w:rsidR="003A2E68">
        <w:t xml:space="preserve">, usually by </w:t>
      </w:r>
      <w:r>
        <w:t xml:space="preserve">around </w:t>
      </w:r>
      <w:r w:rsidR="003A2E68">
        <w:t>3-</w:t>
      </w:r>
      <w:r w:rsidR="000E284D">
        <w:t>12</w:t>
      </w:r>
      <w:r w:rsidR="00F960DC">
        <w:t xml:space="preserve"> months</w:t>
      </w:r>
      <w:r w:rsidR="00A947B2">
        <w:t xml:space="preserve"> on larger projects</w:t>
      </w:r>
      <w:r w:rsidR="00F960DC">
        <w:t xml:space="preserve">. </w:t>
      </w:r>
      <w:r w:rsidR="00B55453">
        <w:t xml:space="preserve">Jokes aside </w:t>
      </w:r>
      <w:r w:rsidR="00BC5B30">
        <w:t xml:space="preserve">C# is an extremely productive language and in game development iteration time is a crucial </w:t>
      </w:r>
      <w:r w:rsidR="00A405AF">
        <w:t xml:space="preserve">part of the development process. </w:t>
      </w:r>
      <w:r>
        <w:t xml:space="preserve">Many of the AAA games have an extremely long development time. E.g. the new “The Elder Scrolls” </w:t>
      </w:r>
      <w:r w:rsidR="0036580B">
        <w:t xml:space="preserve">sequel </w:t>
      </w:r>
      <w:r w:rsidR="006C63AC">
        <w:t>is expected to be in development for six years.</w:t>
      </w:r>
      <w:r w:rsidR="00255D28">
        <w:t xml:space="preserve"> </w:t>
      </w:r>
      <w:r w:rsidR="00A947B2">
        <w:t>This means that</w:t>
      </w:r>
      <w:r w:rsidR="00255D28">
        <w:t xml:space="preserve"> </w:t>
      </w:r>
      <w:r w:rsidR="00284F4D">
        <w:t xml:space="preserve">for </w:t>
      </w:r>
      <w:r w:rsidR="00255D28">
        <w:t>six years the studio</w:t>
      </w:r>
      <w:r w:rsidR="00A947B2">
        <w:t xml:space="preserve"> will make no profit from the sequel only burn money on</w:t>
      </w:r>
      <w:r w:rsidR="009F6E0D">
        <w:t xml:space="preserve"> </w:t>
      </w:r>
      <w:r w:rsidR="007A2E71">
        <w:t xml:space="preserve">it. </w:t>
      </w:r>
      <w:r w:rsidR="00264D08">
        <w:t>The</w:t>
      </w:r>
      <w:r w:rsidR="007A2E71">
        <w:t xml:space="preserve"> cost of an engineer is not cheap, if we </w:t>
      </w:r>
      <w:r w:rsidR="00A800B5">
        <w:t>have the ability to</w:t>
      </w:r>
      <w:r w:rsidR="007A2E71">
        <w:t xml:space="preserve"> boost </w:t>
      </w:r>
      <w:r w:rsidR="00A800B5">
        <w:t>their</w:t>
      </w:r>
      <w:r w:rsidR="00264D08">
        <w:t xml:space="preserve"> productivity </w:t>
      </w:r>
      <w:r w:rsidR="001E605F">
        <w:t xml:space="preserve">just by changing the </w:t>
      </w:r>
      <w:proofErr w:type="gramStart"/>
      <w:r w:rsidR="001E605F">
        <w:t>language</w:t>
      </w:r>
      <w:proofErr w:type="gramEnd"/>
      <w:r w:rsidR="001E605F">
        <w:t xml:space="preserve"> they use </w:t>
      </w:r>
      <w:r w:rsidR="00A800B5">
        <w:t>that would be quite beneficial</w:t>
      </w:r>
      <w:r w:rsidR="001E605F">
        <w:t xml:space="preserve"> from a financial point of view</w:t>
      </w:r>
      <w:r w:rsidR="00A800B5">
        <w:t xml:space="preserve">. </w:t>
      </w:r>
      <w:r w:rsidR="001E605F">
        <w:t xml:space="preserve">Remember that every game </w:t>
      </w:r>
      <w:r w:rsidR="0046143E">
        <w:t xml:space="preserve">is a business product. The goal is to make an enjoyable and profitable game from as low cost as possible and </w:t>
      </w:r>
      <w:r w:rsidR="003A6209">
        <w:t xml:space="preserve">generally </w:t>
      </w:r>
      <w:r w:rsidR="00C832F7">
        <w:t xml:space="preserve">C# will help us </w:t>
      </w:r>
      <w:r w:rsidR="003A6209">
        <w:t>more to achieve this than C++. Let’s see why.</w:t>
      </w:r>
    </w:p>
    <w:p w14:paraId="495EDA84" w14:textId="77E26FC1" w:rsidR="003A6209" w:rsidRDefault="00682107" w:rsidP="000D43B2">
      <w:pPr>
        <w:ind w:firstLine="0"/>
      </w:pPr>
      <w:r>
        <w:lastRenderedPageBreak/>
        <w:t>One of the main reason</w:t>
      </w:r>
      <w:r w:rsidR="008678BA">
        <w:t>s</w:t>
      </w:r>
      <w:r>
        <w:t xml:space="preserve"> that programming in C# is </w:t>
      </w:r>
      <w:r w:rsidR="008678BA">
        <w:t xml:space="preserve">generally </w:t>
      </w:r>
      <w:r>
        <w:t>more productive than in C++ is that</w:t>
      </w:r>
      <w:r w:rsidR="002A57E5">
        <w:t xml:space="preserve"> C# is less error prone</w:t>
      </w:r>
      <w:r w:rsidR="004C3209">
        <w:t xml:space="preserve"> </w:t>
      </w:r>
      <w:r w:rsidR="00194BA6">
        <w:t xml:space="preserve">which </w:t>
      </w:r>
      <w:r w:rsidR="004C3209">
        <w:t>means less debugging</w:t>
      </w:r>
      <w:r w:rsidR="00194BA6">
        <w:t>,</w:t>
      </w:r>
      <w:r w:rsidR="004C3209">
        <w:t xml:space="preserve"> bug fixing thus the programmers can focus on features </w:t>
      </w:r>
      <w:r w:rsidR="00194BA6">
        <w:t xml:space="preserve">rather </w:t>
      </w:r>
      <w:r w:rsidR="004C3209">
        <w:t>than on bug</w:t>
      </w:r>
      <w:r w:rsidR="00F0725E">
        <w:t>s</w:t>
      </w:r>
      <w:r w:rsidR="004C3209">
        <w:t xml:space="preserve">. </w:t>
      </w:r>
      <w:r w:rsidR="002A57E5">
        <w:t xml:space="preserve">This </w:t>
      </w:r>
      <w:r w:rsidR="00194BA6">
        <w:t xml:space="preserve">reliability </w:t>
      </w:r>
      <w:r w:rsidR="002A57E5">
        <w:t xml:space="preserve">comes from different </w:t>
      </w:r>
      <w:r w:rsidR="008678BA">
        <w:t>features of the language and its runtime.</w:t>
      </w:r>
    </w:p>
    <w:p w14:paraId="2E253ED2" w14:textId="62DD41DC" w:rsidR="00AB453E" w:rsidRDefault="00BA2B04" w:rsidP="00AB453E">
      <w:pPr>
        <w:ind w:firstLine="425"/>
      </w:pPr>
      <w:r>
        <w:t>Firstly,</w:t>
      </w:r>
      <w:r w:rsidR="00AB453E">
        <w:t xml:space="preserve"> C# is a managed language</w:t>
      </w:r>
      <w:r w:rsidR="003F508B">
        <w:t xml:space="preserve"> in contrast to </w:t>
      </w:r>
      <w:r>
        <w:t>C/C++</w:t>
      </w:r>
      <w:r w:rsidR="00AB453E">
        <w:t xml:space="preserve">. </w:t>
      </w:r>
      <w:r w:rsidR="003050AC">
        <w:t>Managed languages</w:t>
      </w:r>
      <w:r w:rsidR="00AE5FDA">
        <w:t xml:space="preserve"> are languages </w:t>
      </w:r>
      <w:r w:rsidR="00870049">
        <w:t>whose execution are managed by a runtime.</w:t>
      </w:r>
      <w:r w:rsidR="003F508B">
        <w:t xml:space="preserve"> </w:t>
      </w:r>
      <w:r w:rsidR="008E1489">
        <w:t>In case of C# the runtime is called the Common language Runtime (CLR)</w:t>
      </w:r>
      <w:r w:rsidR="00D97347">
        <w:t xml:space="preserve">. </w:t>
      </w:r>
      <w:r w:rsidR="00DB24CD">
        <w:t>The CLR provides various services that makes the development process more productive</w:t>
      </w:r>
      <w:r w:rsidR="00BF7EFF">
        <w:t xml:space="preserve">. One of the most important services of the CLR is the automatic memory management. </w:t>
      </w:r>
      <w:r w:rsidR="00BF7EFF" w:rsidRPr="00BF7EFF">
        <w:t xml:space="preserve">The CLR provides a Garbage Collector (GC) which takes care of </w:t>
      </w:r>
      <w:r w:rsidR="00E67024">
        <w:t xml:space="preserve">releasing </w:t>
      </w:r>
      <w:r w:rsidR="00BF7EFF" w:rsidRPr="00BF7EFF">
        <w:t>objects that are no longer used</w:t>
      </w:r>
      <w:r w:rsidR="00BF7EFF">
        <w:t xml:space="preserve"> by the program</w:t>
      </w:r>
      <w:r w:rsidR="00536113">
        <w:t xml:space="preserve">. </w:t>
      </w:r>
      <w:r w:rsidR="0027451C">
        <w:t xml:space="preserve">Garbage collectors </w:t>
      </w:r>
      <w:r w:rsidR="000D6870">
        <w:t xml:space="preserve">nearly fully </w:t>
      </w:r>
      <w:r w:rsidR="0027451C">
        <w:t>eliminate</w:t>
      </w:r>
      <w:r w:rsidR="00E67024">
        <w:t xml:space="preserve"> </w:t>
      </w:r>
      <w:r w:rsidR="000D6870">
        <w:t xml:space="preserve">the need of manual memory management thus </w:t>
      </w:r>
      <w:r w:rsidR="003F1812">
        <w:t>nullifying</w:t>
      </w:r>
      <w:r w:rsidR="000D6870">
        <w:t xml:space="preserve"> one of the most </w:t>
      </w:r>
      <w:r w:rsidR="003F1812">
        <w:t xml:space="preserve">common </w:t>
      </w:r>
      <w:r w:rsidR="0072008D">
        <w:t>sources</w:t>
      </w:r>
      <w:r w:rsidR="003F1812">
        <w:t xml:space="preserve"> of bugs called memory leaks.</w:t>
      </w:r>
      <w:r w:rsidR="007810E2">
        <w:t xml:space="preserve"> E.g. according to Microsoft and Google </w:t>
      </w:r>
      <w:r w:rsidR="007810E2" w:rsidRPr="007810E2">
        <w:t>70% of all security bugs are memory safety issues</w:t>
      </w:r>
      <w:r w:rsidR="00E84B01">
        <w:fldChar w:fldCharType="begin"/>
      </w:r>
      <w:r w:rsidR="00E84B01">
        <w:instrText xml:space="preserve"> REF _Ref56524106 \r \h </w:instrText>
      </w:r>
      <w:r w:rsidR="00E84B01">
        <w:fldChar w:fldCharType="separate"/>
      </w:r>
      <w:r w:rsidR="00100210">
        <w:t>[13]</w:t>
      </w:r>
      <w:r w:rsidR="00E84B01">
        <w:fldChar w:fldCharType="end"/>
      </w:r>
      <w:r w:rsidR="007810E2">
        <w:t>.</w:t>
      </w:r>
    </w:p>
    <w:p w14:paraId="29F0DAF5" w14:textId="77777777" w:rsidR="007D67C1" w:rsidRDefault="00B825F2" w:rsidP="00793898">
      <w:pPr>
        <w:pStyle w:val="Kp"/>
      </w:pPr>
      <w:r>
        <w:rPr>
          <w:noProof/>
        </w:rPr>
        <w:drawing>
          <wp:inline distT="0" distB="0" distL="0" distR="0" wp14:anchorId="4CBEF992" wp14:editId="54AD1910">
            <wp:extent cx="5232352" cy="2000885"/>
            <wp:effectExtent l="114300" t="95250" r="121285" b="946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52595" cy="2008626"/>
                    </a:xfrm>
                    <a:prstGeom prst="rect">
                      <a:avLst/>
                    </a:prstGeom>
                    <a:effectLst>
                      <a:outerShdw blurRad="63500" sx="102000" sy="102000" algn="ctr" rotWithShape="0">
                        <a:prstClr val="black">
                          <a:alpha val="40000"/>
                        </a:prstClr>
                      </a:outerShdw>
                    </a:effectLst>
                  </pic:spPr>
                </pic:pic>
              </a:graphicData>
            </a:graphic>
          </wp:inline>
        </w:drawing>
      </w:r>
    </w:p>
    <w:p w14:paraId="1CFB0051" w14:textId="61570A9C" w:rsidR="00B825F2" w:rsidRDefault="007D67C1" w:rsidP="008F7624">
      <w:pPr>
        <w:pStyle w:val="Kpalrs"/>
      </w:pPr>
      <w:r>
        <w:t xml:space="preserve">Figure </w:t>
      </w:r>
      <w:r w:rsidR="008F7624">
        <w:fldChar w:fldCharType="begin"/>
      </w:r>
      <w:r w:rsidR="008F7624">
        <w:instrText xml:space="preserve"> SEQ Figure \* ARABIC </w:instrText>
      </w:r>
      <w:r w:rsidR="008F7624">
        <w:fldChar w:fldCharType="separate"/>
      </w:r>
      <w:r w:rsidR="00100210">
        <w:rPr>
          <w:noProof/>
        </w:rPr>
        <w:t>10</w:t>
      </w:r>
      <w:r w:rsidR="008F7624">
        <w:rPr>
          <w:noProof/>
        </w:rPr>
        <w:fldChar w:fldCharType="end"/>
      </w:r>
      <w:r>
        <w:t xml:space="preserve">: </w:t>
      </w:r>
      <w:r w:rsidRPr="001A163D">
        <w:rPr>
          <w:b w:val="0"/>
          <w:bCs w:val="0"/>
        </w:rPr>
        <w:t>Microsoft’s statistics about memory safety. According to Google at least 3</w:t>
      </w:r>
      <w:r w:rsidR="00133555" w:rsidRPr="001A163D">
        <w:rPr>
          <w:b w:val="0"/>
          <w:bCs w:val="0"/>
        </w:rPr>
        <w:t>0</w:t>
      </w:r>
      <w:r w:rsidRPr="001A163D">
        <w:rPr>
          <w:b w:val="0"/>
          <w:bCs w:val="0"/>
        </w:rPr>
        <w:t xml:space="preserve">% of the memory safety issues are “use-after-free” </w:t>
      </w:r>
      <w:r w:rsidR="00ED4C3B" w:rsidRPr="001A163D">
        <w:rPr>
          <w:b w:val="0"/>
          <w:bCs w:val="0"/>
        </w:rPr>
        <w:t>memory leaks</w:t>
      </w:r>
      <w:r w:rsidR="001A4E1D" w:rsidRPr="001A163D">
        <w:rPr>
          <w:b w:val="0"/>
          <w:bCs w:val="0"/>
        </w:rPr>
        <w:t xml:space="preserve"> </w:t>
      </w:r>
      <w:r w:rsidR="001A4E1D" w:rsidRPr="001A163D">
        <w:rPr>
          <w:b w:val="0"/>
          <w:bCs w:val="0"/>
        </w:rPr>
        <w:fldChar w:fldCharType="begin"/>
      </w:r>
      <w:r w:rsidR="001A4E1D" w:rsidRPr="001A163D">
        <w:rPr>
          <w:b w:val="0"/>
          <w:bCs w:val="0"/>
        </w:rPr>
        <w:instrText xml:space="preserve"> REF _Ref56524106 \r \h </w:instrText>
      </w:r>
      <w:r w:rsidR="001A163D">
        <w:rPr>
          <w:b w:val="0"/>
          <w:bCs w:val="0"/>
        </w:rPr>
        <w:instrText xml:space="preserve"> \* MERGEFORMAT </w:instrText>
      </w:r>
      <w:r w:rsidR="001A4E1D" w:rsidRPr="001A163D">
        <w:rPr>
          <w:b w:val="0"/>
          <w:bCs w:val="0"/>
        </w:rPr>
      </w:r>
      <w:r w:rsidR="001A4E1D" w:rsidRPr="001A163D">
        <w:rPr>
          <w:b w:val="0"/>
          <w:bCs w:val="0"/>
        </w:rPr>
        <w:fldChar w:fldCharType="separate"/>
      </w:r>
      <w:r w:rsidR="00100210">
        <w:rPr>
          <w:b w:val="0"/>
          <w:bCs w:val="0"/>
        </w:rPr>
        <w:t>[13]</w:t>
      </w:r>
      <w:r w:rsidR="001A4E1D" w:rsidRPr="001A163D">
        <w:rPr>
          <w:b w:val="0"/>
          <w:bCs w:val="0"/>
        </w:rPr>
        <w:fldChar w:fldCharType="end"/>
      </w:r>
    </w:p>
    <w:p w14:paraId="7D6187BC" w14:textId="7B9E434D" w:rsidR="003A70AB" w:rsidRDefault="003A70AB" w:rsidP="003A70AB">
      <w:pPr>
        <w:ind w:firstLine="0"/>
      </w:pPr>
      <w:r>
        <w:t xml:space="preserve">Although, </w:t>
      </w:r>
      <w:r w:rsidR="001A4E1D">
        <w:rPr>
          <w:b/>
          <w:bCs/>
        </w:rPr>
        <w:t>F</w:t>
      </w:r>
      <w:r w:rsidRPr="003A70AB">
        <w:rPr>
          <w:b/>
          <w:bCs/>
        </w:rPr>
        <w:t>igure 10</w:t>
      </w:r>
      <w:r>
        <w:rPr>
          <w:b/>
          <w:bCs/>
        </w:rPr>
        <w:t xml:space="preserve"> </w:t>
      </w:r>
      <w:r>
        <w:t>shows only the security related issues</w:t>
      </w:r>
      <w:r w:rsidR="0043462E">
        <w:t>,</w:t>
      </w:r>
      <w:r w:rsidR="00280FA7">
        <w:t xml:space="preserve"> we can safely assume that memory related bugs are quite common around other type of bugs as well.</w:t>
      </w:r>
      <w:r w:rsidR="006545BA">
        <w:t xml:space="preserve"> C# also has other memory related security features like </w:t>
      </w:r>
      <w:r w:rsidR="00133F93">
        <w:t>bounds checking and</w:t>
      </w:r>
      <w:r w:rsidR="006545BA">
        <w:t xml:space="preserve"> </w:t>
      </w:r>
      <w:r w:rsidR="000C6F05">
        <w:t xml:space="preserve">enforcing </w:t>
      </w:r>
      <w:r w:rsidR="006545BA">
        <w:t>variable initialization.</w:t>
      </w:r>
      <w:r w:rsidR="007060B1">
        <w:t xml:space="preserve"> In C++ it’s the </w:t>
      </w:r>
      <w:r w:rsidR="00500E5E">
        <w:t>programmer’s</w:t>
      </w:r>
      <w:r w:rsidR="007060B1">
        <w:t xml:space="preserve"> responsibility to assign a value to a variable before the first use</w:t>
      </w:r>
      <w:r w:rsidR="00500E5E">
        <w:t>.</w:t>
      </w:r>
      <w:r w:rsidR="007060B1">
        <w:t xml:space="preserve"> </w:t>
      </w:r>
      <w:r w:rsidR="00500E5E">
        <w:t>F</w:t>
      </w:r>
      <w:r w:rsidR="007060B1">
        <w:t>rom a performance perspective this is good</w:t>
      </w:r>
      <w:r w:rsidR="00133F93">
        <w:t>,</w:t>
      </w:r>
      <w:r w:rsidR="007060B1">
        <w:t xml:space="preserve"> (micro optimization wise)</w:t>
      </w:r>
      <w:r w:rsidR="00500E5E">
        <w:t xml:space="preserve"> however it can cause undesired behaviors if the assignment is forgotten before </w:t>
      </w:r>
      <w:r w:rsidR="0060556F">
        <w:t xml:space="preserve">the first </w:t>
      </w:r>
      <w:r w:rsidR="00500E5E">
        <w:t>usage. C# compilers enforces variable initialization through static checking preventing yet another common source of memory related bugs.</w:t>
      </w:r>
    </w:p>
    <w:p w14:paraId="5A58B5CD" w14:textId="54D7276B" w:rsidR="00D26AAD" w:rsidRDefault="00346BA4" w:rsidP="006F4DCF">
      <w:pPr>
        <w:ind w:firstLine="425"/>
      </w:pPr>
      <w:r>
        <w:lastRenderedPageBreak/>
        <w:t xml:space="preserve">Another </w:t>
      </w:r>
      <w:r w:rsidR="00B56AE9">
        <w:t>critical</w:t>
      </w:r>
      <w:r>
        <w:t xml:space="preserve"> </w:t>
      </w:r>
      <w:r w:rsidR="00B56AE9">
        <w:t>part</w:t>
      </w:r>
      <w:r>
        <w:t xml:space="preserve"> </w:t>
      </w:r>
      <w:r w:rsidR="00B56AE9">
        <w:t>where C# can outshine C++ is compilation time.</w:t>
      </w:r>
      <w:r w:rsidR="005C671B">
        <w:t xml:space="preserve"> Game</w:t>
      </w:r>
      <w:r w:rsidR="006F4DCF">
        <w:t>play and general game</w:t>
      </w:r>
      <w:r w:rsidR="005C671B">
        <w:t xml:space="preserve"> scripting </w:t>
      </w:r>
      <w:proofErr w:type="gramStart"/>
      <w:r w:rsidR="005C671B">
        <w:t>needs</w:t>
      </w:r>
      <w:proofErr w:type="gramEnd"/>
      <w:r w:rsidR="005C671B">
        <w:t xml:space="preserve"> </w:t>
      </w:r>
      <w:r w:rsidR="00B323BD">
        <w:t xml:space="preserve">fast feedbacks about changes </w:t>
      </w:r>
      <w:r w:rsidR="009B6FD3">
        <w:t>b</w:t>
      </w:r>
      <w:r w:rsidR="00B323BD">
        <w:t>ut C++ compilation takes time</w:t>
      </w:r>
      <w:r w:rsidR="009B6FD3">
        <w:t xml:space="preserve">. One of the main </w:t>
      </w:r>
      <w:proofErr w:type="gramStart"/>
      <w:r w:rsidR="009B6FD3">
        <w:t>problem</w:t>
      </w:r>
      <w:proofErr w:type="gramEnd"/>
      <w:r w:rsidR="009B6FD3">
        <w:t xml:space="preserve"> when compiling a C++ project</w:t>
      </w:r>
      <w:r w:rsidR="009D0291">
        <w:t xml:space="preserve"> </w:t>
      </w:r>
      <w:r w:rsidR="005901ED">
        <w:t>is</w:t>
      </w:r>
      <w:r w:rsidR="009B6FD3">
        <w:t xml:space="preserve"> the </w:t>
      </w:r>
      <w:r w:rsidR="005901ED">
        <w:t>handling of h</w:t>
      </w:r>
      <w:r w:rsidR="009B6FD3">
        <w:t>eader files</w:t>
      </w:r>
      <w:r w:rsidR="009D0291">
        <w:t xml:space="preserve">. </w:t>
      </w:r>
      <w:r w:rsidR="00B9493E">
        <w:t>Every single compilation unit requires several header files</w:t>
      </w:r>
      <w:r w:rsidR="005901ED">
        <w:t xml:space="preserve"> </w:t>
      </w:r>
      <w:r w:rsidR="00261362">
        <w:t xml:space="preserve">to be loaded, parsed and compiled. This can produce a huge amount of work in case of big projects. C# </w:t>
      </w:r>
      <w:r w:rsidR="00B7003F">
        <w:t xml:space="preserve">on the other hand does not have header files. </w:t>
      </w:r>
      <w:r w:rsidR="003528CD">
        <w:t xml:space="preserve">In addition to this C# </w:t>
      </w:r>
      <w:r w:rsidR="004D5C51">
        <w:t xml:space="preserve">code </w:t>
      </w:r>
      <w:r w:rsidR="003528CD">
        <w:t xml:space="preserve">compiles </w:t>
      </w:r>
      <w:r w:rsidR="0018627E">
        <w:t xml:space="preserve">not </w:t>
      </w:r>
      <w:r w:rsidR="003528CD">
        <w:t>to</w:t>
      </w:r>
      <w:r w:rsidR="0018627E">
        <w:t xml:space="preserve"> machine code but to</w:t>
      </w:r>
      <w:r w:rsidR="003528CD">
        <w:t xml:space="preserve"> a</w:t>
      </w:r>
      <w:r w:rsidR="0018627E">
        <w:t>n</w:t>
      </w:r>
      <w:r w:rsidR="003528CD">
        <w:t xml:space="preserve"> intermediate language called </w:t>
      </w:r>
      <w:r w:rsidR="0018627E">
        <w:t>the Common Intermediate Language (CIL</w:t>
      </w:r>
      <w:r w:rsidR="00D645BB">
        <w:t>)</w:t>
      </w:r>
      <w:r w:rsidR="0018627E">
        <w:t xml:space="preserve"> </w:t>
      </w:r>
      <w:r w:rsidR="0064377E">
        <w:t>(</w:t>
      </w:r>
      <w:r w:rsidR="0018627E">
        <w:t>formerly known as MSIL</w:t>
      </w:r>
      <w:r w:rsidR="0018627E">
        <w:rPr>
          <w:rStyle w:val="Lbjegyzet-hivatkozs"/>
        </w:rPr>
        <w:footnoteReference w:id="27"/>
      </w:r>
      <w:r w:rsidR="0064377E">
        <w:t>)</w:t>
      </w:r>
      <w:r w:rsidR="00D645BB">
        <w:t xml:space="preserve">. </w:t>
      </w:r>
      <w:r w:rsidR="00902DA0">
        <w:t xml:space="preserve">These </w:t>
      </w:r>
      <w:r w:rsidR="004D5C51">
        <w:t xml:space="preserve">compiled </w:t>
      </w:r>
      <w:r w:rsidR="00DC2CBA">
        <w:t>codes</w:t>
      </w:r>
      <w:r w:rsidR="00902DA0">
        <w:t xml:space="preserve"> </w:t>
      </w:r>
      <w:r w:rsidR="004D5C51">
        <w:t xml:space="preserve">will be </w:t>
      </w:r>
      <w:r w:rsidR="00902DA0">
        <w:t>then stored in assemblies (files with a .</w:t>
      </w:r>
      <w:proofErr w:type="spellStart"/>
      <w:r w:rsidR="00902DA0">
        <w:t>dll</w:t>
      </w:r>
      <w:proofErr w:type="spellEnd"/>
      <w:r w:rsidR="00902DA0">
        <w:t xml:space="preserve"> or .exe file extension). </w:t>
      </w:r>
      <w:r w:rsidR="00E02EA5">
        <w:t xml:space="preserve">When </w:t>
      </w:r>
      <w:r w:rsidR="00902DA0">
        <w:t xml:space="preserve">the application is started </w:t>
      </w:r>
      <w:r w:rsidR="00057AB0">
        <w:t xml:space="preserve">the CLR loads these assemblies and uses a just-in-time (JIT) compiler to translate the CIL into machine code that can be </w:t>
      </w:r>
      <w:r w:rsidR="004D5C51">
        <w:t xml:space="preserve">directly </w:t>
      </w:r>
      <w:r w:rsidR="00057AB0">
        <w:t>executed on the underlying architecture.</w:t>
      </w:r>
    </w:p>
    <w:p w14:paraId="3011F4C7" w14:textId="19ABB7CF" w:rsidR="0047506E" w:rsidRDefault="00514C26" w:rsidP="00407360">
      <w:pPr>
        <w:spacing w:after="240"/>
        <w:ind w:firstLine="425"/>
      </w:pPr>
      <w:r>
        <w:t xml:space="preserve">We can illustrate the boosted productivity </w:t>
      </w:r>
      <w:r w:rsidR="00197FBC">
        <w:t>via compilation time by an extremely simple example.</w:t>
      </w:r>
      <w:r w:rsidR="002868A3">
        <w:t xml:space="preserve"> Let’s say </w:t>
      </w:r>
      <w:r w:rsidR="00F43859">
        <w:t xml:space="preserve">our team consists </w:t>
      </w:r>
      <w:r w:rsidR="004E1D5C">
        <w:t>10</w:t>
      </w:r>
      <w:r w:rsidR="00F43859">
        <w:t xml:space="preserve"> </w:t>
      </w:r>
      <w:r w:rsidR="001331DE">
        <w:t xml:space="preserve">gameplay </w:t>
      </w:r>
      <w:r w:rsidR="00F43859">
        <w:t>developers</w:t>
      </w:r>
      <w:r w:rsidR="005555DE">
        <w:t xml:space="preserve"> who</w:t>
      </w:r>
      <w:r w:rsidR="00953B3C">
        <w:t xml:space="preserve"> </w:t>
      </w:r>
      <w:r w:rsidR="001331DE">
        <w:t xml:space="preserve">test their code </w:t>
      </w:r>
      <w:r w:rsidR="00C215C7">
        <w:t xml:space="preserve">changes </w:t>
      </w:r>
      <w:r w:rsidR="001331DE">
        <w:t xml:space="preserve">via </w:t>
      </w:r>
      <w:r w:rsidR="00C215C7">
        <w:t>the editor</w:t>
      </w:r>
      <w:r w:rsidR="005F71B5">
        <w:t xml:space="preserve"> </w:t>
      </w:r>
      <w:r w:rsidR="00C215C7">
        <w:t xml:space="preserve">play mode </w:t>
      </w:r>
      <w:r w:rsidR="002D1830">
        <w:t>1</w:t>
      </w:r>
      <w:r w:rsidR="005968D5">
        <w:t>0</w:t>
      </w:r>
      <w:r w:rsidR="004E1D5C">
        <w:t xml:space="preserve"> </w:t>
      </w:r>
      <w:r w:rsidR="005F71B5">
        <w:t xml:space="preserve">times a day (a generous underestimation). </w:t>
      </w:r>
      <w:r w:rsidR="0092470D">
        <w:t>They are working on a DLC to a</w:t>
      </w:r>
      <w:r w:rsidR="00077E12">
        <w:t xml:space="preserve"> </w:t>
      </w:r>
      <w:r w:rsidR="0092470D">
        <w:t xml:space="preserve">huge scale AAA game with an enormous </w:t>
      </w:r>
      <w:r w:rsidR="002D06D2">
        <w:t xml:space="preserve">C++ </w:t>
      </w:r>
      <w:r w:rsidR="0092470D">
        <w:t xml:space="preserve">code base. The expected production time is </w:t>
      </w:r>
      <w:r w:rsidR="00077E12">
        <w:t xml:space="preserve">estimated to be </w:t>
      </w:r>
      <w:r w:rsidR="002D1830">
        <w:t>a</w:t>
      </w:r>
      <w:r w:rsidR="0092470D">
        <w:t xml:space="preserve"> year.</w:t>
      </w:r>
      <w:r w:rsidR="00077E12">
        <w:t xml:space="preserve"> The </w:t>
      </w:r>
      <w:r w:rsidR="002D1830">
        <w:t xml:space="preserve">compilation of the </w:t>
      </w:r>
      <w:r w:rsidR="002D06D2">
        <w:t xml:space="preserve">scripts on average takes </w:t>
      </w:r>
      <w:r w:rsidR="00C215C7">
        <w:t xml:space="preserve">around </w:t>
      </w:r>
      <w:r w:rsidR="005968D5">
        <w:t>60</w:t>
      </w:r>
      <w:r w:rsidR="00C215C7">
        <w:t xml:space="preserve"> seconds</w:t>
      </w:r>
      <w:r w:rsidR="00FF5A7F">
        <w:t xml:space="preserve"> </w:t>
      </w:r>
      <w:r w:rsidR="00610D73">
        <w:t>regardless of</w:t>
      </w:r>
      <w:r w:rsidR="00FF5A7F">
        <w:t xml:space="preserve"> where and what changes were made</w:t>
      </w:r>
      <w:r w:rsidR="00580AD4">
        <w:t>.</w:t>
      </w:r>
      <w:r w:rsidR="00C215C7">
        <w:t xml:space="preserve"> </w:t>
      </w:r>
      <w:r w:rsidR="000A6C9C">
        <w:t>Again,</w:t>
      </w:r>
      <w:r w:rsidR="00580AD4">
        <w:t xml:space="preserve"> this is</w:t>
      </w:r>
      <w:r w:rsidR="00C215C7">
        <w:t xml:space="preserve"> a</w:t>
      </w:r>
      <w:r w:rsidR="00F462CA">
        <w:t xml:space="preserve"> </w:t>
      </w:r>
      <w:r w:rsidR="005968D5">
        <w:t>quite</w:t>
      </w:r>
      <w:r w:rsidR="00C215C7">
        <w:t xml:space="preserve"> generous underestimation</w:t>
      </w:r>
      <w:r w:rsidR="00580AD4">
        <w:t xml:space="preserve"> for compilation time </w:t>
      </w:r>
      <w:r w:rsidR="007B780A">
        <w:t xml:space="preserve">for large C++ projects </w:t>
      </w:r>
      <w:r w:rsidR="00580AD4">
        <w:t>but let’s assume that the team uses the best practices to reduce compilation times for their project.</w:t>
      </w:r>
      <w:r w:rsidR="00885ADD">
        <w:t xml:space="preserve"> </w:t>
      </w:r>
      <w:r w:rsidR="00885ADD" w:rsidRPr="00CF5739">
        <w:rPr>
          <w:sz w:val="28"/>
          <w:szCs w:val="28"/>
        </w:rPr>
        <w:t>(</w:t>
      </w:r>
      <w:r w:rsidR="00885ADD" w:rsidRPr="00CF5739">
        <w:t>Entering play mode also require some time depending on the project but since it can highly vary from project to project, we excl</w:t>
      </w:r>
      <w:r w:rsidR="00CF5739">
        <w:t>ude it</w:t>
      </w:r>
      <w:r w:rsidR="00885ADD" w:rsidRPr="00CF5739">
        <w:t xml:space="preserve"> from the calculation.)</w:t>
      </w:r>
    </w:p>
    <w:p w14:paraId="5B56A2F0" w14:textId="3C79CE33" w:rsidR="00BF6C45" w:rsidRPr="00CF0375" w:rsidRDefault="00BF6C45" w:rsidP="00CF0375">
      <w:pPr>
        <w:spacing w:after="240"/>
        <w:ind w:firstLine="0"/>
        <w:rPr>
          <w:sz w:val="22"/>
          <w:szCs w:val="22"/>
        </w:rPr>
      </w:pPr>
      <m:oMathPara>
        <m:oMathParaPr>
          <m:jc m:val="center"/>
        </m:oMathParaPr>
        <m:oMath>
          <m:r>
            <w:rPr>
              <w:rFonts w:ascii="Cambria Math" w:hAnsi="Cambria Math"/>
              <w:sz w:val="21"/>
              <w:szCs w:val="21"/>
            </w:rPr>
            <m:t>Number of devs*Daily compilations*Working days a year*Average compilation time</m:t>
          </m:r>
          <m:r>
            <m:rPr>
              <m:sty m:val="p"/>
            </m:rPr>
            <w:rPr>
              <w:rFonts w:ascii="Cambria Math" w:hAnsi="Cambria Math"/>
              <w:sz w:val="21"/>
              <w:szCs w:val="21"/>
            </w:rPr>
            <w:br/>
          </m:r>
        </m:oMath>
        <m:oMath>
          <m:r>
            <w:rPr>
              <w:rFonts w:ascii="Cambria Math" w:hAnsi="Cambria Math"/>
              <w:sz w:val="22"/>
              <w:szCs w:val="22"/>
            </w:rPr>
            <m:t>10*10*230*60= 1 380 000 seconds</m:t>
          </m:r>
        </m:oMath>
      </m:oMathPara>
    </w:p>
    <w:p w14:paraId="499FD102" w14:textId="1246866B" w:rsidR="00CF0375" w:rsidRPr="00982B9B" w:rsidRDefault="00CF0375" w:rsidP="003A70AB">
      <w:pPr>
        <w:ind w:firstLine="0"/>
      </w:pPr>
      <w:r w:rsidRPr="00982B9B">
        <w:t xml:space="preserve">Our gameplay developers waited for </w:t>
      </w:r>
      <w:r w:rsidR="00710059" w:rsidRPr="00982B9B">
        <w:t>1 380</w:t>
      </w:r>
      <w:r w:rsidRPr="00982B9B">
        <w:t> 000 seconds just for compilation.</w:t>
      </w:r>
      <w:r w:rsidR="00D10828" w:rsidRPr="00982B9B">
        <w:t xml:space="preserve"> </w:t>
      </w:r>
      <w:r w:rsidR="00710059" w:rsidRPr="00982B9B">
        <w:t>1 380 000</w:t>
      </w:r>
      <w:r w:rsidR="00D10828" w:rsidRPr="00982B9B">
        <w:t xml:space="preserve"> seconds is </w:t>
      </w:r>
      <w:r w:rsidR="00A901F6" w:rsidRPr="00982B9B">
        <w:t xml:space="preserve">roughly </w:t>
      </w:r>
      <w:r w:rsidR="00710059" w:rsidRPr="00982B9B">
        <w:t>384</w:t>
      </w:r>
      <w:r w:rsidR="00A901F6" w:rsidRPr="00982B9B">
        <w:t xml:space="preserve"> </w:t>
      </w:r>
      <w:r w:rsidR="00016375" w:rsidRPr="00982B9B">
        <w:t xml:space="preserve">working </w:t>
      </w:r>
      <w:r w:rsidR="00A901F6" w:rsidRPr="00982B9B">
        <w:t>hours.</w:t>
      </w:r>
      <w:r w:rsidR="006664E8" w:rsidRPr="00982B9B">
        <w:t xml:space="preserve"> Th</w:t>
      </w:r>
      <w:r w:rsidR="00885ADD" w:rsidRPr="00982B9B">
        <w:t xml:space="preserve">ere are 8 hours </w:t>
      </w:r>
      <w:r w:rsidR="00E63F5E">
        <w:t>i</w:t>
      </w:r>
      <w:r w:rsidR="00885ADD" w:rsidRPr="00982B9B">
        <w:t xml:space="preserve">n a working day. (Let’s ignore the fact that </w:t>
      </w:r>
      <w:r w:rsidR="00822BDF" w:rsidRPr="00982B9B">
        <w:t xml:space="preserve">many AAA studios basically requires </w:t>
      </w:r>
      <w:r w:rsidR="00407360">
        <w:t>the employee</w:t>
      </w:r>
      <w:r w:rsidR="00822BDF" w:rsidRPr="00982B9B">
        <w:t xml:space="preserve"> to do overtime.</w:t>
      </w:r>
      <w:r w:rsidR="00885ADD" w:rsidRPr="00982B9B">
        <w:t>)</w:t>
      </w:r>
      <w:r w:rsidR="00822BDF" w:rsidRPr="00982B9B">
        <w:t xml:space="preserve"> This means that each developer</w:t>
      </w:r>
      <w:r w:rsidR="00FC36D6" w:rsidRPr="00982B9B">
        <w:t xml:space="preserve"> individually spent</w:t>
      </w:r>
      <w:r w:rsidR="00554CF2" w:rsidRPr="00982B9B">
        <w:t xml:space="preserve"> nearly 5 </w:t>
      </w:r>
      <w:r w:rsidR="00FC36D6" w:rsidRPr="00982B9B">
        <w:t xml:space="preserve">working </w:t>
      </w:r>
      <w:r w:rsidR="00554CF2" w:rsidRPr="00982B9B">
        <w:t xml:space="preserve">days waiting for the project </w:t>
      </w:r>
      <w:r w:rsidR="00FC36D6" w:rsidRPr="00982B9B">
        <w:t xml:space="preserve">just </w:t>
      </w:r>
      <w:r w:rsidR="00554CF2" w:rsidRPr="00982B9B">
        <w:t>to compile.</w:t>
      </w:r>
      <w:r w:rsidR="00FC36D6" w:rsidRPr="00982B9B">
        <w:t xml:space="preserve"> C# project</w:t>
      </w:r>
      <w:r w:rsidR="004B7870" w:rsidRPr="00982B9B">
        <w:t>s</w:t>
      </w:r>
      <w:r w:rsidR="00FC36D6" w:rsidRPr="00982B9B">
        <w:t xml:space="preserve"> on the other hand usually compile</w:t>
      </w:r>
      <w:r w:rsidR="004B7870" w:rsidRPr="00982B9B">
        <w:t xml:space="preserve"> at least twice as fast as C++ projects, but </w:t>
      </w:r>
      <w:r w:rsidR="00494317" w:rsidRPr="00982B9B">
        <w:t>3</w:t>
      </w:r>
      <w:r w:rsidR="00F327B9">
        <w:noBreakHyphen/>
      </w:r>
      <w:r w:rsidR="00494317" w:rsidRPr="00982B9B">
        <w:t>4</w:t>
      </w:r>
      <w:r w:rsidR="00F327B9">
        <w:t>x+</w:t>
      </w:r>
      <w:r w:rsidR="00494317" w:rsidRPr="00982B9B">
        <w:t xml:space="preserve"> faster compilation times are not rare either.</w:t>
      </w:r>
      <w:r w:rsidR="0043090F" w:rsidRPr="00982B9B">
        <w:t xml:space="preserve"> This would mean that if the </w:t>
      </w:r>
      <w:r w:rsidR="007D1262" w:rsidRPr="00982B9B">
        <w:t>game were scripted using C# each developer would only wait 2.5, 1</w:t>
      </w:r>
      <w:r w:rsidR="009B2BF9" w:rsidRPr="00982B9B">
        <w:t>.</w:t>
      </w:r>
      <w:r w:rsidR="007D1262" w:rsidRPr="00982B9B">
        <w:t xml:space="preserve">5 or </w:t>
      </w:r>
      <w:r w:rsidR="00F327B9">
        <w:lastRenderedPageBreak/>
        <w:t>less than</w:t>
      </w:r>
      <w:r w:rsidR="007D1262" w:rsidRPr="00982B9B">
        <w:t xml:space="preserve"> just </w:t>
      </w:r>
      <w:r w:rsidR="009B2BF9" w:rsidRPr="00982B9B">
        <w:t>1</w:t>
      </w:r>
      <w:r w:rsidR="007D1262" w:rsidRPr="00982B9B">
        <w:t xml:space="preserve"> day for compilation overall.</w:t>
      </w:r>
      <w:r w:rsidR="009B2BF9" w:rsidRPr="00982B9B">
        <w:t xml:space="preserve"> This might sound great but </w:t>
      </w:r>
      <w:r w:rsidR="00284D21" w:rsidRPr="00982B9B">
        <w:t xml:space="preserve">still not the 3-12 months desired </w:t>
      </w:r>
      <w:r w:rsidR="00CC68D1" w:rsidRPr="00982B9B">
        <w:t xml:space="preserve">productivity boost. But we must not forget that this is just compilation time </w:t>
      </w:r>
      <w:r w:rsidR="00A06A36" w:rsidRPr="00982B9B">
        <w:t xml:space="preserve">in a </w:t>
      </w:r>
      <w:r w:rsidR="00215AD6" w:rsidRPr="00982B9B">
        <w:t>one-year</w:t>
      </w:r>
      <w:r w:rsidR="00A06A36" w:rsidRPr="00982B9B">
        <w:t xml:space="preserve"> span </w:t>
      </w:r>
      <w:r w:rsidR="00CC68D1" w:rsidRPr="00982B9B">
        <w:t>only (with extremely generous underestimations).</w:t>
      </w:r>
    </w:p>
    <w:p w14:paraId="611C94B3" w14:textId="4E4955B9" w:rsidR="000024B0" w:rsidRPr="00982B9B" w:rsidRDefault="005F072D" w:rsidP="00896B2E">
      <w:pPr>
        <w:spacing w:after="80"/>
        <w:ind w:firstLine="425"/>
      </w:pPr>
      <w:r w:rsidRPr="00982B9B">
        <w:t xml:space="preserve">In the introduction of the parent section </w:t>
      </w:r>
      <w:r w:rsidR="00A914E9" w:rsidRPr="00982B9B">
        <w:t>there was another important question that is still unanswered</w:t>
      </w:r>
      <w:r w:rsidR="001849D9" w:rsidRPr="00982B9B">
        <w:t>.</w:t>
      </w:r>
    </w:p>
    <w:p w14:paraId="1468B2E3" w14:textId="60197D80" w:rsidR="001849D9" w:rsidRDefault="001849D9" w:rsidP="00896B2E">
      <w:pPr>
        <w:spacing w:after="80"/>
        <w:ind w:firstLine="425"/>
        <w:jc w:val="center"/>
      </w:pPr>
      <w:r>
        <w:t>“</w:t>
      </w:r>
      <w:r w:rsidR="00B729E7">
        <w:t>W</w:t>
      </w:r>
      <w:r w:rsidR="00B729E7" w:rsidRPr="00B729E7">
        <w:t>hy did they not choose Java an older and library rich language that is cross</w:t>
      </w:r>
      <w:r w:rsidR="00387F3D">
        <w:noBreakHyphen/>
      </w:r>
      <w:r w:rsidR="00B729E7" w:rsidRPr="00B729E7">
        <w:t>platform by default or another C# like language?</w:t>
      </w:r>
      <w:r>
        <w:t>”</w:t>
      </w:r>
    </w:p>
    <w:p w14:paraId="3084055A" w14:textId="400304FD" w:rsidR="00005B05" w:rsidRDefault="007A209A" w:rsidP="00982B9B">
      <w:pPr>
        <w:ind w:firstLine="0"/>
      </w:pPr>
      <w:r>
        <w:t xml:space="preserve">The answer to this question is not a trivial one. Several factors could </w:t>
      </w:r>
      <w:r w:rsidR="0027059A">
        <w:t xml:space="preserve">have </w:t>
      </w:r>
      <w:r>
        <w:t>influence</w:t>
      </w:r>
      <w:r w:rsidR="0027059A">
        <w:t>d</w:t>
      </w:r>
      <w:r>
        <w:t xml:space="preserve"> Unity’s </w:t>
      </w:r>
      <w:r w:rsidR="0027059A">
        <w:t>initial decision</w:t>
      </w:r>
      <w:r w:rsidR="00191816">
        <w:t xml:space="preserve"> like </w:t>
      </w:r>
      <w:r w:rsidR="0027059A">
        <w:t xml:space="preserve">target platform support, licensing of the language </w:t>
      </w:r>
      <w:r w:rsidR="00191816">
        <w:t>etc.</w:t>
      </w:r>
      <w:r w:rsidR="0027059A">
        <w:t xml:space="preserve"> </w:t>
      </w:r>
      <w:r w:rsidR="00191816">
        <w:t>I</w:t>
      </w:r>
      <w:r w:rsidR="0027059A">
        <w:t>n this thesis we will concentrate on the language, framework, and libraries that could have</w:t>
      </w:r>
      <w:r w:rsidR="00982B9B">
        <w:t xml:space="preserve"> </w:t>
      </w:r>
      <w:r w:rsidR="0027059A">
        <w:t>influenced Unity Technologies</w:t>
      </w:r>
      <w:r w:rsidR="008C4A61">
        <w:t>’ decision</w:t>
      </w:r>
      <w:r w:rsidR="0027059A">
        <w:t>.</w:t>
      </w:r>
    </w:p>
    <w:p w14:paraId="4EE32C49" w14:textId="64ADDFF5" w:rsidR="00691607" w:rsidRDefault="0021301C" w:rsidP="00896B2E">
      <w:pPr>
        <w:spacing w:after="80"/>
        <w:ind w:firstLine="425"/>
      </w:pPr>
      <w:r>
        <w:t>C# as mentioned above is a managed language</w:t>
      </w:r>
      <w:r w:rsidR="00116388">
        <w:t xml:space="preserve"> which also uses a GC for automatic memory management</w:t>
      </w:r>
      <w:r>
        <w:t xml:space="preserve">. </w:t>
      </w:r>
      <w:r w:rsidR="009F7B5D">
        <w:t>This comes with many safety and convenience features</w:t>
      </w:r>
      <w:r w:rsidR="00116388">
        <w:t>, however there is one big problem</w:t>
      </w:r>
      <w:r w:rsidR="009C5689">
        <w:t>,</w:t>
      </w:r>
      <w:r w:rsidR="00116388">
        <w:t xml:space="preserve"> garbage collection takes time.</w:t>
      </w:r>
      <w:r w:rsidR="0069728B">
        <w:t xml:space="preserve"> E.g. </w:t>
      </w:r>
      <w:r w:rsidR="00103130">
        <w:t xml:space="preserve">a </w:t>
      </w:r>
      <w:r w:rsidR="0069728B">
        <w:t>competitive FPS game made with a</w:t>
      </w:r>
      <w:r w:rsidR="00103130">
        <w:t xml:space="preserve"> GC backed</w:t>
      </w:r>
      <w:r w:rsidR="0069728B">
        <w:t xml:space="preserve"> language runs at 144 fps</w:t>
      </w:r>
      <w:r w:rsidR="00FD523B">
        <w:rPr>
          <w:rStyle w:val="Lbjegyzet-hivatkozs"/>
        </w:rPr>
        <w:footnoteReference w:id="28"/>
      </w:r>
      <w:r w:rsidR="0069728B">
        <w:t xml:space="preserve"> then suddenly the </w:t>
      </w:r>
      <w:r w:rsidR="00573D42">
        <w:t>fps</w:t>
      </w:r>
      <w:r w:rsidR="0069728B">
        <w:t xml:space="preserve"> drops to 72</w:t>
      </w:r>
      <w:r w:rsidR="001F3494">
        <w:t xml:space="preserve"> for a split second</w:t>
      </w:r>
      <w:r w:rsidR="00103130">
        <w:t>. This is</w:t>
      </w:r>
      <w:r w:rsidR="00FF0104">
        <w:t xml:space="preserve"> a</w:t>
      </w:r>
      <w:r w:rsidR="00103130">
        <w:t xml:space="preserve"> common problem and usually indicates that the </w:t>
      </w:r>
      <w:r w:rsidR="00984EB1">
        <w:t>game allocates too many objects on the heap</w:t>
      </w:r>
      <w:r w:rsidR="007159E1">
        <w:rPr>
          <w:rStyle w:val="Lbjegyzet-hivatkozs"/>
        </w:rPr>
        <w:footnoteReference w:id="29"/>
      </w:r>
      <w:r w:rsidR="00984EB1">
        <w:t>.</w:t>
      </w:r>
      <w:r w:rsidR="009C5689">
        <w:t xml:space="preserve"> Everything that gets allocated on the </w:t>
      </w:r>
      <w:r w:rsidR="00896B2E">
        <w:t xml:space="preserve">managed </w:t>
      </w:r>
      <w:r w:rsidR="009C5689">
        <w:t>heap</w:t>
      </w:r>
      <w:r w:rsidR="009622CA">
        <w:t xml:space="preserve"> the GC will take care of. This means that if we allocate too many objects on the </w:t>
      </w:r>
      <w:r w:rsidR="00BE4B1F">
        <w:t xml:space="preserve">managed </w:t>
      </w:r>
      <w:r w:rsidR="009622CA">
        <w:t xml:space="preserve">heap the GC will have to run frequently </w:t>
      </w:r>
      <w:r w:rsidR="003A129C">
        <w:t xml:space="preserve">thus </w:t>
      </w:r>
      <w:r w:rsidR="009622CA">
        <w:t>dropping our frame rate.</w:t>
      </w:r>
      <w:r w:rsidR="003A129C">
        <w:t xml:space="preserve"> Luckily C# can help us avoid unnecessary heap allocations in various ways.</w:t>
      </w:r>
      <w:r w:rsidR="00663328">
        <w:t xml:space="preserve"> C# unlike Java </w:t>
      </w:r>
      <w:r w:rsidR="00663328" w:rsidRPr="00663328">
        <w:t>distinguishes</w:t>
      </w:r>
      <w:r w:rsidR="00663328">
        <w:t xml:space="preserve"> two main types from the </w:t>
      </w:r>
      <w:r w:rsidR="00896B2E">
        <w:t>perspective</w:t>
      </w:r>
      <w:r w:rsidR="00663328">
        <w:t xml:space="preserve"> of the memory.</w:t>
      </w:r>
      <w:r w:rsidR="0021617E">
        <w:t xml:space="preserve"> Reference types and value types. While reference type</w:t>
      </w:r>
      <w:r w:rsidR="0057647B">
        <w:t>s</w:t>
      </w:r>
      <w:r w:rsidR="0021617E">
        <w:t xml:space="preserve"> </w:t>
      </w:r>
      <w:r w:rsidR="0057647B">
        <w:t>are</w:t>
      </w:r>
      <w:r w:rsidR="0021617E">
        <w:t xml:space="preserve"> </w:t>
      </w:r>
      <w:r w:rsidR="0073653F">
        <w:t>always allocated on the heap</w:t>
      </w:r>
      <w:r w:rsidR="00C75D30">
        <w:rPr>
          <w:rStyle w:val="Lbjegyzet-hivatkozs"/>
        </w:rPr>
        <w:footnoteReference w:id="30"/>
      </w:r>
      <w:r w:rsidR="00404E7F">
        <w:t xml:space="preserve"> value types </w:t>
      </w:r>
      <w:r w:rsidR="000140C8">
        <w:t>are</w:t>
      </w:r>
      <w:r w:rsidR="00404E7F">
        <w:t xml:space="preserve"> allocated on the stack</w:t>
      </w:r>
      <w:r w:rsidR="00404E7F">
        <w:rPr>
          <w:rStyle w:val="Lbjegyzet-hivatkozs"/>
        </w:rPr>
        <w:footnoteReference w:id="31"/>
      </w:r>
      <w:r w:rsidR="00404E7F">
        <w:t xml:space="preserve"> </w:t>
      </w:r>
      <w:r w:rsidR="000140C8">
        <w:t>with some exceptions.</w:t>
      </w:r>
      <w:r w:rsidR="00D40ABE">
        <w:t xml:space="preserve"> The two most important </w:t>
      </w:r>
      <w:r w:rsidR="00BE237B">
        <w:t>exception</w:t>
      </w:r>
      <w:r w:rsidR="00267C56">
        <w:t>s</w:t>
      </w:r>
      <w:r w:rsidR="00BE237B">
        <w:t xml:space="preserve"> when </w:t>
      </w:r>
      <w:r w:rsidR="00267C56">
        <w:t xml:space="preserve">a </w:t>
      </w:r>
      <w:r w:rsidR="00BE237B">
        <w:t xml:space="preserve">value type is </w:t>
      </w:r>
      <w:r w:rsidR="00754195">
        <w:t xml:space="preserve">actually </w:t>
      </w:r>
      <w:r w:rsidR="00BE237B">
        <w:t xml:space="preserve">allocated </w:t>
      </w:r>
      <w:r w:rsidR="00267C56">
        <w:t xml:space="preserve">on the </w:t>
      </w:r>
      <w:r w:rsidR="00BE4B1F">
        <w:t xml:space="preserve">managed </w:t>
      </w:r>
      <w:r w:rsidR="00267C56">
        <w:t>heap are</w:t>
      </w:r>
    </w:p>
    <w:p w14:paraId="734F3A3E" w14:textId="14987EC3" w:rsidR="0057647B" w:rsidRDefault="0057647B" w:rsidP="00D40ABE">
      <w:pPr>
        <w:pStyle w:val="Listaszerbekezds"/>
        <w:numPr>
          <w:ilvl w:val="0"/>
          <w:numId w:val="35"/>
        </w:numPr>
        <w:spacing w:after="0"/>
        <w:ind w:left="1139" w:hanging="357"/>
      </w:pPr>
      <w:r>
        <w:t>The value type is a field of a class</w:t>
      </w:r>
    </w:p>
    <w:p w14:paraId="0A86D350" w14:textId="668C8C32" w:rsidR="00D40ABE" w:rsidRDefault="00D40ABE" w:rsidP="00896B2E">
      <w:pPr>
        <w:pStyle w:val="Listaszerbekezds"/>
        <w:numPr>
          <w:ilvl w:val="0"/>
          <w:numId w:val="35"/>
        </w:numPr>
        <w:spacing w:after="0"/>
        <w:ind w:left="1139" w:hanging="357"/>
      </w:pPr>
      <w:r>
        <w:t>The value type is boxed</w:t>
      </w:r>
      <w:r w:rsidR="0010222E">
        <w:rPr>
          <w:rStyle w:val="Lbjegyzet-hivatkozs"/>
        </w:rPr>
        <w:footnoteReference w:id="32"/>
      </w:r>
    </w:p>
    <w:p w14:paraId="2ABCD71E" w14:textId="1580323D" w:rsidR="00BE237B" w:rsidRDefault="00C04142" w:rsidP="00BE237B">
      <w:pPr>
        <w:ind w:firstLine="0"/>
      </w:pPr>
      <w:r>
        <w:lastRenderedPageBreak/>
        <w:t xml:space="preserve">But why is it good </w:t>
      </w:r>
      <w:r w:rsidR="00B60460">
        <w:t>that</w:t>
      </w:r>
      <w:r>
        <w:t xml:space="preserve"> value types are stored on the stack rather than on the managed heap? Because of efficiency. Deallocating</w:t>
      </w:r>
      <w:r w:rsidR="00FA44A5">
        <w:t xml:space="preserve"> and allocating on</w:t>
      </w:r>
      <w:r>
        <w:t xml:space="preserve"> the stack </w:t>
      </w:r>
      <w:r w:rsidR="00FA44A5">
        <w:t>are</w:t>
      </w:r>
      <w:r>
        <w:t xml:space="preserve"> extremely cheap compared to deallocations</w:t>
      </w:r>
      <w:r w:rsidR="00FA44A5">
        <w:t xml:space="preserve"> and allocations</w:t>
      </w:r>
      <w:r>
        <w:t xml:space="preserve"> on the managed heap.</w:t>
      </w:r>
      <w:r w:rsidR="005C261A">
        <w:t xml:space="preserve"> Moreover, </w:t>
      </w:r>
      <w:r w:rsidR="00C003EA">
        <w:t>types</w:t>
      </w:r>
      <w:r w:rsidR="005C261A">
        <w:t xml:space="preserve"> allocated on the stack are no subject to the GC. </w:t>
      </w:r>
      <w:r w:rsidR="00C003EA">
        <w:t>Since value types quite commonly allocated on the stack</w:t>
      </w:r>
      <w:r w:rsidR="0028479D">
        <w:t xml:space="preserve"> by using them </w:t>
      </w:r>
      <w:r w:rsidR="00A37189">
        <w:t>cleverly,</w:t>
      </w:r>
      <w:r w:rsidR="0028479D">
        <w:t xml:space="preserve"> we can take a lot of pressure off from the GC. The problem is that many </w:t>
      </w:r>
      <w:r w:rsidR="008A0ECA">
        <w:t>languages</w:t>
      </w:r>
      <w:r w:rsidR="0028479D">
        <w:t xml:space="preserve"> </w:t>
      </w:r>
      <w:r w:rsidR="00554A61">
        <w:t>only support this behavior on primitive types</w:t>
      </w:r>
      <w:r w:rsidR="00554A61">
        <w:rPr>
          <w:rStyle w:val="Lbjegyzet-hivatkozs"/>
        </w:rPr>
        <w:footnoteReference w:id="33"/>
      </w:r>
      <w:r w:rsidR="008A0ECA">
        <w:t xml:space="preserve">. Luckily C# </w:t>
      </w:r>
      <w:r w:rsidR="00A571FB">
        <w:t xml:space="preserve">supports structs that are happens to be value types </w:t>
      </w:r>
      <w:r w:rsidR="004C2780">
        <w:t>that</w:t>
      </w:r>
      <w:r w:rsidR="00A571FB">
        <w:t xml:space="preserve"> supporting </w:t>
      </w:r>
      <w:r w:rsidR="00CC1552">
        <w:t xml:space="preserve">encapsulation of </w:t>
      </w:r>
      <w:r w:rsidR="00A571FB">
        <w:t>data and related functionalitie</w:t>
      </w:r>
      <w:r w:rsidR="00CC1552">
        <w:t>s</w:t>
      </w:r>
      <w:r w:rsidR="00A571FB">
        <w:t xml:space="preserve"> </w:t>
      </w:r>
      <w:r w:rsidR="00CC1552">
        <w:t>therefore</w:t>
      </w:r>
      <w:r w:rsidR="00A571FB">
        <w:t xml:space="preserve"> allowing </w:t>
      </w:r>
      <w:r w:rsidR="00CC1552">
        <w:t>developers to</w:t>
      </w:r>
      <w:r w:rsidR="00A571FB">
        <w:t xml:space="preserve"> define class like behaviors.</w:t>
      </w:r>
      <w:r w:rsidR="00AF4B07">
        <w:t xml:space="preserve"> </w:t>
      </w:r>
      <w:r w:rsidR="00782CA5">
        <w:t>There are some golden rules on when and how to define structs. E.g. it is advised to define them as immutable structs</w:t>
      </w:r>
      <w:r w:rsidR="00E52BB9">
        <w:t xml:space="preserve"> because of their value type semantics.</w:t>
      </w:r>
      <w:r w:rsidR="004B673A">
        <w:t xml:space="preserve"> According to Eric Lippert former designer of the C# language </w:t>
      </w:r>
    </w:p>
    <w:p w14:paraId="520B9C59" w14:textId="7E2B38EC" w:rsidR="004B673A" w:rsidRDefault="004B673A" w:rsidP="004B673A">
      <w:pPr>
        <w:ind w:firstLine="0"/>
        <w:jc w:val="center"/>
        <w:rPr>
          <w:rStyle w:val="Irodalomjegyzkforrs"/>
        </w:rPr>
      </w:pPr>
      <w:r>
        <w:rPr>
          <w:rStyle w:val="Irodalomjegyzkforrs"/>
        </w:rPr>
        <w:t>“M</w:t>
      </w:r>
      <w:r w:rsidRPr="004B673A">
        <w:rPr>
          <w:rStyle w:val="Irodalomjegyzkforrs"/>
        </w:rPr>
        <w:t>utable value types are evil. Try to always make value types immutable.</w:t>
      </w:r>
      <w:r>
        <w:rPr>
          <w:rStyle w:val="Irodalomjegyzkforrs"/>
        </w:rPr>
        <w:t>”</w:t>
      </w:r>
      <w:r w:rsidR="00864ED7">
        <w:rPr>
          <w:rStyle w:val="Irodalomjegyzkforrs"/>
        </w:rPr>
        <w:fldChar w:fldCharType="begin"/>
      </w:r>
      <w:r w:rsidR="00864ED7">
        <w:rPr>
          <w:rStyle w:val="Irodalomjegyzkforrs"/>
        </w:rPr>
        <w:instrText xml:space="preserve"> REF _Ref56676206 \r \h </w:instrText>
      </w:r>
      <w:r w:rsidR="00864ED7">
        <w:rPr>
          <w:rStyle w:val="Irodalomjegyzkforrs"/>
        </w:rPr>
      </w:r>
      <w:r w:rsidR="00864ED7">
        <w:rPr>
          <w:rStyle w:val="Irodalomjegyzkforrs"/>
        </w:rPr>
        <w:fldChar w:fldCharType="separate"/>
      </w:r>
      <w:r w:rsidR="00100210">
        <w:rPr>
          <w:rStyle w:val="Irodalomjegyzkforrs"/>
        </w:rPr>
        <w:t>[14]</w:t>
      </w:r>
      <w:r w:rsidR="00864ED7">
        <w:rPr>
          <w:rStyle w:val="Irodalomjegyzkforrs"/>
        </w:rPr>
        <w:fldChar w:fldCharType="end"/>
      </w:r>
    </w:p>
    <w:p w14:paraId="1751C6DB" w14:textId="16AD358A" w:rsidR="00864ED7" w:rsidRDefault="00864ED7" w:rsidP="00864ED7">
      <w:pPr>
        <w:ind w:firstLine="0"/>
      </w:pPr>
      <w:r>
        <w:t>Since C# 7.2 the language have an extended syntax in order to give opportunity to enforce immutability</w:t>
      </w:r>
      <w:r w:rsidR="007D2E91">
        <w:t xml:space="preserve"> and allocations to stack only.</w:t>
      </w:r>
    </w:p>
    <w:p w14:paraId="19A3540C" w14:textId="73F8451B" w:rsidR="00227B7D" w:rsidRDefault="00D46CB4" w:rsidP="009824AE">
      <w:pPr>
        <w:ind w:firstLine="0"/>
      </w:pPr>
      <w:r>
        <w:t xml:space="preserve">Now let’s see a common </w:t>
      </w:r>
      <w:r w:rsidR="001A05CD">
        <w:t xml:space="preserve">usage of these structs in Unity. In Unity every GameObject has a Transform component. It is impossible to create a GameObject without it, or delete it from an existing one. One of the most common </w:t>
      </w:r>
      <w:proofErr w:type="gramStart"/>
      <w:r w:rsidR="001A05CD">
        <w:t>scenario</w:t>
      </w:r>
      <w:proofErr w:type="gramEnd"/>
      <w:r w:rsidR="001A05CD">
        <w:t xml:space="preserve"> in a Unity app is movement translation.</w:t>
      </w:r>
    </w:p>
    <w:p w14:paraId="678DBC09" w14:textId="33BAC959" w:rsidR="00890EF7" w:rsidRPr="00890EF7" w:rsidRDefault="00A87CA2" w:rsidP="009824AE">
      <w:pPr>
        <w:ind w:firstLine="0"/>
      </w:pPr>
      <w:r w:rsidRPr="004B7D84">
        <w:rPr>
          <w:rFonts w:cs="Consolas"/>
          <w:noProof/>
          <w:color w:val="000000"/>
          <w:sz w:val="19"/>
          <w:szCs w:val="19"/>
          <w:lang w:eastAsia="hu-HU"/>
        </w:rPr>
        <mc:AlternateContent>
          <mc:Choice Requires="wps">
            <w:drawing>
              <wp:inline distT="0" distB="0" distL="0" distR="0" wp14:anchorId="5F76DEEA" wp14:editId="4EBBD0CD">
                <wp:extent cx="5387340" cy="1076325"/>
                <wp:effectExtent l="0" t="0" r="22860" b="28575"/>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1076325"/>
                        </a:xfrm>
                        <a:prstGeom prst="rect">
                          <a:avLst/>
                        </a:prstGeom>
                        <a:solidFill>
                          <a:srgbClr val="FFFFFF"/>
                        </a:solidFill>
                        <a:ln w="9525">
                          <a:solidFill>
                            <a:srgbClr val="000000"/>
                          </a:solidFill>
                          <a:miter lim="800000"/>
                          <a:headEnd/>
                          <a:tailEnd/>
                        </a:ln>
                      </wps:spPr>
                      <wps:txbx>
                        <w:txbxContent>
                          <w:p w14:paraId="57B9DFE5" w14:textId="45C7E23B" w:rsidR="00596DAE" w:rsidRPr="00EB0661" w:rsidRDefault="00596DAE"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wps:txbx>
                      <wps:bodyPr rot="0" vert="horz" wrap="square" lIns="91440" tIns="45720" rIns="91440" bIns="45720" anchor="t" anchorCtr="0">
                        <a:noAutofit/>
                      </wps:bodyPr>
                    </wps:wsp>
                  </a:graphicData>
                </a:graphic>
              </wp:inline>
            </w:drawing>
          </mc:Choice>
          <mc:Fallback>
            <w:pict>
              <v:shape w14:anchorId="5F76DEEA" id="Szövegdoboz 2" o:spid="_x0000_s1027" type="#_x0000_t202" style="width:424.2pt;height:8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">
                <v:textbox>
                  <w:txbxContent>
                    <w:p w14:paraId="57B9DFE5" w14:textId="45C7E23B" w:rsidR="00596DAE" w:rsidRPr="00EB0661" w:rsidRDefault="00596DAE" w:rsidP="00A87CA2">
                      <w:pPr>
                        <w:pStyle w:val="Kd"/>
                        <w:tabs>
                          <w:tab w:val="clear" w:pos="851"/>
                          <w:tab w:val="left" w:pos="426"/>
                        </w:tabs>
                        <w:ind w:left="0"/>
                        <w:jc w:val="left"/>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Pr>
                          <w:rFonts w:cs="Consolas"/>
                          <w:color w:val="0000FF"/>
                          <w:szCs w:val="20"/>
                          <w:lang w:eastAsia="hu-HU"/>
                        </w:rPr>
                        <w:t>void</w:t>
                      </w:r>
                      <w:r w:rsidRPr="00EB0661">
                        <w:rPr>
                          <w:rFonts w:cs="Consolas"/>
                          <w:color w:val="000000"/>
                          <w:szCs w:val="20"/>
                          <w:lang w:eastAsia="hu-HU"/>
                        </w:rPr>
                        <w:t xml:space="preserve"> </w:t>
                      </w:r>
                      <w:proofErr w:type="spellStart"/>
                      <w:proofErr w:type="gramStart"/>
                      <w:r w:rsidRPr="00643D9D">
                        <w:rPr>
                          <w:rFonts w:cs="Consolas"/>
                          <w:color w:val="000000"/>
                          <w:szCs w:val="20"/>
                          <w:lang w:eastAsia="hu-HU"/>
                        </w:rPr>
                        <w:t>MoveUpByOneUnit</w:t>
                      </w:r>
                      <w:proofErr w:type="spellEnd"/>
                      <w:r>
                        <w:rPr>
                          <w:rFonts w:cs="Consolas"/>
                          <w:color w:val="000000"/>
                          <w:szCs w:val="20"/>
                          <w:lang w:eastAsia="hu-HU"/>
                        </w:rPr>
                        <w:t>(</w:t>
                      </w:r>
                      <w:proofErr w:type="gramEnd"/>
                      <w:r>
                        <w:rPr>
                          <w:rFonts w:cs="Consolas"/>
                          <w:color w:val="000000"/>
                          <w:szCs w:val="20"/>
                          <w:lang w:eastAsia="hu-HU"/>
                        </w:rPr>
                        <w:t>)</w:t>
                      </w:r>
                      <w:r>
                        <w:rPr>
                          <w:rFonts w:cs="Consolas"/>
                          <w:color w:val="000000"/>
                          <w:szCs w:val="20"/>
                          <w:lang w:eastAsia="hu-HU"/>
                        </w:rPr>
                        <w:br/>
                        <w:t>{</w:t>
                      </w:r>
                      <w:r>
                        <w:rPr>
                          <w:rFonts w:cs="Consolas"/>
                          <w:color w:val="000000"/>
                          <w:szCs w:val="20"/>
                          <w:lang w:eastAsia="hu-HU"/>
                        </w:rPr>
                        <w:br/>
                      </w:r>
                      <w:r>
                        <w:rPr>
                          <w:rFonts w:cs="Consolas"/>
                          <w:color w:val="000000"/>
                          <w:szCs w:val="20"/>
                          <w:lang w:eastAsia="hu-HU"/>
                        </w:rPr>
                        <w:tab/>
                      </w:r>
                      <w:r w:rsidRPr="00633FE9">
                        <w:rPr>
                          <w:rFonts w:cs="Consolas"/>
                          <w:color w:val="538135" w:themeColor="accent6" w:themeShade="BF"/>
                          <w:szCs w:val="20"/>
                          <w:lang w:eastAsia="hu-HU"/>
                        </w:rPr>
                        <w:t>Vector3</w:t>
                      </w:r>
                      <w:r>
                        <w:rPr>
                          <w:rFonts w:cs="Consolas"/>
                          <w:color w:val="000000"/>
                          <w:szCs w:val="20"/>
                          <w:lang w:eastAsia="hu-HU"/>
                        </w:rPr>
                        <w:t xml:space="preserve"> pos = </w:t>
                      </w:r>
                      <w:proofErr w:type="spellStart"/>
                      <w:r>
                        <w:rPr>
                          <w:rFonts w:cs="Consolas"/>
                          <w:color w:val="000000"/>
                          <w:szCs w:val="20"/>
                          <w:lang w:eastAsia="hu-HU"/>
                        </w:rPr>
                        <w:t>transform.position</w:t>
                      </w:r>
                      <w:proofErr w:type="spellEnd"/>
                      <w:r>
                        <w:rPr>
                          <w:rFonts w:cs="Consolas"/>
                          <w:color w:val="000000"/>
                          <w:szCs w:val="20"/>
                          <w:lang w:eastAsia="hu-HU"/>
                        </w:rPr>
                        <w:t>;</w:t>
                      </w:r>
                      <w:r>
                        <w:rPr>
                          <w:rFonts w:cs="Consolas"/>
                          <w:color w:val="000000"/>
                          <w:szCs w:val="20"/>
                          <w:lang w:eastAsia="hu-HU"/>
                        </w:rPr>
                        <w:br/>
                      </w:r>
                      <w:r>
                        <w:rPr>
                          <w:rFonts w:cs="Consolas"/>
                          <w:color w:val="000000"/>
                          <w:szCs w:val="20"/>
                          <w:lang w:eastAsia="hu-HU"/>
                        </w:rPr>
                        <w:tab/>
                      </w:r>
                      <w:proofErr w:type="spellStart"/>
                      <w:r>
                        <w:rPr>
                          <w:rFonts w:cs="Consolas"/>
                          <w:color w:val="000000"/>
                          <w:szCs w:val="20"/>
                          <w:lang w:eastAsia="hu-HU"/>
                        </w:rPr>
                        <w:t>transform.position</w:t>
                      </w:r>
                      <w:proofErr w:type="spellEnd"/>
                      <w:r>
                        <w:rPr>
                          <w:rFonts w:cs="Consolas"/>
                          <w:color w:val="000000"/>
                          <w:szCs w:val="20"/>
                          <w:lang w:eastAsia="hu-HU"/>
                        </w:rPr>
                        <w:t xml:space="preserve"> = </w:t>
                      </w:r>
                      <w:r w:rsidRPr="006074DF">
                        <w:rPr>
                          <w:rFonts w:cs="Consolas"/>
                          <w:color w:val="0000FF"/>
                          <w:szCs w:val="20"/>
                          <w:lang w:eastAsia="hu-HU"/>
                        </w:rPr>
                        <w:t>new</w:t>
                      </w:r>
                      <w:r>
                        <w:rPr>
                          <w:rFonts w:cs="Consolas"/>
                          <w:color w:val="000000"/>
                          <w:szCs w:val="20"/>
                          <w:lang w:eastAsia="hu-HU"/>
                        </w:rPr>
                        <w:t xml:space="preserve"> </w:t>
                      </w:r>
                      <w:r w:rsidRPr="00AB7E69">
                        <w:rPr>
                          <w:rFonts w:cs="Consolas"/>
                          <w:color w:val="538135" w:themeColor="accent6" w:themeShade="BF"/>
                          <w:szCs w:val="20"/>
                          <w:lang w:eastAsia="hu-HU"/>
                        </w:rPr>
                        <w:t>Vector3</w:t>
                      </w:r>
                      <w:r>
                        <w:rPr>
                          <w:rFonts w:cs="Consolas"/>
                          <w:color w:val="000000"/>
                          <w:szCs w:val="20"/>
                          <w:lang w:eastAsia="hu-HU"/>
                        </w:rPr>
                        <w:t>(</w:t>
                      </w:r>
                      <w:proofErr w:type="spellStart"/>
                      <w:r>
                        <w:rPr>
                          <w:rFonts w:cs="Consolas"/>
                          <w:color w:val="000000"/>
                          <w:szCs w:val="20"/>
                          <w:lang w:eastAsia="hu-HU"/>
                        </w:rPr>
                        <w:t>pos.x</w:t>
                      </w:r>
                      <w:proofErr w:type="spellEnd"/>
                      <w:r>
                        <w:rPr>
                          <w:rFonts w:cs="Consolas"/>
                          <w:color w:val="000000"/>
                          <w:szCs w:val="20"/>
                          <w:lang w:eastAsia="hu-HU"/>
                        </w:rPr>
                        <w:t xml:space="preserve">, </w:t>
                      </w:r>
                      <w:proofErr w:type="spellStart"/>
                      <w:r>
                        <w:rPr>
                          <w:rFonts w:cs="Consolas"/>
                          <w:color w:val="000000"/>
                          <w:szCs w:val="20"/>
                          <w:lang w:eastAsia="hu-HU"/>
                        </w:rPr>
                        <w:t>pos.y</w:t>
                      </w:r>
                      <w:proofErr w:type="spellEnd"/>
                      <w:r>
                        <w:rPr>
                          <w:rFonts w:cs="Consolas"/>
                          <w:color w:val="000000"/>
                          <w:szCs w:val="20"/>
                          <w:lang w:eastAsia="hu-HU"/>
                        </w:rPr>
                        <w:t xml:space="preserve"> + 1, </w:t>
                      </w:r>
                      <w:proofErr w:type="spellStart"/>
                      <w:r>
                        <w:rPr>
                          <w:rFonts w:cs="Consolas"/>
                          <w:color w:val="000000"/>
                          <w:szCs w:val="20"/>
                          <w:lang w:eastAsia="hu-HU"/>
                        </w:rPr>
                        <w:t>pos.z</w:t>
                      </w:r>
                      <w:proofErr w:type="spellEnd"/>
                      <w:r>
                        <w:rPr>
                          <w:rFonts w:cs="Consolas"/>
                          <w:color w:val="000000"/>
                          <w:szCs w:val="20"/>
                          <w:lang w:eastAsia="hu-HU"/>
                        </w:rPr>
                        <w:t>);</w:t>
                      </w:r>
                      <w:r>
                        <w:rPr>
                          <w:rFonts w:cs="Consolas"/>
                          <w:color w:val="000000"/>
                          <w:szCs w:val="20"/>
                          <w:lang w:eastAsia="hu-HU"/>
                        </w:rPr>
                        <w:br/>
                        <w:t>}</w:t>
                      </w:r>
                    </w:p>
                  </w:txbxContent>
                </v:textbox>
                <w10:anchorlock/>
              </v:shape>
            </w:pict>
          </mc:Fallback>
        </mc:AlternateContent>
      </w:r>
    </w:p>
    <w:p w14:paraId="6FF7E9E8" w14:textId="400C4408" w:rsidR="00005B05" w:rsidRDefault="0027486A" w:rsidP="0027486A">
      <w:pPr>
        <w:ind w:firstLine="0"/>
      </w:pPr>
      <w:r>
        <w:t xml:space="preserve">The above method moves up the current GameObject by one unit. </w:t>
      </w:r>
      <w:r w:rsidR="006B2340">
        <w:t xml:space="preserve">In Unity </w:t>
      </w:r>
      <w:r w:rsidRPr="00CA19CC">
        <w:rPr>
          <w:rFonts w:ascii="Consolas" w:hAnsi="Consolas" w:cs="Courier New"/>
          <w:sz w:val="22"/>
          <w:szCs w:val="22"/>
        </w:rPr>
        <w:t>Vector3</w:t>
      </w:r>
      <w:r w:rsidRPr="004B7D84">
        <w:rPr>
          <w:sz w:val="28"/>
          <w:szCs w:val="28"/>
        </w:rPr>
        <w:t xml:space="preserve"> </w:t>
      </w:r>
      <w:r>
        <w:t xml:space="preserve">is a </w:t>
      </w:r>
      <w:r w:rsidR="001F60FE">
        <w:t xml:space="preserve">struct. Every time </w:t>
      </w:r>
      <w:proofErr w:type="spellStart"/>
      <w:proofErr w:type="gramStart"/>
      <w:r w:rsidR="001F60FE" w:rsidRPr="00CA19CC">
        <w:rPr>
          <w:rFonts w:ascii="Consolas" w:hAnsi="Consolas" w:cs="Courier New"/>
          <w:sz w:val="22"/>
          <w:szCs w:val="22"/>
        </w:rPr>
        <w:t>transform.position</w:t>
      </w:r>
      <w:proofErr w:type="spellEnd"/>
      <w:proofErr w:type="gramEnd"/>
      <w:r w:rsidR="001F60FE" w:rsidRPr="00CA19CC">
        <w:t xml:space="preserve"> </w:t>
      </w:r>
      <w:r w:rsidR="001F60FE">
        <w:t xml:space="preserve">is called </w:t>
      </w:r>
      <w:r w:rsidR="008863B6">
        <w:t>Unity queries the current position of the GameObject from the C/C++ part of the engine.</w:t>
      </w:r>
      <w:r w:rsidR="00A86BE7">
        <w:t xml:space="preserve"> If </w:t>
      </w:r>
      <w:r w:rsidR="00A86BE7" w:rsidRPr="00A86BE7">
        <w:rPr>
          <w:rFonts w:ascii="Consolas" w:hAnsi="Consolas"/>
          <w:sz w:val="22"/>
          <w:szCs w:val="22"/>
        </w:rPr>
        <w:t>Vector3</w:t>
      </w:r>
      <w:r w:rsidR="00A86BE7">
        <w:t xml:space="preserve"> would be a class </w:t>
      </w:r>
      <w:r w:rsidR="00D566EA">
        <w:t xml:space="preserve">it would </w:t>
      </w:r>
      <w:r w:rsidR="004675D7">
        <w:t xml:space="preserve">mean that every time we query the position, a </w:t>
      </w:r>
      <w:r w:rsidR="004675D7" w:rsidRPr="004675D7">
        <w:rPr>
          <w:rFonts w:ascii="Consolas" w:hAnsi="Consolas"/>
          <w:sz w:val="22"/>
          <w:szCs w:val="22"/>
        </w:rPr>
        <w:t>Vector3</w:t>
      </w:r>
      <w:r w:rsidR="004675D7">
        <w:t xml:space="preserve"> object would be allocated on the managed heap. I</w:t>
      </w:r>
      <w:r w:rsidR="00D84FC5">
        <w:t xml:space="preserve">n case of an </w:t>
      </w:r>
      <w:r w:rsidR="004675D7">
        <w:t xml:space="preserve">Update loop </w:t>
      </w:r>
      <w:r w:rsidR="00AA63B0">
        <w:t xml:space="preserve">hundreds of this </w:t>
      </w:r>
      <w:r w:rsidR="006B2340">
        <w:t xml:space="preserve">class would be instantiated </w:t>
      </w:r>
      <w:r w:rsidR="00D84FC5">
        <w:t>in every second</w:t>
      </w:r>
      <w:r w:rsidR="00BB2E77">
        <w:t xml:space="preserve"> slowly pressurizing our GC. </w:t>
      </w:r>
      <w:r w:rsidR="001A7AA4">
        <w:t>However,</w:t>
      </w:r>
      <w:r w:rsidR="00BB2E77">
        <w:t xml:space="preserve"> since </w:t>
      </w:r>
      <w:r w:rsidR="00BB2E77" w:rsidRPr="00CA19CC">
        <w:rPr>
          <w:rFonts w:ascii="Consolas" w:hAnsi="Consolas" w:cs="Courier New"/>
          <w:sz w:val="22"/>
          <w:szCs w:val="22"/>
        </w:rPr>
        <w:t>Vector3</w:t>
      </w:r>
      <w:r w:rsidR="00BB2E77" w:rsidRPr="00CA19CC">
        <w:rPr>
          <w:sz w:val="22"/>
          <w:szCs w:val="22"/>
        </w:rPr>
        <w:t xml:space="preserve"> </w:t>
      </w:r>
      <w:r w:rsidR="00BB2E77">
        <w:t>is a struct</w:t>
      </w:r>
      <w:r w:rsidR="001A7AA4">
        <w:t xml:space="preserve"> it gets allocated on the stack and when we leave the scope of the method </w:t>
      </w:r>
      <w:r w:rsidR="00EB702D">
        <w:t xml:space="preserve">it gets deallocated </w:t>
      </w:r>
      <w:r w:rsidR="00EB702D">
        <w:lastRenderedPageBreak/>
        <w:t>cheaply</w:t>
      </w:r>
      <w:r w:rsidR="0075488C">
        <w:t xml:space="preserve"> without the need of the GC</w:t>
      </w:r>
      <w:r w:rsidR="00EB702D">
        <w:t>.</w:t>
      </w:r>
      <w:r w:rsidR="00384F57">
        <w:t xml:space="preserve"> This type of behavior is </w:t>
      </w:r>
      <w:r w:rsidR="0075488C">
        <w:t xml:space="preserve">especially </w:t>
      </w:r>
      <w:r w:rsidR="00384F57">
        <w:t xml:space="preserve">crucial in game development </w:t>
      </w:r>
      <w:r w:rsidR="0075488C">
        <w:t xml:space="preserve">and generally </w:t>
      </w:r>
      <w:r w:rsidR="00384F57">
        <w:t>optimization wise.</w:t>
      </w:r>
    </w:p>
    <w:p w14:paraId="7B4A50FE" w14:textId="5FEA8193" w:rsidR="007C2DA6" w:rsidRDefault="00F95015" w:rsidP="009824AE">
      <w:pPr>
        <w:ind w:firstLine="425"/>
      </w:pPr>
      <w:r>
        <w:t xml:space="preserve">In the above movement translation </w:t>
      </w:r>
      <w:r w:rsidR="00AA4A74">
        <w:t xml:space="preserve">example </w:t>
      </w:r>
      <w:proofErr w:type="spellStart"/>
      <w:proofErr w:type="gramStart"/>
      <w:r w:rsidR="00AA4A74" w:rsidRPr="00581824">
        <w:rPr>
          <w:rFonts w:ascii="Consolas" w:hAnsi="Consolas" w:cs="Courier New"/>
          <w:sz w:val="22"/>
          <w:szCs w:val="22"/>
        </w:rPr>
        <w:t>transform.position</w:t>
      </w:r>
      <w:proofErr w:type="spellEnd"/>
      <w:proofErr w:type="gramEnd"/>
      <w:r w:rsidR="00AA4A74" w:rsidRPr="00581824">
        <w:t xml:space="preserve"> </w:t>
      </w:r>
      <w:r w:rsidR="00AA4A74">
        <w:t>is a property.</w:t>
      </w:r>
      <w:r w:rsidR="00900359">
        <w:t xml:space="preserve"> However, there is one special thing about this property. If we look into</w:t>
      </w:r>
      <w:r w:rsidR="009F2C40">
        <w:t xml:space="preserve"> the </w:t>
      </w:r>
      <w:r w:rsidR="00900359" w:rsidRPr="009F2C40">
        <w:rPr>
          <w:rFonts w:ascii="Consolas" w:hAnsi="Consolas"/>
          <w:sz w:val="22"/>
          <w:szCs w:val="22"/>
        </w:rPr>
        <w:t>Transform</w:t>
      </w:r>
      <w:r w:rsidR="00900359" w:rsidRPr="009F2C40">
        <w:rPr>
          <w:sz w:val="22"/>
          <w:szCs w:val="22"/>
        </w:rPr>
        <w:t xml:space="preserve"> </w:t>
      </w:r>
      <w:r w:rsidR="00900359">
        <w:t>compo</w:t>
      </w:r>
      <w:r w:rsidR="009F2C40">
        <w:t>nent</w:t>
      </w:r>
      <w:r w:rsidR="00A364BE">
        <w:t>’s</w:t>
      </w:r>
      <w:r w:rsidR="009F2C40">
        <w:t xml:space="preserve"> source </w:t>
      </w:r>
      <w:r w:rsidR="00BC1226">
        <w:t>code,</w:t>
      </w:r>
      <w:r w:rsidR="009F2C40">
        <w:t xml:space="preserve"> we will see an </w:t>
      </w:r>
      <w:r w:rsidR="009F2C40" w:rsidRPr="00E42F5F">
        <w:rPr>
          <w:rFonts w:ascii="Consolas" w:hAnsi="Consolas"/>
          <w:sz w:val="22"/>
          <w:szCs w:val="22"/>
        </w:rPr>
        <w:t>extern</w:t>
      </w:r>
      <w:r w:rsidR="009F2C40">
        <w:t xml:space="preserve"> keyword in the property declaration.</w:t>
      </w:r>
    </w:p>
    <w:p w14:paraId="09C5D178" w14:textId="52ED0C5D" w:rsidR="009824AE" w:rsidRPr="009824AE" w:rsidRDefault="009824AE" w:rsidP="009824AE">
      <w:pPr>
        <w:ind w:firstLine="0"/>
      </w:pPr>
      <w:r w:rsidRPr="004B7D84">
        <w:rPr>
          <w:rFonts w:cs="Consolas"/>
          <w:noProof/>
          <w:color w:val="000000"/>
          <w:sz w:val="19"/>
          <w:szCs w:val="19"/>
          <w:lang w:eastAsia="hu-HU"/>
        </w:rPr>
        <mc:AlternateContent>
          <mc:Choice Requires="wps">
            <w:drawing>
              <wp:inline distT="0" distB="0" distL="0" distR="0" wp14:anchorId="6B002A7E" wp14:editId="006B1465">
                <wp:extent cx="5387340" cy="502920"/>
                <wp:effectExtent l="0" t="0" r="22860" b="1143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502920"/>
                        </a:xfrm>
                        <a:prstGeom prst="rect">
                          <a:avLst/>
                        </a:prstGeom>
                        <a:solidFill>
                          <a:srgbClr val="FFFFFF"/>
                        </a:solidFill>
                        <a:ln w="9525">
                          <a:solidFill>
                            <a:srgbClr val="000000"/>
                          </a:solidFill>
                          <a:miter lim="800000"/>
                          <a:headEnd/>
                          <a:tailEnd/>
                        </a:ln>
                      </wps:spPr>
                      <wps:txbx>
                        <w:txbxContent>
                          <w:p w14:paraId="495B0FB1" w14:textId="77777777" w:rsidR="00596DAE" w:rsidRPr="00EB0661" w:rsidRDefault="00596DAE"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596DAE" w:rsidRPr="00EB0661" w:rsidRDefault="00596DAE"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wps:txbx>
                      <wps:bodyPr rot="0" vert="horz" wrap="square" lIns="91440" tIns="45720" rIns="91440" bIns="45720" anchor="t" anchorCtr="0">
                        <a:noAutofit/>
                      </wps:bodyPr>
                    </wps:wsp>
                  </a:graphicData>
                </a:graphic>
              </wp:inline>
            </w:drawing>
          </mc:Choice>
          <mc:Fallback>
            <w:pict>
              <v:shape w14:anchorId="6B002A7E" id="_x0000_s1028" type="#_x0000_t202" style="width:424.2pt;height:3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">
                <v:textbox>
                  <w:txbxContent>
                    <w:p w14:paraId="495B0FB1" w14:textId="77777777" w:rsidR="00596DAE" w:rsidRPr="00EB0661" w:rsidRDefault="00596DAE" w:rsidP="009824AE">
                      <w:pPr>
                        <w:autoSpaceDE w:val="0"/>
                        <w:autoSpaceDN w:val="0"/>
                        <w:adjustRightInd w:val="0"/>
                        <w:spacing w:after="0" w:line="240" w:lineRule="auto"/>
                        <w:ind w:firstLine="0"/>
                        <w:contextualSpacing/>
                        <w:jc w:val="left"/>
                        <w:rPr>
                          <w:rFonts w:ascii="Consolas" w:hAnsi="Consolas" w:cs="Consolas"/>
                          <w:color w:val="000000"/>
                          <w:sz w:val="20"/>
                          <w:szCs w:val="20"/>
                          <w:lang w:eastAsia="hu-HU"/>
                        </w:rPr>
                      </w:pPr>
                      <w:r w:rsidRPr="00EB0661">
                        <w:rPr>
                          <w:rFonts w:ascii="Consolas" w:hAnsi="Consolas" w:cs="Consolas"/>
                          <w:color w:val="008000"/>
                          <w:sz w:val="20"/>
                          <w:szCs w:val="20"/>
                          <w:lang w:eastAsia="hu-HU"/>
                        </w:rPr>
                        <w:t>// Position of the transform relative to the parent transform.</w:t>
                      </w:r>
                    </w:p>
                    <w:p w14:paraId="4575CAAC" w14:textId="77777777" w:rsidR="00596DAE" w:rsidRPr="00EB0661" w:rsidRDefault="00596DAE" w:rsidP="009824AE">
                      <w:pPr>
                        <w:pStyle w:val="Kd"/>
                        <w:ind w:left="0"/>
                        <w:rPr>
                          <w:rFonts w:cs="Consolas"/>
                          <w:color w:val="000000"/>
                          <w:szCs w:val="20"/>
                          <w:lang w:eastAsia="hu-HU"/>
                        </w:rPr>
                      </w:pPr>
                      <w:r w:rsidRPr="00EB0661">
                        <w:rPr>
                          <w:rFonts w:cs="Consolas"/>
                          <w:color w:val="0000FF"/>
                          <w:szCs w:val="20"/>
                          <w:lang w:eastAsia="hu-HU"/>
                        </w:rPr>
                        <w:t>public</w:t>
                      </w:r>
                      <w:r w:rsidRPr="00EB0661">
                        <w:rPr>
                          <w:rFonts w:cs="Consolas"/>
                          <w:color w:val="000000"/>
                          <w:szCs w:val="20"/>
                          <w:lang w:eastAsia="hu-HU"/>
                        </w:rPr>
                        <w:t xml:space="preserve"> </w:t>
                      </w:r>
                      <w:r w:rsidRPr="00EB0661">
                        <w:rPr>
                          <w:rFonts w:cs="Consolas"/>
                          <w:color w:val="0000FF"/>
                          <w:szCs w:val="20"/>
                          <w:lang w:eastAsia="hu-HU"/>
                        </w:rPr>
                        <w:t>extern</w:t>
                      </w:r>
                      <w:r w:rsidRPr="00EB0661">
                        <w:rPr>
                          <w:rFonts w:cs="Consolas"/>
                          <w:color w:val="000000"/>
                          <w:szCs w:val="20"/>
                          <w:lang w:eastAsia="hu-HU"/>
                        </w:rPr>
                        <w:t xml:space="preserve"> </w:t>
                      </w:r>
                      <w:r w:rsidRPr="00EB0661">
                        <w:rPr>
                          <w:rFonts w:cs="Consolas"/>
                          <w:color w:val="538135" w:themeColor="accent6" w:themeShade="BF"/>
                          <w:szCs w:val="20"/>
                          <w:lang w:eastAsia="hu-HU"/>
                        </w:rPr>
                        <w:t>Vector3</w:t>
                      </w:r>
                      <w:r w:rsidRPr="00EB0661">
                        <w:rPr>
                          <w:rFonts w:cs="Consolas"/>
                          <w:color w:val="000000"/>
                          <w:szCs w:val="20"/>
                          <w:lang w:eastAsia="hu-HU"/>
                        </w:rPr>
                        <w:t xml:space="preserve"> position </w:t>
                      </w:r>
                      <w:proofErr w:type="gramStart"/>
                      <w:r w:rsidRPr="00EB0661">
                        <w:rPr>
                          <w:rFonts w:cs="Consolas"/>
                          <w:color w:val="000000"/>
                          <w:szCs w:val="20"/>
                          <w:lang w:eastAsia="hu-HU"/>
                        </w:rPr>
                        <w:t xml:space="preserve">{ </w:t>
                      </w:r>
                      <w:r w:rsidRPr="00EB0661">
                        <w:rPr>
                          <w:rFonts w:cs="Consolas"/>
                          <w:color w:val="0000FF"/>
                          <w:szCs w:val="20"/>
                          <w:lang w:eastAsia="hu-HU"/>
                        </w:rPr>
                        <w:t>get</w:t>
                      </w:r>
                      <w:proofErr w:type="gramEnd"/>
                      <w:r w:rsidRPr="00EB0661">
                        <w:rPr>
                          <w:rFonts w:cs="Consolas"/>
                          <w:color w:val="000000"/>
                          <w:szCs w:val="20"/>
                          <w:lang w:eastAsia="hu-HU"/>
                        </w:rPr>
                        <w:t xml:space="preserve">; </w:t>
                      </w:r>
                      <w:r w:rsidRPr="00EB0661">
                        <w:rPr>
                          <w:rFonts w:cs="Consolas"/>
                          <w:color w:val="0000FF"/>
                          <w:szCs w:val="20"/>
                          <w:lang w:eastAsia="hu-HU"/>
                        </w:rPr>
                        <w:t>set</w:t>
                      </w:r>
                      <w:r w:rsidRPr="00EB0661">
                        <w:rPr>
                          <w:rFonts w:cs="Consolas"/>
                          <w:color w:val="000000"/>
                          <w:szCs w:val="20"/>
                          <w:lang w:eastAsia="hu-HU"/>
                        </w:rPr>
                        <w:t>; }</w:t>
                      </w:r>
                    </w:p>
                  </w:txbxContent>
                </v:textbox>
                <w10:anchorlock/>
              </v:shape>
            </w:pict>
          </mc:Fallback>
        </mc:AlternateContent>
      </w:r>
    </w:p>
    <w:p w14:paraId="6A4D4D58" w14:textId="11348AE1" w:rsidR="00362CD1" w:rsidRDefault="00BC1226" w:rsidP="009824AE">
      <w:pPr>
        <w:ind w:firstLine="0"/>
      </w:pPr>
      <w:r>
        <w:t>The extern keyword indicates that the method</w:t>
      </w:r>
      <w:r w:rsidR="000343DF">
        <w:t>’</w:t>
      </w:r>
      <w:r>
        <w:t xml:space="preserve">s implementation is implemented externally. In case of Unity this means that this method is implemented internally in the C/C++ code base. </w:t>
      </w:r>
      <w:r w:rsidR="0060610B">
        <w:t xml:space="preserve">This leads us to another reason why Unity settled with C# rather than with another managed language like Java. </w:t>
      </w:r>
      <w:r w:rsidR="0015281A">
        <w:t>C#</w:t>
      </w:r>
      <w:r w:rsidR="000343DF">
        <w:t xml:space="preserve"> and the .NET ecosystem</w:t>
      </w:r>
      <w:r w:rsidR="0015281A">
        <w:t xml:space="preserve"> </w:t>
      </w:r>
      <w:r w:rsidR="000343DF">
        <w:t>have</w:t>
      </w:r>
      <w:r w:rsidR="0015281A">
        <w:t xml:space="preserve"> </w:t>
      </w:r>
      <w:r w:rsidR="000343DF">
        <w:t xml:space="preserve">a </w:t>
      </w:r>
      <w:r w:rsidR="0015281A">
        <w:t>strong native interoperability.</w:t>
      </w:r>
      <w:r w:rsidR="00175C8D">
        <w:t xml:space="preserve"> </w:t>
      </w:r>
      <w:r w:rsidR="005014E7">
        <w:t xml:space="preserve">C# was designed for cross-language </w:t>
      </w:r>
      <w:r w:rsidR="00E43956">
        <w:t>support</w:t>
      </w:r>
      <w:r w:rsidR="005014E7">
        <w:t xml:space="preserve">. </w:t>
      </w:r>
      <w:r w:rsidR="006426BB">
        <w:t xml:space="preserve">It needs no </w:t>
      </w:r>
      <w:r w:rsidR="00E43956">
        <w:t>third</w:t>
      </w:r>
      <w:r w:rsidR="00E43956">
        <w:noBreakHyphen/>
        <w:t>party</w:t>
      </w:r>
      <w:r w:rsidR="006426BB">
        <w:t xml:space="preserve"> solutions for interoperability the CLR and System libraries provides all the </w:t>
      </w:r>
      <w:r w:rsidR="00634003" w:rsidRPr="00634003">
        <w:t>necessary</w:t>
      </w:r>
      <w:r w:rsidR="00634003">
        <w:t xml:space="preserve"> </w:t>
      </w:r>
      <w:r w:rsidR="006426BB">
        <w:t>resources for cross-language support.</w:t>
      </w:r>
      <w:r w:rsidR="00E43956">
        <w:t xml:space="preserve"> </w:t>
      </w:r>
      <w:r w:rsidR="007C16DB">
        <w:t xml:space="preserve">C# supports </w:t>
      </w:r>
      <w:r w:rsidR="00F719C7">
        <w:t xml:space="preserve">interoperability with </w:t>
      </w:r>
      <w:r w:rsidR="007C16DB">
        <w:t xml:space="preserve">language level syntaxes. </w:t>
      </w:r>
      <w:r w:rsidR="00C37CDF">
        <w:t>The framework provides marshalling</w:t>
      </w:r>
      <w:r w:rsidR="00C37CDF">
        <w:rPr>
          <w:rStyle w:val="Lbjegyzet-hivatkozs"/>
        </w:rPr>
        <w:footnoteReference w:id="34"/>
      </w:r>
      <w:r w:rsidR="00C37CDF">
        <w:t xml:space="preserve"> services</w:t>
      </w:r>
      <w:r w:rsidR="007C16DB">
        <w:t xml:space="preserve">, various interoperability </w:t>
      </w:r>
      <w:r w:rsidR="00281B6F">
        <w:t>solutions</w:t>
      </w:r>
      <w:r w:rsidR="007C16DB">
        <w:t xml:space="preserve"> like Platform invoke or shortly P/Invoke</w:t>
      </w:r>
      <w:r w:rsidR="00D52D0B">
        <w:t xml:space="preserve"> and convenient attribute syntaxes for library definitions. </w:t>
      </w:r>
      <w:r w:rsidR="008F5AF8">
        <w:t xml:space="preserve">These services are extremely useful in game development. </w:t>
      </w:r>
      <w:r w:rsidR="00D40ECC">
        <w:t>They</w:t>
      </w:r>
      <w:r w:rsidR="008F5AF8">
        <w:t xml:space="preserve"> make it possible to use C/C++ libraries</w:t>
      </w:r>
      <w:r w:rsidR="00D40ECC">
        <w:t xml:space="preserve"> from a managed code therefore allowing us to move performance critical codes</w:t>
      </w:r>
      <w:r w:rsidR="00DB620C">
        <w:t xml:space="preserve"> outside of the managed environment</w:t>
      </w:r>
      <w:r w:rsidR="003527CF">
        <w:t xml:space="preserve"> or just simply allowing us to use popular libraries/services that are written in </w:t>
      </w:r>
      <w:r w:rsidR="00536EDA">
        <w:t>another</w:t>
      </w:r>
      <w:r w:rsidR="0023487C">
        <w:t xml:space="preserve"> native</w:t>
      </w:r>
      <w:r w:rsidR="003527CF">
        <w:t xml:space="preserve"> language. </w:t>
      </w:r>
      <w:r w:rsidR="00D571B5">
        <w:t xml:space="preserve">E.g. Epic Games the company behind Unreal Engine made a </w:t>
      </w:r>
      <w:r w:rsidR="00F31906">
        <w:t>so</w:t>
      </w:r>
      <w:r w:rsidR="008B26BA">
        <w:noBreakHyphen/>
      </w:r>
      <w:r w:rsidR="00F31906">
        <w:t>called</w:t>
      </w:r>
      <w:r w:rsidR="00D571B5">
        <w:t xml:space="preserve"> Epic </w:t>
      </w:r>
      <w:r w:rsidR="00F31906">
        <w:t>Online</w:t>
      </w:r>
      <w:r w:rsidR="00D571B5">
        <w:t xml:space="preserve"> Services. These </w:t>
      </w:r>
      <w:r w:rsidR="00175C8D">
        <w:t xml:space="preserve">services </w:t>
      </w:r>
      <w:r w:rsidR="00D571B5">
        <w:t>provide match making, server hosting, app store and other various services.</w:t>
      </w:r>
      <w:r w:rsidR="00F31906">
        <w:t xml:space="preserve"> However, these are all written in C++.</w:t>
      </w:r>
      <w:r w:rsidR="00AB6EC3">
        <w:t xml:space="preserve"> Luckily this is no problem in case of C# and .NET. Epic Games just wrote a wrapper library around the public interfaces</w:t>
      </w:r>
      <w:r w:rsidR="001B5AF3">
        <w:t xml:space="preserve"> using one of the interoperability solution</w:t>
      </w:r>
      <w:r w:rsidR="008B26BA">
        <w:t>s</w:t>
      </w:r>
      <w:r w:rsidR="001B5AF3">
        <w:t xml:space="preserve"> just like Unity wrote wrapper classes around the </w:t>
      </w:r>
      <w:r w:rsidR="008B26BA">
        <w:t>engine’s</w:t>
      </w:r>
      <w:r w:rsidR="001B5AF3">
        <w:t xml:space="preserve"> public interfaces. </w:t>
      </w:r>
      <w:r w:rsidR="00C92F76">
        <w:t xml:space="preserve">This is a common technique and many of the </w:t>
      </w:r>
      <w:r w:rsidR="008B26BA">
        <w:t>third-party</w:t>
      </w:r>
      <w:r w:rsidR="00C92F76">
        <w:t xml:space="preserve"> </w:t>
      </w:r>
      <w:r w:rsidR="008360B1">
        <w:t>libraries</w:t>
      </w:r>
      <w:r w:rsidR="00C92F76">
        <w:t xml:space="preserve"> for Unity are actually C++ libraries with a C# wrapper layer.</w:t>
      </w:r>
    </w:p>
    <w:p w14:paraId="43128941" w14:textId="3928697E" w:rsidR="00362CD1" w:rsidRDefault="00362CD1" w:rsidP="00362CD1">
      <w:pPr>
        <w:spacing w:after="0" w:line="240" w:lineRule="auto"/>
        <w:ind w:firstLine="0"/>
        <w:jc w:val="left"/>
      </w:pPr>
      <w:r>
        <w:br w:type="page"/>
      </w:r>
    </w:p>
    <w:p w14:paraId="529A2D98" w14:textId="68423C3E" w:rsidR="00E936E1" w:rsidRDefault="003E0C4E" w:rsidP="000D6F35">
      <w:pPr>
        <w:ind w:firstLine="425"/>
      </w:pPr>
      <w:r>
        <w:lastRenderedPageBreak/>
        <w:t xml:space="preserve">Although interop calls are extremely useful and they are </w:t>
      </w:r>
      <w:r w:rsidR="003E65B2">
        <w:t xml:space="preserve">quite crucial in game development </w:t>
      </w:r>
      <w:r w:rsidR="002C1D80">
        <w:t>they do have a significant overhead compared to simple method call</w:t>
      </w:r>
      <w:r w:rsidR="00482A6F">
        <w:t>s</w:t>
      </w:r>
      <w:r w:rsidR="002C1D80">
        <w:t>.</w:t>
      </w:r>
      <w:r w:rsidR="00974D39">
        <w:br/>
      </w:r>
      <w:r w:rsidR="0006757D">
        <w:t>E.g. P</w:t>
      </w:r>
      <w:r w:rsidR="00501D9D">
        <w:t>/</w:t>
      </w:r>
      <w:r w:rsidR="0006757D">
        <w:t xml:space="preserve">Invoke </w:t>
      </w:r>
      <w:r w:rsidR="00501D9D">
        <w:t>has an overhead of 10-30 x86 instructions per call</w:t>
      </w:r>
      <w:r w:rsidR="0078274E">
        <w:t xml:space="preserve"> in contrast to a simple call instruction</w:t>
      </w:r>
      <w:r w:rsidR="00EF3722">
        <w:t xml:space="preserve"> </w:t>
      </w:r>
      <w:r w:rsidR="00EF3722">
        <w:fldChar w:fldCharType="begin"/>
      </w:r>
      <w:r w:rsidR="00EF3722">
        <w:instrText xml:space="preserve"> REF _Ref56709229 \r \h </w:instrText>
      </w:r>
      <w:r w:rsidR="00EF3722">
        <w:fldChar w:fldCharType="separate"/>
      </w:r>
      <w:r w:rsidR="00100210">
        <w:t>[15]</w:t>
      </w:r>
      <w:r w:rsidR="00EF3722">
        <w:fldChar w:fldCharType="end"/>
      </w:r>
      <w:r w:rsidR="00501D9D">
        <w:t xml:space="preserve">. In addition to this marshalling can also add </w:t>
      </w:r>
      <w:r w:rsidR="00FD3061">
        <w:t xml:space="preserve">additional </w:t>
      </w:r>
      <w:r w:rsidR="00501D9D">
        <w:t>overheads to this</w:t>
      </w:r>
      <w:r w:rsidR="007A2B27">
        <w:t xml:space="preserve"> depending on the data</w:t>
      </w:r>
      <w:r w:rsidR="008D38FB">
        <w:t xml:space="preserve"> that needs to be marshaled</w:t>
      </w:r>
      <w:r w:rsidR="00501D9D">
        <w:t>.</w:t>
      </w:r>
      <w:r w:rsidR="009963DE">
        <w:t xml:space="preserve"> Luckily in the above example </w:t>
      </w:r>
      <w:r w:rsidR="00FD3061" w:rsidRPr="004C0F8B">
        <w:rPr>
          <w:rFonts w:ascii="Consolas" w:hAnsi="Consolas"/>
          <w:sz w:val="22"/>
          <w:szCs w:val="22"/>
        </w:rPr>
        <w:t>Vector3</w:t>
      </w:r>
      <w:r w:rsidR="00FD3061">
        <w:t xml:space="preserve"> </w:t>
      </w:r>
      <w:r w:rsidR="004C0F8B">
        <w:t>only contains blittable</w:t>
      </w:r>
      <w:r w:rsidR="00845DAD">
        <w:rPr>
          <w:rStyle w:val="Lbjegyzet-hivatkozs"/>
        </w:rPr>
        <w:footnoteReference w:id="35"/>
      </w:r>
      <w:r w:rsidR="004C0F8B">
        <w:t xml:space="preserve"> types therefor</w:t>
      </w:r>
      <w:r w:rsidR="00C406D5">
        <w:t>e</w:t>
      </w:r>
      <w:r w:rsidR="004C0F8B">
        <w:t xml:space="preserve"> </w:t>
      </w:r>
      <w:r w:rsidR="004C0F8B" w:rsidRPr="00403DE1">
        <w:rPr>
          <w:rFonts w:ascii="Consolas" w:hAnsi="Consolas"/>
          <w:sz w:val="22"/>
          <w:szCs w:val="22"/>
        </w:rPr>
        <w:t>Vector3</w:t>
      </w:r>
      <w:r w:rsidR="004C0F8B">
        <w:t xml:space="preserve"> </w:t>
      </w:r>
      <w:r w:rsidR="00946188">
        <w:t>requires</w:t>
      </w:r>
      <w:r w:rsidR="00D3654A">
        <w:t xml:space="preserve"> only </w:t>
      </w:r>
      <w:r w:rsidR="0018716C">
        <w:t xml:space="preserve">minor </w:t>
      </w:r>
      <w:r w:rsidR="00946188">
        <w:t>marshalling.</w:t>
      </w:r>
      <w:r w:rsidR="00D3654A">
        <w:t xml:space="preserve"> A sequential struct layout attribute is needed and our </w:t>
      </w:r>
      <w:r w:rsidR="00D3654A" w:rsidRPr="00D3654A">
        <w:rPr>
          <w:rFonts w:ascii="Consolas" w:hAnsi="Consolas"/>
          <w:sz w:val="22"/>
          <w:szCs w:val="22"/>
        </w:rPr>
        <w:t>Vector3</w:t>
      </w:r>
      <w:r w:rsidR="00D3654A" w:rsidRPr="00D3654A">
        <w:rPr>
          <w:sz w:val="22"/>
          <w:szCs w:val="22"/>
        </w:rPr>
        <w:t xml:space="preserve"> </w:t>
      </w:r>
      <w:r w:rsidR="009673AD" w:rsidRPr="009673AD">
        <w:t>struct</w:t>
      </w:r>
      <w:r w:rsidR="009673AD">
        <w:rPr>
          <w:sz w:val="22"/>
          <w:szCs w:val="22"/>
        </w:rPr>
        <w:t xml:space="preserve"> </w:t>
      </w:r>
      <w:r w:rsidR="00D3654A">
        <w:t>can be marshaled as a C structure.</w:t>
      </w:r>
    </w:p>
    <w:p w14:paraId="238E4D74" w14:textId="5EFC8B80" w:rsidR="00A15E06" w:rsidRDefault="00EE013B" w:rsidP="00A15E06">
      <w:pPr>
        <w:pStyle w:val="Cmsor2"/>
      </w:pPr>
      <w:r>
        <w:t>.NET in Unity</w:t>
      </w:r>
    </w:p>
    <w:p w14:paraId="0215BF5F" w14:textId="6EC3BBF7" w:rsidR="00C47B8C" w:rsidRDefault="007250D0" w:rsidP="0006757D">
      <w:pPr>
        <w:ind w:firstLine="425"/>
      </w:pPr>
      <w:r>
        <w:t xml:space="preserve">.NET </w:t>
      </w:r>
      <w:r w:rsidR="00854ED4">
        <w:t xml:space="preserve">is a developer platform </w:t>
      </w:r>
      <w:r w:rsidR="00847F90">
        <w:t xml:space="preserve">made up of different kind of tools, programming languages (C#, F#, Visual Basic) and a vast </w:t>
      </w:r>
      <w:proofErr w:type="gramStart"/>
      <w:r w:rsidR="00847F90">
        <w:t>amount</w:t>
      </w:r>
      <w:proofErr w:type="gramEnd"/>
      <w:r w:rsidR="00847F90">
        <w:t xml:space="preserve"> of libraries for building any kind of application.</w:t>
      </w:r>
      <w:r w:rsidR="004B2542">
        <w:t xml:space="preserve"> There are various implementations </w:t>
      </w:r>
      <w:r w:rsidR="002000D1">
        <w:t>of .NET</w:t>
      </w:r>
      <w:r w:rsidR="00946FC7">
        <w:t xml:space="preserve"> and every implementation of </w:t>
      </w:r>
      <w:r w:rsidR="008B17D5">
        <w:t>it</w:t>
      </w:r>
      <w:r w:rsidR="00946FC7">
        <w:t xml:space="preserve"> is </w:t>
      </w:r>
      <w:r w:rsidR="000D6F35">
        <w:t xml:space="preserve">actually </w:t>
      </w:r>
      <w:r w:rsidR="00946FC7">
        <w:t>the implementation of the Common Language Infrastructure (CLI).</w:t>
      </w:r>
    </w:p>
    <w:p w14:paraId="0A6B29B9" w14:textId="35C9EEFF" w:rsidR="00BE6730" w:rsidRDefault="00BE6730" w:rsidP="00BE6730">
      <w:pPr>
        <w:pStyle w:val="Listaszerbekezds"/>
        <w:numPr>
          <w:ilvl w:val="0"/>
          <w:numId w:val="37"/>
        </w:numPr>
        <w:spacing w:after="0"/>
        <w:ind w:left="1139" w:hanging="357"/>
        <w:rPr>
          <w:b/>
          <w:bCs/>
        </w:rPr>
      </w:pPr>
      <w:r w:rsidRPr="00BE6730">
        <w:rPr>
          <w:b/>
          <w:bCs/>
        </w:rPr>
        <w:t>.NET Framework</w:t>
      </w:r>
    </w:p>
    <w:p w14:paraId="1EE28953" w14:textId="50311041" w:rsidR="00BE6730" w:rsidRDefault="00D13F76" w:rsidP="00BE6730">
      <w:pPr>
        <w:pStyle w:val="Listaszerbekezds"/>
        <w:ind w:left="1145" w:firstLine="0"/>
      </w:pPr>
      <w:r>
        <w:t>The first implementation of .NET</w:t>
      </w:r>
      <w:r w:rsidR="00E936E1">
        <w:t xml:space="preserve">. </w:t>
      </w:r>
      <w:r>
        <w:t xml:space="preserve">Although </w:t>
      </w:r>
      <w:r w:rsidR="00C86E7D">
        <w:t>.NET Framework is platform independent in theory it is only implemented on Windows thus it only supports Windows operating systems.</w:t>
      </w:r>
    </w:p>
    <w:p w14:paraId="14033D3F" w14:textId="7CE4E697" w:rsidR="00C86E7D" w:rsidRDefault="00C86E7D" w:rsidP="00C86E7D">
      <w:pPr>
        <w:pStyle w:val="Listaszerbekezds"/>
        <w:numPr>
          <w:ilvl w:val="0"/>
          <w:numId w:val="37"/>
        </w:numPr>
        <w:spacing w:after="0"/>
        <w:ind w:left="1139" w:hanging="357"/>
        <w:rPr>
          <w:b/>
          <w:bCs/>
        </w:rPr>
      </w:pPr>
      <w:r w:rsidRPr="00BE6730">
        <w:rPr>
          <w:b/>
          <w:bCs/>
        </w:rPr>
        <w:t xml:space="preserve">.NET </w:t>
      </w:r>
      <w:r w:rsidR="009673AD">
        <w:rPr>
          <w:b/>
          <w:bCs/>
        </w:rPr>
        <w:t>Core</w:t>
      </w:r>
    </w:p>
    <w:p w14:paraId="5B514BB6" w14:textId="36FD9EBD" w:rsidR="00C86E7D" w:rsidRDefault="006D7968" w:rsidP="00C86E7D">
      <w:pPr>
        <w:pStyle w:val="Listaszerbekezds"/>
        <w:ind w:left="1145" w:firstLine="0"/>
      </w:pPr>
      <w:r>
        <w:t>.Net Core is the cross-platform implementation of the CLI and the successor of the .NET Framework</w:t>
      </w:r>
      <w:r w:rsidR="001441AE">
        <w:t>. Unlike</w:t>
      </w:r>
      <w:r>
        <w:t xml:space="preserve"> .NET Framework</w:t>
      </w:r>
      <w:r w:rsidR="00370716">
        <w:t>,</w:t>
      </w:r>
      <w:r>
        <w:t xml:space="preserve"> </w:t>
      </w:r>
      <w:r w:rsidR="001441AE">
        <w:t>it is open</w:t>
      </w:r>
      <w:r w:rsidR="00362CD1">
        <w:noBreakHyphen/>
      </w:r>
      <w:r w:rsidR="001441AE">
        <w:t>source</w:t>
      </w:r>
      <w:r w:rsidR="00A9562A">
        <w:t xml:space="preserve"> and maintained and developed by Microsoft via the .NET Foundation.</w:t>
      </w:r>
      <w:r w:rsidR="00320240">
        <w:t xml:space="preserve"> </w:t>
      </w:r>
      <w:r w:rsidR="00320240">
        <w:br/>
        <w:t>(Unity is part of the .NET Foundation)</w:t>
      </w:r>
    </w:p>
    <w:p w14:paraId="34587172" w14:textId="012BDA74" w:rsidR="00407897" w:rsidRDefault="008078FF" w:rsidP="00407897">
      <w:pPr>
        <w:pStyle w:val="Listaszerbekezds"/>
        <w:numPr>
          <w:ilvl w:val="0"/>
          <w:numId w:val="37"/>
        </w:numPr>
        <w:spacing w:after="0"/>
        <w:ind w:left="1139" w:hanging="357"/>
        <w:rPr>
          <w:b/>
          <w:bCs/>
        </w:rPr>
      </w:pPr>
      <w:r>
        <w:rPr>
          <w:b/>
          <w:bCs/>
        </w:rPr>
        <w:t>Mono</w:t>
      </w:r>
    </w:p>
    <w:p w14:paraId="3F6823E3" w14:textId="5E63C94F" w:rsidR="00B3223D" w:rsidRDefault="00036E75" w:rsidP="00362CD1">
      <w:pPr>
        <w:pStyle w:val="Listaszerbekezds"/>
        <w:ind w:left="1145" w:firstLine="0"/>
      </w:pPr>
      <w:r>
        <w:t xml:space="preserve">Mono is an open-source cross-platform implementation of .NET Framework. Mono can be run on platforms like Android, </w:t>
      </w:r>
      <w:r w:rsidR="001914D3">
        <w:t>i</w:t>
      </w:r>
      <w:r>
        <w:t xml:space="preserve">OS, </w:t>
      </w:r>
      <w:r w:rsidR="001914D3">
        <w:t xml:space="preserve">tvOS, </w:t>
      </w:r>
      <w:r>
        <w:t xml:space="preserve">Linux, Windows, </w:t>
      </w:r>
      <w:r w:rsidR="001914D3">
        <w:t>macOS,</w:t>
      </w:r>
      <w:r>
        <w:t xml:space="preserve"> Play</w:t>
      </w:r>
      <w:r w:rsidR="001914D3">
        <w:t>S</w:t>
      </w:r>
      <w:r>
        <w:t>tation</w:t>
      </w:r>
      <w:r w:rsidR="001914D3">
        <w:t xml:space="preserve"> 3, PlayStation 4, Xbox 360, </w:t>
      </w:r>
      <w:r w:rsidR="00C77BAF">
        <w:t>XboxOne, Xbox</w:t>
      </w:r>
      <w:r w:rsidR="00571A0F">
        <w:t xml:space="preserve"> Series X</w:t>
      </w:r>
      <w:r w:rsidR="00370716">
        <w:t>,</w:t>
      </w:r>
      <w:r w:rsidR="00571A0F">
        <w:t xml:space="preserve"> </w:t>
      </w:r>
      <w:r w:rsidR="001914D3">
        <w:t xml:space="preserve">Wii and </w:t>
      </w:r>
      <w:r w:rsidR="00571A0F">
        <w:t>many more</w:t>
      </w:r>
      <w:r w:rsidR="001914D3">
        <w:t>.</w:t>
      </w:r>
      <w:r w:rsidR="000A2EF9">
        <w:t xml:space="preserve"> Mono does not </w:t>
      </w:r>
      <w:r w:rsidR="00C77BAF">
        <w:t>support</w:t>
      </w:r>
      <w:r w:rsidR="000A2EF9">
        <w:t xml:space="preserve"> all of .NET Framework’s API but the core API is fully supported.</w:t>
      </w:r>
    </w:p>
    <w:p w14:paraId="352EC0EE" w14:textId="5DAC2D25" w:rsidR="00362CD1" w:rsidRDefault="00362CD1" w:rsidP="00362CD1">
      <w:pPr>
        <w:pStyle w:val="Listaszerbekezds"/>
        <w:ind w:left="1145" w:firstLine="0"/>
      </w:pPr>
    </w:p>
    <w:p w14:paraId="392FBAAF" w14:textId="77777777" w:rsidR="00903DBD" w:rsidRDefault="009F788A" w:rsidP="00362CD1">
      <w:pPr>
        <w:ind w:firstLine="0"/>
      </w:pPr>
      <w:r>
        <w:t xml:space="preserve">The above three are complete frameworks. </w:t>
      </w:r>
      <w:r w:rsidR="00C420D5">
        <w:t>Although</w:t>
      </w:r>
      <w:r w:rsidR="001F7789">
        <w:t xml:space="preserve"> if a developer goes into </w:t>
      </w:r>
      <w:r w:rsidR="00E70E63">
        <w:t xml:space="preserve">Unity’s Project settings under </w:t>
      </w:r>
      <w:r w:rsidR="00C420D5">
        <w:t xml:space="preserve">the </w:t>
      </w:r>
      <w:r w:rsidR="00E70E63">
        <w:t xml:space="preserve">Player subsection there will be two selectable </w:t>
      </w:r>
      <w:r w:rsidR="00C420D5">
        <w:t>API Compatibility Levels</w:t>
      </w:r>
      <w:r w:rsidR="0085163B">
        <w:t>,</w:t>
      </w:r>
      <w:r w:rsidR="00C420D5">
        <w:t xml:space="preserve"> </w:t>
      </w:r>
      <w:r w:rsidR="0085163B">
        <w:t xml:space="preserve">.NET 4.x </w:t>
      </w:r>
      <w:r w:rsidR="006117B0">
        <w:t>and .NET Standard 2.0</w:t>
      </w:r>
      <w:r w:rsidR="00B45C9E">
        <w:t xml:space="preserve"> and the Scripting Backend which is set to Mono</w:t>
      </w:r>
      <w:r w:rsidR="003B522F">
        <w:t xml:space="preserve"> as can be seen on </w:t>
      </w:r>
      <w:r w:rsidR="003B522F" w:rsidRPr="00F634BC">
        <w:rPr>
          <w:b/>
          <w:bCs/>
        </w:rPr>
        <w:t>Figure 11</w:t>
      </w:r>
      <w:r w:rsidR="006117B0">
        <w:t xml:space="preserve">. </w:t>
      </w:r>
    </w:p>
    <w:p w14:paraId="1BF1E5DB" w14:textId="77777777" w:rsidR="00903DBD" w:rsidRDefault="00903DBD" w:rsidP="00903DBD">
      <w:pPr>
        <w:pStyle w:val="Kp"/>
      </w:pPr>
      <w:r>
        <w:rPr>
          <w:noProof/>
        </w:rPr>
        <w:drawing>
          <wp:inline distT="0" distB="0" distL="0" distR="0" wp14:anchorId="74304708" wp14:editId="44777E50">
            <wp:extent cx="5256433" cy="588645"/>
            <wp:effectExtent l="114300" t="76200" r="116205" b="7810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pic:cNvPicPr/>
                  </pic:nvPicPr>
                  <pic:blipFill>
                    <a:blip r:embed="rId20">
                      <a:extLst>
                        <a:ext uri="{28A0092B-C50C-407E-A947-70E740481C1C}">
                          <a14:useLocalDpi xmlns:a14="http://schemas.microsoft.com/office/drawing/2010/main" val="0"/>
                        </a:ext>
                      </a:extLst>
                    </a:blip>
                    <a:stretch>
                      <a:fillRect/>
                    </a:stretch>
                  </pic:blipFill>
                  <pic:spPr>
                    <a:xfrm>
                      <a:off x="0" y="0"/>
                      <a:ext cx="5265490" cy="589659"/>
                    </a:xfrm>
                    <a:prstGeom prst="rect">
                      <a:avLst/>
                    </a:prstGeom>
                    <a:effectLst>
                      <a:outerShdw blurRad="63500" sx="102000" sy="102000" algn="ctr" rotWithShape="0">
                        <a:prstClr val="black">
                          <a:alpha val="40000"/>
                        </a:prstClr>
                      </a:outerShdw>
                    </a:effectLst>
                  </pic:spPr>
                </pic:pic>
              </a:graphicData>
            </a:graphic>
          </wp:inline>
        </w:drawing>
      </w:r>
    </w:p>
    <w:p w14:paraId="2A5F4E0C" w14:textId="0BE67920" w:rsidR="00903DBD" w:rsidRPr="00903DBD" w:rsidRDefault="00903DBD" w:rsidP="00903DBD">
      <w:pPr>
        <w:pStyle w:val="Kpalrs"/>
        <w:rPr>
          <w:b w:val="0"/>
          <w:bCs w:val="0"/>
        </w:rPr>
      </w:pPr>
      <w:r>
        <w:t xml:space="preserve">Figure </w:t>
      </w:r>
      <w:r>
        <w:fldChar w:fldCharType="begin"/>
      </w:r>
      <w:r>
        <w:instrText xml:space="preserve"> SEQ Figure \* ARABIC </w:instrText>
      </w:r>
      <w:r>
        <w:fldChar w:fldCharType="separate"/>
      </w:r>
      <w:r w:rsidR="00100210">
        <w:rPr>
          <w:noProof/>
        </w:rPr>
        <w:t>11</w:t>
      </w:r>
      <w:r>
        <w:fldChar w:fldCharType="end"/>
      </w:r>
      <w:r>
        <w:t xml:space="preserve">: </w:t>
      </w:r>
      <w:r>
        <w:rPr>
          <w:b w:val="0"/>
          <w:bCs w:val="0"/>
        </w:rPr>
        <w:t>The Player settings in Unity’s Project Settings.</w:t>
      </w:r>
    </w:p>
    <w:p w14:paraId="314CD79B" w14:textId="62B371DF" w:rsidR="00362CD1" w:rsidRDefault="00B45C9E" w:rsidP="00362CD1">
      <w:pPr>
        <w:ind w:firstLine="0"/>
      </w:pPr>
      <w:r>
        <w:t xml:space="preserve">This can be confusing </w:t>
      </w:r>
      <w:r w:rsidR="001743A4">
        <w:t>for inexperienced .NET developers since .NET Framework</w:t>
      </w:r>
      <w:r w:rsidR="009F0B2F">
        <w:t xml:space="preserve"> versions are sometimes just called</w:t>
      </w:r>
      <w:r w:rsidR="001344D3">
        <w:t xml:space="preserve"> e.g. </w:t>
      </w:r>
      <w:r w:rsidR="003B522F">
        <w:t xml:space="preserve">.NET 4.7 </w:t>
      </w:r>
      <w:r w:rsidR="001344D3">
        <w:t>etc.</w:t>
      </w:r>
      <w:r w:rsidR="003B522F">
        <w:t xml:space="preserve"> </w:t>
      </w:r>
      <w:r w:rsidR="006117B0">
        <w:t>The keywor</w:t>
      </w:r>
      <w:r w:rsidR="001344D3">
        <w:t>d(s)</w:t>
      </w:r>
      <w:r w:rsidR="006117B0">
        <w:t xml:space="preserve"> here </w:t>
      </w:r>
      <w:r w:rsidR="001344D3">
        <w:t>is</w:t>
      </w:r>
      <w:r w:rsidR="006117B0">
        <w:t xml:space="preserve"> the API Compatibility. </w:t>
      </w:r>
      <w:r w:rsidR="00987D32">
        <w:t xml:space="preserve">While Mono is the </w:t>
      </w:r>
      <w:r w:rsidR="009231E9">
        <w:t xml:space="preserve">framework </w:t>
      </w:r>
      <w:r w:rsidR="001C717B">
        <w:t>the API Compatibility Level defines the available libraries. .NET Standard 2.0 is not a CLI implementation and a complete framework, it</w:t>
      </w:r>
      <w:r w:rsidR="00070363">
        <w:t xml:space="preserve"> is</w:t>
      </w:r>
      <w:r w:rsidR="001C717B">
        <w:t xml:space="preserve"> just a specification of .NET APIs that are available on all .NET implementations. Perhaps </w:t>
      </w:r>
      <w:r w:rsidR="004F41C2">
        <w:t xml:space="preserve">a picture </w:t>
      </w:r>
      <w:r w:rsidR="0075043D">
        <w:t>tells</w:t>
      </w:r>
      <w:r w:rsidR="004F41C2">
        <w:t xml:space="preserve"> more than a thousand words</w:t>
      </w:r>
      <w:r w:rsidR="0075043D">
        <w:t>. (</w:t>
      </w:r>
      <w:r w:rsidR="0075043D" w:rsidRPr="0075043D">
        <w:rPr>
          <w:b/>
          <w:bCs/>
        </w:rPr>
        <w:t>Figure 12</w:t>
      </w:r>
      <w:r w:rsidR="0075043D">
        <w:t>)</w:t>
      </w:r>
    </w:p>
    <w:p w14:paraId="59A2498B" w14:textId="77777777" w:rsidR="00BD2DC9" w:rsidRDefault="0075043D" w:rsidP="00BD2DC9">
      <w:pPr>
        <w:pStyle w:val="Kp"/>
      </w:pPr>
      <w:r>
        <w:rPr>
          <w:noProof/>
        </w:rPr>
        <w:drawing>
          <wp:inline distT="0" distB="0" distL="0" distR="0" wp14:anchorId="3133D917" wp14:editId="5C1D7AC1">
            <wp:extent cx="5399828" cy="2913380"/>
            <wp:effectExtent l="0" t="0" r="0" b="127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9828" cy="2913380"/>
                    </a:xfrm>
                    <a:prstGeom prst="rect">
                      <a:avLst/>
                    </a:prstGeom>
                  </pic:spPr>
                </pic:pic>
              </a:graphicData>
            </a:graphic>
          </wp:inline>
        </w:drawing>
      </w:r>
    </w:p>
    <w:p w14:paraId="11AFA429" w14:textId="13AB27A2" w:rsidR="0075043D" w:rsidRDefault="00BD2DC9" w:rsidP="00BD2DC9">
      <w:pPr>
        <w:pStyle w:val="Kpalrs"/>
        <w:rPr>
          <w:b w:val="0"/>
          <w:bCs w:val="0"/>
        </w:rPr>
      </w:pPr>
      <w:r>
        <w:t xml:space="preserve">Figure </w:t>
      </w:r>
      <w:r>
        <w:fldChar w:fldCharType="begin"/>
      </w:r>
      <w:r>
        <w:instrText xml:space="preserve"> SEQ Figure \* ARABIC </w:instrText>
      </w:r>
      <w:r>
        <w:fldChar w:fldCharType="separate"/>
      </w:r>
      <w:r w:rsidR="00100210">
        <w:rPr>
          <w:noProof/>
        </w:rPr>
        <w:t>12</w:t>
      </w:r>
      <w:r>
        <w:fldChar w:fldCharType="end"/>
      </w:r>
      <w:r>
        <w:t xml:space="preserve">: </w:t>
      </w:r>
      <w:r>
        <w:rPr>
          <w:b w:val="0"/>
          <w:bCs w:val="0"/>
        </w:rPr>
        <w:t>The purpose of .NET Standard.</w:t>
      </w:r>
      <w:r w:rsidR="00CA1E4F">
        <w:rPr>
          <w:b w:val="0"/>
          <w:bCs w:val="0"/>
        </w:rPr>
        <w:t xml:space="preserve"> </w:t>
      </w:r>
    </w:p>
    <w:p w14:paraId="456A19D1" w14:textId="3C345353" w:rsidR="00953C89" w:rsidRDefault="00953C89" w:rsidP="00070363">
      <w:pPr>
        <w:ind w:firstLine="0"/>
      </w:pPr>
      <w:r>
        <w:t xml:space="preserve">The general rule of thumb in Unity is to use .NET Standard 2.0 and only </w:t>
      </w:r>
      <w:r w:rsidR="0002651A">
        <w:t xml:space="preserve">switch to .NET 4.x whenever the project needs specific API(s) defined in it. </w:t>
      </w:r>
      <w:r w:rsidR="00BD7A11">
        <w:t>The reason for this is because</w:t>
      </w:r>
      <w:r w:rsidR="0002651A">
        <w:t xml:space="preserve"> </w:t>
      </w:r>
      <w:r w:rsidR="00070363">
        <w:t xml:space="preserve">.NET Standard 2.0 have a smaller library </w:t>
      </w:r>
      <w:r w:rsidR="00BD7A11">
        <w:t>which</w:t>
      </w:r>
      <w:r w:rsidR="00070363">
        <w:t xml:space="preserve"> compiles faster and produces a smaller build size that is quite useful for mobile applications.</w:t>
      </w:r>
    </w:p>
    <w:p w14:paraId="7271B5EF" w14:textId="0F5D9806" w:rsidR="009F6725" w:rsidRDefault="009F6725" w:rsidP="00070363">
      <w:pPr>
        <w:ind w:firstLine="0"/>
      </w:pPr>
    </w:p>
    <w:p w14:paraId="149DDDF2" w14:textId="5AB9DA39" w:rsidR="009F6725" w:rsidRDefault="009F6725" w:rsidP="009F6725">
      <w:pPr>
        <w:ind w:firstLine="425"/>
      </w:pPr>
      <w:r>
        <w:t>In conclusion</w:t>
      </w:r>
      <w:r w:rsidR="007979F9">
        <w:t xml:space="preserve"> Unity uses Mono as it is the framework that provides them cross</w:t>
      </w:r>
      <w:r w:rsidR="007979F9">
        <w:noBreakHyphen/>
        <w:t xml:space="preserve">platform support on </w:t>
      </w:r>
      <w:r w:rsidR="00F7254C">
        <w:t>a high range of</w:t>
      </w:r>
      <w:r w:rsidR="007979F9">
        <w:t xml:space="preserve"> devices and .NET Core </w:t>
      </w:r>
      <w:r w:rsidR="00F7254C">
        <w:t xml:space="preserve">does </w:t>
      </w:r>
      <w:r w:rsidR="007979F9">
        <w:t xml:space="preserve">not yet supports that many platforms as </w:t>
      </w:r>
      <w:r w:rsidR="00F7254C">
        <w:t>Mono. However, in November 2020 .NET Core will be merged with .NET Framework and will be developed as an open-source cross</w:t>
      </w:r>
      <w:r w:rsidR="00F7254C">
        <w:noBreakHyphen/>
        <w:t xml:space="preserve">platform framework with the name .NET. (First version will be .NET 5.) </w:t>
      </w:r>
      <w:r w:rsidR="00370FF8">
        <w:t>In 2021 .NET will be merged with many of the functionalities of Mono (.NET 6) therefore Unity sooner or later should switch to .NET (Core).</w:t>
      </w:r>
      <w:r w:rsidR="00A8224E">
        <w:t xml:space="preserve"> </w:t>
      </w:r>
      <w:r w:rsidR="00373E35">
        <w:t>.NET Core is such a powerful open</w:t>
      </w:r>
      <w:r w:rsidR="00373E35">
        <w:noBreakHyphen/>
        <w:t xml:space="preserve">source project that already some of the principal engineers of Unity tried to port the scripting backend to .NET Core. </w:t>
      </w:r>
      <w:r w:rsidR="00A57E9A">
        <w:fldChar w:fldCharType="begin"/>
      </w:r>
      <w:r w:rsidR="00A57E9A">
        <w:instrText xml:space="preserve"> REF _Ref56851246 \r \h </w:instrText>
      </w:r>
      <w:r w:rsidR="00A57E9A">
        <w:fldChar w:fldCharType="separate"/>
      </w:r>
      <w:r w:rsidR="00100210">
        <w:t>[17]</w:t>
      </w:r>
      <w:r w:rsidR="00A57E9A">
        <w:fldChar w:fldCharType="end"/>
      </w:r>
    </w:p>
    <w:p w14:paraId="4F98B483" w14:textId="7B3B0ACF" w:rsidR="0082076A" w:rsidRPr="00953C89" w:rsidRDefault="0082076A" w:rsidP="0082076A">
      <w:pPr>
        <w:pStyle w:val="Cmsor2"/>
      </w:pPr>
      <w:r>
        <w:t>Scripting backends</w:t>
      </w:r>
    </w:p>
    <w:p w14:paraId="1E5C096D" w14:textId="5887B3A7" w:rsidR="006117B0" w:rsidRDefault="003E7008" w:rsidP="002C6F4E">
      <w:pPr>
        <w:ind w:firstLine="425"/>
      </w:pPr>
      <w:r>
        <w:t>Scripting backend i</w:t>
      </w:r>
      <w:r w:rsidR="004E269B">
        <w:t xml:space="preserve">s a Unity term </w:t>
      </w:r>
      <w:r w:rsidR="00C90DCE">
        <w:t>for the framework that will compile and execute our code</w:t>
      </w:r>
      <w:r w:rsidR="004E269B">
        <w:t xml:space="preserve">. </w:t>
      </w:r>
      <w:r w:rsidR="00462957">
        <w:t xml:space="preserve">In Unity 2019 there are 2 scripting backends. We are already familiar with the one called </w:t>
      </w:r>
      <w:r w:rsidR="004E269B">
        <w:t>Mono</w:t>
      </w:r>
      <w:r w:rsidR="00C90DCE">
        <w:t xml:space="preserve"> </w:t>
      </w:r>
      <w:r w:rsidR="002B4095">
        <w:t xml:space="preserve">and </w:t>
      </w:r>
      <w:r w:rsidR="00C90DCE">
        <w:t xml:space="preserve">the other one is </w:t>
      </w:r>
      <w:r w:rsidR="009A23A9">
        <w:t>named</w:t>
      </w:r>
      <w:r w:rsidR="002B4095">
        <w:t xml:space="preserve"> </w:t>
      </w:r>
      <w:r w:rsidR="00C90DCE">
        <w:t>IL2CPP (Intermediate Language to C++)</w:t>
      </w:r>
      <w:r w:rsidR="00462957">
        <w:t>. IL2CPP is a Unity developed scripting backend</w:t>
      </w:r>
      <w:r w:rsidR="007D7AEA">
        <w:t xml:space="preserve">. It </w:t>
      </w:r>
      <w:r w:rsidR="004A22B1">
        <w:t>contains</w:t>
      </w:r>
      <w:r w:rsidR="007D7AEA">
        <w:t xml:space="preserve"> </w:t>
      </w:r>
      <w:r w:rsidR="00384B49">
        <w:t>an AOT</w:t>
      </w:r>
      <w:r w:rsidR="00384B49">
        <w:rPr>
          <w:rStyle w:val="Lbjegyzet-hivatkozs"/>
        </w:rPr>
        <w:footnoteReference w:id="36"/>
      </w:r>
      <w:r w:rsidR="00384B49">
        <w:t xml:space="preserve"> compiler</w:t>
      </w:r>
      <w:r w:rsidR="004A22B1">
        <w:t xml:space="preserve"> and a runtime library to support the virtual machine.</w:t>
      </w:r>
      <w:r w:rsidR="0035175C">
        <w:t xml:space="preserve"> Both scripting backend have </w:t>
      </w:r>
      <w:r w:rsidR="00A8211F">
        <w:t xml:space="preserve">some </w:t>
      </w:r>
      <w:r w:rsidR="0035175C">
        <w:t>advantage and disadvantage.</w:t>
      </w:r>
    </w:p>
    <w:p w14:paraId="673A96ED" w14:textId="7E55A894" w:rsidR="0035175C" w:rsidRDefault="0035175C" w:rsidP="0035175C">
      <w:pPr>
        <w:pStyle w:val="Cmsor3"/>
      </w:pPr>
      <w:r>
        <w:t>The Mono scripting backend</w:t>
      </w:r>
    </w:p>
    <w:p w14:paraId="1A564397" w14:textId="1291E679" w:rsidR="000351A0" w:rsidRDefault="0035175C" w:rsidP="00CE37C8">
      <w:pPr>
        <w:ind w:firstLine="425"/>
      </w:pPr>
      <w:r>
        <w:t xml:space="preserve">The Mono scripting backend </w:t>
      </w:r>
      <w:r w:rsidR="007E04AF">
        <w:t xml:space="preserve">is the backend of the editor. There is no way to use IL2CPP when testing your game via the editor. This might sound </w:t>
      </w:r>
      <w:r w:rsidR="002B3173">
        <w:t xml:space="preserve">inconvenient when the final builds will </w:t>
      </w:r>
      <w:r w:rsidR="00C6666E">
        <w:t xml:space="preserve">be </w:t>
      </w:r>
      <w:r w:rsidR="002B3173">
        <w:t xml:space="preserve">all compiled via IL2CPP </w:t>
      </w:r>
      <w:r w:rsidR="00C6666E">
        <w:t xml:space="preserve">but as we talked about </w:t>
      </w:r>
      <w:proofErr w:type="gramStart"/>
      <w:r w:rsidR="00C6666E">
        <w:t>it</w:t>
      </w:r>
      <w:proofErr w:type="gramEnd"/>
      <w:r w:rsidR="00C6666E">
        <w:t xml:space="preserve"> earlier Mono provides a seriously faster iteration</w:t>
      </w:r>
      <w:r w:rsidR="00911AD7">
        <w:t xml:space="preserve"> time than</w:t>
      </w:r>
      <w:r w:rsidR="00C6666E">
        <w:t xml:space="preserve"> IL2CPP</w:t>
      </w:r>
      <w:r w:rsidR="00911AD7">
        <w:t xml:space="preserve"> since</w:t>
      </w:r>
      <w:r w:rsidR="002B3173">
        <w:t xml:space="preserve"> </w:t>
      </w:r>
      <w:r w:rsidR="006C526B">
        <w:t>compilations are much faster with it</w:t>
      </w:r>
      <w:r w:rsidR="00C6666E">
        <w:t xml:space="preserve"> (involves no C++ compilation and because it only gets compiled to an IL)</w:t>
      </w:r>
      <w:r w:rsidR="00911AD7">
        <w:t>. Mono as a JIT based scripting backend also supports dynamic C#/IL code generation at runtime</w:t>
      </w:r>
      <w:r w:rsidR="00367CC4">
        <w:t>.</w:t>
      </w:r>
      <w:r w:rsidR="00ED3945">
        <w:t xml:space="preserve"> </w:t>
      </w:r>
      <w:r w:rsidR="00A24DA5">
        <w:t xml:space="preserve">However, that are many cases where Mono is not a suitable scripting backend. There are some platforms that do not allow runtime code generation therefore any JIT based managed </w:t>
      </w:r>
      <w:r w:rsidR="00C85919">
        <w:t>code will be prevented to execute on the target platform.</w:t>
      </w:r>
      <w:r w:rsidR="000351A0">
        <w:t xml:space="preserve"> </w:t>
      </w:r>
      <w:r w:rsidR="00E30F13">
        <w:t xml:space="preserve">In this case an AOT compiler is required. </w:t>
      </w:r>
      <w:r w:rsidR="000351A0">
        <w:t>A good example for this are iOS devices.</w:t>
      </w:r>
    </w:p>
    <w:p w14:paraId="4C307FA0" w14:textId="16E062EB" w:rsidR="000351A0" w:rsidRDefault="000351A0" w:rsidP="000351A0">
      <w:pPr>
        <w:pStyle w:val="Cmsor3"/>
      </w:pPr>
      <w:r>
        <w:lastRenderedPageBreak/>
        <w:t>The IL2CPP scripting backend</w:t>
      </w:r>
    </w:p>
    <w:p w14:paraId="699816D2" w14:textId="798E366F" w:rsidR="00267979" w:rsidRDefault="008726D3" w:rsidP="000351A0">
      <w:pPr>
        <w:ind w:firstLine="425"/>
      </w:pPr>
      <w:r>
        <w:t xml:space="preserve">IL2CPP is Unity’s own scripting backend first introduced in Unity 5. </w:t>
      </w:r>
      <w:r w:rsidR="00372D7B">
        <w:t>Since then i</w:t>
      </w:r>
      <w:r>
        <w:t>t has undergone serious change</w:t>
      </w:r>
      <w:r w:rsidR="00372D7B">
        <w:t>s</w:t>
      </w:r>
      <w:r w:rsidR="008E5CAA">
        <w:t xml:space="preserve"> and now </w:t>
      </w:r>
      <w:r w:rsidR="00A8211F">
        <w:t xml:space="preserve">it is </w:t>
      </w:r>
      <w:r w:rsidR="008E5CAA">
        <w:t>one of the main scripting backends of Unity</w:t>
      </w:r>
      <w:r>
        <w:t>.</w:t>
      </w:r>
      <w:r w:rsidR="008E5CAA">
        <w:t xml:space="preserve"> Some of Unity’s supported platforms</w:t>
      </w:r>
      <w:r w:rsidR="00267979">
        <w:t xml:space="preserve"> can only be shipped with IL2CPP.</w:t>
      </w:r>
      <w:r w:rsidR="00372D7B">
        <w:t xml:space="preserve"> </w:t>
      </w:r>
      <w:r w:rsidR="00A8211F">
        <w:t>IL2CPP</w:t>
      </w:r>
      <w:r w:rsidR="00E64DAA">
        <w:t>’s</w:t>
      </w:r>
      <w:r w:rsidR="00A8211F">
        <w:t xml:space="preserve"> biggest advantage is </w:t>
      </w:r>
      <w:r w:rsidR="00E64DAA">
        <w:t>in its configurability</w:t>
      </w:r>
      <w:r w:rsidR="00FD3D2A">
        <w:t xml:space="preserve">, framework independent GC and in its performance. Although IL2CPP is generally faster than Mono </w:t>
      </w:r>
      <w:r w:rsidR="00DC240C">
        <w:t xml:space="preserve">there are some cases and platforms where it </w:t>
      </w:r>
      <w:r w:rsidR="00B335BC">
        <w:t>can be</w:t>
      </w:r>
      <w:r w:rsidR="00DC240C">
        <w:t xml:space="preserve"> considerably slower.</w:t>
      </w:r>
    </w:p>
    <w:p w14:paraId="393F9D20" w14:textId="5DDB37F4" w:rsidR="000351A0" w:rsidRDefault="00372D7B" w:rsidP="000351A0">
      <w:pPr>
        <w:ind w:firstLine="425"/>
      </w:pPr>
      <w:r>
        <w:t>IL2CPP first compile</w:t>
      </w:r>
      <w:r w:rsidR="00A57317">
        <w:t>s</w:t>
      </w:r>
      <w:r>
        <w:t xml:space="preserve"> IL code </w:t>
      </w:r>
      <w:r w:rsidR="00267979">
        <w:t xml:space="preserve">from the scripts assemblies </w:t>
      </w:r>
      <w:r>
        <w:t xml:space="preserve">into C++ then compiles </w:t>
      </w:r>
      <w:r w:rsidR="00267979">
        <w:t xml:space="preserve">these </w:t>
      </w:r>
      <w:r>
        <w:t xml:space="preserve">to native code </w:t>
      </w:r>
      <w:r w:rsidR="00A57317">
        <w:t>which</w:t>
      </w:r>
      <w:r>
        <w:t xml:space="preserve"> can be directly executed on the target architecture</w:t>
      </w:r>
      <w:r w:rsidR="009F2D0D">
        <w:t xml:space="preserve"> </w:t>
      </w:r>
      <w:r w:rsidR="003A5C55">
        <w:t>this</w:t>
      </w:r>
      <w:r w:rsidR="009F2D0D">
        <w:t xml:space="preserve"> can be seen on </w:t>
      </w:r>
      <w:r w:rsidR="009F2D0D" w:rsidRPr="009F2D0D">
        <w:rPr>
          <w:b/>
          <w:bCs/>
        </w:rPr>
        <w:t>Figure 13</w:t>
      </w:r>
      <w:r>
        <w:t>.</w:t>
      </w:r>
      <w:r w:rsidR="001520F4">
        <w:t xml:space="preserve"> </w:t>
      </w:r>
      <w:r w:rsidR="00BB307A">
        <w:t>libil2cpp is the name of the runtime library</w:t>
      </w:r>
      <w:r w:rsidR="00131250">
        <w:t xml:space="preserve"> (e.g. this contains the GC)</w:t>
      </w:r>
      <w:r w:rsidR="00BB307A">
        <w:t xml:space="preserve"> and IL2CPP.exe is the compiler</w:t>
      </w:r>
      <w:r w:rsidR="0033173C">
        <w:t xml:space="preserve">. </w:t>
      </w:r>
      <w:r w:rsidR="00354631">
        <w:t>The compiler is an AOT compiler.</w:t>
      </w:r>
    </w:p>
    <w:p w14:paraId="5CAA29F6" w14:textId="77777777" w:rsidR="009F2D0D" w:rsidRDefault="009F2D0D" w:rsidP="009F2D0D">
      <w:pPr>
        <w:pStyle w:val="Kp"/>
      </w:pPr>
      <w:r>
        <w:rPr>
          <w:noProof/>
        </w:rPr>
        <w:drawing>
          <wp:inline distT="0" distB="0" distL="0" distR="0" wp14:anchorId="2E6172C0" wp14:editId="1525BF63">
            <wp:extent cx="5400040" cy="2336800"/>
            <wp:effectExtent l="0" t="0" r="0" b="635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pic:cNvPicPr/>
                  </pic:nvPicPr>
                  <pic:blipFill>
                    <a:blip r:embed="rId22">
                      <a:extLst>
                        <a:ext uri="{28A0092B-C50C-407E-A947-70E740481C1C}">
                          <a14:useLocalDpi xmlns:a14="http://schemas.microsoft.com/office/drawing/2010/main" val="0"/>
                        </a:ext>
                      </a:extLst>
                    </a:blip>
                    <a:stretch>
                      <a:fillRect/>
                    </a:stretch>
                  </pic:blipFill>
                  <pic:spPr>
                    <a:xfrm>
                      <a:off x="0" y="0"/>
                      <a:ext cx="5400040" cy="2336800"/>
                    </a:xfrm>
                    <a:prstGeom prst="rect">
                      <a:avLst/>
                    </a:prstGeom>
                  </pic:spPr>
                </pic:pic>
              </a:graphicData>
            </a:graphic>
          </wp:inline>
        </w:drawing>
      </w:r>
    </w:p>
    <w:p w14:paraId="240E0DBD" w14:textId="1946C1EA" w:rsidR="001520F4" w:rsidRDefault="009F2D0D" w:rsidP="009F2D0D">
      <w:pPr>
        <w:pStyle w:val="Kpalrs"/>
        <w:rPr>
          <w:b w:val="0"/>
          <w:bCs w:val="0"/>
        </w:rPr>
      </w:pPr>
      <w:r>
        <w:t xml:space="preserve">Figure </w:t>
      </w:r>
      <w:r>
        <w:fldChar w:fldCharType="begin"/>
      </w:r>
      <w:r>
        <w:instrText xml:space="preserve"> SEQ Figure \* ARABIC </w:instrText>
      </w:r>
      <w:r>
        <w:fldChar w:fldCharType="separate"/>
      </w:r>
      <w:r w:rsidR="00100210">
        <w:rPr>
          <w:noProof/>
        </w:rPr>
        <w:t>13</w:t>
      </w:r>
      <w:r>
        <w:fldChar w:fldCharType="end"/>
      </w:r>
      <w:r>
        <w:t xml:space="preserve">: </w:t>
      </w:r>
      <w:r>
        <w:rPr>
          <w:b w:val="0"/>
          <w:bCs w:val="0"/>
        </w:rPr>
        <w:t xml:space="preserve">The compilation process </w:t>
      </w:r>
      <w:r w:rsidR="00B425BE">
        <w:rPr>
          <w:b w:val="0"/>
          <w:bCs w:val="0"/>
        </w:rPr>
        <w:t xml:space="preserve">of IL2CPP </w:t>
      </w:r>
      <w:r w:rsidR="00B425BE">
        <w:rPr>
          <w:b w:val="0"/>
          <w:bCs w:val="0"/>
        </w:rPr>
        <w:fldChar w:fldCharType="begin"/>
      </w:r>
      <w:r w:rsidR="00B425BE">
        <w:rPr>
          <w:b w:val="0"/>
          <w:bCs w:val="0"/>
        </w:rPr>
        <w:instrText xml:space="preserve"> REF _Ref56869176 \r \h </w:instrText>
      </w:r>
      <w:r w:rsidR="00B425BE">
        <w:rPr>
          <w:b w:val="0"/>
          <w:bCs w:val="0"/>
        </w:rPr>
      </w:r>
      <w:r w:rsidR="00B425BE">
        <w:rPr>
          <w:b w:val="0"/>
          <w:bCs w:val="0"/>
        </w:rPr>
        <w:fldChar w:fldCharType="separate"/>
      </w:r>
      <w:r w:rsidR="00100210">
        <w:rPr>
          <w:b w:val="0"/>
          <w:bCs w:val="0"/>
        </w:rPr>
        <w:t>[18]</w:t>
      </w:r>
      <w:r w:rsidR="00B425BE">
        <w:rPr>
          <w:b w:val="0"/>
          <w:bCs w:val="0"/>
        </w:rPr>
        <w:fldChar w:fldCharType="end"/>
      </w:r>
    </w:p>
    <w:p w14:paraId="3B9C08FE" w14:textId="28361CCB" w:rsidR="00B425BE" w:rsidRDefault="00B425BE" w:rsidP="00D05320">
      <w:pPr>
        <w:ind w:firstLine="425"/>
      </w:pPr>
      <w:r>
        <w:t xml:space="preserve">It is important to point out that the standard libraries of </w:t>
      </w:r>
      <w:r w:rsidR="0056158D">
        <w:t>.NET</w:t>
      </w:r>
      <w:r>
        <w:t xml:space="preserve"> are not </w:t>
      </w:r>
      <w:r w:rsidR="0056158D">
        <w:t xml:space="preserve">transpiled to C++, mscorlib.dll, System.dll, etc. are the exact same code used for the Mono scripting backend. The converted C++ code </w:t>
      </w:r>
      <w:r w:rsidR="00A1367A">
        <w:t xml:space="preserve">currently </w:t>
      </w:r>
      <w:r w:rsidR="0056158D">
        <w:t xml:space="preserve">uses the </w:t>
      </w:r>
      <w:r w:rsidR="001D37D8" w:rsidRPr="001D37D8">
        <w:t>Boehm-Demers-Weiser garbage collector</w:t>
      </w:r>
      <w:r w:rsidR="00A1367A">
        <w:t>.</w:t>
      </w:r>
    </w:p>
    <w:p w14:paraId="3EFB678C" w14:textId="3EA08ACD" w:rsidR="00D05320" w:rsidRDefault="00E4289B" w:rsidP="00D05320">
      <w:pPr>
        <w:ind w:firstLine="425"/>
      </w:pPr>
      <w:r>
        <w:t>IL2CPP has some restrictions on reflection</w:t>
      </w:r>
      <w:r>
        <w:rPr>
          <w:rStyle w:val="Lbjegyzet-hivatkozs"/>
        </w:rPr>
        <w:footnoteReference w:id="37"/>
      </w:r>
      <w:r w:rsidR="002A22CB">
        <w:t>, C# exception filters and on some other minor features</w:t>
      </w:r>
      <w:r w:rsidR="00725D8E">
        <w:t xml:space="preserve">. Unity Documentation have a detailed page dedicated to </w:t>
      </w:r>
      <w:r w:rsidR="001B1BC0">
        <w:t xml:space="preserve">these </w:t>
      </w:r>
      <w:r w:rsidR="00725D8E">
        <w:t>scripting restrictions</w:t>
      </w:r>
      <w:r w:rsidR="002A22CB">
        <w:t>.</w:t>
      </w:r>
      <w:r w:rsidR="00725D8E">
        <w:rPr>
          <w:rStyle w:val="Lbjegyzet-hivatkozs"/>
        </w:rPr>
        <w:footnoteReference w:id="38"/>
      </w:r>
    </w:p>
    <w:p w14:paraId="2FF9B73C" w14:textId="3662C508" w:rsidR="001B1BC0" w:rsidRDefault="00CA6082" w:rsidP="001B1BC0">
      <w:pPr>
        <w:pStyle w:val="Cmsor1"/>
      </w:pPr>
      <w:r>
        <w:lastRenderedPageBreak/>
        <w:t>Performance analysis and</w:t>
      </w:r>
      <w:r w:rsidR="00660885">
        <w:t xml:space="preserve"> </w:t>
      </w:r>
      <w:r w:rsidR="009A471B">
        <w:t>b</w:t>
      </w:r>
      <w:r w:rsidR="00660885">
        <w:t>enchmarking in Unity</w:t>
      </w:r>
    </w:p>
    <w:p w14:paraId="7BF66913" w14:textId="019E9FDC" w:rsidR="00986E90" w:rsidRDefault="00372C96" w:rsidP="00372C96">
      <w:pPr>
        <w:ind w:firstLine="425"/>
      </w:pPr>
      <w:r>
        <w:t xml:space="preserve">Now that we are familiar with </w:t>
      </w:r>
      <w:r w:rsidR="00474F5E">
        <w:t xml:space="preserve">common </w:t>
      </w:r>
      <w:r>
        <w:t>performance issues and considerations</w:t>
      </w:r>
      <w:r w:rsidR="0037776D">
        <w:t xml:space="preserve"> in game development</w:t>
      </w:r>
      <w:r>
        <w:t xml:space="preserve">. We know how to </w:t>
      </w:r>
      <w:r w:rsidR="0037776D">
        <w:t>approach</w:t>
      </w:r>
      <w:r>
        <w:t xml:space="preserve"> </w:t>
      </w:r>
      <w:r w:rsidR="00474F5E">
        <w:t>and assign optimization</w:t>
      </w:r>
      <w:r w:rsidR="0037776D">
        <w:t xml:space="preserve"> </w:t>
      </w:r>
      <w:r w:rsidR="00474F5E">
        <w:t>goals to them</w:t>
      </w:r>
      <w:r w:rsidR="0037776D">
        <w:t xml:space="preserve"> and </w:t>
      </w:r>
      <w:r w:rsidR="007B40ED">
        <w:t xml:space="preserve">that </w:t>
      </w:r>
      <w:r w:rsidR="0099655B">
        <w:t>we also become</w:t>
      </w:r>
      <w:r w:rsidR="0037776D">
        <w:t xml:space="preserve"> familiar with the scripting ecosystem in Unity</w:t>
      </w:r>
      <w:r w:rsidR="0099655B">
        <w:t xml:space="preserve"> it’s time to </w:t>
      </w:r>
      <w:r w:rsidR="00AE186B">
        <w:t>talk</w:t>
      </w:r>
      <w:r w:rsidR="004F63D6">
        <w:t xml:space="preserve"> about how </w:t>
      </w:r>
      <w:r w:rsidR="00EE0FF9">
        <w:t>to handle these in Unity.</w:t>
      </w:r>
    </w:p>
    <w:p w14:paraId="3D676FF9" w14:textId="1D485CA0" w:rsidR="00345776" w:rsidRDefault="00345776" w:rsidP="00584458">
      <w:pPr>
        <w:ind w:firstLine="425"/>
      </w:pPr>
      <w:r>
        <w:t>In this section we will discover what type of tools are available for performance analysis in Unity, how to use these tools and identify the bottlenecks and hot spots</w:t>
      </w:r>
      <w:r>
        <w:rPr>
          <w:rStyle w:val="Lbjegyzet-hivatkozs"/>
        </w:rPr>
        <w:footnoteReference w:id="39"/>
      </w:r>
      <w:r>
        <w:t xml:space="preserve"> with the help of them.</w:t>
      </w:r>
      <w:r w:rsidR="00584458">
        <w:t xml:space="preserve"> Then </w:t>
      </w:r>
      <w:r w:rsidR="00A2120E">
        <w:t>we will discover what type of tools are available in Unity to write Benchmarks in order to maintain performance requirements</w:t>
      </w:r>
      <w:r w:rsidR="009B75F2">
        <w:t xml:space="preserve"> or just to select the most optimal solution to a specific problem</w:t>
      </w:r>
      <w:r w:rsidR="00A2120E">
        <w:t>.</w:t>
      </w:r>
    </w:p>
    <w:p w14:paraId="141EA695" w14:textId="66885C27" w:rsidR="007F7862" w:rsidRDefault="00C73665" w:rsidP="00C73665">
      <w:pPr>
        <w:pStyle w:val="Cmsor2"/>
      </w:pPr>
      <w:r>
        <w:t>Performance analysis in Unity</w:t>
      </w:r>
    </w:p>
    <w:p w14:paraId="0A1536B0" w14:textId="6C86D5F6" w:rsidR="00C73665" w:rsidRDefault="00C73665" w:rsidP="00C73665">
      <w:pPr>
        <w:ind w:firstLine="425"/>
      </w:pPr>
      <w:r>
        <w:t>Whenever a performance degradation is observed</w:t>
      </w:r>
      <w:r w:rsidR="00E919BF">
        <w:t xml:space="preserve"> a performance analysis should take place. It is a common mistake </w:t>
      </w:r>
      <w:r w:rsidR="00666D98">
        <w:t xml:space="preserve">amongst rookie programmers that only assumptions are made </w:t>
      </w:r>
      <w:r w:rsidR="000E7EA1">
        <w:t>thus</w:t>
      </w:r>
      <w:r w:rsidR="00666D98">
        <w:t xml:space="preserve"> it can happen that a subsystem gets optimized that is not </w:t>
      </w:r>
      <w:r w:rsidR="000E7EA1">
        <w:t>even</w:t>
      </w:r>
      <w:r w:rsidR="00666D98">
        <w:t xml:space="preserve"> involved in the </w:t>
      </w:r>
      <w:r w:rsidR="000E7EA1">
        <w:t xml:space="preserve">root </w:t>
      </w:r>
      <w:r w:rsidR="00666D98">
        <w:t>cause.</w:t>
      </w:r>
      <w:r w:rsidR="000E7EA1">
        <w:t xml:space="preserve"> It is needles to say that this approach is </w:t>
      </w:r>
      <w:r w:rsidR="00570675">
        <w:t>highly inefficient</w:t>
      </w:r>
      <w:r w:rsidR="000E7EA1">
        <w:t>.</w:t>
      </w:r>
    </w:p>
    <w:p w14:paraId="7D1C9A49" w14:textId="01B2162E" w:rsidR="000771AC" w:rsidRDefault="000771AC" w:rsidP="00C73665">
      <w:pPr>
        <w:ind w:firstLine="425"/>
      </w:pPr>
      <w:r>
        <w:t xml:space="preserve">There are several tools </w:t>
      </w:r>
      <w:r w:rsidR="00B53A6C">
        <w:t xml:space="preserve">available in Unity to help us identify </w:t>
      </w:r>
      <w:r w:rsidR="00A60988">
        <w:t>performance related issues</w:t>
      </w:r>
      <w:r w:rsidR="00092B3E">
        <w:t xml:space="preserve"> like the </w:t>
      </w:r>
    </w:p>
    <w:p w14:paraId="37287FFF" w14:textId="118BF448" w:rsidR="00092B3E" w:rsidRDefault="00092B3E" w:rsidP="00150323">
      <w:pPr>
        <w:pStyle w:val="Listaszerbekezds"/>
        <w:numPr>
          <w:ilvl w:val="0"/>
          <w:numId w:val="37"/>
        </w:numPr>
        <w:spacing w:after="0"/>
        <w:ind w:left="1139" w:hanging="357"/>
      </w:pPr>
      <w:r>
        <w:t>Profiler</w:t>
      </w:r>
    </w:p>
    <w:p w14:paraId="673655D4" w14:textId="4FE4DFD4" w:rsidR="00150323" w:rsidRDefault="00150323" w:rsidP="00150323">
      <w:pPr>
        <w:pStyle w:val="Listaszerbekezds"/>
        <w:numPr>
          <w:ilvl w:val="0"/>
          <w:numId w:val="37"/>
        </w:numPr>
        <w:spacing w:after="0"/>
        <w:ind w:left="1139" w:hanging="357"/>
      </w:pPr>
      <w:r>
        <w:t>Memory Profiler</w:t>
      </w:r>
    </w:p>
    <w:p w14:paraId="1235683A" w14:textId="490233FD" w:rsidR="00092B3E" w:rsidRDefault="00092B3E" w:rsidP="00150323">
      <w:pPr>
        <w:pStyle w:val="Listaszerbekezds"/>
        <w:numPr>
          <w:ilvl w:val="0"/>
          <w:numId w:val="37"/>
        </w:numPr>
        <w:spacing w:after="0"/>
        <w:ind w:left="1139" w:hanging="357"/>
      </w:pPr>
      <w:r>
        <w:t>Frame Debugger</w:t>
      </w:r>
    </w:p>
    <w:p w14:paraId="74914FB1" w14:textId="5CB21D8C" w:rsidR="00092B3E" w:rsidRDefault="00092B3E" w:rsidP="00AC15CF">
      <w:pPr>
        <w:pStyle w:val="Listaszerbekezds"/>
        <w:numPr>
          <w:ilvl w:val="0"/>
          <w:numId w:val="37"/>
        </w:numPr>
        <w:ind w:left="1139" w:hanging="357"/>
      </w:pPr>
      <w:r>
        <w:t>Physics debugger</w:t>
      </w:r>
    </w:p>
    <w:p w14:paraId="38247AEC" w14:textId="18F4065F" w:rsidR="00AC15CF" w:rsidRDefault="00AC15CF" w:rsidP="00AC15CF">
      <w:pPr>
        <w:ind w:firstLine="0"/>
      </w:pPr>
      <w:r>
        <w:t>but there are other tools available too that can be used with Unity</w:t>
      </w:r>
      <w:r w:rsidR="00C72447">
        <w:t xml:space="preserve"> like Visual Studio’s profiler or for platform dependent optimizations the corresponding tools. E.g. for Android the Snapdragon Profiler. </w:t>
      </w:r>
    </w:p>
    <w:p w14:paraId="58469621" w14:textId="68749E84" w:rsidR="00AC15CF" w:rsidRDefault="00AC15CF" w:rsidP="00AF6688">
      <w:pPr>
        <w:spacing w:after="0"/>
        <w:ind w:firstLine="0"/>
      </w:pPr>
      <w:r>
        <w:t xml:space="preserve">In this thesis we will concentrate on </w:t>
      </w:r>
      <w:r w:rsidR="00C02205">
        <w:t xml:space="preserve">Unity’s </w:t>
      </w:r>
      <w:r>
        <w:t>Profiler</w:t>
      </w:r>
      <w:r w:rsidR="00C02205">
        <w:t xml:space="preserve"> too</w:t>
      </w:r>
      <w:r w:rsidR="00FC5DE3">
        <w:t>l</w:t>
      </w:r>
      <w:r w:rsidR="00504707">
        <w:t>.</w:t>
      </w:r>
    </w:p>
    <w:p w14:paraId="78A09BB7" w14:textId="61E4BD9C" w:rsidR="00BB3D2E" w:rsidRDefault="00BB3D2E" w:rsidP="00BB3D2E">
      <w:pPr>
        <w:pStyle w:val="Cmsor3"/>
      </w:pPr>
      <w:r>
        <w:lastRenderedPageBreak/>
        <w:t>The Unity Profiler</w:t>
      </w:r>
    </w:p>
    <w:p w14:paraId="1F4AED54" w14:textId="3EF9E4DC" w:rsidR="00BB3D2E" w:rsidRDefault="006162AB" w:rsidP="006162AB">
      <w:pPr>
        <w:ind w:firstLine="425"/>
      </w:pPr>
      <w:r>
        <w:t xml:space="preserve">The Unity </w:t>
      </w:r>
      <w:r w:rsidR="001639ED">
        <w:t>P</w:t>
      </w:r>
      <w:r>
        <w:t xml:space="preserve">rofiler is the most commonly </w:t>
      </w:r>
      <w:r w:rsidR="001639ED">
        <w:t>used profiling</w:t>
      </w:r>
      <w:r>
        <w:t xml:space="preserve"> tool for Unity applications. </w:t>
      </w:r>
      <w:r w:rsidR="001639ED">
        <w:t xml:space="preserve">It can be connected to devices over the network or to devices </w:t>
      </w:r>
      <w:r w:rsidR="00572E5C">
        <w:t xml:space="preserve">connected to the machine directly allowing the developers to analyze the application on their release platforms. The profiler can be also connected to the editor allowing analysis of in-development features. </w:t>
      </w:r>
      <w:r w:rsidR="0076654A">
        <w:t>The profiler gathers and displays data on the performance of the application such as CPU, memory, renderer, audio</w:t>
      </w:r>
      <w:r w:rsidR="00496490">
        <w:t xml:space="preserve">, physics, network etc. </w:t>
      </w:r>
      <w:r w:rsidR="002567D0">
        <w:t xml:space="preserve">The profiler displays the gathered data in </w:t>
      </w:r>
      <w:r w:rsidR="0020339B">
        <w:t xml:space="preserve">a </w:t>
      </w:r>
      <w:r w:rsidR="00D40154">
        <w:t>charted view as well.</w:t>
      </w:r>
      <w:r w:rsidR="002567D0">
        <w:t xml:space="preserve"> </w:t>
      </w:r>
    </w:p>
    <w:p w14:paraId="12D094A2" w14:textId="0BF9B16B" w:rsidR="00421BFA" w:rsidRPr="006B2861" w:rsidRDefault="004E2B45" w:rsidP="008C451F">
      <w:pPr>
        <w:ind w:firstLine="425"/>
      </w:pPr>
      <w:r>
        <w:t xml:space="preserve">The </w:t>
      </w:r>
      <w:r w:rsidR="008C451F">
        <w:t>P</w:t>
      </w:r>
      <w:r>
        <w:t xml:space="preserve">rofiler should be the first tool for performance related issue when developing with Unity. </w:t>
      </w:r>
      <w:r w:rsidR="002B25FB">
        <w:t>It</w:t>
      </w:r>
      <w:r w:rsidR="00421BFA">
        <w:t xml:space="preserve"> has </w:t>
      </w:r>
      <w:r w:rsidR="006B2861">
        <w:t>four</w:t>
      </w:r>
      <w:r w:rsidR="00421BFA">
        <w:t xml:space="preserve"> main windows</w:t>
      </w:r>
      <w:r w:rsidR="006B2861">
        <w:t xml:space="preserve"> as it can be seen on </w:t>
      </w:r>
      <w:r w:rsidR="006B2861" w:rsidRPr="006B2861">
        <w:rPr>
          <w:b/>
          <w:bCs/>
        </w:rPr>
        <w:t>Figure 14</w:t>
      </w:r>
      <w:r w:rsidR="006B2861">
        <w:rPr>
          <w:b/>
          <w:bCs/>
        </w:rPr>
        <w:t xml:space="preserve">. </w:t>
      </w:r>
    </w:p>
    <w:p w14:paraId="534C6A67" w14:textId="77777777" w:rsidR="00084CA1" w:rsidRDefault="00084CA1" w:rsidP="00084CA1">
      <w:pPr>
        <w:pStyle w:val="Kp"/>
      </w:pPr>
      <w:r>
        <w:rPr>
          <w:noProof/>
        </w:rPr>
        <w:drawing>
          <wp:inline distT="0" distB="0" distL="0" distR="0" wp14:anchorId="23D07FFC" wp14:editId="5A3F389C">
            <wp:extent cx="5283835" cy="3264358"/>
            <wp:effectExtent l="133350" t="114300" r="126365" b="10795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13114" cy="3282447"/>
                    </a:xfrm>
                    <a:prstGeom prst="rect">
                      <a:avLst/>
                    </a:prstGeom>
                    <a:effectLst>
                      <a:outerShdw blurRad="63500" sx="102000" sy="102000" algn="ctr" rotWithShape="0">
                        <a:prstClr val="black">
                          <a:alpha val="40000"/>
                        </a:prstClr>
                      </a:outerShdw>
                    </a:effectLst>
                  </pic:spPr>
                </pic:pic>
              </a:graphicData>
            </a:graphic>
          </wp:inline>
        </w:drawing>
      </w:r>
    </w:p>
    <w:p w14:paraId="19AD7F6D" w14:textId="2577A9F5" w:rsidR="00084CA1" w:rsidRDefault="00084CA1" w:rsidP="00084CA1">
      <w:pPr>
        <w:pStyle w:val="Kpalrs"/>
        <w:rPr>
          <w:b w:val="0"/>
          <w:bCs w:val="0"/>
        </w:rPr>
      </w:pPr>
      <w:r>
        <w:t xml:space="preserve">Figure </w:t>
      </w:r>
      <w:r>
        <w:fldChar w:fldCharType="begin"/>
      </w:r>
      <w:r>
        <w:instrText xml:space="preserve"> SEQ Figure \* ARABIC </w:instrText>
      </w:r>
      <w:r>
        <w:fldChar w:fldCharType="separate"/>
      </w:r>
      <w:r w:rsidR="00100210">
        <w:rPr>
          <w:noProof/>
        </w:rPr>
        <w:t>14</w:t>
      </w:r>
      <w:r>
        <w:fldChar w:fldCharType="end"/>
      </w:r>
      <w:r>
        <w:t xml:space="preserve">: </w:t>
      </w:r>
      <w:r>
        <w:rPr>
          <w:b w:val="0"/>
          <w:bCs w:val="0"/>
        </w:rPr>
        <w:t>The Profiler window</w:t>
      </w:r>
    </w:p>
    <w:p w14:paraId="43DF2DA0" w14:textId="011E79F4" w:rsidR="002A01F9" w:rsidRDefault="002A01F9" w:rsidP="002A01F9">
      <w:pPr>
        <w:ind w:firstLine="425"/>
      </w:pPr>
      <w:r w:rsidRPr="002A01F9">
        <w:rPr>
          <w:b/>
          <w:bCs/>
        </w:rPr>
        <w:t>1</w:t>
      </w:r>
      <w:r w:rsidR="008C451F">
        <w:rPr>
          <w:b/>
          <w:bCs/>
        </w:rPr>
        <w:t>st</w:t>
      </w:r>
      <w:r>
        <w:t xml:space="preserve"> is the Module window</w:t>
      </w:r>
      <w:r w:rsidR="008C451F">
        <w:t xml:space="preserve">. We can select here which </w:t>
      </w:r>
      <w:r w:rsidR="0037510E">
        <w:t xml:space="preserve">module we would like to inspect. (CPU, memory, rendering etc.) </w:t>
      </w:r>
      <w:r w:rsidR="0037510E" w:rsidRPr="0037510E">
        <w:rPr>
          <w:b/>
          <w:bCs/>
        </w:rPr>
        <w:t>2nd</w:t>
      </w:r>
      <w:r w:rsidR="0037510E">
        <w:t xml:space="preserve"> </w:t>
      </w:r>
      <w:r w:rsidR="00D72AF2">
        <w:t xml:space="preserve">is the Profiler area window where we can see the measurements of the modules frame by frame in a charted view. </w:t>
      </w:r>
      <w:r w:rsidR="00D72AF2">
        <w:rPr>
          <w:b/>
          <w:bCs/>
        </w:rPr>
        <w:t xml:space="preserve">3rd </w:t>
      </w:r>
      <w:r w:rsidR="00D72AF2">
        <w:t>is the Overview window</w:t>
      </w:r>
      <w:r w:rsidR="001D3C5F">
        <w:t xml:space="preserve"> where we can see a detailed breakdown of each module. Currently the CPU is inspected. </w:t>
      </w:r>
      <w:r w:rsidR="001D3C5F" w:rsidRPr="001D3C5F">
        <w:rPr>
          <w:b/>
          <w:bCs/>
        </w:rPr>
        <w:t>4th</w:t>
      </w:r>
      <w:r w:rsidR="001D3C5F">
        <w:t xml:space="preserve"> is the Object display window where we can </w:t>
      </w:r>
      <w:r w:rsidR="004F06B6">
        <w:t xml:space="preserve">get an information about the objects that are related to the inspected element. As we can see currently the player loop is selected therefore there </w:t>
      </w:r>
      <w:r w:rsidR="00EE1F99">
        <w:t>are</w:t>
      </w:r>
      <w:r w:rsidR="004F06B6">
        <w:t xml:space="preserve"> no user related objects displayed in this view.</w:t>
      </w:r>
    </w:p>
    <w:p w14:paraId="3760E755" w14:textId="0548E8F1" w:rsidR="00023371" w:rsidRDefault="00023371" w:rsidP="002A01F9">
      <w:pPr>
        <w:ind w:firstLine="425"/>
      </w:pPr>
      <w:r>
        <w:lastRenderedPageBreak/>
        <w:t xml:space="preserve">In this thesis we will mostly use the CPU module since scripts are most of the time bottlenecked by the CPU. The CPU usage window is measured by frame by frame. Since game engines are working in </w:t>
      </w:r>
      <w:r w:rsidR="00E242E8">
        <w:t xml:space="preserve">so called game loops this is a perfect fit for performance analysis. </w:t>
      </w:r>
      <w:r w:rsidR="00EC1AD1">
        <w:t xml:space="preserve">We can inspect where </w:t>
      </w:r>
      <w:r w:rsidR="003B1AEF">
        <w:t>and what the CPU was working on</w:t>
      </w:r>
      <w:r w:rsidR="007B6D90">
        <w:t xml:space="preserve"> in each frame. </w:t>
      </w:r>
      <w:r w:rsidR="00041CFE">
        <w:t xml:space="preserve">The </w:t>
      </w:r>
      <w:r w:rsidR="00631989">
        <w:t xml:space="preserve">Overview window contains all the related methods and functions that were executed in the currently selected frame. On </w:t>
      </w:r>
      <w:r w:rsidR="00631989" w:rsidRPr="007B6D90">
        <w:rPr>
          <w:b/>
          <w:bCs/>
        </w:rPr>
        <w:t>Figure 14</w:t>
      </w:r>
      <w:r w:rsidR="00631989">
        <w:rPr>
          <w:b/>
          <w:bCs/>
        </w:rPr>
        <w:t xml:space="preserve"> </w:t>
      </w:r>
      <w:r w:rsidR="00631989">
        <w:t>the CPU’s work was mainly in the Editor loop</w:t>
      </w:r>
      <w:r w:rsidR="00631989">
        <w:rPr>
          <w:rStyle w:val="Lbjegyzet-hivatkozs"/>
        </w:rPr>
        <w:footnoteReference w:id="40"/>
      </w:r>
      <w:r w:rsidR="00631989">
        <w:t xml:space="preserve">. The reason for this is that the picture is from an empty project containing only a camera and direction light. But we can </w:t>
      </w:r>
      <w:r w:rsidR="009B6DD7">
        <w:t>see that the CPU spent some time rendering, sending mouse events however</w:t>
      </w:r>
      <w:r w:rsidR="00793D18">
        <w:t>,</w:t>
      </w:r>
      <w:r w:rsidR="009B6DD7">
        <w:t xml:space="preserve"> most of the work </w:t>
      </w:r>
      <w:r w:rsidR="00552EC9">
        <w:t xml:space="preserve">falls into the </w:t>
      </w:r>
      <w:r w:rsidR="009B6DD7">
        <w:t>Other</w:t>
      </w:r>
      <w:r w:rsidR="00442EF7">
        <w:t>s</w:t>
      </w:r>
      <w:r w:rsidR="009B6DD7">
        <w:t xml:space="preserve"> category</w:t>
      </w:r>
      <w:r w:rsidR="00A67FE7">
        <w:rPr>
          <w:rStyle w:val="Lbjegyzet-hivatkozs"/>
        </w:rPr>
        <w:footnoteReference w:id="41"/>
      </w:r>
      <w:r w:rsidR="009B6DD7">
        <w:t>.</w:t>
      </w:r>
    </w:p>
    <w:p w14:paraId="62292768" w14:textId="7073A7EF" w:rsidR="004A36D0" w:rsidRPr="007B6D90" w:rsidRDefault="00541C82" w:rsidP="004A36D0">
      <w:pPr>
        <w:ind w:firstLine="425"/>
      </w:pPr>
      <w:r>
        <w:t xml:space="preserve">It is important to note that profiling through the editor only gives </w:t>
      </w:r>
      <w:r w:rsidR="00B67C3E">
        <w:t xml:space="preserve">approximate results especially if the target device is not a PC or Mac but a console or a mobile </w:t>
      </w:r>
      <w:r w:rsidR="00491C6B">
        <w:t>device</w:t>
      </w:r>
      <w:r w:rsidR="00B67C3E">
        <w:t>.</w:t>
      </w:r>
      <w:r w:rsidR="00491C6B">
        <w:t xml:space="preserve"> </w:t>
      </w:r>
      <w:r w:rsidR="00793D18">
        <w:t>So,</w:t>
      </w:r>
      <w:r w:rsidR="00491C6B">
        <w:t xml:space="preserve"> profiling through the editor is mostly useful</w:t>
      </w:r>
      <w:r w:rsidR="00AD1319">
        <w:t xml:space="preserve"> when there is a non-platform </w:t>
      </w:r>
      <w:r w:rsidR="00793D18">
        <w:t>dependent issue</w:t>
      </w:r>
      <w:r w:rsidR="00AD1319">
        <w:t xml:space="preserve"> that </w:t>
      </w:r>
      <w:r w:rsidR="00A506A4">
        <w:t xml:space="preserve">requires </w:t>
      </w:r>
      <w:r w:rsidR="00C367D1">
        <w:t xml:space="preserve">no </w:t>
      </w:r>
      <w:r w:rsidR="00A506A4">
        <w:t xml:space="preserve">exact </w:t>
      </w:r>
      <w:r w:rsidR="00955D1D">
        <w:t>measurements</w:t>
      </w:r>
      <w:r w:rsidR="00AD1319">
        <w:t>, an in-development feature is analyzed</w:t>
      </w:r>
      <w:r w:rsidR="00793D18">
        <w:t xml:space="preserve"> or the target platform is the platform where we run our </w:t>
      </w:r>
      <w:r w:rsidR="0046783C">
        <w:t xml:space="preserve">editor and the editor overhead expected to not add a </w:t>
      </w:r>
      <w:r w:rsidR="00205F51">
        <w:t>significant distortion</w:t>
      </w:r>
      <w:r w:rsidR="0046783C">
        <w:t xml:space="preserve"> </w:t>
      </w:r>
      <w:r w:rsidR="00955D1D">
        <w:t xml:space="preserve">to </w:t>
      </w:r>
      <w:r w:rsidR="0046783C">
        <w:t>the results.</w:t>
      </w:r>
      <w:r w:rsidR="00205F51">
        <w:t xml:space="preserve"> E.g. 10 000 objects could significantly </w:t>
      </w:r>
      <w:r w:rsidR="004A36D0">
        <w:t>affect both the editor and the player since the editor would need hierarchy updates, gizmo draws</w:t>
      </w:r>
      <w:r w:rsidR="00AA0FEF">
        <w:t xml:space="preserve">, scene view draws </w:t>
      </w:r>
      <w:r w:rsidR="004A36D0">
        <w:t>etc.</w:t>
      </w:r>
    </w:p>
    <w:p w14:paraId="51305B7E" w14:textId="0757E503" w:rsidR="00AE186B" w:rsidRDefault="00334A0F" w:rsidP="00AE186B">
      <w:pPr>
        <w:pStyle w:val="Cmsor2"/>
      </w:pPr>
      <w:r>
        <w:t>Performance test</w:t>
      </w:r>
      <w:r w:rsidR="00A96394">
        <w:t>ing</w:t>
      </w:r>
      <w:r>
        <w:t xml:space="preserve"> and</w:t>
      </w:r>
      <w:r w:rsidR="00AE186B">
        <w:t xml:space="preserve"> </w:t>
      </w:r>
      <w:r>
        <w:t>b</w:t>
      </w:r>
      <w:r w:rsidR="00AE186B">
        <w:t>enchmarking</w:t>
      </w:r>
    </w:p>
    <w:p w14:paraId="1E63D6A4" w14:textId="77499A47" w:rsidR="00A67428" w:rsidRDefault="00AE186B" w:rsidP="00AE186B">
      <w:pPr>
        <w:ind w:firstLine="425"/>
      </w:pPr>
      <w:r>
        <w:t xml:space="preserve">It </w:t>
      </w:r>
      <w:r w:rsidR="008674FD">
        <w:t>is a common mistake that after a performance degradation observation</w:t>
      </w:r>
      <w:r w:rsidR="00115E0E">
        <w:t xml:space="preserve"> </w:t>
      </w:r>
      <w:r w:rsidR="005E1BCC">
        <w:t>the component that was causing the degradation gets optimized</w:t>
      </w:r>
      <w:r w:rsidR="009F187C">
        <w:t>, t</w:t>
      </w:r>
      <w:r w:rsidR="000E6C0E">
        <w:t xml:space="preserve">hen later in the development process the problem emerges again. This can be </w:t>
      </w:r>
      <w:r w:rsidR="00334A0F">
        <w:t>easily prevented by performance test</w:t>
      </w:r>
      <w:r w:rsidR="00D16B95">
        <w:t>ing</w:t>
      </w:r>
      <w:r w:rsidR="00334A0F">
        <w:t xml:space="preserve"> and benchmarking.</w:t>
      </w:r>
      <w:r w:rsidR="0093416B">
        <w:t xml:space="preserve"> </w:t>
      </w:r>
      <w:r w:rsidR="00EA6EBD">
        <w:t xml:space="preserve">After identification and solving of </w:t>
      </w:r>
      <w:r w:rsidR="006C0AB3">
        <w:t>a</w:t>
      </w:r>
      <w:r w:rsidR="00EA6EBD">
        <w:t xml:space="preserve"> performance issue</w:t>
      </w:r>
      <w:r w:rsidR="005C34C4">
        <w:t>s</w:t>
      </w:r>
      <w:r w:rsidR="0070468B">
        <w:t xml:space="preserve"> </w:t>
      </w:r>
      <w:r w:rsidR="00163AAA">
        <w:t>there are some cases whe</w:t>
      </w:r>
      <w:r w:rsidR="009C3763">
        <w:t>re</w:t>
      </w:r>
      <w:r w:rsidR="00163AAA">
        <w:t xml:space="preserve"> we</w:t>
      </w:r>
      <w:r w:rsidR="00456CF5">
        <w:t xml:space="preserve"> should verify </w:t>
      </w:r>
      <w:r w:rsidR="00524214">
        <w:t>the optimized component</w:t>
      </w:r>
      <w:r w:rsidR="0070468B">
        <w:t xml:space="preserve"> via performance tests </w:t>
      </w:r>
      <w:r w:rsidR="001B08DC">
        <w:t>so</w:t>
      </w:r>
      <w:r w:rsidR="0070468B">
        <w:t xml:space="preserve"> later </w:t>
      </w:r>
      <w:r w:rsidR="00E07756">
        <w:t>any</w:t>
      </w:r>
      <w:r w:rsidR="0070468B">
        <w:t xml:space="preserve"> change</w:t>
      </w:r>
      <w:r w:rsidR="00821859">
        <w:t>s</w:t>
      </w:r>
      <w:r w:rsidR="0070468B">
        <w:t xml:space="preserve"> to the component won’t </w:t>
      </w:r>
      <w:r w:rsidR="00E07756">
        <w:t xml:space="preserve">fall </w:t>
      </w:r>
      <w:r w:rsidR="00D562D2">
        <w:t>its</w:t>
      </w:r>
      <w:r w:rsidR="00E07756">
        <w:t xml:space="preserve"> performance </w:t>
      </w:r>
      <w:r w:rsidR="00EA6EBD">
        <w:t>back below the</w:t>
      </w:r>
      <w:r w:rsidR="00E07756">
        <w:t xml:space="preserve"> accepted </w:t>
      </w:r>
      <w:r w:rsidR="005F3D3F">
        <w:t>minimum</w:t>
      </w:r>
      <w:r w:rsidR="00E07756">
        <w:t>.</w:t>
      </w:r>
      <w:r w:rsidR="0024100E">
        <w:t xml:space="preserve"> E</w:t>
      </w:r>
      <w:r w:rsidR="00AB550C">
        <w:t>.g. if a level loading issue emerges which makes level loading way too long</w:t>
      </w:r>
      <w:r w:rsidR="00BB6A8E">
        <w:t xml:space="preserve"> and a performance/optimization goal was defined for the problem</w:t>
      </w:r>
      <w:r w:rsidR="005C34C4">
        <w:t xml:space="preserve"> we should ensure that the goal will be kept through the </w:t>
      </w:r>
      <w:r w:rsidR="00FE03E5">
        <w:t xml:space="preserve">development </w:t>
      </w:r>
      <w:r w:rsidR="005C34C4">
        <w:t>process.</w:t>
      </w:r>
      <w:r w:rsidR="00E64199">
        <w:t xml:space="preserve"> If the goal is to keep loading times under 2 seconds</w:t>
      </w:r>
      <w:r w:rsidR="005056DE">
        <w:t xml:space="preserve"> on the target platform then this </w:t>
      </w:r>
      <w:r w:rsidR="00FE03E5">
        <w:t>can be verified through performance tests.</w:t>
      </w:r>
    </w:p>
    <w:p w14:paraId="4E78CEB2" w14:textId="2B92F2D7" w:rsidR="00932563" w:rsidRDefault="00124E9A" w:rsidP="00932563">
      <w:pPr>
        <w:ind w:firstLine="425"/>
      </w:pPr>
      <w:r>
        <w:lastRenderedPageBreak/>
        <w:t xml:space="preserve">Another </w:t>
      </w:r>
      <w:r w:rsidR="003A0B03">
        <w:t xml:space="preserve">common mistake when applying </w:t>
      </w:r>
      <w:r w:rsidR="006C2BFD">
        <w:t xml:space="preserve">optimization to a component is not </w:t>
      </w:r>
      <w:r w:rsidR="00932563">
        <w:t>verifying that we are</w:t>
      </w:r>
      <w:r w:rsidR="00AF158F">
        <w:t xml:space="preserve"> indeed</w:t>
      </w:r>
      <w:r w:rsidR="00932563">
        <w:t xml:space="preserve"> using the optimal solution from the perspective of the goal.</w:t>
      </w:r>
      <w:r w:rsidR="00AF158F">
        <w:t xml:space="preserve"> E.g. in the </w:t>
      </w:r>
      <w:r w:rsidR="008A5FB8" w:rsidRPr="008E27FE">
        <w:rPr>
          <w:b/>
          <w:bCs/>
        </w:rPr>
        <w:fldChar w:fldCharType="begin"/>
      </w:r>
      <w:r w:rsidR="008A5FB8" w:rsidRPr="008E27FE">
        <w:rPr>
          <w:b/>
          <w:bCs/>
        </w:rPr>
        <w:instrText xml:space="preserve"> REF _Ref57215616 \r \h </w:instrText>
      </w:r>
      <w:r w:rsidR="008E27FE">
        <w:rPr>
          <w:b/>
          <w:bCs/>
        </w:rPr>
        <w:instrText xml:space="preserve"> \* MERGEFORMAT </w:instrText>
      </w:r>
      <w:r w:rsidR="008A5FB8" w:rsidRPr="008E27FE">
        <w:rPr>
          <w:b/>
          <w:bCs/>
        </w:rPr>
      </w:r>
      <w:r w:rsidR="008A5FB8" w:rsidRPr="008E27FE">
        <w:rPr>
          <w:b/>
          <w:bCs/>
        </w:rPr>
        <w:fldChar w:fldCharType="separate"/>
      </w:r>
      <w:r w:rsidR="00100210">
        <w:rPr>
          <w:b/>
          <w:bCs/>
        </w:rPr>
        <w:t>2.3.2</w:t>
      </w:r>
      <w:r w:rsidR="008A5FB8" w:rsidRPr="008E27FE">
        <w:rPr>
          <w:b/>
          <w:bCs/>
        </w:rPr>
        <w:fldChar w:fldCharType="end"/>
      </w:r>
      <w:r w:rsidR="008A5FB8">
        <w:t xml:space="preserve"> (Pre-production)</w:t>
      </w:r>
      <w:r w:rsidR="00AF158F">
        <w:t xml:space="preserve"> section we mentioned </w:t>
      </w:r>
      <w:r w:rsidR="008A5FB8">
        <w:t>an example about choosing the proper physics solution for our project.</w:t>
      </w:r>
      <w:r w:rsidR="00BE7C2E">
        <w:t xml:space="preserve"> If we only read the marketing description of each physics </w:t>
      </w:r>
      <w:r w:rsidR="0037392F">
        <w:t>solution,</w:t>
      </w:r>
      <w:r w:rsidR="00BE7C2E">
        <w:t xml:space="preserve"> we might choose a physics solution that is not the most optimal for our use-case. </w:t>
      </w:r>
      <w:r w:rsidR="00667484">
        <w:t>This</w:t>
      </w:r>
      <w:r w:rsidR="0037392F">
        <w:t xml:space="preserve"> is when benchmarking comes in</w:t>
      </w:r>
      <w:r w:rsidR="004F5996">
        <w:t>to</w:t>
      </w:r>
      <w:r w:rsidR="0037392F">
        <w:t xml:space="preserve"> </w:t>
      </w:r>
      <w:r w:rsidR="004F5996">
        <w:t>play</w:t>
      </w:r>
      <w:r w:rsidR="0037392F">
        <w:t xml:space="preserve">. </w:t>
      </w:r>
      <w:r w:rsidR="000C7E06">
        <w:t>In optimization</w:t>
      </w:r>
      <w:r w:rsidR="008E27FE">
        <w:t>,</w:t>
      </w:r>
      <w:r w:rsidR="000C7E06">
        <w:t xml:space="preserve"> benchmarking is the process of comparing different solutions</w:t>
      </w:r>
      <w:r w:rsidR="00987D13">
        <w:t>’ performance</w:t>
      </w:r>
      <w:r w:rsidR="000C7E06">
        <w:t xml:space="preserve"> via properly set up test cases. </w:t>
      </w:r>
      <w:r w:rsidR="00923461">
        <w:t>Via properly set up benchmarks we can verify by exact numbers that indeed the chosen solution is the most optimal for our use</w:t>
      </w:r>
      <w:r w:rsidR="00923461">
        <w:noBreakHyphen/>
        <w:t>case.</w:t>
      </w:r>
    </w:p>
    <w:p w14:paraId="4FB94A4F" w14:textId="286443D6" w:rsidR="00FD0C52" w:rsidRDefault="00FD0C52" w:rsidP="00932563">
      <w:pPr>
        <w:ind w:firstLine="425"/>
      </w:pPr>
      <w:r>
        <w:t xml:space="preserve">In Unity we can use the </w:t>
      </w:r>
      <w:r w:rsidRPr="00FD0C52">
        <w:t>Performance Testing Extension for Unity Test Runner</w:t>
      </w:r>
      <w:r w:rsidR="00C821BA">
        <w:t xml:space="preserve"> for both benchmarking and performance testing.</w:t>
      </w:r>
    </w:p>
    <w:p w14:paraId="298B4116" w14:textId="78B0F35B" w:rsidR="00134ADC" w:rsidRDefault="00134ADC" w:rsidP="00134ADC">
      <w:pPr>
        <w:pStyle w:val="Cmsor3"/>
      </w:pPr>
      <w:r>
        <w:t>The Performance Testing Extension API</w:t>
      </w:r>
    </w:p>
    <w:p w14:paraId="01415130" w14:textId="2C31DB7E" w:rsidR="001A191F" w:rsidRDefault="00D70D97" w:rsidP="00852E2C">
      <w:pPr>
        <w:ind w:firstLine="425"/>
      </w:pPr>
      <w:r>
        <w:t>The Unity Performance Testing Extension is a</w:t>
      </w:r>
      <w:r w:rsidR="00B12887">
        <w:t>n</w:t>
      </w:r>
      <w:r>
        <w:t xml:space="preserve"> Editor package that provides an API and test case </w:t>
      </w:r>
      <w:r w:rsidR="00B12887">
        <w:t>decorators</w:t>
      </w:r>
      <w:r>
        <w:t xml:space="preserve"> to make it </w:t>
      </w:r>
      <w:r w:rsidR="00B12887">
        <w:t xml:space="preserve">easier to </w:t>
      </w:r>
      <w:r w:rsidR="00472A2D">
        <w:t>take measurements and samples of Unity profiler markers outside of the Profiler.</w:t>
      </w:r>
      <w:r w:rsidR="00F532ED">
        <w:t xml:space="preserve"> </w:t>
      </w:r>
      <w:r w:rsidR="00F532ED" w:rsidRPr="00F532ED">
        <w:t xml:space="preserve">The Performance Testing Extension is intended to be used with, and </w:t>
      </w:r>
      <w:r w:rsidR="00F532ED">
        <w:t>extend</w:t>
      </w:r>
      <w:r w:rsidR="00F532ED" w:rsidRPr="00F532ED">
        <w:t>, the Unity Test Runner</w:t>
      </w:r>
      <w:r w:rsidR="00344CCB">
        <w:rPr>
          <w:rStyle w:val="Lbjegyzet-hivatkozs"/>
        </w:rPr>
        <w:footnoteReference w:id="42"/>
      </w:r>
      <w:r w:rsidR="001A191F">
        <w:t xml:space="preserve"> (UTF)</w:t>
      </w:r>
      <w:r w:rsidR="00F532ED" w:rsidRPr="00F532ED">
        <w:t xml:space="preserve"> framework.</w:t>
      </w:r>
      <w:r w:rsidR="00852E2C">
        <w:t xml:space="preserve"> </w:t>
      </w:r>
      <w:r w:rsidR="001A191F">
        <w:t xml:space="preserve">UTF’s structure is similar </w:t>
      </w:r>
      <w:r w:rsidR="0051602D">
        <w:t>to any Unit testing framework</w:t>
      </w:r>
      <w:r w:rsidR="00EA4427">
        <w:rPr>
          <w:rStyle w:val="Lbjegyzet-hivatkozs"/>
        </w:rPr>
        <w:footnoteReference w:id="43"/>
      </w:r>
      <w:r w:rsidR="0051602D">
        <w:t xml:space="preserve"> therefore we are not going to detail its usage.</w:t>
      </w:r>
    </w:p>
    <w:p w14:paraId="1A811906" w14:textId="08F9B9C3" w:rsidR="00852E2C" w:rsidRDefault="00DC2D51" w:rsidP="00852E2C">
      <w:pPr>
        <w:ind w:firstLine="425"/>
      </w:pPr>
      <w:r>
        <w:t>The Performance Testing Extension (PTE) extends the UTF with one important [</w:t>
      </w:r>
      <w:r w:rsidRPr="00DC2D51">
        <w:rPr>
          <w:rFonts w:ascii="Consolas" w:hAnsi="Consolas"/>
          <w:sz w:val="22"/>
          <w:szCs w:val="22"/>
        </w:rPr>
        <w:t>Performance</w:t>
      </w:r>
      <w:r>
        <w:rPr>
          <w:rFonts w:ascii="Consolas" w:hAnsi="Consolas"/>
          <w:sz w:val="22"/>
          <w:szCs w:val="22"/>
        </w:rPr>
        <w:t>]</w:t>
      </w:r>
      <w:r w:rsidR="00BD01AB">
        <w:rPr>
          <w:rFonts w:ascii="Consolas" w:hAnsi="Consolas"/>
          <w:sz w:val="22"/>
          <w:szCs w:val="22"/>
        </w:rPr>
        <w:t xml:space="preserve"> </w:t>
      </w:r>
      <w:r w:rsidR="00BD01AB" w:rsidRPr="00BD01AB">
        <w:t>attribute</w:t>
      </w:r>
      <w:r>
        <w:t>.</w:t>
      </w:r>
      <w:r w:rsidR="00EA4427">
        <w:t xml:space="preserve"> Every test that is </w:t>
      </w:r>
      <w:r w:rsidR="00587005">
        <w:t xml:space="preserve">marked with this attribute will be initialized as a performance test. </w:t>
      </w:r>
      <w:r w:rsidR="002716EC">
        <w:t xml:space="preserve">The attribute is intended to be used with UTF’s </w:t>
      </w:r>
      <w:r w:rsidR="002716EC" w:rsidRPr="004D3894">
        <w:rPr>
          <w:rFonts w:ascii="Consolas" w:hAnsi="Consolas"/>
          <w:sz w:val="22"/>
          <w:szCs w:val="22"/>
        </w:rPr>
        <w:t>[Test]</w:t>
      </w:r>
      <w:r w:rsidR="002716EC">
        <w:t xml:space="preserve"> and </w:t>
      </w:r>
      <w:r w:rsidR="002716EC" w:rsidRPr="004D3894">
        <w:rPr>
          <w:rFonts w:ascii="Consolas" w:hAnsi="Consolas"/>
          <w:sz w:val="22"/>
          <w:szCs w:val="22"/>
        </w:rPr>
        <w:t>[</w:t>
      </w:r>
      <w:proofErr w:type="spellStart"/>
      <w:r w:rsidR="002716EC" w:rsidRPr="004D3894">
        <w:rPr>
          <w:rFonts w:ascii="Consolas" w:hAnsi="Consolas"/>
          <w:sz w:val="22"/>
          <w:szCs w:val="22"/>
        </w:rPr>
        <w:t>UnityTest</w:t>
      </w:r>
      <w:proofErr w:type="spellEnd"/>
      <w:r w:rsidR="002716EC" w:rsidRPr="004D3894">
        <w:rPr>
          <w:rFonts w:ascii="Consolas" w:hAnsi="Consolas"/>
          <w:sz w:val="22"/>
          <w:szCs w:val="22"/>
        </w:rPr>
        <w:t>]</w:t>
      </w:r>
      <w:r w:rsidR="002716EC" w:rsidRPr="004D3894">
        <w:rPr>
          <w:sz w:val="22"/>
          <w:szCs w:val="22"/>
        </w:rPr>
        <w:t xml:space="preserve"> </w:t>
      </w:r>
      <w:r w:rsidR="002716EC">
        <w:t>attributes.</w:t>
      </w:r>
      <w:r w:rsidR="001D6B35">
        <w:t xml:space="preserve"> The former one is for non-yielding tests typically for those that execute under one frame while the latter one is for yielding tests that are executed across multiple frames.</w:t>
      </w:r>
      <w:r w:rsidR="0081339D">
        <w:t xml:space="preserve"> The </w:t>
      </w:r>
      <w:r w:rsidR="006123FF">
        <w:t xml:space="preserve">PTE </w:t>
      </w:r>
      <w:r w:rsidR="00332858">
        <w:t xml:space="preserve">API </w:t>
      </w:r>
      <w:r w:rsidR="006123FF">
        <w:t>provides various methods to take different kind of measurements in your performance tests.</w:t>
      </w:r>
      <w:r w:rsidR="00AD4386">
        <w:t xml:space="preserve"> It provides methods for warmups</w:t>
      </w:r>
      <w:r w:rsidR="00AD4386">
        <w:rPr>
          <w:rStyle w:val="Lbjegyzet-hivatkozs"/>
        </w:rPr>
        <w:footnoteReference w:id="44"/>
      </w:r>
      <w:r w:rsidR="00BD2A7A">
        <w:t>, iteration counts or for GC usage measurements</w:t>
      </w:r>
      <w:r w:rsidR="00332858">
        <w:t xml:space="preserve"> and more</w:t>
      </w:r>
      <w:r w:rsidR="00BD2A7A">
        <w:t>.</w:t>
      </w:r>
    </w:p>
    <w:p w14:paraId="11AFE9AB" w14:textId="29A05348" w:rsidR="00332858" w:rsidRDefault="00785E6F" w:rsidP="00852E2C">
      <w:pPr>
        <w:ind w:firstLine="425"/>
      </w:pPr>
      <w:r>
        <w:lastRenderedPageBreak/>
        <w:t xml:space="preserve">The following </w:t>
      </w:r>
      <w:r w:rsidR="00E27ECC">
        <w:t xml:space="preserve">test is an example </w:t>
      </w:r>
      <w:r w:rsidR="00E449F3">
        <w:t>for a performance test in Unity.</w:t>
      </w:r>
    </w:p>
    <w:p w14:paraId="762333F8" w14:textId="539F4C74" w:rsidR="00D334FA" w:rsidRPr="00224C4A" w:rsidRDefault="00D93103" w:rsidP="00852E2C">
      <w:pPr>
        <w:ind w:firstLine="425"/>
      </w:pPr>
      <w:proofErr w:type="spellStart"/>
      <w:r>
        <w:t>Itt</w:t>
      </w:r>
      <w:proofErr w:type="spellEnd"/>
      <w:r>
        <w:t xml:space="preserve"> </w:t>
      </w:r>
      <w:proofErr w:type="spellStart"/>
      <w:r>
        <w:t>lesz</w:t>
      </w:r>
      <w:proofErr w:type="spellEnd"/>
      <w:r>
        <w:t xml:space="preserve"> </w:t>
      </w:r>
      <w:proofErr w:type="spellStart"/>
      <w:r>
        <w:t>egy</w:t>
      </w:r>
      <w:proofErr w:type="spellEnd"/>
      <w:r>
        <w:t xml:space="preserve"> </w:t>
      </w:r>
      <w:proofErr w:type="spellStart"/>
      <w:r>
        <w:t>egyszerű</w:t>
      </w:r>
      <w:proofErr w:type="spellEnd"/>
      <w:r>
        <w:t xml:space="preserve"> </w:t>
      </w:r>
      <w:proofErr w:type="spellStart"/>
      <w:r>
        <w:t>példa</w:t>
      </w:r>
      <w:proofErr w:type="spellEnd"/>
      <w:r>
        <w:t xml:space="preserve"> </w:t>
      </w:r>
      <w:proofErr w:type="spellStart"/>
      <w:r>
        <w:t>egy</w:t>
      </w:r>
      <w:proofErr w:type="spellEnd"/>
      <w:r>
        <w:t xml:space="preserve"> </w:t>
      </w:r>
      <w:proofErr w:type="spellStart"/>
      <w:r>
        <w:t>performancia</w:t>
      </w:r>
      <w:proofErr w:type="spellEnd"/>
      <w:r>
        <w:t xml:space="preserve"> </w:t>
      </w:r>
      <w:proofErr w:type="spellStart"/>
      <w:r>
        <w:t>tesztre</w:t>
      </w:r>
      <w:proofErr w:type="spellEnd"/>
      <w:r w:rsidR="001A10A3">
        <w:t xml:space="preserve">. </w:t>
      </w:r>
      <w:proofErr w:type="spellStart"/>
      <w:r w:rsidR="001A10A3">
        <w:t>Utána</w:t>
      </w:r>
      <w:proofErr w:type="spellEnd"/>
      <w:r w:rsidR="001A10A3">
        <w:t xml:space="preserve"> </w:t>
      </w:r>
      <w:proofErr w:type="spellStart"/>
      <w:r w:rsidR="001A10A3">
        <w:t>következnek</w:t>
      </w:r>
      <w:proofErr w:type="spellEnd"/>
      <w:r w:rsidR="001A10A3">
        <w:t xml:space="preserve"> a Unity </w:t>
      </w:r>
      <w:proofErr w:type="spellStart"/>
      <w:r w:rsidR="001A10A3">
        <w:t>specifikus</w:t>
      </w:r>
      <w:proofErr w:type="spellEnd"/>
      <w:r w:rsidR="001A10A3">
        <w:t xml:space="preserve"> </w:t>
      </w:r>
      <w:proofErr w:type="spellStart"/>
      <w:r w:rsidR="001A10A3">
        <w:t>optimalizációs</w:t>
      </w:r>
      <w:proofErr w:type="spellEnd"/>
      <w:r w:rsidR="001A10A3">
        <w:t xml:space="preserve"> </w:t>
      </w:r>
      <w:proofErr w:type="spellStart"/>
      <w:r w:rsidR="001A10A3">
        <w:t>technikák</w:t>
      </w:r>
      <w:proofErr w:type="spellEnd"/>
      <w:r w:rsidR="009136BE">
        <w:t xml:space="preserve"> </w:t>
      </w:r>
      <w:proofErr w:type="spellStart"/>
      <w:r w:rsidR="009136BE">
        <w:t>vagyis</w:t>
      </w:r>
      <w:proofErr w:type="spellEnd"/>
      <w:r w:rsidR="009136BE">
        <w:t xml:space="preserve"> a </w:t>
      </w:r>
      <w:proofErr w:type="spellStart"/>
      <w:r w:rsidR="009136BE">
        <w:t>hatodik</w:t>
      </w:r>
      <w:proofErr w:type="spellEnd"/>
      <w:r w:rsidR="009136BE">
        <w:t xml:space="preserve"> </w:t>
      </w:r>
      <w:proofErr w:type="spellStart"/>
      <w:r w:rsidR="009136BE">
        <w:t>fejezet</w:t>
      </w:r>
      <w:proofErr w:type="spellEnd"/>
      <w:r w:rsidR="001A10A3">
        <w:t>.</w:t>
      </w:r>
    </w:p>
    <w:p w14:paraId="21D22F32" w14:textId="4E96871A" w:rsidR="00B4104A" w:rsidRDefault="00B4104A" w:rsidP="00700E3A">
      <w:pPr>
        <w:pStyle w:val="Cmsor1"/>
      </w:pPr>
      <w:proofErr w:type="spellStart"/>
      <w:r>
        <w:lastRenderedPageBreak/>
        <w:t>Utolsó</w:t>
      </w:r>
      <w:proofErr w:type="spellEnd"/>
      <w:r>
        <w:t xml:space="preserve"> </w:t>
      </w:r>
      <w:proofErr w:type="spellStart"/>
      <w:r>
        <w:t>simítások</w:t>
      </w:r>
      <w:bookmarkEnd w:id="4"/>
      <w:bookmarkEnd w:id="5"/>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48F77782"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32EDCE38" w:rsidR="00225F65" w:rsidRPr="0037381F" w:rsidRDefault="009A398B" w:rsidP="00826DB2">
      <w:pPr>
        <w:numPr>
          <w:ilvl w:val="0"/>
          <w:numId w:val="12"/>
        </w:numPr>
      </w:pPr>
      <w:proofErr w:type="spellStart"/>
      <w:r>
        <w:rPr>
          <w:rStyle w:val="Kiemels"/>
        </w:rPr>
        <w:t>Kérdezd</w:t>
      </w:r>
      <w:proofErr w:type="spellEnd"/>
      <w:r>
        <w:rPr>
          <w:rStyle w:val="Kiemels"/>
        </w:rPr>
        <w:t xml:space="preserve"> meg mi van </w:t>
      </w:r>
      <w:proofErr w:type="spellStart"/>
      <w:r>
        <w:rPr>
          <w:rStyle w:val="Kiemels"/>
        </w:rPr>
        <w:t>akkor</w:t>
      </w:r>
      <w:proofErr w:type="spellEnd"/>
      <w:r>
        <w:rPr>
          <w:rStyle w:val="Kiemels"/>
        </w:rPr>
        <w:t xml:space="preserve"> ha </w:t>
      </w:r>
      <w:proofErr w:type="spellStart"/>
      <w:r>
        <w:rPr>
          <w:rStyle w:val="Kiemels"/>
        </w:rPr>
        <w:t>nem</w:t>
      </w:r>
      <w:proofErr w:type="spellEnd"/>
      <w:r>
        <w:rPr>
          <w:rStyle w:val="Kiemels"/>
        </w:rPr>
        <w:t xml:space="preserve"> </w:t>
      </w:r>
      <w:proofErr w:type="spellStart"/>
      <w:r>
        <w:rPr>
          <w:rStyle w:val="Kiemels"/>
        </w:rPr>
        <w:t>nincs</w:t>
      </w:r>
      <w:proofErr w:type="spellEnd"/>
      <w:r>
        <w:rPr>
          <w:rStyle w:val="Kiemels"/>
        </w:rPr>
        <w:t xml:space="preserve"> </w:t>
      </w:r>
      <w:proofErr w:type="spellStart"/>
      <w:r>
        <w:rPr>
          <w:rStyle w:val="Kiemels"/>
        </w:rPr>
        <w:t>úgy</w:t>
      </w:r>
      <w:proofErr w:type="spellEnd"/>
      <w:r>
        <w:rPr>
          <w:rStyle w:val="Kiemels"/>
        </w:rPr>
        <w:t xml:space="preserve"> </w:t>
      </w:r>
      <w:proofErr w:type="spellStart"/>
      <w:r>
        <w:rPr>
          <w:rStyle w:val="Kiemels"/>
        </w:rPr>
        <w:t>általános</w:t>
      </w:r>
      <w:proofErr w:type="spellEnd"/>
      <w:r>
        <w:rPr>
          <w:rStyle w:val="Kiemels"/>
        </w:rPr>
        <w:t xml:space="preserve"> </w:t>
      </w:r>
      <w:proofErr w:type="spellStart"/>
      <w:r>
        <w:rPr>
          <w:rStyle w:val="Kiemels"/>
        </w:rPr>
        <w:t>hviatkozás</w:t>
      </w:r>
      <w:proofErr w:type="spellEnd"/>
      <w:r>
        <w:rPr>
          <w:rStyle w:val="Kiemels"/>
        </w:rPr>
        <w:t xml:space="preserve"> </w:t>
      </w:r>
      <w:proofErr w:type="spellStart"/>
      <w:r>
        <w:rPr>
          <w:rStyle w:val="Kiemels"/>
        </w:rPr>
        <w:t>az</w:t>
      </w:r>
      <w:proofErr w:type="spellEnd"/>
      <w:r>
        <w:rPr>
          <w:rStyle w:val="Kiemels"/>
        </w:rPr>
        <w:t xml:space="preserve"> </w:t>
      </w:r>
      <w:proofErr w:type="spellStart"/>
      <w:r>
        <w:rPr>
          <w:rStyle w:val="Kiemels"/>
        </w:rPr>
        <w:t>irodalomjegyzékre</w:t>
      </w:r>
      <w:proofErr w:type="spellEnd"/>
    </w:p>
    <w:p w14:paraId="4E0E30A8" w14:textId="77777777" w:rsidR="0063585C" w:rsidRDefault="0063585C" w:rsidP="00816BCB">
      <w:pPr>
        <w:pStyle w:val="Fejezetcimszmozsnlkl"/>
      </w:pPr>
      <w:bookmarkStart w:id="6" w:name="_Toc332798852"/>
      <w:proofErr w:type="spellStart"/>
      <w:r w:rsidRPr="00B50CAA">
        <w:lastRenderedPageBreak/>
        <w:t>Irodalomjegyzék</w:t>
      </w:r>
      <w:bookmarkEnd w:id="6"/>
      <w:proofErr w:type="spellEnd"/>
    </w:p>
    <w:p w14:paraId="116D8675" w14:textId="47CDD6DE" w:rsidR="00B50CAA" w:rsidRDefault="00B0369F" w:rsidP="006F512E">
      <w:pPr>
        <w:pStyle w:val="Irodalomjegyzksor"/>
      </w:pPr>
      <w:bookmarkStart w:id="7" w:name="_Ref332797594"/>
      <w:r>
        <w:t>Donald Knuth</w:t>
      </w:r>
      <w:r w:rsidR="00700E3A">
        <w:t xml:space="preserve">, </w:t>
      </w:r>
      <w:r w:rsidR="00647A87">
        <w:br/>
      </w:r>
      <w:r>
        <w:rPr>
          <w:rStyle w:val="Irodalomjegyzkforrs"/>
        </w:rPr>
        <w:t>Structured Programming With Go To Statements</w:t>
      </w:r>
      <w:r w:rsidR="00647A87">
        <w:rPr>
          <w:rStyle w:val="Irodalomjegyzkforrs"/>
        </w:rPr>
        <w:t xml:space="preserve">, </w:t>
      </w:r>
      <w:r w:rsidR="000650BC" w:rsidRPr="00D22805">
        <w:rPr>
          <w:i/>
          <w:iCs/>
        </w:rPr>
        <w:t>Premature Optimization</w:t>
      </w:r>
      <w:bookmarkEnd w:id="7"/>
      <w:r w:rsidR="00647A87">
        <w:br/>
      </w:r>
      <w:hyperlink r:id="rId24" w:history="1">
        <w:r w:rsidR="00647A87" w:rsidRPr="00B258AB">
          <w:rPr>
            <w:rStyle w:val="Hiperhivatkozs"/>
          </w:rPr>
          <w:t>https://proxy.c2.com/cgi/wiki?PrematureOptimization</w:t>
        </w:r>
      </w:hyperlink>
    </w:p>
    <w:p w14:paraId="225383C1" w14:textId="3D9255A1" w:rsidR="004A4732" w:rsidRDefault="004A4732" w:rsidP="006F512E">
      <w:pPr>
        <w:pStyle w:val="Irodalomjegyzksor"/>
      </w:pPr>
      <w:r>
        <w:t xml:space="preserve">Unity Technologies, </w:t>
      </w:r>
      <w:r w:rsidRPr="00D22805">
        <w:rPr>
          <w:i/>
          <w:iCs/>
        </w:rPr>
        <w:t>Our Impact by the numbers</w:t>
      </w:r>
      <w:r>
        <w:br/>
      </w:r>
      <w:hyperlink r:id="rId25" w:history="1">
        <w:r w:rsidRPr="00FD2484">
          <w:rPr>
            <w:rStyle w:val="Hiperhivatkozs"/>
          </w:rPr>
          <w:t>https://unity.com/our-company</w:t>
        </w:r>
      </w:hyperlink>
    </w:p>
    <w:p w14:paraId="5A679CE6" w14:textId="154E42A9" w:rsidR="00A01797" w:rsidRDefault="00A164C2" w:rsidP="00A01797">
      <w:pPr>
        <w:pStyle w:val="Irodalomjegyzksor"/>
      </w:pPr>
      <w:bookmarkStart w:id="8" w:name="_Ref55722065"/>
      <w:r>
        <w:t>Steam</w:t>
      </w:r>
      <w:r w:rsidR="00D22805">
        <w:t>,</w:t>
      </w:r>
      <w:r>
        <w:t xml:space="preserve"> </w:t>
      </w:r>
      <w:r w:rsidRPr="00D22805">
        <w:rPr>
          <w:i/>
          <w:iCs/>
        </w:rPr>
        <w:t>The First Tree</w:t>
      </w:r>
      <w:r w:rsidR="00A01797">
        <w:t xml:space="preserve"> </w:t>
      </w:r>
      <w:hyperlink r:id="rId26" w:history="1">
        <w:r w:rsidR="00D22805" w:rsidRPr="004C4297">
          <w:rPr>
            <w:rStyle w:val="Hiperhivatkozs"/>
          </w:rPr>
          <w:t>https://store.steampowered.com/app/555150/The_First_Tree/</w:t>
        </w:r>
      </w:hyperlink>
      <w:bookmarkEnd w:id="8"/>
    </w:p>
    <w:p w14:paraId="1671F141" w14:textId="5EF99B0F" w:rsidR="00176C0F" w:rsidRPr="006A4B56" w:rsidRDefault="00176C0F" w:rsidP="00A01797">
      <w:pPr>
        <w:pStyle w:val="Irodalomjegyzksor"/>
        <w:rPr>
          <w:rStyle w:val="Hiperhivatkozs"/>
          <w:color w:val="auto"/>
          <w:u w:val="none"/>
        </w:rPr>
      </w:pPr>
      <w:bookmarkStart w:id="9" w:name="_Ref55770603"/>
      <w:r>
        <w:t>Learning Hub</w:t>
      </w:r>
      <w:r w:rsidR="00D22805">
        <w:t>,</w:t>
      </w:r>
      <w:r>
        <w:t xml:space="preserve"> </w:t>
      </w:r>
      <w:r w:rsidRPr="00D22805">
        <w:rPr>
          <w:i/>
          <w:iCs/>
        </w:rPr>
        <w:t>The 7 Stages of Game Development</w:t>
      </w:r>
      <w:r>
        <w:t>,</w:t>
      </w:r>
      <w:r>
        <w:br/>
      </w:r>
      <w:hyperlink r:id="rId27" w:history="1">
        <w:r w:rsidRPr="00176C0F">
          <w:rPr>
            <w:rStyle w:val="Hiperhivatkozs"/>
          </w:rPr>
          <w:t>https://learn.g2.com/stages-of-game-development</w:t>
        </w:r>
      </w:hyperlink>
      <w:bookmarkEnd w:id="9"/>
    </w:p>
    <w:p w14:paraId="2FB566D0" w14:textId="4D2A6B68" w:rsidR="006A4B56" w:rsidRPr="00433959" w:rsidRDefault="006A4B56" w:rsidP="006A4B56">
      <w:pPr>
        <w:pStyle w:val="Irodalomjegyzksor"/>
        <w:rPr>
          <w:rStyle w:val="Hiperhivatkozs"/>
          <w:color w:val="auto"/>
          <w:u w:val="none"/>
        </w:rPr>
      </w:pPr>
      <w:bookmarkStart w:id="10" w:name="_Ref55935545"/>
      <w:r>
        <w:t xml:space="preserve">Unity Technologies, </w:t>
      </w:r>
      <w:r w:rsidRPr="00D22805">
        <w:rPr>
          <w:i/>
          <w:iCs/>
        </w:rPr>
        <w:t>Unparalleled platform support</w:t>
      </w:r>
      <w:r>
        <w:br/>
      </w:r>
      <w:hyperlink r:id="rId28" w:history="1">
        <w:r w:rsidRPr="006A4B56">
          <w:rPr>
            <w:rStyle w:val="Hiperhivatkozs"/>
          </w:rPr>
          <w:t>https://unity.com/features/multiplatform</w:t>
        </w:r>
      </w:hyperlink>
      <w:bookmarkEnd w:id="10"/>
    </w:p>
    <w:p w14:paraId="6F675510" w14:textId="39E71B89" w:rsidR="00433959" w:rsidRPr="00F7284E" w:rsidRDefault="00433959" w:rsidP="00433959">
      <w:pPr>
        <w:pStyle w:val="Irodalomjegyzksor"/>
        <w:rPr>
          <w:rStyle w:val="Hiperhivatkozs"/>
          <w:color w:val="auto"/>
          <w:u w:val="none"/>
        </w:rPr>
      </w:pPr>
      <w:bookmarkStart w:id="11" w:name="_Ref55945928"/>
      <w:r w:rsidRPr="00433959">
        <w:t>Wilmer Lin</w:t>
      </w:r>
      <w:r>
        <w:t xml:space="preserve">, </w:t>
      </w:r>
      <w:r w:rsidRPr="00D22805">
        <w:rPr>
          <w:i/>
          <w:iCs/>
        </w:rPr>
        <w:t>ECS</w:t>
      </w:r>
      <w:r w:rsidR="00D22805" w:rsidRPr="00D22805">
        <w:rPr>
          <w:i/>
          <w:iCs/>
        </w:rPr>
        <w:t>:</w:t>
      </w:r>
      <w:r w:rsidRPr="00D22805">
        <w:rPr>
          <w:i/>
          <w:iCs/>
        </w:rPr>
        <w:t xml:space="preserve"> Performance by Default</w:t>
      </w:r>
      <w:r>
        <w:br/>
      </w:r>
      <w:hyperlink r:id="rId29" w:history="1">
        <w:r w:rsidRPr="00433959">
          <w:rPr>
            <w:rStyle w:val="Hiperhivatkozs"/>
          </w:rPr>
          <w:t>https://www.raywenderlich.com/7630142-entity-component-system-for-unity-getting-started#toc-anchor-003</w:t>
        </w:r>
      </w:hyperlink>
      <w:bookmarkEnd w:id="11"/>
    </w:p>
    <w:p w14:paraId="47A0D76D" w14:textId="6C27228A" w:rsidR="00F7284E" w:rsidRPr="00677ED1" w:rsidRDefault="00F7284E" w:rsidP="00F7284E">
      <w:pPr>
        <w:pStyle w:val="Irodalomjegyzksor"/>
        <w:rPr>
          <w:rStyle w:val="Hiperhivatkozs"/>
          <w:color w:val="auto"/>
          <w:u w:val="none"/>
        </w:rPr>
      </w:pPr>
      <w:bookmarkStart w:id="12" w:name="_Ref56177476"/>
      <w:r>
        <w:t>Unity Technologies,</w:t>
      </w:r>
      <w:r w:rsidRPr="00F7284E">
        <w:t xml:space="preserve"> </w:t>
      </w:r>
      <w:r w:rsidRPr="00D22805">
        <w:rPr>
          <w:i/>
          <w:iCs/>
        </w:rPr>
        <w:t>DOTS Packages</w:t>
      </w:r>
      <w:r>
        <w:br/>
      </w:r>
      <w:hyperlink r:id="rId30" w:history="1">
        <w:r w:rsidRPr="00F7284E">
          <w:rPr>
            <w:rStyle w:val="Hiperhivatkozs"/>
          </w:rPr>
          <w:t>https://unity.com/dots/packages</w:t>
        </w:r>
      </w:hyperlink>
      <w:bookmarkEnd w:id="12"/>
    </w:p>
    <w:p w14:paraId="3464F05C" w14:textId="0FFC6E48" w:rsidR="00677ED1" w:rsidRDefault="00677ED1" w:rsidP="00677ED1">
      <w:pPr>
        <w:pStyle w:val="Irodalomjegyzksor"/>
      </w:pPr>
      <w:bookmarkStart w:id="13" w:name="_Ref56331320"/>
      <w:r>
        <w:t>Unity Technologies,</w:t>
      </w:r>
      <w:r w:rsidRPr="00F7284E">
        <w:t xml:space="preserve"> </w:t>
      </w:r>
      <w:r w:rsidRPr="00D22805">
        <w:rPr>
          <w:i/>
          <w:iCs/>
        </w:rPr>
        <w:t>Unity Reference-Only License</w:t>
      </w:r>
      <w:r>
        <w:br/>
      </w:r>
      <w:hyperlink r:id="rId31" w:history="1">
        <w:r w:rsidRPr="00677ED1">
          <w:rPr>
            <w:rStyle w:val="Hiperhivatkozs"/>
          </w:rPr>
          <w:t>https://unity3d.com/legal/licenses/Unity_Reference_Only_License</w:t>
        </w:r>
      </w:hyperlink>
      <w:bookmarkEnd w:id="13"/>
    </w:p>
    <w:p w14:paraId="1B17B88C" w14:textId="7B593F7F" w:rsidR="00DA348A" w:rsidRPr="00EE1A1F" w:rsidRDefault="00DA348A" w:rsidP="00DA348A">
      <w:pPr>
        <w:pStyle w:val="Irodalomjegyzksor"/>
      </w:pPr>
      <w:r>
        <w:t xml:space="preserve">Microsoft Docs, </w:t>
      </w:r>
      <w:r w:rsidRPr="00D22805">
        <w:rPr>
          <w:i/>
          <w:iCs/>
        </w:rPr>
        <w:t>C# Documentation</w:t>
      </w:r>
      <w:r>
        <w:br/>
      </w:r>
      <w:hyperlink r:id="rId32" w:history="1">
        <w:r w:rsidRPr="00DA348A">
          <w:rPr>
            <w:rStyle w:val="Hiperhivatkozs"/>
          </w:rPr>
          <w:t>https://docs.microsoft.com/en-us/dotnet/csharp/tour-of-csharp/</w:t>
        </w:r>
      </w:hyperlink>
    </w:p>
    <w:p w14:paraId="4DFCF021" w14:textId="3B21B6A8" w:rsidR="00E42F0D" w:rsidRDefault="00E42F0D" w:rsidP="006F512E">
      <w:pPr>
        <w:pStyle w:val="Irodalomjegyzksor"/>
      </w:pPr>
      <w:r>
        <w:t xml:space="preserve">Wikipedia: </w:t>
      </w:r>
      <w:r w:rsidR="009A398B" w:rsidRPr="009A398B">
        <w:rPr>
          <w:rStyle w:val="Irodalomjegyzkforrs"/>
        </w:rPr>
        <w:t>C Sharp (programming language)</w:t>
      </w:r>
      <w:r>
        <w:t xml:space="preserve">, </w:t>
      </w:r>
      <w:hyperlink r:id="rId33" w:history="1">
        <w:r w:rsidR="009A398B" w:rsidRPr="009A398B">
          <w:rPr>
            <w:rStyle w:val="Hiperhivatkozs"/>
          </w:rPr>
          <w:t>https://en.wikipedia.org/wiki/C_Sharp_(programming_language)</w:t>
        </w:r>
      </w:hyperlink>
      <w:r w:rsidR="009A398B">
        <w:br/>
      </w:r>
      <w:r>
        <w:t xml:space="preserve">(revision </w:t>
      </w:r>
      <w:r w:rsidR="009A398B" w:rsidRPr="009A398B">
        <w:t>11:53</w:t>
      </w:r>
      <w:r>
        <w:t xml:space="preserve">, </w:t>
      </w:r>
      <w:r w:rsidR="0092206F">
        <w:t>11</w:t>
      </w:r>
      <w:r>
        <w:t xml:space="preserve"> </w:t>
      </w:r>
      <w:r w:rsidR="0092206F" w:rsidRPr="0092206F">
        <w:t xml:space="preserve">November </w:t>
      </w:r>
      <w:r>
        <w:t>20</w:t>
      </w:r>
      <w:r w:rsidR="009A398B">
        <w:t>20</w:t>
      </w:r>
      <w:r>
        <w:t>)</w:t>
      </w:r>
    </w:p>
    <w:p w14:paraId="17692553" w14:textId="6E9C56BD" w:rsidR="00870049" w:rsidRDefault="00870049" w:rsidP="006F512E">
      <w:pPr>
        <w:pStyle w:val="Irodalomjegyzksor"/>
      </w:pPr>
      <w:r>
        <w:t>Microsoft Docs</w:t>
      </w:r>
      <w:r w:rsidR="00536113">
        <w:t>,</w:t>
      </w:r>
      <w:r>
        <w:t xml:space="preserve"> </w:t>
      </w:r>
      <w:r w:rsidRPr="00D22805">
        <w:rPr>
          <w:i/>
          <w:iCs/>
        </w:rPr>
        <w:t>What is “managed code”?</w:t>
      </w:r>
      <w:r>
        <w:br/>
      </w:r>
      <w:hyperlink r:id="rId34" w:history="1">
        <w:r w:rsidRPr="00870049">
          <w:rPr>
            <w:rStyle w:val="Hiperhivatkozs"/>
          </w:rPr>
          <w:t>https://docs.microsoft.com/en-us/dotnet/standard/managed-code</w:t>
        </w:r>
      </w:hyperlink>
    </w:p>
    <w:p w14:paraId="65818136" w14:textId="6F40F449" w:rsidR="00536113" w:rsidRDefault="00536113" w:rsidP="006F512E">
      <w:pPr>
        <w:pStyle w:val="Irodalomjegyzksor"/>
      </w:pPr>
      <w:r>
        <w:t xml:space="preserve">Microsoft Docs, </w:t>
      </w:r>
      <w:r w:rsidRPr="00D22805">
        <w:rPr>
          <w:i/>
          <w:iCs/>
        </w:rPr>
        <w:t>Common Language Runtime (CLR) overview</w:t>
      </w:r>
      <w:r>
        <w:br/>
      </w:r>
      <w:hyperlink r:id="rId35" w:history="1">
        <w:r w:rsidRPr="00536113">
          <w:rPr>
            <w:rStyle w:val="Hiperhivatkozs"/>
          </w:rPr>
          <w:t>https://docs.microsoft.com/en-us/dotnet/standard/clr</w:t>
        </w:r>
      </w:hyperlink>
    </w:p>
    <w:p w14:paraId="29E87E65" w14:textId="442E21DB" w:rsidR="00567FA3" w:rsidRPr="004B673A" w:rsidRDefault="00567FA3" w:rsidP="006F512E">
      <w:pPr>
        <w:pStyle w:val="Irodalomjegyzksor"/>
        <w:rPr>
          <w:rStyle w:val="Hiperhivatkozs"/>
          <w:color w:val="auto"/>
          <w:u w:val="none"/>
        </w:rPr>
      </w:pPr>
      <w:bookmarkStart w:id="14" w:name="_Ref56524106"/>
      <w:r>
        <w:t xml:space="preserve">ZDNet, </w:t>
      </w:r>
      <w:r w:rsidRPr="00D22805">
        <w:rPr>
          <w:i/>
          <w:iCs/>
        </w:rPr>
        <w:t>Security bugs and memory leaks</w:t>
      </w:r>
      <w:r>
        <w:br/>
      </w:r>
      <w:hyperlink r:id="rId36" w:history="1">
        <w:r w:rsidRPr="00567FA3">
          <w:rPr>
            <w:rStyle w:val="Hiperhivatkozs"/>
          </w:rPr>
          <w:t>https://www.zdnet.com/article/microsoft-70-percent-of-all-security-bugs-are-memory-safety-issues/</w:t>
        </w:r>
      </w:hyperlink>
      <w:r>
        <w:br/>
      </w:r>
      <w:hyperlink r:id="rId37" w:history="1">
        <w:r w:rsidRPr="00567FA3">
          <w:rPr>
            <w:rStyle w:val="Hiperhivatkozs"/>
          </w:rPr>
          <w:t>https://www.zdnet.com/article/chrome-70-of-all-security-bugs-are-memory-safety-issues/</w:t>
        </w:r>
      </w:hyperlink>
      <w:bookmarkEnd w:id="14"/>
    </w:p>
    <w:p w14:paraId="38D5A1A8" w14:textId="22474DA8" w:rsidR="004B673A" w:rsidRDefault="004B673A" w:rsidP="006F512E">
      <w:pPr>
        <w:pStyle w:val="Irodalomjegyzksor"/>
        <w:rPr>
          <w:rStyle w:val="Hiperhivatkozs"/>
          <w:color w:val="auto"/>
          <w:u w:val="none"/>
        </w:rPr>
      </w:pPr>
      <w:bookmarkStart w:id="15" w:name="_Ref56676206"/>
      <w:r w:rsidRPr="002015E3">
        <w:t>Eric Lippert</w:t>
      </w:r>
      <w:r>
        <w:t xml:space="preserve">, </w:t>
      </w:r>
      <w:r w:rsidRPr="002015E3">
        <w:rPr>
          <w:i/>
          <w:iCs/>
        </w:rPr>
        <w:t>Mutating Readonly Structs</w:t>
      </w:r>
      <w:r>
        <w:rPr>
          <w:rStyle w:val="Hiperhivatkozs"/>
        </w:rPr>
        <w:br/>
      </w:r>
      <w:hyperlink r:id="rId38" w:history="1">
        <w:r w:rsidRPr="004B673A">
          <w:rPr>
            <w:rStyle w:val="Hiperhivatkozs"/>
          </w:rPr>
          <w:t>https://docs.microsoft.com/en-us/archive/blogs/ericlippert/mutating-readonly-structs</w:t>
        </w:r>
      </w:hyperlink>
      <w:bookmarkEnd w:id="15"/>
    </w:p>
    <w:p w14:paraId="28BD92E8" w14:textId="0AB69693" w:rsidR="00974D39" w:rsidRPr="00F667FC" w:rsidRDefault="00974D39" w:rsidP="006F512E">
      <w:pPr>
        <w:pStyle w:val="Irodalomjegyzksor"/>
        <w:rPr>
          <w:rStyle w:val="Hiperhivatkozs"/>
          <w:color w:val="auto"/>
          <w:u w:val="none"/>
        </w:rPr>
      </w:pPr>
      <w:bookmarkStart w:id="16" w:name="_Ref56709229"/>
      <w:r>
        <w:lastRenderedPageBreak/>
        <w:t xml:space="preserve">Microsoft Docs, </w:t>
      </w:r>
      <w:r w:rsidRPr="00405523">
        <w:rPr>
          <w:i/>
          <w:iCs/>
        </w:rPr>
        <w:t>Calling Native Functions from Managed Code</w:t>
      </w:r>
      <w:r>
        <w:rPr>
          <w:rStyle w:val="Hiperhivatkozs"/>
          <w:color w:val="auto"/>
          <w:u w:val="none"/>
        </w:rPr>
        <w:br/>
      </w:r>
      <w:hyperlink r:id="rId39" w:history="1">
        <w:r w:rsidRPr="00974D39">
          <w:rPr>
            <w:rStyle w:val="Hiperhivatkozs"/>
          </w:rPr>
          <w:t>https://docs.microsoft.com/en-us/cpp/dotnet/calling-native-functions-from-managed-code?redirectedfrom=MSDN&amp;view=msvc-160</w:t>
        </w:r>
      </w:hyperlink>
      <w:bookmarkEnd w:id="16"/>
    </w:p>
    <w:p w14:paraId="19BB3B5A" w14:textId="5BCEFA40" w:rsidR="00F667FC" w:rsidRDefault="00D22805" w:rsidP="006F512E">
      <w:pPr>
        <w:pStyle w:val="Irodalomjegyzksor"/>
      </w:pPr>
      <w:r>
        <w:t xml:space="preserve">Wikipedia: </w:t>
      </w:r>
      <w:r w:rsidR="00350301">
        <w:rPr>
          <w:rStyle w:val="Irodalomjegyzkforrs"/>
        </w:rPr>
        <w:t>Mono (software)</w:t>
      </w:r>
      <w:r w:rsidR="00F667FC">
        <w:rPr>
          <w:rStyle w:val="Hiperhivatkozs"/>
          <w:color w:val="auto"/>
          <w:u w:val="none"/>
        </w:rPr>
        <w:br/>
      </w:r>
      <w:hyperlink r:id="rId40" w:history="1">
        <w:r w:rsidR="00F667FC" w:rsidRPr="00F667FC">
          <w:rPr>
            <w:rStyle w:val="Hiperhivatkozs"/>
          </w:rPr>
          <w:t>https://en.wikipedia.org/wiki/Mono_(software)</w:t>
        </w:r>
      </w:hyperlink>
      <w:r w:rsidR="00350301">
        <w:rPr>
          <w:rStyle w:val="Hiperhivatkozs"/>
          <w:color w:val="auto"/>
          <w:u w:val="none"/>
        </w:rPr>
        <w:br/>
      </w:r>
      <w:r w:rsidR="00350301">
        <w:t>(revision 07</w:t>
      </w:r>
      <w:r w:rsidR="00350301" w:rsidRPr="009A398B">
        <w:t>:</w:t>
      </w:r>
      <w:r w:rsidR="00350301">
        <w:t xml:space="preserve">02, 3 </w:t>
      </w:r>
      <w:r w:rsidR="00350301" w:rsidRPr="0092206F">
        <w:t xml:space="preserve">November </w:t>
      </w:r>
      <w:r w:rsidR="00350301">
        <w:t>2020)</w:t>
      </w:r>
    </w:p>
    <w:p w14:paraId="2E634A6F" w14:textId="5F4410B7" w:rsidR="00373E35" w:rsidRDefault="00A57E9A" w:rsidP="006F512E">
      <w:pPr>
        <w:pStyle w:val="Irodalomjegyzksor"/>
        <w:rPr>
          <w:rStyle w:val="Hiperhivatkozs"/>
          <w:color w:val="auto"/>
          <w:u w:val="none"/>
        </w:rPr>
      </w:pPr>
      <w:r w:rsidRPr="00A57E9A">
        <w:rPr>
          <w:rStyle w:val="Hiperhivatkozs"/>
          <w:color w:val="auto"/>
          <w:u w:val="none"/>
        </w:rPr>
        <w:t>Alexandre Mutel</w:t>
      </w:r>
      <w:r>
        <w:rPr>
          <w:rStyle w:val="Hiperhivatkozs"/>
          <w:color w:val="auto"/>
          <w:u w:val="none"/>
        </w:rPr>
        <w:t xml:space="preserve">, </w:t>
      </w:r>
      <w:r w:rsidRPr="00A57E9A">
        <w:rPr>
          <w:rStyle w:val="Hiperhivatkozs"/>
          <w:i/>
          <w:iCs/>
          <w:color w:val="auto"/>
          <w:u w:val="none"/>
        </w:rPr>
        <w:t>Porting the Unity Engine to .NET CoreCLR</w:t>
      </w:r>
      <w:r w:rsidR="00373E35" w:rsidRPr="00A57E9A">
        <w:rPr>
          <w:rStyle w:val="Hiperhivatkozs"/>
          <w:i/>
          <w:iCs/>
          <w:color w:val="auto"/>
          <w:u w:val="none"/>
        </w:rPr>
        <w:br/>
      </w:r>
      <w:hyperlink r:id="rId41" w:history="1">
        <w:bookmarkStart w:id="17" w:name="_Ref56851246"/>
        <w:r w:rsidR="00373E35" w:rsidRPr="00373E35">
          <w:rPr>
            <w:rStyle w:val="Hiperhivatkozs"/>
          </w:rPr>
          <w:t>https://xoofx.com/blog/2018/04/06/porting-unity-to-coreclr/</w:t>
        </w:r>
        <w:bookmarkEnd w:id="17"/>
      </w:hyperlink>
    </w:p>
    <w:p w14:paraId="51422022" w14:textId="137060C4" w:rsidR="004A22B1" w:rsidRDefault="004A22B1" w:rsidP="006F512E">
      <w:pPr>
        <w:pStyle w:val="Irodalomjegyzksor"/>
        <w:rPr>
          <w:rStyle w:val="Hiperhivatkozs"/>
          <w:color w:val="auto"/>
          <w:u w:val="none"/>
        </w:rPr>
      </w:pPr>
      <w:bookmarkStart w:id="18" w:name="_Ref56869176"/>
      <w:r w:rsidRPr="004A22B1">
        <w:rPr>
          <w:rStyle w:val="Hiperhivatkozs"/>
          <w:color w:val="auto"/>
          <w:u w:val="none"/>
        </w:rPr>
        <w:t>Josh Peterson</w:t>
      </w:r>
      <w:r>
        <w:rPr>
          <w:rStyle w:val="Hiperhivatkozs"/>
          <w:color w:val="auto"/>
          <w:u w:val="none"/>
        </w:rPr>
        <w:t xml:space="preserve">, </w:t>
      </w:r>
      <w:r w:rsidRPr="004A22B1">
        <w:rPr>
          <w:rStyle w:val="Hiperhivatkozs"/>
          <w:i/>
          <w:iCs/>
          <w:color w:val="auto"/>
          <w:u w:val="none"/>
        </w:rPr>
        <w:t>An introduction to IL2CPP internals</w:t>
      </w:r>
      <w:r>
        <w:rPr>
          <w:rStyle w:val="Hiperhivatkozs"/>
          <w:color w:val="auto"/>
          <w:u w:val="none"/>
        </w:rPr>
        <w:br/>
      </w:r>
      <w:hyperlink r:id="rId42" w:history="1">
        <w:r w:rsidRPr="004A22B1">
          <w:rPr>
            <w:rStyle w:val="Hiperhivatkozs"/>
          </w:rPr>
          <w:t>https://blogs.unity3d.com/2015/05/06/an-introduction-to-ilcpp-internals/</w:t>
        </w:r>
      </w:hyperlink>
      <w:bookmarkEnd w:id="18"/>
    </w:p>
    <w:p w14:paraId="1780A205" w14:textId="77777777" w:rsidR="001639ED" w:rsidRDefault="00545ADF" w:rsidP="006F512E">
      <w:pPr>
        <w:pStyle w:val="Irodalomjegyzksor"/>
      </w:pPr>
      <w:r>
        <w:t xml:space="preserve">Wikipedia: </w:t>
      </w:r>
      <w:r w:rsidRPr="00545ADF">
        <w:rPr>
          <w:rStyle w:val="Irodalomjegyzkforrs"/>
        </w:rPr>
        <w:t>Profiling (computer programming)</w:t>
      </w:r>
      <w:r>
        <w:rPr>
          <w:rStyle w:val="Hiperhivatkozs"/>
          <w:color w:val="auto"/>
          <w:u w:val="none"/>
        </w:rPr>
        <w:br/>
      </w:r>
      <w:hyperlink r:id="rId43" w:history="1">
        <w:r w:rsidRPr="00545ADF">
          <w:rPr>
            <w:rStyle w:val="Hiperhivatkozs"/>
          </w:rPr>
          <w:t>https://en.wikipedia.org/wiki/Profiling_(computer_programming)</w:t>
        </w:r>
      </w:hyperlink>
      <w:r w:rsidR="00477449">
        <w:rPr>
          <w:rStyle w:val="Hiperhivatkozs"/>
          <w:color w:val="auto"/>
          <w:u w:val="none"/>
        </w:rPr>
        <w:br/>
      </w:r>
      <w:r w:rsidR="00477449">
        <w:t>(revision 06</w:t>
      </w:r>
      <w:r w:rsidR="00477449" w:rsidRPr="009A398B">
        <w:t>:</w:t>
      </w:r>
      <w:r w:rsidR="00477449">
        <w:t xml:space="preserve">01, 19 </w:t>
      </w:r>
      <w:r w:rsidR="00477449" w:rsidRPr="0092206F">
        <w:t xml:space="preserve">November </w:t>
      </w:r>
      <w:r w:rsidR="00477449">
        <w:t>2020)</w:t>
      </w:r>
    </w:p>
    <w:p w14:paraId="593D09C1" w14:textId="3CCA886B" w:rsidR="00545ADF" w:rsidRPr="00FF445F" w:rsidRDefault="001639ED" w:rsidP="006F512E">
      <w:pPr>
        <w:pStyle w:val="Irodalomjegyzksor"/>
        <w:rPr>
          <w:rStyle w:val="Hiperhivatkozs"/>
          <w:color w:val="auto"/>
          <w:u w:val="none"/>
        </w:rPr>
      </w:pPr>
      <w:r>
        <w:rPr>
          <w:rStyle w:val="Hiperhivatkozs"/>
          <w:color w:val="auto"/>
          <w:u w:val="none"/>
        </w:rPr>
        <w:t>Unity Manual</w:t>
      </w:r>
      <w:r w:rsidR="00770F52">
        <w:rPr>
          <w:rStyle w:val="Hiperhivatkozs"/>
          <w:color w:val="auto"/>
          <w:u w:val="none"/>
        </w:rPr>
        <w:t xml:space="preserve">, </w:t>
      </w:r>
      <w:r w:rsidR="00770F52" w:rsidRPr="00770F52">
        <w:rPr>
          <w:rStyle w:val="Hiperhivatkozs"/>
          <w:i/>
          <w:iCs/>
          <w:color w:val="auto"/>
          <w:u w:val="none"/>
        </w:rPr>
        <w:t>Profiler overview</w:t>
      </w:r>
      <w:r>
        <w:rPr>
          <w:rStyle w:val="Hiperhivatkozs"/>
          <w:color w:val="auto"/>
          <w:u w:val="none"/>
        </w:rPr>
        <w:br/>
      </w:r>
      <w:hyperlink r:id="rId44" w:history="1">
        <w:r w:rsidRPr="00770F52">
          <w:rPr>
            <w:rStyle w:val="Hiperhivatkozs"/>
          </w:rPr>
          <w:t>https://docs.unity3d.com/Manual/Profiler.</w:t>
        </w:r>
        <w:r w:rsidR="00770F52" w:rsidRPr="00770F52">
          <w:rPr>
            <w:rStyle w:val="Hiperhivatkozs"/>
          </w:rPr>
          <w:t>html</w:t>
        </w:r>
      </w:hyperlink>
    </w:p>
    <w:p w14:paraId="40E05427" w14:textId="0A188DFB" w:rsidR="00FF445F" w:rsidRDefault="00FF445F" w:rsidP="006F512E">
      <w:pPr>
        <w:pStyle w:val="Irodalomjegyzksor"/>
        <w:rPr>
          <w:rStyle w:val="Hiperhivatkozs"/>
          <w:color w:val="auto"/>
          <w:u w:val="none"/>
        </w:rPr>
      </w:pPr>
      <w:r w:rsidRPr="00FF445F">
        <w:rPr>
          <w:rStyle w:val="Hiperhivatkozs"/>
          <w:color w:val="auto"/>
          <w:u w:val="none"/>
        </w:rPr>
        <w:t xml:space="preserve">Unity </w:t>
      </w:r>
      <w:r>
        <w:rPr>
          <w:rStyle w:val="Hiperhivatkozs"/>
          <w:color w:val="auto"/>
          <w:u w:val="none"/>
        </w:rPr>
        <w:t xml:space="preserve">Manual, </w:t>
      </w:r>
      <w:r w:rsidRPr="00FF445F">
        <w:rPr>
          <w:rStyle w:val="Hiperhivatkozs"/>
          <w:i/>
          <w:iCs/>
          <w:color w:val="auto"/>
          <w:u w:val="none"/>
        </w:rPr>
        <w:t>Performance Testing Extension for Unity Test Runner</w:t>
      </w:r>
      <w:r w:rsidRPr="00FF445F">
        <w:rPr>
          <w:rStyle w:val="Hiperhivatkozs"/>
          <w:i/>
          <w:iCs/>
        </w:rPr>
        <w:br/>
      </w:r>
      <w:hyperlink r:id="rId45" w:history="1">
        <w:r w:rsidRPr="00FF445F">
          <w:rPr>
            <w:rStyle w:val="Hiperhivatkozs"/>
          </w:rPr>
          <w:t>https://docs.unity3d.com/Packages/com.unity.testframework.performance@2.4/manual/index.html</w:t>
        </w:r>
      </w:hyperlink>
    </w:p>
    <w:p w14:paraId="7B951081" w14:textId="149481A6" w:rsidR="00B50CAA" w:rsidRDefault="00716D20" w:rsidP="00816BCB">
      <w:pPr>
        <w:pStyle w:val="Irodalomjegyzksor"/>
      </w:pPr>
      <w:r w:rsidRPr="00716D20">
        <w:rPr>
          <w:rStyle w:val="Hiperhivatkozs"/>
          <w:color w:val="auto"/>
          <w:u w:val="none"/>
        </w:rPr>
        <w:t>Sean Stolberg</w:t>
      </w:r>
      <w:r w:rsidR="002A4E5F">
        <w:rPr>
          <w:rStyle w:val="Hiperhivatkozs"/>
          <w:color w:val="auto"/>
          <w:u w:val="none"/>
        </w:rPr>
        <w:t xml:space="preserve">, </w:t>
      </w:r>
      <w:r w:rsidR="002A4E5F" w:rsidRPr="002A4E5F">
        <w:rPr>
          <w:rStyle w:val="Hiperhivatkozs"/>
          <w:color w:val="auto"/>
          <w:u w:val="none"/>
        </w:rPr>
        <w:t>Performance Benchmarking in Unity: How to Get Started</w:t>
      </w:r>
      <w:r w:rsidR="00A15F8A">
        <w:rPr>
          <w:rStyle w:val="Hiperhivatkozs"/>
          <w:color w:val="auto"/>
          <w:u w:val="none"/>
        </w:rPr>
        <w:br/>
      </w:r>
      <w:hyperlink r:id="rId46" w:history="1">
        <w:r w:rsidR="00A15F8A" w:rsidRPr="00A15F8A">
          <w:rPr>
            <w:rStyle w:val="Hiperhivatkozs"/>
          </w:rPr>
          <w:t>https://blogs.unity3d.com/2018/09/25/performance-benchmarking-in-unity-how-to-get-started/</w:t>
        </w:r>
      </w:hyperlink>
    </w:p>
    <w:p w14:paraId="0972CD28" w14:textId="78E25A51" w:rsidR="00410CCC" w:rsidRPr="002933F5" w:rsidRDefault="00410CCC" w:rsidP="002933F5"/>
    <w:p w14:paraId="20A721FF" w14:textId="77777777" w:rsidR="00B50CAA" w:rsidRDefault="00B50CAA" w:rsidP="00B50CAA"/>
    <w:sectPr w:rsidR="00B50CAA" w:rsidSect="00D23BFC">
      <w:headerReference w:type="even" r:id="rId47"/>
      <w:footerReference w:type="default" r:id="rId4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A93AB" w14:textId="77777777" w:rsidR="000C4FCA" w:rsidRDefault="000C4FCA">
      <w:r>
        <w:separator/>
      </w:r>
    </w:p>
  </w:endnote>
  <w:endnote w:type="continuationSeparator" w:id="0">
    <w:p w14:paraId="3639C690" w14:textId="77777777" w:rsidR="000C4FCA" w:rsidRDefault="000C4F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0002AFF" w:usb1="4000ACFF" w:usb2="00000001"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596DAE" w:rsidRDefault="00596DA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596DAE" w:rsidRDefault="00596DAE"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083E21" w14:textId="77777777" w:rsidR="000C4FCA" w:rsidRDefault="000C4FCA" w:rsidP="00596D57">
      <w:pPr>
        <w:ind w:firstLine="142"/>
      </w:pPr>
      <w:r>
        <w:separator/>
      </w:r>
    </w:p>
  </w:footnote>
  <w:footnote w:type="continuationSeparator" w:id="0">
    <w:p w14:paraId="3617F746" w14:textId="77777777" w:rsidR="000C4FCA" w:rsidRDefault="000C4FCA">
      <w:r>
        <w:continuationSeparator/>
      </w:r>
    </w:p>
  </w:footnote>
  <w:footnote w:id="1">
    <w:p w14:paraId="6241B43A" w14:textId="4F5BE0DA" w:rsidR="00596DAE" w:rsidRPr="008F49BF" w:rsidRDefault="00596DAE"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596DAE" w:rsidRPr="00BA403D" w:rsidRDefault="00596DAE"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596DAE" w:rsidRPr="0005353F" w:rsidRDefault="00596DAE"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596DAE" w:rsidRPr="003263EA" w:rsidRDefault="00596DAE"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596DAE" w:rsidRPr="001A7527" w:rsidRDefault="00596DAE"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596DAE" w:rsidRPr="001F1B02" w:rsidRDefault="00596DAE"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596DAE" w:rsidRPr="00C40AC6" w:rsidRDefault="00596DAE"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596DAE" w:rsidRPr="00B8051F" w:rsidRDefault="00596DAE"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596DAE" w:rsidRPr="00003701" w:rsidRDefault="00596DAE"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596DAE" w:rsidRPr="002006BB" w:rsidRDefault="00596DAE"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596DAE" w:rsidRPr="00127AFB" w:rsidRDefault="00596DAE"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596DAE" w:rsidRPr="004372CC" w:rsidRDefault="00596DAE" w:rsidP="00647975">
      <w:pPr>
        <w:pStyle w:val="Lbjegyzetszveg"/>
        <w:ind w:firstLine="142"/>
        <w:rPr>
          <w:lang w:val="hu-HU"/>
        </w:rPr>
      </w:pPr>
      <w:bookmarkStart w:id="3"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3"/>
      <w:r>
        <w:rPr>
          <w:lang w:val="hu-HU"/>
        </w:rPr>
        <w:t xml:space="preserve">and </w:t>
      </w:r>
      <w:proofErr w:type="spellStart"/>
      <w:r>
        <w:rPr>
          <w:lang w:val="hu-HU"/>
        </w:rPr>
        <w:t>user-friendly</w:t>
      </w:r>
      <w:proofErr w:type="spellEnd"/>
    </w:p>
  </w:footnote>
  <w:footnote w:id="13">
    <w:p w14:paraId="43C1319F" w14:textId="0D4ADE44" w:rsidR="00596DAE" w:rsidRPr="00647975" w:rsidRDefault="00596DAE"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596DAE" w:rsidRPr="00FF3E92" w:rsidRDefault="00596DAE"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596DAE" w:rsidRPr="002C08D8" w:rsidRDefault="00596DAE"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596DAE" w:rsidRPr="002C08D8" w:rsidRDefault="00596DAE"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596DAE" w:rsidRPr="002C08D8" w:rsidRDefault="00596DAE"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596DAE" w:rsidRPr="00E217C4" w:rsidRDefault="00596DAE"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596DAE" w:rsidRPr="00CA022C" w:rsidRDefault="00596DAE"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596DAE" w:rsidRPr="00351D8E" w:rsidRDefault="00596DAE"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596DAE" w:rsidRPr="001451F7" w:rsidRDefault="00596DAE"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1BAE924C" w14:textId="77777777" w:rsidR="00596DAE" w:rsidRPr="00313041" w:rsidRDefault="00596DAE" w:rsidP="000D4575">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32F35EB" w14:textId="699C618D" w:rsidR="00596DAE" w:rsidRPr="00313041" w:rsidRDefault="00596DAE" w:rsidP="000D4575">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r>
        <w:fldChar w:fldCharType="begin"/>
      </w:r>
      <w:r>
        <w:instrText xml:space="preserve"> REF _Ref56331320 \r \h </w:instrText>
      </w:r>
      <w:r>
        <w:fldChar w:fldCharType="separate"/>
      </w:r>
      <w:r w:rsidR="00100210">
        <w:t>[8]</w:t>
      </w:r>
      <w:r>
        <w:fldChar w:fldCharType="end"/>
      </w:r>
    </w:p>
  </w:footnote>
  <w:footnote w:id="24">
    <w:p w14:paraId="4BD200D9" w14:textId="2F9E573B" w:rsidR="00596DAE" w:rsidRPr="00B42673" w:rsidRDefault="00596DAE" w:rsidP="00BF181F">
      <w:pPr>
        <w:pStyle w:val="Lbjegyzetszveg"/>
        <w:spacing w:after="0"/>
        <w:ind w:left="142" w:firstLine="0"/>
        <w:rPr>
          <w:lang w:val="hu-HU"/>
        </w:rPr>
      </w:pPr>
      <w:r>
        <w:rPr>
          <w:rStyle w:val="Lbjegyzet-hivatkozs"/>
        </w:rPr>
        <w:footnoteRef/>
      </w:r>
      <w:r>
        <w:t xml:space="preserve"> </w:t>
      </w:r>
      <w:proofErr w:type="spellStart"/>
      <w:r>
        <w:rPr>
          <w:lang w:val="hu-HU"/>
        </w:rPr>
        <w:t>Programming</w:t>
      </w:r>
      <w:proofErr w:type="spellEnd"/>
      <w:r>
        <w:rPr>
          <w:lang w:val="hu-HU"/>
        </w:rPr>
        <w:t xml:space="preserve"> </w:t>
      </w:r>
      <w:proofErr w:type="spellStart"/>
      <w:r>
        <w:rPr>
          <w:lang w:val="hu-HU"/>
        </w:rPr>
        <w:t>paradigms</w:t>
      </w:r>
      <w:proofErr w:type="spellEnd"/>
      <w:r>
        <w:rPr>
          <w:lang w:val="hu-HU"/>
        </w:rPr>
        <w:t xml:space="preserve"> </w:t>
      </w:r>
      <w:proofErr w:type="spellStart"/>
      <w:r>
        <w:rPr>
          <w:lang w:val="hu-HU"/>
        </w:rPr>
        <w:t>are</w:t>
      </w:r>
      <w:proofErr w:type="spellEnd"/>
      <w:r>
        <w:rPr>
          <w:lang w:val="hu-HU"/>
        </w:rPr>
        <w:t xml:space="preserve"> a </w:t>
      </w:r>
      <w:proofErr w:type="spellStart"/>
      <w:r>
        <w:rPr>
          <w:lang w:val="hu-HU"/>
        </w:rPr>
        <w:t>way</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classify</w:t>
      </w:r>
      <w:proofErr w:type="spellEnd"/>
      <w:r>
        <w:rPr>
          <w:lang w:val="hu-HU"/>
        </w:rPr>
        <w:t xml:space="preserve"> </w:t>
      </w:r>
      <w:proofErr w:type="spellStart"/>
      <w:r>
        <w:rPr>
          <w:lang w:val="hu-HU"/>
        </w:rPr>
        <w:t>programming</w:t>
      </w:r>
      <w:proofErr w:type="spellEnd"/>
      <w:r>
        <w:rPr>
          <w:lang w:val="hu-HU"/>
        </w:rPr>
        <w:t xml:space="preserve"> </w:t>
      </w:r>
      <w:proofErr w:type="spellStart"/>
      <w:r>
        <w:rPr>
          <w:lang w:val="hu-HU"/>
        </w:rPr>
        <w:t>languages</w:t>
      </w:r>
      <w:proofErr w:type="spellEnd"/>
      <w:r>
        <w:rPr>
          <w:lang w:val="hu-HU"/>
        </w:rPr>
        <w:t xml:space="preserve"> </w:t>
      </w:r>
      <w:proofErr w:type="spellStart"/>
      <w:r>
        <w:rPr>
          <w:lang w:val="hu-HU"/>
        </w:rPr>
        <w:t>based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their</w:t>
      </w:r>
      <w:proofErr w:type="spellEnd"/>
      <w:r>
        <w:rPr>
          <w:lang w:val="hu-HU"/>
        </w:rPr>
        <w:t xml:space="preserve"> </w:t>
      </w:r>
      <w:proofErr w:type="spellStart"/>
      <w:r>
        <w:rPr>
          <w:lang w:val="hu-HU"/>
        </w:rPr>
        <w:t>features</w:t>
      </w:r>
      <w:proofErr w:type="spellEnd"/>
      <w:r>
        <w:rPr>
          <w:lang w:val="hu-HU"/>
        </w:rPr>
        <w:t xml:space="preserve">. </w:t>
      </w:r>
      <w:r>
        <w:rPr>
          <w:lang w:val="hu-HU"/>
        </w:rPr>
        <w:br/>
      </w:r>
      <w:proofErr w:type="spellStart"/>
      <w:r>
        <w:rPr>
          <w:lang w:val="hu-HU"/>
        </w:rPr>
        <w:t>E.g</w:t>
      </w:r>
      <w:proofErr w:type="spellEnd"/>
      <w:r>
        <w:rPr>
          <w:lang w:val="hu-HU"/>
        </w:rPr>
        <w:t xml:space="preserve">. C# is an </w:t>
      </w:r>
      <w:proofErr w:type="spellStart"/>
      <w:r>
        <w:rPr>
          <w:lang w:val="hu-HU"/>
        </w:rPr>
        <w:t>imperative</w:t>
      </w:r>
      <w:proofErr w:type="spellEnd"/>
      <w:r>
        <w:rPr>
          <w:lang w:val="hu-HU"/>
        </w:rPr>
        <w:t xml:space="preserve">, </w:t>
      </w:r>
      <w:proofErr w:type="spellStart"/>
      <w:r>
        <w:rPr>
          <w:lang w:val="hu-HU"/>
        </w:rPr>
        <w:t>declarative</w:t>
      </w:r>
      <w:proofErr w:type="spellEnd"/>
      <w:r>
        <w:rPr>
          <w:lang w:val="hu-HU"/>
        </w:rPr>
        <w:t xml:space="preserve">, </w:t>
      </w:r>
      <w:proofErr w:type="spellStart"/>
      <w:r>
        <w:rPr>
          <w:lang w:val="hu-HU"/>
        </w:rPr>
        <w:t>functional</w:t>
      </w:r>
      <w:proofErr w:type="spellEnd"/>
      <w:r>
        <w:rPr>
          <w:lang w:val="hu-HU"/>
        </w:rPr>
        <w:t xml:space="preserve">, </w:t>
      </w:r>
      <w:proofErr w:type="spellStart"/>
      <w:r>
        <w:rPr>
          <w:lang w:val="hu-HU"/>
        </w:rPr>
        <w:t>object-oriented</w:t>
      </w:r>
      <w:proofErr w:type="spellEnd"/>
      <w:r>
        <w:rPr>
          <w:lang w:val="hu-HU"/>
        </w:rPr>
        <w:t xml:space="preserve"> and </w:t>
      </w:r>
      <w:proofErr w:type="spellStart"/>
      <w:r>
        <w:rPr>
          <w:lang w:val="hu-HU"/>
        </w:rPr>
        <w:t>component-oriented</w:t>
      </w:r>
      <w:proofErr w:type="spellEnd"/>
      <w:r>
        <w:rPr>
          <w:lang w:val="hu-HU"/>
        </w:rPr>
        <w:t xml:space="preserve"> </w:t>
      </w:r>
      <w:proofErr w:type="spellStart"/>
      <w:r>
        <w:rPr>
          <w:lang w:val="hu-HU"/>
        </w:rPr>
        <w:t>language</w:t>
      </w:r>
      <w:proofErr w:type="spellEnd"/>
      <w:r>
        <w:rPr>
          <w:lang w:val="hu-HU"/>
        </w:rPr>
        <w:t>.</w:t>
      </w:r>
    </w:p>
  </w:footnote>
  <w:footnote w:id="25">
    <w:p w14:paraId="18609E43" w14:textId="17A09CA3" w:rsidR="00596DAE" w:rsidRPr="006E44A9" w:rsidRDefault="00596DAE" w:rsidP="00BF181F">
      <w:pPr>
        <w:pStyle w:val="Lbjegyzetszveg"/>
        <w:spacing w:after="0"/>
        <w:ind w:firstLine="142"/>
        <w:rPr>
          <w:lang w:val="hu-HU"/>
        </w:rPr>
      </w:pPr>
      <w:r>
        <w:rPr>
          <w:rStyle w:val="Lbjegyzet-hivatkozs"/>
        </w:rPr>
        <w:footnoteRef/>
      </w:r>
      <w:r>
        <w:t xml:space="preserve"> </w:t>
      </w:r>
      <w:r w:rsidRPr="00C22135">
        <w:rPr>
          <w:b/>
          <w:bCs/>
        </w:rPr>
        <w:t>I</w:t>
      </w:r>
      <w:r w:rsidRPr="00C22135">
        <w:t xml:space="preserve">nternational </w:t>
      </w:r>
      <w:r w:rsidRPr="00C22135">
        <w:rPr>
          <w:b/>
          <w:bCs/>
        </w:rPr>
        <w:t>O</w:t>
      </w:r>
      <w:r w:rsidRPr="00C22135">
        <w:t xml:space="preserve">rganization for </w:t>
      </w:r>
      <w:r w:rsidRPr="00C22135">
        <w:rPr>
          <w:b/>
          <w:bCs/>
        </w:rPr>
        <w:t>S</w:t>
      </w:r>
      <w:r w:rsidRPr="00C22135">
        <w:t>tandardization</w:t>
      </w:r>
    </w:p>
  </w:footnote>
  <w:footnote w:id="26">
    <w:p w14:paraId="0DD688ED" w14:textId="3F0CE6BE" w:rsidR="00596DAE" w:rsidRPr="00C22135" w:rsidRDefault="00596DAE" w:rsidP="00BF181F">
      <w:pPr>
        <w:pStyle w:val="Lbjegyzetszveg"/>
        <w:spacing w:after="0"/>
        <w:ind w:firstLine="142"/>
        <w:rPr>
          <w:lang w:val="hu-HU"/>
        </w:rPr>
      </w:pPr>
      <w:r>
        <w:rPr>
          <w:rStyle w:val="Lbjegyzet-hivatkozs"/>
        </w:rPr>
        <w:footnoteRef/>
      </w:r>
      <w:r>
        <w:t xml:space="preserve"> </w:t>
      </w:r>
      <w:r w:rsidRPr="00C22135">
        <w:rPr>
          <w:b/>
          <w:bCs/>
        </w:rPr>
        <w:t>E</w:t>
      </w:r>
      <w:r w:rsidRPr="00C22135">
        <w:t xml:space="preserve">uropean </w:t>
      </w:r>
      <w:r w:rsidRPr="00C22135">
        <w:rPr>
          <w:b/>
          <w:bCs/>
        </w:rPr>
        <w:t>C</w:t>
      </w:r>
      <w:r w:rsidRPr="00C22135">
        <w:t xml:space="preserve">omputer </w:t>
      </w:r>
      <w:r w:rsidRPr="00C22135">
        <w:rPr>
          <w:b/>
          <w:bCs/>
        </w:rPr>
        <w:t>M</w:t>
      </w:r>
      <w:r w:rsidRPr="00C22135">
        <w:t xml:space="preserve">anufacturers </w:t>
      </w:r>
      <w:r w:rsidRPr="00C22135">
        <w:rPr>
          <w:b/>
          <w:bCs/>
        </w:rPr>
        <w:t>A</w:t>
      </w:r>
      <w:r w:rsidRPr="00C22135">
        <w:t>ssociation</w:t>
      </w:r>
      <w:r>
        <w:t xml:space="preserve"> </w:t>
      </w:r>
      <w:r w:rsidRPr="00BF181F">
        <w:t xml:space="preserve">is a standards organization for </w:t>
      </w:r>
      <w:r>
        <w:t>IT related fields.</w:t>
      </w:r>
    </w:p>
  </w:footnote>
  <w:footnote w:id="27">
    <w:p w14:paraId="78690034" w14:textId="3624243E" w:rsidR="00596DAE" w:rsidRPr="0018627E" w:rsidRDefault="00596DAE" w:rsidP="00E800E1">
      <w:pPr>
        <w:pStyle w:val="Lbjegyzetszveg"/>
        <w:spacing w:after="0"/>
        <w:ind w:firstLine="142"/>
        <w:rPr>
          <w:lang w:val="hu-HU"/>
        </w:rPr>
      </w:pPr>
      <w:r>
        <w:rPr>
          <w:rStyle w:val="Lbjegyzet-hivatkozs"/>
        </w:rPr>
        <w:footnoteRef/>
      </w:r>
      <w:r>
        <w:t xml:space="preserve"> </w:t>
      </w:r>
      <w:r w:rsidRPr="0018627E">
        <w:rPr>
          <w:b/>
          <w:bCs/>
          <w:lang w:val="hu-HU"/>
        </w:rPr>
        <w:t>M</w:t>
      </w:r>
      <w:r w:rsidRPr="0018627E">
        <w:rPr>
          <w:lang w:val="hu-HU"/>
        </w:rPr>
        <w:t xml:space="preserve">icrosoft </w:t>
      </w:r>
      <w:proofErr w:type="spellStart"/>
      <w:r w:rsidRPr="0018627E">
        <w:rPr>
          <w:b/>
          <w:bCs/>
          <w:lang w:val="hu-HU"/>
        </w:rPr>
        <w:t>I</w:t>
      </w:r>
      <w:r w:rsidRPr="0018627E">
        <w:rPr>
          <w:lang w:val="hu-HU"/>
        </w:rPr>
        <w:t>ntermediate</w:t>
      </w:r>
      <w:proofErr w:type="spellEnd"/>
      <w:r w:rsidRPr="0018627E">
        <w:rPr>
          <w:lang w:val="hu-HU"/>
        </w:rPr>
        <w:t xml:space="preserve"> </w:t>
      </w:r>
      <w:proofErr w:type="spellStart"/>
      <w:r w:rsidRPr="0018627E">
        <w:rPr>
          <w:b/>
          <w:bCs/>
          <w:lang w:val="hu-HU"/>
        </w:rPr>
        <w:t>L</w:t>
      </w:r>
      <w:r w:rsidRPr="0018627E">
        <w:rPr>
          <w:lang w:val="hu-HU"/>
        </w:rPr>
        <w:t>anguage</w:t>
      </w:r>
      <w:proofErr w:type="spellEnd"/>
    </w:p>
  </w:footnote>
  <w:footnote w:id="28">
    <w:p w14:paraId="5E247CEC" w14:textId="11ACA11E" w:rsidR="00596DAE" w:rsidRPr="00FD523B" w:rsidRDefault="00596DAE" w:rsidP="00F55E7C">
      <w:pPr>
        <w:pStyle w:val="Lbjegyzetszveg"/>
        <w:spacing w:after="0"/>
        <w:ind w:left="142" w:firstLine="0"/>
        <w:rPr>
          <w:lang w:val="hu-HU"/>
        </w:rPr>
      </w:pPr>
      <w:r>
        <w:rPr>
          <w:rStyle w:val="Lbjegyzet-hivatkozs"/>
        </w:rPr>
        <w:footnoteRef/>
      </w:r>
      <w:r>
        <w:t xml:space="preserve"> </w:t>
      </w:r>
      <w:r>
        <w:rPr>
          <w:b/>
          <w:bCs/>
        </w:rPr>
        <w:t>F</w:t>
      </w:r>
      <w:r w:rsidRPr="00FD523B">
        <w:t xml:space="preserve">rames </w:t>
      </w:r>
      <w:r w:rsidRPr="00132DEE">
        <w:rPr>
          <w:b/>
          <w:bCs/>
        </w:rPr>
        <w:t>p</w:t>
      </w:r>
      <w:r w:rsidRPr="00FD523B">
        <w:t xml:space="preserve">er </w:t>
      </w:r>
      <w:r w:rsidRPr="00184FD7">
        <w:rPr>
          <w:b/>
          <w:bCs/>
        </w:rPr>
        <w:t>s</w:t>
      </w:r>
      <w:r w:rsidRPr="00132DEE">
        <w:t>econd</w:t>
      </w:r>
      <w:r>
        <w:t>. In Unity fps can be calculated by using the Update message.</w:t>
      </w:r>
    </w:p>
  </w:footnote>
  <w:footnote w:id="29">
    <w:p w14:paraId="2ACA03FD" w14:textId="5D5F5524" w:rsidR="00596DAE" w:rsidRPr="007159E1" w:rsidRDefault="00596DAE" w:rsidP="00C75D30">
      <w:pPr>
        <w:pStyle w:val="Lbjegyzetszveg"/>
        <w:spacing w:after="0"/>
        <w:ind w:left="142" w:firstLine="0"/>
        <w:rPr>
          <w:lang w:val="hu-HU"/>
        </w:rPr>
      </w:pPr>
      <w:r>
        <w:rPr>
          <w:rStyle w:val="Lbjegyzet-hivatkozs"/>
        </w:rPr>
        <w:footnoteRef/>
      </w:r>
      <w:r>
        <w:t xml:space="preserve"> </w:t>
      </w:r>
      <w:proofErr w:type="spellStart"/>
      <w:r>
        <w:rPr>
          <w:lang w:val="hu-HU"/>
        </w:rPr>
        <w:t>Heap</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portion</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where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dynamically</w:t>
      </w:r>
      <w:proofErr w:type="spellEnd"/>
      <w:r>
        <w:rPr>
          <w:lang w:val="hu-HU"/>
        </w:rPr>
        <w:t xml:space="preserve"> </w:t>
      </w:r>
      <w:proofErr w:type="spellStart"/>
      <w:r>
        <w:rPr>
          <w:lang w:val="hu-HU"/>
        </w:rPr>
        <w:t>allocated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resides</w:t>
      </w:r>
      <w:proofErr w:type="spellEnd"/>
      <w:r>
        <w:rPr>
          <w:lang w:val="hu-HU"/>
        </w:rPr>
        <w:t>.</w:t>
      </w:r>
    </w:p>
  </w:footnote>
  <w:footnote w:id="30">
    <w:p w14:paraId="374E272D" w14:textId="312EE9B8" w:rsidR="00596DAE" w:rsidRPr="00C75D30" w:rsidRDefault="00596DAE" w:rsidP="00404E7F">
      <w:pPr>
        <w:pStyle w:val="Lbjegyzetszveg"/>
        <w:spacing w:after="0"/>
        <w:ind w:left="142" w:firstLine="0"/>
        <w:rPr>
          <w:lang w:val="hu-HU"/>
        </w:rPr>
      </w:pPr>
      <w:r>
        <w:rPr>
          <w:rStyle w:val="Lbjegyzet-hivatkozs"/>
        </w:rPr>
        <w:footnoteRef/>
      </w:r>
      <w:r>
        <w:t xml:space="preserve"> Java compilers might allocate reference types on the stack if they can prove that the reference won’t “escape”. The technique is called escape analysis.</w:t>
      </w:r>
    </w:p>
  </w:footnote>
  <w:footnote w:id="31">
    <w:p w14:paraId="0F958E78" w14:textId="1DE383DB" w:rsidR="00596DAE" w:rsidRPr="00404E7F" w:rsidRDefault="00596DAE" w:rsidP="0010222E">
      <w:pPr>
        <w:pStyle w:val="Lbjegyzetszveg"/>
        <w:spacing w:after="0"/>
        <w:ind w:firstLine="142"/>
        <w:rPr>
          <w:lang w:val="hu-HU"/>
        </w:rPr>
      </w:pPr>
      <w:r>
        <w:rPr>
          <w:rStyle w:val="Lbjegyzet-hivatkozs"/>
        </w:rPr>
        <w:footnoteRef/>
      </w:r>
      <w:r>
        <w:t xml:space="preserve"> Stack is an array of memory in a LIFO (Last </w:t>
      </w:r>
      <w:proofErr w:type="gramStart"/>
      <w:r>
        <w:t>In</w:t>
      </w:r>
      <w:proofErr w:type="gramEnd"/>
      <w:r>
        <w:t xml:space="preserve"> First Out) structure.</w:t>
      </w:r>
    </w:p>
  </w:footnote>
  <w:footnote w:id="32">
    <w:p w14:paraId="38EE3BA0" w14:textId="0556C02F" w:rsidR="00596DAE" w:rsidRPr="0010222E" w:rsidRDefault="00596DAE" w:rsidP="0010222E">
      <w:pPr>
        <w:pStyle w:val="Lbjegyzetszveg"/>
        <w:ind w:firstLine="142"/>
        <w:rPr>
          <w:lang w:val="hu-HU"/>
        </w:rPr>
      </w:pPr>
      <w:r>
        <w:rPr>
          <w:rStyle w:val="Lbjegyzet-hivatkozs"/>
        </w:rPr>
        <w:footnoteRef/>
      </w:r>
      <w:r>
        <w:t xml:space="preserve"> Boxing is when the CLR wraps a value type inside a </w:t>
      </w:r>
      <w:proofErr w:type="spellStart"/>
      <w:r w:rsidRPr="00391F2D">
        <w:rPr>
          <w:rFonts w:ascii="Consolas" w:hAnsi="Consolas"/>
          <w:sz w:val="18"/>
          <w:szCs w:val="18"/>
        </w:rPr>
        <w:t>System.Object</w:t>
      </w:r>
      <w:proofErr w:type="spellEnd"/>
      <w:r>
        <w:t xml:space="preserve"> instance and stores it on the heap.</w:t>
      </w:r>
    </w:p>
  </w:footnote>
  <w:footnote w:id="33">
    <w:p w14:paraId="019B8391" w14:textId="37C6F162" w:rsidR="00596DAE" w:rsidRPr="00554A61" w:rsidRDefault="00596DAE" w:rsidP="00554A61">
      <w:pPr>
        <w:pStyle w:val="Lbjegyzetszveg"/>
        <w:ind w:firstLine="142"/>
        <w:rPr>
          <w:lang w:val="hu-HU"/>
        </w:rPr>
      </w:pPr>
      <w:r>
        <w:rPr>
          <w:rStyle w:val="Lbjegyzet-hivatkozs"/>
        </w:rPr>
        <w:footnoteRef/>
      </w:r>
      <w:r>
        <w:t xml:space="preserve"> int, long, float, double, bool, char, </w:t>
      </w:r>
      <w:proofErr w:type="spellStart"/>
      <w:r>
        <w:t>enum</w:t>
      </w:r>
      <w:proofErr w:type="spellEnd"/>
      <w:r>
        <w:t xml:space="preserve"> etc.</w:t>
      </w:r>
    </w:p>
  </w:footnote>
  <w:footnote w:id="34">
    <w:p w14:paraId="5C102403" w14:textId="3A98422E" w:rsidR="00596DAE" w:rsidRPr="00C37CDF" w:rsidRDefault="00596DAE" w:rsidP="00475E79">
      <w:pPr>
        <w:pStyle w:val="Lbjegyzetszveg"/>
        <w:ind w:left="142" w:firstLine="0"/>
        <w:rPr>
          <w:lang w:val="hu-HU"/>
        </w:rPr>
      </w:pPr>
      <w:r>
        <w:rPr>
          <w:rStyle w:val="Lbjegyzet-hivatkozs"/>
        </w:rPr>
        <w:footnoteRef/>
      </w:r>
      <w:r>
        <w:t xml:space="preserve"> </w:t>
      </w:r>
      <w:r>
        <w:rPr>
          <w:lang w:val="hu-HU"/>
        </w:rPr>
        <w:t xml:space="preserve">Marshalling is </w:t>
      </w:r>
      <w:proofErr w:type="spellStart"/>
      <w:r>
        <w:rPr>
          <w:lang w:val="hu-HU"/>
        </w:rPr>
        <w:t>the</w:t>
      </w:r>
      <w:proofErr w:type="spellEnd"/>
      <w:r>
        <w:rPr>
          <w:lang w:val="hu-HU"/>
        </w:rPr>
        <w:t xml:space="preserve"> </w:t>
      </w:r>
      <w:proofErr w:type="spellStart"/>
      <w:r>
        <w:rPr>
          <w:lang w:val="hu-HU"/>
        </w:rPr>
        <w:t>process</w:t>
      </w:r>
      <w:proofErr w:type="spellEnd"/>
      <w:r>
        <w:rPr>
          <w:lang w:val="hu-HU"/>
        </w:rPr>
        <w:t xml:space="preserve"> of </w:t>
      </w:r>
      <w:proofErr w:type="spellStart"/>
      <w:r>
        <w:rPr>
          <w:lang w:val="hu-HU"/>
        </w:rPr>
        <w:t>transforming</w:t>
      </w:r>
      <w:proofErr w:type="spellEnd"/>
      <w:r>
        <w:rPr>
          <w:lang w:val="hu-HU"/>
        </w:rPr>
        <w:t xml:space="preserve"> an </w:t>
      </w:r>
      <w:proofErr w:type="spellStart"/>
      <w:r>
        <w:rPr>
          <w:lang w:val="hu-HU"/>
        </w:rPr>
        <w:t>object’s</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another</w:t>
      </w:r>
      <w:proofErr w:type="spellEnd"/>
      <w:r>
        <w:rPr>
          <w:lang w:val="hu-HU"/>
        </w:rPr>
        <w:t xml:space="preserve"> </w:t>
      </w:r>
      <w:proofErr w:type="spellStart"/>
      <w:r>
        <w:rPr>
          <w:lang w:val="hu-HU"/>
        </w:rPr>
        <w:t>suitable</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layout</w:t>
      </w:r>
      <w:proofErr w:type="spellEnd"/>
      <w:r>
        <w:rPr>
          <w:lang w:val="hu-HU"/>
        </w:rPr>
        <w:t xml:space="preserve"> </w:t>
      </w:r>
      <w:proofErr w:type="spellStart"/>
      <w:r>
        <w:rPr>
          <w:lang w:val="hu-HU"/>
        </w:rPr>
        <w:t>for</w:t>
      </w:r>
      <w:proofErr w:type="spellEnd"/>
      <w:r>
        <w:rPr>
          <w:lang w:val="hu-HU"/>
        </w:rPr>
        <w:t xml:space="preserve"> </w:t>
      </w:r>
      <w:proofErr w:type="spellStart"/>
      <w:r>
        <w:rPr>
          <w:lang w:val="hu-HU"/>
        </w:rPr>
        <w:t>transmission</w:t>
      </w:r>
      <w:proofErr w:type="spellEnd"/>
      <w:r>
        <w:rPr>
          <w:lang w:val="hu-HU"/>
        </w:rPr>
        <w:t xml:space="preserve">. In C# </w:t>
      </w:r>
      <w:proofErr w:type="spellStart"/>
      <w:r>
        <w:rPr>
          <w:lang w:val="hu-HU"/>
        </w:rPr>
        <w:t>it</w:t>
      </w:r>
      <w:proofErr w:type="spellEnd"/>
      <w:r>
        <w:rPr>
          <w:lang w:val="hu-HU"/>
        </w:rPr>
        <w:t xml:space="preserve"> is </w:t>
      </w:r>
      <w:proofErr w:type="spellStart"/>
      <w:r>
        <w:rPr>
          <w:lang w:val="hu-HU"/>
        </w:rPr>
        <w:t>usually</w:t>
      </w:r>
      <w:proofErr w:type="spellEnd"/>
      <w:r>
        <w:rPr>
          <w:lang w:val="hu-HU"/>
        </w:rPr>
        <w:t xml:space="preserve"> </w:t>
      </w:r>
      <w:proofErr w:type="spellStart"/>
      <w:r>
        <w:rPr>
          <w:lang w:val="hu-HU"/>
        </w:rPr>
        <w:t>reffered</w:t>
      </w:r>
      <w:proofErr w:type="spellEnd"/>
      <w:r>
        <w:rPr>
          <w:lang w:val="hu-HU"/>
        </w:rPr>
        <w:t xml:space="preserve"> </w:t>
      </w:r>
      <w:proofErr w:type="spellStart"/>
      <w:r>
        <w:rPr>
          <w:lang w:val="hu-HU"/>
        </w:rPr>
        <w:t>to</w:t>
      </w:r>
      <w:proofErr w:type="spellEnd"/>
      <w:r>
        <w:rPr>
          <w:lang w:val="hu-HU"/>
        </w:rPr>
        <w:t xml:space="preserve"> converting </w:t>
      </w:r>
      <w:proofErr w:type="spellStart"/>
      <w:r>
        <w:rPr>
          <w:lang w:val="hu-HU"/>
        </w:rPr>
        <w:t>managed</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unmanaged</w:t>
      </w:r>
      <w:proofErr w:type="spellEnd"/>
      <w:r>
        <w:rPr>
          <w:lang w:val="hu-HU"/>
        </w:rPr>
        <w:t xml:space="preserve"> </w:t>
      </w:r>
      <w:proofErr w:type="spellStart"/>
      <w:r>
        <w:rPr>
          <w:lang w:val="hu-HU"/>
        </w:rPr>
        <w:t>ones</w:t>
      </w:r>
      <w:proofErr w:type="spellEnd"/>
      <w:r>
        <w:rPr>
          <w:lang w:val="hu-HU"/>
        </w:rPr>
        <w:t>.</w:t>
      </w:r>
    </w:p>
  </w:footnote>
  <w:footnote w:id="35">
    <w:p w14:paraId="7B287D9D" w14:textId="758FAB57" w:rsidR="00596DAE" w:rsidRPr="00845DAD" w:rsidRDefault="00596DAE" w:rsidP="00407897">
      <w:pPr>
        <w:pStyle w:val="Lbjegyzetszveg"/>
        <w:spacing w:after="0"/>
        <w:ind w:left="142" w:firstLine="0"/>
        <w:rPr>
          <w:lang w:val="hu-HU"/>
        </w:rPr>
      </w:pPr>
      <w:r>
        <w:rPr>
          <w:rStyle w:val="Lbjegyzet-hivatkozs"/>
        </w:rPr>
        <w:footnoteRef/>
      </w:r>
      <w: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data</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representation</w:t>
      </w:r>
      <w:proofErr w:type="spellEnd"/>
      <w:r>
        <w:rPr>
          <w:lang w:val="hu-HU"/>
        </w:rPr>
        <w:t xml:space="preserve"> is </w:t>
      </w:r>
      <w:proofErr w:type="spellStart"/>
      <w:r>
        <w:rPr>
          <w:lang w:val="hu-HU"/>
        </w:rPr>
        <w:t>the</w:t>
      </w:r>
      <w:proofErr w:type="spellEnd"/>
      <w:r>
        <w:rPr>
          <w:lang w:val="hu-HU"/>
        </w:rPr>
        <w:t xml:space="preserve"> </w:t>
      </w:r>
      <w:proofErr w:type="spellStart"/>
      <w:r>
        <w:rPr>
          <w:lang w:val="hu-HU"/>
        </w:rPr>
        <w:t>same</w:t>
      </w:r>
      <w:proofErr w:type="spellEnd"/>
      <w:r>
        <w:rPr>
          <w:lang w:val="hu-HU"/>
        </w:rPr>
        <w:t xml:space="preserve"> in </w:t>
      </w:r>
      <w:proofErr w:type="spellStart"/>
      <w:r>
        <w:rPr>
          <w:lang w:val="hu-HU"/>
        </w:rPr>
        <w:t>both</w:t>
      </w:r>
      <w:proofErr w:type="spellEnd"/>
      <w:r>
        <w:rPr>
          <w:lang w:val="hu-HU"/>
        </w:rPr>
        <w:t xml:space="preserve"> </w:t>
      </w:r>
      <w:proofErr w:type="spellStart"/>
      <w:r>
        <w:rPr>
          <w:lang w:val="hu-HU"/>
        </w:rPr>
        <w:t>managed</w:t>
      </w:r>
      <w:proofErr w:type="spellEnd"/>
      <w:r>
        <w:rPr>
          <w:lang w:val="hu-HU"/>
        </w:rPr>
        <w:t xml:space="preserve"> and </w:t>
      </w:r>
      <w:proofErr w:type="spellStart"/>
      <w:r>
        <w:rPr>
          <w:lang w:val="hu-HU"/>
        </w:rPr>
        <w:t>unmanaged</w:t>
      </w:r>
      <w:proofErr w:type="spellEnd"/>
      <w:r>
        <w:rPr>
          <w:lang w:val="hu-HU"/>
        </w:rPr>
        <w:t xml:space="preserve"> </w:t>
      </w:r>
      <w:proofErr w:type="spellStart"/>
      <w:r>
        <w:rPr>
          <w:lang w:val="hu-HU"/>
        </w:rPr>
        <w:t>memory</w:t>
      </w:r>
      <w:proofErr w:type="spellEnd"/>
      <w:r>
        <w:rPr>
          <w:lang w:val="hu-HU"/>
        </w:rPr>
        <w:t xml:space="preserve"> </w:t>
      </w:r>
      <w:proofErr w:type="spellStart"/>
      <w:r>
        <w:rPr>
          <w:lang w:val="hu-HU"/>
        </w:rPr>
        <w:t>therefore</w:t>
      </w:r>
      <w:proofErr w:type="spellEnd"/>
      <w:r>
        <w:rPr>
          <w:lang w:val="hu-HU"/>
        </w:rPr>
        <w:t xml:space="preserve"> </w:t>
      </w:r>
      <w:proofErr w:type="spellStart"/>
      <w:r>
        <w:rPr>
          <w:lang w:val="hu-HU"/>
        </w:rPr>
        <w:t>requiring</w:t>
      </w:r>
      <w:proofErr w:type="spellEnd"/>
      <w:r>
        <w:rPr>
          <w:lang w:val="hu-HU"/>
        </w:rPr>
        <w:t xml:space="preserve"> no </w:t>
      </w:r>
      <w:proofErr w:type="spellStart"/>
      <w:r>
        <w:rPr>
          <w:lang w:val="hu-HU"/>
        </w:rPr>
        <w:t>marshalling</w:t>
      </w:r>
      <w:proofErr w:type="spellEnd"/>
      <w:r>
        <w:rPr>
          <w:lang w:val="hu-HU"/>
        </w:rPr>
        <w:t xml:space="preserve">. </w:t>
      </w:r>
      <w:proofErr w:type="spellStart"/>
      <w:r>
        <w:rPr>
          <w:lang w:val="hu-HU"/>
        </w:rPr>
        <w:t>Some</w:t>
      </w:r>
      <w:proofErr w:type="spellEnd"/>
      <w:r>
        <w:rPr>
          <w:lang w:val="hu-HU"/>
        </w:rPr>
        <w:t xml:space="preserve"> </w:t>
      </w:r>
      <w:proofErr w:type="spellStart"/>
      <w:r>
        <w:rPr>
          <w:lang w:val="hu-HU"/>
        </w:rPr>
        <w:t>well-known</w:t>
      </w:r>
      <w:proofErr w:type="spellEnd"/>
      <w:r>
        <w:rPr>
          <w:lang w:val="hu-HU"/>
        </w:rPr>
        <w:t xml:space="preserve"> </w:t>
      </w:r>
      <w:proofErr w:type="spellStart"/>
      <w:r>
        <w:rPr>
          <w:lang w:val="hu-HU"/>
        </w:rPr>
        <w:t>blittable</w:t>
      </w:r>
      <w:proofErr w:type="spellEnd"/>
      <w:r>
        <w:rPr>
          <w:lang w:val="hu-HU"/>
        </w:rPr>
        <w:t xml:space="preserve"> </w:t>
      </w:r>
      <w:proofErr w:type="spellStart"/>
      <w:r>
        <w:rPr>
          <w:lang w:val="hu-HU"/>
        </w:rPr>
        <w:t>types</w:t>
      </w:r>
      <w:proofErr w:type="spellEnd"/>
      <w:r>
        <w:rPr>
          <w:lang w:val="hu-HU"/>
        </w:rPr>
        <w:t xml:space="preserve"> </w:t>
      </w:r>
      <w:proofErr w:type="spellStart"/>
      <w:r>
        <w:rPr>
          <w:lang w:val="hu-HU"/>
        </w:rPr>
        <w:t>are</w:t>
      </w:r>
      <w:proofErr w:type="spellEnd"/>
      <w:r>
        <w:rPr>
          <w:lang w:val="hu-HU"/>
        </w:rPr>
        <w:t xml:space="preserve"> byte, int, </w:t>
      </w:r>
      <w:proofErr w:type="spellStart"/>
      <w:r>
        <w:rPr>
          <w:lang w:val="hu-HU"/>
        </w:rPr>
        <w:t>float</w:t>
      </w:r>
      <w:proofErr w:type="spellEnd"/>
      <w:r>
        <w:rPr>
          <w:lang w:val="hu-HU"/>
        </w:rPr>
        <w:t xml:space="preserve">, </w:t>
      </w:r>
      <w:proofErr w:type="spellStart"/>
      <w:r>
        <w:rPr>
          <w:lang w:val="hu-HU"/>
        </w:rPr>
        <w:t>double</w:t>
      </w:r>
      <w:proofErr w:type="spellEnd"/>
      <w:r>
        <w:rPr>
          <w:lang w:val="hu-HU"/>
        </w:rPr>
        <w:t>.</w:t>
      </w:r>
    </w:p>
  </w:footnote>
  <w:footnote w:id="36">
    <w:p w14:paraId="6E16F3DF" w14:textId="17965BBB" w:rsidR="00596DAE" w:rsidRPr="00384B49" w:rsidRDefault="00596DAE" w:rsidP="00384B49">
      <w:pPr>
        <w:pStyle w:val="Lbjegyzetszveg"/>
        <w:ind w:firstLine="142"/>
        <w:rPr>
          <w:lang w:val="hu-HU"/>
        </w:rPr>
      </w:pPr>
      <w:r>
        <w:rPr>
          <w:rStyle w:val="Lbjegyzet-hivatkozs"/>
        </w:rPr>
        <w:footnoteRef/>
      </w:r>
      <w:r>
        <w:t xml:space="preserve"> </w:t>
      </w:r>
      <w:proofErr w:type="spellStart"/>
      <w:r w:rsidRPr="00384B49">
        <w:rPr>
          <w:b/>
          <w:bCs/>
          <w:lang w:val="hu-HU"/>
        </w:rPr>
        <w:t>A</w:t>
      </w:r>
      <w:r>
        <w:rPr>
          <w:lang w:val="hu-HU"/>
        </w:rPr>
        <w:t>head</w:t>
      </w:r>
      <w:proofErr w:type="spellEnd"/>
      <w:r>
        <w:rPr>
          <w:lang w:val="hu-HU"/>
        </w:rPr>
        <w:t>-</w:t>
      </w:r>
      <w:r w:rsidRPr="00384B49">
        <w:rPr>
          <w:b/>
          <w:bCs/>
          <w:lang w:val="hu-HU"/>
        </w:rPr>
        <w:t>o</w:t>
      </w:r>
      <w:r>
        <w:rPr>
          <w:lang w:val="hu-HU"/>
        </w:rPr>
        <w:t>f-</w:t>
      </w:r>
      <w:proofErr w:type="spellStart"/>
      <w:r w:rsidRPr="00384B49">
        <w:rPr>
          <w:b/>
          <w:bCs/>
          <w:lang w:val="hu-HU"/>
        </w:rPr>
        <w:t>t</w:t>
      </w:r>
      <w:r>
        <w:rPr>
          <w:lang w:val="hu-HU"/>
        </w:rPr>
        <w:t>ime</w:t>
      </w:r>
      <w:proofErr w:type="spellEnd"/>
      <w:r>
        <w:rPr>
          <w:lang w:val="hu-HU"/>
        </w:rPr>
        <w:t xml:space="preserve"> </w:t>
      </w:r>
      <w:proofErr w:type="spellStart"/>
      <w:r>
        <w:rPr>
          <w:lang w:val="hu-HU"/>
        </w:rPr>
        <w:t>compilers</w:t>
      </w:r>
      <w:proofErr w:type="spellEnd"/>
      <w:r>
        <w:rPr>
          <w:lang w:val="hu-HU"/>
        </w:rPr>
        <w:t xml:space="preserve"> </w:t>
      </w:r>
      <w:proofErr w:type="spellStart"/>
      <w:r>
        <w:rPr>
          <w:lang w:val="hu-HU"/>
        </w:rPr>
        <w:t>compile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code</w:t>
      </w:r>
      <w:proofErr w:type="spellEnd"/>
      <w:r>
        <w:rPr>
          <w:lang w:val="hu-HU"/>
        </w:rPr>
        <w:t xml:space="preserve"> </w:t>
      </w:r>
      <w:proofErr w:type="spellStart"/>
      <w:r>
        <w:rPr>
          <w:lang w:val="hu-HU"/>
        </w:rPr>
        <w:t>into</w:t>
      </w:r>
      <w:proofErr w:type="spellEnd"/>
      <w:r>
        <w:rPr>
          <w:lang w:val="hu-HU"/>
        </w:rPr>
        <w:t xml:space="preserve"> </w:t>
      </w:r>
      <w:proofErr w:type="spellStart"/>
      <w:r>
        <w:rPr>
          <w:lang w:val="hu-HU"/>
        </w:rPr>
        <w:t>static</w:t>
      </w:r>
      <w:proofErr w:type="spellEnd"/>
      <w:r>
        <w:rPr>
          <w:lang w:val="hu-HU"/>
        </w:rPr>
        <w:t xml:space="preserve"> </w:t>
      </w:r>
      <w:proofErr w:type="spellStart"/>
      <w:r>
        <w:rPr>
          <w:lang w:val="hu-HU"/>
        </w:rPr>
        <w:t>libraries</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can</w:t>
      </w:r>
      <w:proofErr w:type="spellEnd"/>
      <w:r>
        <w:rPr>
          <w:lang w:val="hu-HU"/>
        </w:rPr>
        <w:t xml:space="preserve"> be </w:t>
      </w:r>
      <w:proofErr w:type="spellStart"/>
      <w:r>
        <w:rPr>
          <w:lang w:val="hu-HU"/>
        </w:rPr>
        <w:t>then</w:t>
      </w:r>
      <w:proofErr w:type="spellEnd"/>
      <w:r>
        <w:rPr>
          <w:lang w:val="hu-HU"/>
        </w:rPr>
        <w:t xml:space="preserve"> </w:t>
      </w:r>
      <w:proofErr w:type="spellStart"/>
      <w:r>
        <w:rPr>
          <w:lang w:val="hu-HU"/>
        </w:rPr>
        <w:t>directly</w:t>
      </w:r>
      <w:proofErr w:type="spellEnd"/>
      <w:r>
        <w:rPr>
          <w:lang w:val="hu-HU"/>
        </w:rPr>
        <w:t xml:space="preserve"> </w:t>
      </w:r>
      <w:proofErr w:type="spellStart"/>
      <w:r>
        <w:rPr>
          <w:lang w:val="hu-HU"/>
        </w:rPr>
        <w:t>executed</w:t>
      </w:r>
      <w:proofErr w:type="spellEnd"/>
      <w:r>
        <w:rPr>
          <w:lang w:val="hu-HU"/>
        </w:rPr>
        <w:t xml:space="preserve"> </w:t>
      </w:r>
      <w:proofErr w:type="spellStart"/>
      <w:r>
        <w:rPr>
          <w:lang w:val="hu-HU"/>
        </w:rPr>
        <w:t>on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architecture</w:t>
      </w:r>
      <w:proofErr w:type="spellEnd"/>
      <w:r>
        <w:rPr>
          <w:lang w:val="hu-HU"/>
        </w:rPr>
        <w:t xml:space="preserve"> </w:t>
      </w:r>
      <w:proofErr w:type="spellStart"/>
      <w:r>
        <w:rPr>
          <w:lang w:val="hu-HU"/>
        </w:rPr>
        <w:t>without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need</w:t>
      </w:r>
      <w:proofErr w:type="spellEnd"/>
      <w:r>
        <w:rPr>
          <w:lang w:val="hu-HU"/>
        </w:rPr>
        <w:t xml:space="preserve"> of </w:t>
      </w:r>
      <w:proofErr w:type="spellStart"/>
      <w:r>
        <w:rPr>
          <w:lang w:val="hu-HU"/>
        </w:rPr>
        <w:t>dynamic</w:t>
      </w:r>
      <w:proofErr w:type="spellEnd"/>
      <w:r>
        <w:rPr>
          <w:lang w:val="hu-HU"/>
        </w:rPr>
        <w:t xml:space="preserve"> </w:t>
      </w:r>
      <w:proofErr w:type="spellStart"/>
      <w:r>
        <w:rPr>
          <w:lang w:val="hu-HU"/>
        </w:rPr>
        <w:t>compilation</w:t>
      </w:r>
      <w:proofErr w:type="spellEnd"/>
      <w:r>
        <w:rPr>
          <w:lang w:val="hu-HU"/>
        </w:rPr>
        <w:t xml:space="preserve"> like in </w:t>
      </w:r>
      <w:proofErr w:type="spellStart"/>
      <w:r>
        <w:rPr>
          <w:lang w:val="hu-HU"/>
        </w:rPr>
        <w:t>the</w:t>
      </w:r>
      <w:proofErr w:type="spellEnd"/>
      <w:r>
        <w:rPr>
          <w:lang w:val="hu-HU"/>
        </w:rPr>
        <w:t xml:space="preserve"> </w:t>
      </w:r>
      <w:proofErr w:type="spellStart"/>
      <w:r>
        <w:rPr>
          <w:lang w:val="hu-HU"/>
        </w:rPr>
        <w:t>case</w:t>
      </w:r>
      <w:proofErr w:type="spellEnd"/>
      <w:r>
        <w:rPr>
          <w:lang w:val="hu-HU"/>
        </w:rPr>
        <w:t xml:space="preserve"> of a JIT </w:t>
      </w:r>
      <w:proofErr w:type="spellStart"/>
      <w:r>
        <w:rPr>
          <w:lang w:val="hu-HU"/>
        </w:rPr>
        <w:t>compiler</w:t>
      </w:r>
      <w:proofErr w:type="spellEnd"/>
      <w:r>
        <w:rPr>
          <w:lang w:val="hu-HU"/>
        </w:rPr>
        <w:t>.</w:t>
      </w:r>
    </w:p>
  </w:footnote>
  <w:footnote w:id="37">
    <w:p w14:paraId="14052C54" w14:textId="2ACAB883" w:rsidR="00596DAE" w:rsidRPr="00E4289B" w:rsidRDefault="00596DAE" w:rsidP="00725D8E">
      <w:pPr>
        <w:pStyle w:val="Lbjegyzetszveg"/>
        <w:spacing w:after="0"/>
        <w:ind w:firstLine="142"/>
        <w:rPr>
          <w:lang w:val="hu-HU"/>
        </w:rPr>
      </w:pPr>
      <w:r>
        <w:rPr>
          <w:rStyle w:val="Lbjegyzet-hivatkozs"/>
        </w:rPr>
        <w:footnoteRef/>
      </w:r>
      <w:r>
        <w:t xml:space="preserve"> </w:t>
      </w:r>
      <w:r w:rsidRPr="00E4289B">
        <w:t xml:space="preserve">Reflection </w:t>
      </w:r>
      <w:r>
        <w:t>is a process to</w:t>
      </w:r>
      <w:r w:rsidRPr="00E4289B">
        <w:t xml:space="preserve"> </w:t>
      </w:r>
      <w:r w:rsidRPr="000F139D">
        <w:t>obtain information about loaded assemblies and the types defined within them</w:t>
      </w:r>
    </w:p>
  </w:footnote>
  <w:footnote w:id="38">
    <w:p w14:paraId="20EDF480" w14:textId="5E4D7CD8" w:rsidR="00596DAE" w:rsidRPr="00725D8E" w:rsidRDefault="00596DAE" w:rsidP="00725D8E">
      <w:pPr>
        <w:pStyle w:val="Lbjegyzetszveg"/>
        <w:ind w:firstLine="142"/>
        <w:rPr>
          <w:lang w:val="hu-HU"/>
        </w:rPr>
      </w:pPr>
      <w:r>
        <w:rPr>
          <w:rStyle w:val="Lbjegyzet-hivatkozs"/>
        </w:rPr>
        <w:footnoteRef/>
      </w:r>
      <w:r>
        <w:t xml:space="preserve"> </w:t>
      </w:r>
      <w:hyperlink r:id="rId3" w:history="1">
        <w:r w:rsidRPr="00725D8E">
          <w:rPr>
            <w:rStyle w:val="Hiperhivatkozs"/>
          </w:rPr>
          <w:t>https://docs.unity3d.com/Manual/ScriptingRestrictions.html</w:t>
        </w:r>
      </w:hyperlink>
    </w:p>
  </w:footnote>
  <w:footnote w:id="39">
    <w:p w14:paraId="506C4421" w14:textId="78C80208" w:rsidR="00596DAE" w:rsidRPr="003D236D" w:rsidRDefault="00596DAE" w:rsidP="00345776">
      <w:pPr>
        <w:pStyle w:val="Lbjegyzetszveg"/>
        <w:ind w:firstLine="142"/>
        <w:rPr>
          <w:lang w:val="hu-HU"/>
        </w:rPr>
      </w:pPr>
      <w:r>
        <w:rPr>
          <w:rStyle w:val="Lbjegyzet-hivatkozs"/>
        </w:rPr>
        <w:footnoteRef/>
      </w:r>
      <w:r>
        <w:t xml:space="preserve"> </w:t>
      </w:r>
      <w:r w:rsidRPr="00ED3D07">
        <w:t>A hot spot in computer science is most usually defined as a region of a computer program where a high proportion of executed instructions occur or where most time is spent during the program's execution</w:t>
      </w:r>
      <w:r>
        <w:t xml:space="preserve">. </w:t>
      </w:r>
    </w:p>
  </w:footnote>
  <w:footnote w:id="40">
    <w:p w14:paraId="43A66E54" w14:textId="77777777" w:rsidR="00596DAE" w:rsidRPr="007B6D90" w:rsidRDefault="00596DAE" w:rsidP="00B05264">
      <w:pPr>
        <w:pStyle w:val="Lbjegyzetszveg"/>
        <w:spacing w:after="0"/>
        <w:ind w:firstLine="142"/>
        <w:rPr>
          <w:lang w:val="hu-HU"/>
        </w:rPr>
      </w:pPr>
      <w:r>
        <w:rPr>
          <w:rStyle w:val="Lbjegyzet-hivatkozs"/>
        </w:rPr>
        <w:footnoteRef/>
      </w:r>
      <w:r>
        <w:t xml:space="preserve"> </w:t>
      </w:r>
      <w:r>
        <w:rPr>
          <w:lang w:val="hu-HU"/>
        </w:rPr>
        <w:t xml:space="preserve">Editor </w:t>
      </w:r>
      <w:proofErr w:type="spellStart"/>
      <w:r>
        <w:rPr>
          <w:lang w:val="hu-HU"/>
        </w:rPr>
        <w:t>loop</w:t>
      </w:r>
      <w:proofErr w:type="spellEnd"/>
      <w:r>
        <w:rPr>
          <w:lang w:val="hu-HU"/>
        </w:rPr>
        <w:t xml:space="preserve"> in </w:t>
      </w:r>
      <w:proofErr w:type="spellStart"/>
      <w:r>
        <w:rPr>
          <w:lang w:val="hu-HU"/>
        </w:rPr>
        <w:t>the</w:t>
      </w:r>
      <w:proofErr w:type="spellEnd"/>
      <w:r>
        <w:rPr>
          <w:lang w:val="hu-HU"/>
        </w:rPr>
        <w:t xml:space="preserve"> </w:t>
      </w:r>
      <w:proofErr w:type="spellStart"/>
      <w:r>
        <w:rPr>
          <w:lang w:val="hu-HU"/>
        </w:rPr>
        <w:t>profiler</w:t>
      </w:r>
      <w:proofErr w:type="spellEnd"/>
      <w:r>
        <w:rPr>
          <w:lang w:val="hu-HU"/>
        </w:rPr>
        <w:t xml:space="preserve"> is </w:t>
      </w:r>
      <w:proofErr w:type="spellStart"/>
      <w:r>
        <w:rPr>
          <w:lang w:val="hu-HU"/>
        </w:rPr>
        <w:t>the</w:t>
      </w:r>
      <w:proofErr w:type="spellEnd"/>
      <w:r>
        <w:rPr>
          <w:lang w:val="hu-HU"/>
        </w:rPr>
        <w:t xml:space="preserve"> editor </w:t>
      </w:r>
      <w:proofErr w:type="spellStart"/>
      <w:r>
        <w:rPr>
          <w:lang w:val="hu-HU"/>
        </w:rPr>
        <w:t>related</w:t>
      </w:r>
      <w:proofErr w:type="spellEnd"/>
      <w:r>
        <w:rPr>
          <w:lang w:val="hu-HU"/>
        </w:rPr>
        <w:t xml:space="preserve"> </w:t>
      </w:r>
      <w:proofErr w:type="spellStart"/>
      <w:r>
        <w:rPr>
          <w:lang w:val="hu-HU"/>
        </w:rPr>
        <w:t>overheads</w:t>
      </w:r>
      <w:proofErr w:type="spellEnd"/>
      <w:r>
        <w:rPr>
          <w:lang w:val="hu-HU"/>
        </w:rPr>
        <w:t xml:space="preserve"> like </w:t>
      </w:r>
      <w:proofErr w:type="spellStart"/>
      <w:r>
        <w:rPr>
          <w:lang w:val="hu-HU"/>
        </w:rPr>
        <w:t>drawing</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hierarchy</w:t>
      </w:r>
      <w:proofErr w:type="spellEnd"/>
      <w:r>
        <w:rPr>
          <w:lang w:val="hu-HU"/>
        </w:rPr>
        <w:t xml:space="preserve">, </w:t>
      </w:r>
      <w:proofErr w:type="spellStart"/>
      <w:r>
        <w:rPr>
          <w:lang w:val="hu-HU"/>
        </w:rPr>
        <w:t>inspector</w:t>
      </w:r>
      <w:proofErr w:type="spellEnd"/>
      <w:r>
        <w:rPr>
          <w:lang w:val="hu-HU"/>
        </w:rPr>
        <w:t xml:space="preserve"> </w:t>
      </w:r>
      <w:proofErr w:type="spellStart"/>
      <w:r>
        <w:rPr>
          <w:lang w:val="hu-HU"/>
        </w:rPr>
        <w:t>view</w:t>
      </w:r>
      <w:proofErr w:type="spellEnd"/>
      <w:r>
        <w:rPr>
          <w:lang w:val="hu-HU"/>
        </w:rPr>
        <w:t xml:space="preserve"> etc.</w:t>
      </w:r>
    </w:p>
  </w:footnote>
  <w:footnote w:id="41">
    <w:p w14:paraId="596849F5" w14:textId="4E88D110" w:rsidR="00596DAE" w:rsidRPr="00A67FE7" w:rsidRDefault="00596DAE" w:rsidP="00B05264">
      <w:pPr>
        <w:pStyle w:val="Lbjegyzetszveg"/>
        <w:ind w:left="142" w:firstLine="0"/>
        <w:rPr>
          <w:lang w:val="hu-HU"/>
        </w:rPr>
      </w:pPr>
      <w:r>
        <w:rPr>
          <w:rStyle w:val="Lbjegyzet-hivatkozs"/>
        </w:rPr>
        <w:footnoteRef/>
      </w:r>
      <w:r>
        <w:t xml:space="preserve"> </w:t>
      </w:r>
      <w:r>
        <w:rPr>
          <w:lang w:val="hu-HU"/>
        </w:rPr>
        <w:t xml:space="preserve">The </w:t>
      </w:r>
      <w:proofErr w:type="spellStart"/>
      <w:r>
        <w:rPr>
          <w:lang w:val="hu-HU"/>
        </w:rPr>
        <w:t>Other</w:t>
      </w:r>
      <w:proofErr w:type="spellEnd"/>
      <w:r>
        <w:rPr>
          <w:lang w:val="hu-HU"/>
        </w:rPr>
        <w:t xml:space="preserve"> </w:t>
      </w:r>
      <w:proofErr w:type="spellStart"/>
      <w:r>
        <w:rPr>
          <w:lang w:val="hu-HU"/>
        </w:rPr>
        <w:t>category</w:t>
      </w:r>
      <w:proofErr w:type="spellEnd"/>
      <w:r>
        <w:rPr>
          <w:lang w:val="hu-HU"/>
        </w:rPr>
        <w:t xml:space="preserve"> in </w:t>
      </w:r>
      <w:proofErr w:type="spellStart"/>
      <w:r>
        <w:rPr>
          <w:lang w:val="hu-HU"/>
        </w:rPr>
        <w:t>the</w:t>
      </w:r>
      <w:proofErr w:type="spellEnd"/>
      <w:r>
        <w:rPr>
          <w:lang w:val="hu-HU"/>
        </w:rPr>
        <w:t xml:space="preserve"> CPU </w:t>
      </w:r>
      <w:proofErr w:type="spellStart"/>
      <w:r>
        <w:rPr>
          <w:lang w:val="hu-HU"/>
        </w:rPr>
        <w:t>module</w:t>
      </w:r>
      <w:proofErr w:type="spellEnd"/>
      <w:r>
        <w:rPr>
          <w:lang w:val="hu-HU"/>
        </w:rPr>
        <w:t xml:space="preserve"> </w:t>
      </w:r>
      <w:proofErr w:type="spellStart"/>
      <w:r>
        <w:rPr>
          <w:lang w:val="hu-HU"/>
        </w:rPr>
        <w:t>are</w:t>
      </w:r>
      <w:proofErr w:type="spellEnd"/>
      <w:r>
        <w:rPr>
          <w:lang w:val="hu-HU"/>
        </w:rPr>
        <w:t xml:space="preserve"> </w:t>
      </w:r>
      <w:proofErr w:type="spellStart"/>
      <w:r>
        <w:rPr>
          <w:lang w:val="hu-HU"/>
        </w:rPr>
        <w:t>mostly</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related</w:t>
      </w:r>
      <w:proofErr w:type="spellEnd"/>
      <w:r>
        <w:rPr>
          <w:lang w:val="hu-HU"/>
        </w:rPr>
        <w:t xml:space="preserve"> </w:t>
      </w:r>
      <w:proofErr w:type="spellStart"/>
      <w:r>
        <w:rPr>
          <w:lang w:val="hu-HU"/>
        </w:rPr>
        <w:t>updates</w:t>
      </w:r>
      <w:proofErr w:type="spellEnd"/>
      <w:r>
        <w:rPr>
          <w:lang w:val="hu-HU"/>
        </w:rPr>
        <w:t xml:space="preserve">, like </w:t>
      </w:r>
      <w:proofErr w:type="spellStart"/>
      <w:r>
        <w:rPr>
          <w:lang w:val="hu-HU"/>
        </w:rPr>
        <w:t>coroutine</w:t>
      </w:r>
      <w:proofErr w:type="spellEnd"/>
      <w:r>
        <w:rPr>
          <w:lang w:val="hu-HU"/>
        </w:rPr>
        <w:t xml:space="preserve"> </w:t>
      </w:r>
      <w:proofErr w:type="spellStart"/>
      <w:r>
        <w:rPr>
          <w:lang w:val="hu-HU"/>
        </w:rPr>
        <w:t>manager</w:t>
      </w:r>
      <w:proofErr w:type="spellEnd"/>
      <w:r>
        <w:rPr>
          <w:lang w:val="hu-HU"/>
        </w:rPr>
        <w:t xml:space="preserve"> </w:t>
      </w:r>
      <w:proofErr w:type="spellStart"/>
      <w:r>
        <w:rPr>
          <w:lang w:val="hu-HU"/>
        </w:rPr>
        <w:t>updates</w:t>
      </w:r>
      <w:proofErr w:type="spellEnd"/>
      <w:r>
        <w:rPr>
          <w:lang w:val="hu-HU"/>
        </w:rPr>
        <w:t xml:space="preserve">, </w:t>
      </w:r>
      <w:proofErr w:type="spellStart"/>
      <w:r>
        <w:rPr>
          <w:lang w:val="hu-HU"/>
        </w:rPr>
        <w:t>render</w:t>
      </w:r>
      <w:proofErr w:type="spellEnd"/>
      <w:r>
        <w:rPr>
          <w:lang w:val="hu-HU"/>
        </w:rPr>
        <w:t xml:space="preserve"> </w:t>
      </w:r>
      <w:proofErr w:type="spellStart"/>
      <w:r>
        <w:rPr>
          <w:lang w:val="hu-HU"/>
        </w:rPr>
        <w:t>pipeline</w:t>
      </w:r>
      <w:proofErr w:type="spellEnd"/>
      <w:r>
        <w:rPr>
          <w:lang w:val="hu-HU"/>
        </w:rPr>
        <w:t xml:space="preserve"> </w:t>
      </w:r>
      <w:proofErr w:type="spellStart"/>
      <w:r>
        <w:rPr>
          <w:lang w:val="hu-HU"/>
        </w:rPr>
        <w:t>handlers</w:t>
      </w:r>
      <w:proofErr w:type="spellEnd"/>
      <w:r>
        <w:rPr>
          <w:lang w:val="hu-HU"/>
        </w:rPr>
        <w:t xml:space="preserve"> etc.</w:t>
      </w:r>
    </w:p>
  </w:footnote>
  <w:footnote w:id="42">
    <w:p w14:paraId="1940B3D6" w14:textId="45B6ACAD" w:rsidR="00344CCB" w:rsidRPr="00344CCB" w:rsidRDefault="00344CCB" w:rsidP="00EA4427">
      <w:pPr>
        <w:pStyle w:val="Lbjegyzetszveg"/>
        <w:spacing w:after="0"/>
        <w:ind w:left="142" w:firstLine="0"/>
        <w:rPr>
          <w:lang w:val="hu-HU"/>
        </w:rPr>
      </w:pPr>
      <w:r>
        <w:rPr>
          <w:rStyle w:val="Lbjegyzet-hivatkozs"/>
        </w:rPr>
        <w:footnoteRef/>
      </w:r>
      <w:r>
        <w:t xml:space="preserve"> </w:t>
      </w:r>
      <w:r w:rsidRPr="00344CCB">
        <w:t xml:space="preserve">The Unity Test Framework enables </w:t>
      </w:r>
      <w:r w:rsidR="00261B0B">
        <w:t>developers</w:t>
      </w:r>
      <w:r w:rsidRPr="00344CCB">
        <w:t xml:space="preserve"> to test their code in both Edit and Play Mode</w:t>
      </w:r>
      <w:r w:rsidR="00261B0B">
        <w:t xml:space="preserve"> </w:t>
      </w:r>
      <w:r w:rsidRPr="00344CCB">
        <w:t>and also on target platforms such as Standalone, Android, iOS, etc.</w:t>
      </w:r>
    </w:p>
  </w:footnote>
  <w:footnote w:id="43">
    <w:p w14:paraId="0FBE2DC5" w14:textId="065784EE" w:rsidR="00EA4427" w:rsidRPr="00EA4427" w:rsidRDefault="00EA4427" w:rsidP="00AD4386">
      <w:pPr>
        <w:pStyle w:val="Lbjegyzetszveg"/>
        <w:spacing w:after="0"/>
        <w:ind w:left="142" w:firstLine="0"/>
        <w:rPr>
          <w:lang w:val="hu-HU"/>
        </w:rPr>
      </w:pPr>
      <w:r>
        <w:rPr>
          <w:rStyle w:val="Lbjegyzet-hivatkozs"/>
        </w:rPr>
        <w:footnoteRef/>
      </w:r>
      <w:r>
        <w:t xml:space="preserve"> Unit testing is a software testing method where </w:t>
      </w:r>
      <w:r w:rsidR="00971453">
        <w:t>individual areas of the software are tested.</w:t>
      </w:r>
      <w:r w:rsidR="00971453">
        <w:br/>
      </w:r>
      <w:hyperlink r:id="rId4" w:history="1">
        <w:r>
          <w:rPr>
            <w:rStyle w:val="Hiperhivatkozs"/>
          </w:rPr>
          <w:t>Unit testing fundamentals - Visual Studio | Microsoft Docs</w:t>
        </w:r>
      </w:hyperlink>
    </w:p>
  </w:footnote>
  <w:footnote w:id="44">
    <w:p w14:paraId="482A736F" w14:textId="3FED7A90" w:rsidR="00AD4386" w:rsidRPr="00AD4386" w:rsidRDefault="00AD4386" w:rsidP="00386F4B">
      <w:pPr>
        <w:pStyle w:val="Lbjegyzetszveg"/>
        <w:ind w:left="142" w:firstLine="0"/>
        <w:rPr>
          <w:lang w:val="hu-HU"/>
        </w:rPr>
      </w:pPr>
      <w:r>
        <w:rPr>
          <w:rStyle w:val="Lbjegyzet-hivatkozs"/>
        </w:rPr>
        <w:footnoteRef/>
      </w:r>
      <w:r>
        <w:t xml:space="preserve"> Warmup is mostly important </w:t>
      </w:r>
      <w:r w:rsidR="001B5D9B">
        <w:t xml:space="preserve">in JIT based environments where the compiler can optimize the execution at runtime. Warmups can also help in </w:t>
      </w:r>
      <w:r w:rsidR="00733A53">
        <w:t>non-JIT</w:t>
      </w:r>
      <w:r w:rsidR="001B5D9B">
        <w:t xml:space="preserve"> based environments to setup an optimal CPU cache</w:t>
      </w:r>
      <w:r w:rsidR="00FB034E">
        <w:t xml:space="preserve">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596DAE" w:rsidRDefault="00596DAE"/>
  <w:p w14:paraId="2E97C07A" w14:textId="77777777" w:rsidR="00596DAE" w:rsidRDefault="00596DAE"/>
  <w:p w14:paraId="0EBFDCC5" w14:textId="77777777" w:rsidR="00596DAE" w:rsidRDefault="00596D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94770E4"/>
    <w:multiLevelType w:val="hybridMultilevel"/>
    <w:tmpl w:val="CFC09DB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5"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582526"/>
    <w:multiLevelType w:val="hybridMultilevel"/>
    <w:tmpl w:val="A984B792"/>
    <w:lvl w:ilvl="0" w:tplc="0A42EAD6">
      <w:start w:val="1"/>
      <w:numFmt w:val="bullet"/>
      <w:lvlText w:val="▪"/>
      <w:lvlJc w:val="left"/>
      <w:pPr>
        <w:ind w:left="1145" w:hanging="360"/>
      </w:pPr>
      <w:rPr>
        <w:rFonts w:ascii="Book Antiqua" w:hAnsi="Book Antiqua" w:hint="default"/>
      </w:rPr>
    </w:lvl>
    <w:lvl w:ilvl="1" w:tplc="04090003">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9"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47484C35"/>
    <w:multiLevelType w:val="hybridMultilevel"/>
    <w:tmpl w:val="A83C9150"/>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5AD020E5"/>
    <w:multiLevelType w:val="hybridMultilevel"/>
    <w:tmpl w:val="2ED2A6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0" w15:restartNumberingAfterBreak="0">
    <w:nsid w:val="63E5189B"/>
    <w:multiLevelType w:val="hybridMultilevel"/>
    <w:tmpl w:val="46326A3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2"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33"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5"/>
  </w:num>
  <w:num w:numId="3">
    <w:abstractNumId w:val="15"/>
  </w:num>
  <w:num w:numId="4">
    <w:abstractNumId w:val="23"/>
  </w:num>
  <w:num w:numId="5">
    <w:abstractNumId w:val="24"/>
  </w:num>
  <w:num w:numId="6">
    <w:abstractNumId w:val="26"/>
  </w:num>
  <w:num w:numId="7">
    <w:abstractNumId w:val="19"/>
  </w:num>
  <w:num w:numId="8">
    <w:abstractNumId w:val="13"/>
  </w:num>
  <w:num w:numId="9">
    <w:abstractNumId w:val="21"/>
  </w:num>
  <w:num w:numId="10">
    <w:abstractNumId w:val="36"/>
  </w:num>
  <w:num w:numId="11">
    <w:abstractNumId w:val="22"/>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0"/>
  </w:num>
  <w:num w:numId="24">
    <w:abstractNumId w:val="17"/>
  </w:num>
  <w:num w:numId="25">
    <w:abstractNumId w:val="10"/>
  </w:num>
  <w:num w:numId="26">
    <w:abstractNumId w:val="32"/>
  </w:num>
  <w:num w:numId="27">
    <w:abstractNumId w:val="27"/>
  </w:num>
  <w:num w:numId="28">
    <w:abstractNumId w:val="16"/>
  </w:num>
  <w:num w:numId="29">
    <w:abstractNumId w:val="31"/>
  </w:num>
  <w:num w:numId="30">
    <w:abstractNumId w:val="33"/>
  </w:num>
  <w:num w:numId="31">
    <w:abstractNumId w:val="12"/>
  </w:num>
  <w:num w:numId="32">
    <w:abstractNumId w:val="29"/>
  </w:num>
  <w:num w:numId="33">
    <w:abstractNumId w:val="25"/>
  </w:num>
  <w:num w:numId="34">
    <w:abstractNumId w:val="18"/>
  </w:num>
  <w:num w:numId="35">
    <w:abstractNumId w:val="28"/>
  </w:num>
  <w:num w:numId="36">
    <w:abstractNumId w:val="30"/>
  </w:num>
  <w:num w:numId="37">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24B0"/>
    <w:rsid w:val="00003701"/>
    <w:rsid w:val="000051F3"/>
    <w:rsid w:val="00005B05"/>
    <w:rsid w:val="00005F11"/>
    <w:rsid w:val="000062F4"/>
    <w:rsid w:val="00007CE5"/>
    <w:rsid w:val="00010728"/>
    <w:rsid w:val="000112EE"/>
    <w:rsid w:val="0001192F"/>
    <w:rsid w:val="00011EEE"/>
    <w:rsid w:val="000140C8"/>
    <w:rsid w:val="00014981"/>
    <w:rsid w:val="0001551B"/>
    <w:rsid w:val="00015AE7"/>
    <w:rsid w:val="00016375"/>
    <w:rsid w:val="00016ACE"/>
    <w:rsid w:val="0001798D"/>
    <w:rsid w:val="00023371"/>
    <w:rsid w:val="00024727"/>
    <w:rsid w:val="0002651A"/>
    <w:rsid w:val="000313C8"/>
    <w:rsid w:val="000343DF"/>
    <w:rsid w:val="000348D3"/>
    <w:rsid w:val="000351A0"/>
    <w:rsid w:val="00036991"/>
    <w:rsid w:val="00036E75"/>
    <w:rsid w:val="00037A5E"/>
    <w:rsid w:val="00041CFE"/>
    <w:rsid w:val="0004217E"/>
    <w:rsid w:val="00042DB6"/>
    <w:rsid w:val="00044188"/>
    <w:rsid w:val="00045B1A"/>
    <w:rsid w:val="00050E06"/>
    <w:rsid w:val="0005353F"/>
    <w:rsid w:val="000569E0"/>
    <w:rsid w:val="00056F1A"/>
    <w:rsid w:val="00057AB0"/>
    <w:rsid w:val="00060930"/>
    <w:rsid w:val="000611ED"/>
    <w:rsid w:val="00062F58"/>
    <w:rsid w:val="000650BC"/>
    <w:rsid w:val="0006757D"/>
    <w:rsid w:val="000677A6"/>
    <w:rsid w:val="00070363"/>
    <w:rsid w:val="00070C9D"/>
    <w:rsid w:val="0007239C"/>
    <w:rsid w:val="00072FBF"/>
    <w:rsid w:val="00073B1C"/>
    <w:rsid w:val="00074E0F"/>
    <w:rsid w:val="00074EA8"/>
    <w:rsid w:val="000771AC"/>
    <w:rsid w:val="00077E12"/>
    <w:rsid w:val="00082CA1"/>
    <w:rsid w:val="000830F5"/>
    <w:rsid w:val="00083F7A"/>
    <w:rsid w:val="00084CA1"/>
    <w:rsid w:val="00090F69"/>
    <w:rsid w:val="00091884"/>
    <w:rsid w:val="000924ED"/>
    <w:rsid w:val="00092B3E"/>
    <w:rsid w:val="00096541"/>
    <w:rsid w:val="000966DD"/>
    <w:rsid w:val="000970F0"/>
    <w:rsid w:val="000A01A1"/>
    <w:rsid w:val="000A1546"/>
    <w:rsid w:val="000A159D"/>
    <w:rsid w:val="000A2EF9"/>
    <w:rsid w:val="000A3FC2"/>
    <w:rsid w:val="000A42B3"/>
    <w:rsid w:val="000A44E8"/>
    <w:rsid w:val="000A5216"/>
    <w:rsid w:val="000A62F0"/>
    <w:rsid w:val="000A6C9C"/>
    <w:rsid w:val="000A6CA3"/>
    <w:rsid w:val="000A6F3D"/>
    <w:rsid w:val="000A7483"/>
    <w:rsid w:val="000B0341"/>
    <w:rsid w:val="000B1485"/>
    <w:rsid w:val="000B34FF"/>
    <w:rsid w:val="000B4B48"/>
    <w:rsid w:val="000B53E0"/>
    <w:rsid w:val="000B6F19"/>
    <w:rsid w:val="000B6F59"/>
    <w:rsid w:val="000B79DE"/>
    <w:rsid w:val="000B7CB5"/>
    <w:rsid w:val="000C292D"/>
    <w:rsid w:val="000C413F"/>
    <w:rsid w:val="000C4FCA"/>
    <w:rsid w:val="000C52C4"/>
    <w:rsid w:val="000C5486"/>
    <w:rsid w:val="000C54AD"/>
    <w:rsid w:val="000C62EB"/>
    <w:rsid w:val="000C64B3"/>
    <w:rsid w:val="000C6F05"/>
    <w:rsid w:val="000C755D"/>
    <w:rsid w:val="000C7E06"/>
    <w:rsid w:val="000C7F29"/>
    <w:rsid w:val="000D2034"/>
    <w:rsid w:val="000D43B2"/>
    <w:rsid w:val="000D4575"/>
    <w:rsid w:val="000D4E69"/>
    <w:rsid w:val="000D51DA"/>
    <w:rsid w:val="000D6870"/>
    <w:rsid w:val="000D687D"/>
    <w:rsid w:val="000D6F35"/>
    <w:rsid w:val="000E1B4E"/>
    <w:rsid w:val="000E2488"/>
    <w:rsid w:val="000E284D"/>
    <w:rsid w:val="000E67D6"/>
    <w:rsid w:val="000E6C0E"/>
    <w:rsid w:val="000E7EA1"/>
    <w:rsid w:val="000F0B01"/>
    <w:rsid w:val="000F0FAD"/>
    <w:rsid w:val="000F12E8"/>
    <w:rsid w:val="000F139D"/>
    <w:rsid w:val="000F1C4E"/>
    <w:rsid w:val="000F3BF3"/>
    <w:rsid w:val="000F3F55"/>
    <w:rsid w:val="000F460A"/>
    <w:rsid w:val="000F505C"/>
    <w:rsid w:val="000F7538"/>
    <w:rsid w:val="0010001A"/>
    <w:rsid w:val="00100131"/>
    <w:rsid w:val="00100210"/>
    <w:rsid w:val="00100982"/>
    <w:rsid w:val="0010222E"/>
    <w:rsid w:val="00102269"/>
    <w:rsid w:val="00103130"/>
    <w:rsid w:val="00103274"/>
    <w:rsid w:val="001049E9"/>
    <w:rsid w:val="00105056"/>
    <w:rsid w:val="001070F7"/>
    <w:rsid w:val="00107C71"/>
    <w:rsid w:val="00107D5F"/>
    <w:rsid w:val="0011121F"/>
    <w:rsid w:val="00114267"/>
    <w:rsid w:val="001147EC"/>
    <w:rsid w:val="00115E0E"/>
    <w:rsid w:val="00116388"/>
    <w:rsid w:val="00116DCB"/>
    <w:rsid w:val="0012232D"/>
    <w:rsid w:val="0012237D"/>
    <w:rsid w:val="00124E23"/>
    <w:rsid w:val="00124E9A"/>
    <w:rsid w:val="001265C2"/>
    <w:rsid w:val="00127AFB"/>
    <w:rsid w:val="00127D5F"/>
    <w:rsid w:val="00130413"/>
    <w:rsid w:val="00131250"/>
    <w:rsid w:val="0013182D"/>
    <w:rsid w:val="0013274A"/>
    <w:rsid w:val="00132DEE"/>
    <w:rsid w:val="001331DE"/>
    <w:rsid w:val="00133555"/>
    <w:rsid w:val="0013359A"/>
    <w:rsid w:val="00133ADB"/>
    <w:rsid w:val="00133B7A"/>
    <w:rsid w:val="00133F93"/>
    <w:rsid w:val="001344D3"/>
    <w:rsid w:val="00134ADC"/>
    <w:rsid w:val="001358CC"/>
    <w:rsid w:val="00136AD5"/>
    <w:rsid w:val="00141B58"/>
    <w:rsid w:val="001425CA"/>
    <w:rsid w:val="001429AC"/>
    <w:rsid w:val="00143B80"/>
    <w:rsid w:val="001441AE"/>
    <w:rsid w:val="001447CD"/>
    <w:rsid w:val="001451F7"/>
    <w:rsid w:val="00146891"/>
    <w:rsid w:val="0014741C"/>
    <w:rsid w:val="00150323"/>
    <w:rsid w:val="00150A11"/>
    <w:rsid w:val="001520F4"/>
    <w:rsid w:val="0015281A"/>
    <w:rsid w:val="00153735"/>
    <w:rsid w:val="00153BAB"/>
    <w:rsid w:val="00154112"/>
    <w:rsid w:val="00160279"/>
    <w:rsid w:val="00162ED7"/>
    <w:rsid w:val="001639ED"/>
    <w:rsid w:val="00163AAA"/>
    <w:rsid w:val="00163ABA"/>
    <w:rsid w:val="00165B96"/>
    <w:rsid w:val="0016766A"/>
    <w:rsid w:val="00167730"/>
    <w:rsid w:val="00170A38"/>
    <w:rsid w:val="00170F06"/>
    <w:rsid w:val="00171054"/>
    <w:rsid w:val="001743A4"/>
    <w:rsid w:val="00174BB7"/>
    <w:rsid w:val="00175C8D"/>
    <w:rsid w:val="00176146"/>
    <w:rsid w:val="00176C0F"/>
    <w:rsid w:val="00180940"/>
    <w:rsid w:val="00181222"/>
    <w:rsid w:val="001838CC"/>
    <w:rsid w:val="001849D9"/>
    <w:rsid w:val="00184FD7"/>
    <w:rsid w:val="0018627E"/>
    <w:rsid w:val="0018716C"/>
    <w:rsid w:val="001914D3"/>
    <w:rsid w:val="00191816"/>
    <w:rsid w:val="00191D97"/>
    <w:rsid w:val="0019227B"/>
    <w:rsid w:val="001944C3"/>
    <w:rsid w:val="0019450D"/>
    <w:rsid w:val="00194BA6"/>
    <w:rsid w:val="00197FBC"/>
    <w:rsid w:val="001A05CD"/>
    <w:rsid w:val="001A0CAC"/>
    <w:rsid w:val="001A10A3"/>
    <w:rsid w:val="001A140F"/>
    <w:rsid w:val="001A163D"/>
    <w:rsid w:val="001A191F"/>
    <w:rsid w:val="001A1D1E"/>
    <w:rsid w:val="001A29ED"/>
    <w:rsid w:val="001A2CAA"/>
    <w:rsid w:val="001A4E1D"/>
    <w:rsid w:val="001A557A"/>
    <w:rsid w:val="001A57BC"/>
    <w:rsid w:val="001A5E30"/>
    <w:rsid w:val="001A6789"/>
    <w:rsid w:val="001A7527"/>
    <w:rsid w:val="001A7930"/>
    <w:rsid w:val="001A7AA4"/>
    <w:rsid w:val="001B08DC"/>
    <w:rsid w:val="001B1BC0"/>
    <w:rsid w:val="001B39FE"/>
    <w:rsid w:val="001B5AF3"/>
    <w:rsid w:val="001B5D9B"/>
    <w:rsid w:val="001B69D7"/>
    <w:rsid w:val="001B6B44"/>
    <w:rsid w:val="001C32D1"/>
    <w:rsid w:val="001C5ADE"/>
    <w:rsid w:val="001C613B"/>
    <w:rsid w:val="001C717B"/>
    <w:rsid w:val="001D37D8"/>
    <w:rsid w:val="001D3842"/>
    <w:rsid w:val="001D3C5F"/>
    <w:rsid w:val="001D6746"/>
    <w:rsid w:val="001D6B35"/>
    <w:rsid w:val="001E206A"/>
    <w:rsid w:val="001E23A3"/>
    <w:rsid w:val="001E333C"/>
    <w:rsid w:val="001E555E"/>
    <w:rsid w:val="001E605F"/>
    <w:rsid w:val="001E612E"/>
    <w:rsid w:val="001F05E4"/>
    <w:rsid w:val="001F1B02"/>
    <w:rsid w:val="001F3494"/>
    <w:rsid w:val="001F47F8"/>
    <w:rsid w:val="001F522D"/>
    <w:rsid w:val="001F60FE"/>
    <w:rsid w:val="001F7789"/>
    <w:rsid w:val="002000D1"/>
    <w:rsid w:val="002006BB"/>
    <w:rsid w:val="00200DB8"/>
    <w:rsid w:val="002015E3"/>
    <w:rsid w:val="00201D3F"/>
    <w:rsid w:val="0020339B"/>
    <w:rsid w:val="00204A82"/>
    <w:rsid w:val="00205F51"/>
    <w:rsid w:val="0020679E"/>
    <w:rsid w:val="00207493"/>
    <w:rsid w:val="00207B18"/>
    <w:rsid w:val="002102C3"/>
    <w:rsid w:val="0021301C"/>
    <w:rsid w:val="00214CE1"/>
    <w:rsid w:val="00215AD6"/>
    <w:rsid w:val="0021617E"/>
    <w:rsid w:val="00223353"/>
    <w:rsid w:val="00224C4A"/>
    <w:rsid w:val="00225F65"/>
    <w:rsid w:val="00227347"/>
    <w:rsid w:val="00227B7D"/>
    <w:rsid w:val="00230E9A"/>
    <w:rsid w:val="00232DCC"/>
    <w:rsid w:val="0023487C"/>
    <w:rsid w:val="002348FA"/>
    <w:rsid w:val="002349C1"/>
    <w:rsid w:val="00235D62"/>
    <w:rsid w:val="00235F19"/>
    <w:rsid w:val="002376C8"/>
    <w:rsid w:val="0024100E"/>
    <w:rsid w:val="00241116"/>
    <w:rsid w:val="002432D0"/>
    <w:rsid w:val="00246923"/>
    <w:rsid w:val="00247664"/>
    <w:rsid w:val="0025060C"/>
    <w:rsid w:val="00251A23"/>
    <w:rsid w:val="00253CCA"/>
    <w:rsid w:val="00253E7B"/>
    <w:rsid w:val="00255B3A"/>
    <w:rsid w:val="00255D28"/>
    <w:rsid w:val="002567D0"/>
    <w:rsid w:val="00261362"/>
    <w:rsid w:val="00261B0B"/>
    <w:rsid w:val="00264D08"/>
    <w:rsid w:val="00267677"/>
    <w:rsid w:val="00267979"/>
    <w:rsid w:val="00267C56"/>
    <w:rsid w:val="00267E35"/>
    <w:rsid w:val="0027059A"/>
    <w:rsid w:val="002716EC"/>
    <w:rsid w:val="00273AF4"/>
    <w:rsid w:val="0027451C"/>
    <w:rsid w:val="0027486A"/>
    <w:rsid w:val="002757E2"/>
    <w:rsid w:val="00280FA7"/>
    <w:rsid w:val="00281AC9"/>
    <w:rsid w:val="00281B6F"/>
    <w:rsid w:val="002825CA"/>
    <w:rsid w:val="002836BE"/>
    <w:rsid w:val="002841F9"/>
    <w:rsid w:val="0028479D"/>
    <w:rsid w:val="00284D21"/>
    <w:rsid w:val="00284F4D"/>
    <w:rsid w:val="002868A3"/>
    <w:rsid w:val="00286B49"/>
    <w:rsid w:val="00291EB0"/>
    <w:rsid w:val="002933F5"/>
    <w:rsid w:val="00293CF7"/>
    <w:rsid w:val="00295BF8"/>
    <w:rsid w:val="00296031"/>
    <w:rsid w:val="00297355"/>
    <w:rsid w:val="002977DB"/>
    <w:rsid w:val="002A01F9"/>
    <w:rsid w:val="002A1B99"/>
    <w:rsid w:val="002A22CB"/>
    <w:rsid w:val="002A3F4C"/>
    <w:rsid w:val="002A4144"/>
    <w:rsid w:val="002A4E5F"/>
    <w:rsid w:val="002A57E5"/>
    <w:rsid w:val="002A5AF4"/>
    <w:rsid w:val="002B209B"/>
    <w:rsid w:val="002B25FB"/>
    <w:rsid w:val="002B3173"/>
    <w:rsid w:val="002B4095"/>
    <w:rsid w:val="002B501C"/>
    <w:rsid w:val="002B54CF"/>
    <w:rsid w:val="002B6425"/>
    <w:rsid w:val="002B6780"/>
    <w:rsid w:val="002C0195"/>
    <w:rsid w:val="002C08D8"/>
    <w:rsid w:val="002C13F1"/>
    <w:rsid w:val="002C1D80"/>
    <w:rsid w:val="002C26EA"/>
    <w:rsid w:val="002C4550"/>
    <w:rsid w:val="002C5A43"/>
    <w:rsid w:val="002C5E9C"/>
    <w:rsid w:val="002C6BEB"/>
    <w:rsid w:val="002C6F4E"/>
    <w:rsid w:val="002C6FCE"/>
    <w:rsid w:val="002C7BF2"/>
    <w:rsid w:val="002D0621"/>
    <w:rsid w:val="002D06D2"/>
    <w:rsid w:val="002D0CA6"/>
    <w:rsid w:val="002D0DAC"/>
    <w:rsid w:val="002D1501"/>
    <w:rsid w:val="002D1830"/>
    <w:rsid w:val="002D5776"/>
    <w:rsid w:val="002D5C40"/>
    <w:rsid w:val="002D6404"/>
    <w:rsid w:val="002D7DA9"/>
    <w:rsid w:val="002D7EBB"/>
    <w:rsid w:val="002E09AF"/>
    <w:rsid w:val="002E119E"/>
    <w:rsid w:val="002E1D2A"/>
    <w:rsid w:val="002E2A40"/>
    <w:rsid w:val="002F088E"/>
    <w:rsid w:val="002F2DA7"/>
    <w:rsid w:val="002F5514"/>
    <w:rsid w:val="002F5F44"/>
    <w:rsid w:val="00300504"/>
    <w:rsid w:val="00301982"/>
    <w:rsid w:val="00302BB3"/>
    <w:rsid w:val="00303C8B"/>
    <w:rsid w:val="003050AC"/>
    <w:rsid w:val="0030748E"/>
    <w:rsid w:val="00310067"/>
    <w:rsid w:val="00310C39"/>
    <w:rsid w:val="003126EB"/>
    <w:rsid w:val="00313013"/>
    <w:rsid w:val="00313041"/>
    <w:rsid w:val="00313CE9"/>
    <w:rsid w:val="00314FE3"/>
    <w:rsid w:val="00315622"/>
    <w:rsid w:val="003162CC"/>
    <w:rsid w:val="00320240"/>
    <w:rsid w:val="003208B4"/>
    <w:rsid w:val="00320A47"/>
    <w:rsid w:val="003215B1"/>
    <w:rsid w:val="003242C5"/>
    <w:rsid w:val="00324A8D"/>
    <w:rsid w:val="003255FC"/>
    <w:rsid w:val="00325F0A"/>
    <w:rsid w:val="003263EA"/>
    <w:rsid w:val="00326508"/>
    <w:rsid w:val="00326BCE"/>
    <w:rsid w:val="00330F85"/>
    <w:rsid w:val="0033173C"/>
    <w:rsid w:val="00332289"/>
    <w:rsid w:val="00332858"/>
    <w:rsid w:val="00332EA7"/>
    <w:rsid w:val="00334A0F"/>
    <w:rsid w:val="0033567A"/>
    <w:rsid w:val="00343469"/>
    <w:rsid w:val="00344CCB"/>
    <w:rsid w:val="00345776"/>
    <w:rsid w:val="0034678A"/>
    <w:rsid w:val="00346BA4"/>
    <w:rsid w:val="00350301"/>
    <w:rsid w:val="00350AEC"/>
    <w:rsid w:val="0035175C"/>
    <w:rsid w:val="00351D8E"/>
    <w:rsid w:val="003527CF"/>
    <w:rsid w:val="003528CD"/>
    <w:rsid w:val="00352B84"/>
    <w:rsid w:val="00354572"/>
    <w:rsid w:val="00354631"/>
    <w:rsid w:val="0035653D"/>
    <w:rsid w:val="00360C80"/>
    <w:rsid w:val="00361098"/>
    <w:rsid w:val="00362CD1"/>
    <w:rsid w:val="00363FA6"/>
    <w:rsid w:val="003642EA"/>
    <w:rsid w:val="0036580B"/>
    <w:rsid w:val="00365ACB"/>
    <w:rsid w:val="00367C01"/>
    <w:rsid w:val="00367CC4"/>
    <w:rsid w:val="00370716"/>
    <w:rsid w:val="00370FF8"/>
    <w:rsid w:val="003713B8"/>
    <w:rsid w:val="00372C96"/>
    <w:rsid w:val="00372D7B"/>
    <w:rsid w:val="0037381F"/>
    <w:rsid w:val="0037392F"/>
    <w:rsid w:val="00373E35"/>
    <w:rsid w:val="00374ED6"/>
    <w:rsid w:val="0037510E"/>
    <w:rsid w:val="003764EE"/>
    <w:rsid w:val="0037682B"/>
    <w:rsid w:val="0037776D"/>
    <w:rsid w:val="003827B8"/>
    <w:rsid w:val="00382A85"/>
    <w:rsid w:val="0038396E"/>
    <w:rsid w:val="00384B49"/>
    <w:rsid w:val="00384F57"/>
    <w:rsid w:val="0038539E"/>
    <w:rsid w:val="00386F4B"/>
    <w:rsid w:val="00387F3D"/>
    <w:rsid w:val="00391F2D"/>
    <w:rsid w:val="00393073"/>
    <w:rsid w:val="003939F9"/>
    <w:rsid w:val="00393FB5"/>
    <w:rsid w:val="003A09C0"/>
    <w:rsid w:val="003A0B03"/>
    <w:rsid w:val="003A129C"/>
    <w:rsid w:val="003A2E68"/>
    <w:rsid w:val="003A3E56"/>
    <w:rsid w:val="003A4838"/>
    <w:rsid w:val="003A4BDF"/>
    <w:rsid w:val="003A4CDB"/>
    <w:rsid w:val="003A5848"/>
    <w:rsid w:val="003A5C55"/>
    <w:rsid w:val="003A6209"/>
    <w:rsid w:val="003A6562"/>
    <w:rsid w:val="003A6C2E"/>
    <w:rsid w:val="003A70AB"/>
    <w:rsid w:val="003A733A"/>
    <w:rsid w:val="003A797A"/>
    <w:rsid w:val="003A7AD1"/>
    <w:rsid w:val="003A7EF9"/>
    <w:rsid w:val="003B14E6"/>
    <w:rsid w:val="003B1AEF"/>
    <w:rsid w:val="003B2AC4"/>
    <w:rsid w:val="003B2D6E"/>
    <w:rsid w:val="003B47AF"/>
    <w:rsid w:val="003B522F"/>
    <w:rsid w:val="003C1D24"/>
    <w:rsid w:val="003C3DD5"/>
    <w:rsid w:val="003C5AD4"/>
    <w:rsid w:val="003D236D"/>
    <w:rsid w:val="003D451F"/>
    <w:rsid w:val="003D45A0"/>
    <w:rsid w:val="003E0C4E"/>
    <w:rsid w:val="003E2ACC"/>
    <w:rsid w:val="003E65B2"/>
    <w:rsid w:val="003E7008"/>
    <w:rsid w:val="003E70B1"/>
    <w:rsid w:val="003F1812"/>
    <w:rsid w:val="003F2880"/>
    <w:rsid w:val="003F3D0C"/>
    <w:rsid w:val="003F508B"/>
    <w:rsid w:val="003F5320"/>
    <w:rsid w:val="003F5425"/>
    <w:rsid w:val="003F68D7"/>
    <w:rsid w:val="003F74C9"/>
    <w:rsid w:val="003F7C16"/>
    <w:rsid w:val="003F7F9B"/>
    <w:rsid w:val="00401DF7"/>
    <w:rsid w:val="00402558"/>
    <w:rsid w:val="00402D37"/>
    <w:rsid w:val="00403DE1"/>
    <w:rsid w:val="00404E7F"/>
    <w:rsid w:val="00405523"/>
    <w:rsid w:val="00407360"/>
    <w:rsid w:val="00407897"/>
    <w:rsid w:val="004078C1"/>
    <w:rsid w:val="00410924"/>
    <w:rsid w:val="00410CCC"/>
    <w:rsid w:val="0041270A"/>
    <w:rsid w:val="00414D82"/>
    <w:rsid w:val="0042097F"/>
    <w:rsid w:val="00421BFA"/>
    <w:rsid w:val="004222DF"/>
    <w:rsid w:val="00424AA3"/>
    <w:rsid w:val="00424E20"/>
    <w:rsid w:val="00424FA7"/>
    <w:rsid w:val="004308EA"/>
    <w:rsid w:val="0043090F"/>
    <w:rsid w:val="00430A4C"/>
    <w:rsid w:val="00430DDE"/>
    <w:rsid w:val="00433959"/>
    <w:rsid w:val="00434063"/>
    <w:rsid w:val="0043462E"/>
    <w:rsid w:val="00435465"/>
    <w:rsid w:val="004372CC"/>
    <w:rsid w:val="004421FE"/>
    <w:rsid w:val="00442EF7"/>
    <w:rsid w:val="0044352B"/>
    <w:rsid w:val="00445595"/>
    <w:rsid w:val="004477BE"/>
    <w:rsid w:val="0045325D"/>
    <w:rsid w:val="004568CA"/>
    <w:rsid w:val="00456AE7"/>
    <w:rsid w:val="00456CF5"/>
    <w:rsid w:val="004610FD"/>
    <w:rsid w:val="0046139C"/>
    <w:rsid w:val="0046143E"/>
    <w:rsid w:val="00462957"/>
    <w:rsid w:val="00462C97"/>
    <w:rsid w:val="004675D7"/>
    <w:rsid w:val="0046783C"/>
    <w:rsid w:val="0047120C"/>
    <w:rsid w:val="00472A2D"/>
    <w:rsid w:val="0047307E"/>
    <w:rsid w:val="00474F5E"/>
    <w:rsid w:val="00474F8D"/>
    <w:rsid w:val="0047506E"/>
    <w:rsid w:val="004758BF"/>
    <w:rsid w:val="00475E79"/>
    <w:rsid w:val="00477449"/>
    <w:rsid w:val="00482A6F"/>
    <w:rsid w:val="0048395A"/>
    <w:rsid w:val="0048395C"/>
    <w:rsid w:val="004851C7"/>
    <w:rsid w:val="00487269"/>
    <w:rsid w:val="00491C6B"/>
    <w:rsid w:val="00492560"/>
    <w:rsid w:val="00492715"/>
    <w:rsid w:val="00492886"/>
    <w:rsid w:val="00494317"/>
    <w:rsid w:val="00495BE6"/>
    <w:rsid w:val="00496490"/>
    <w:rsid w:val="0049796D"/>
    <w:rsid w:val="004A1BFE"/>
    <w:rsid w:val="004A2232"/>
    <w:rsid w:val="004A22B1"/>
    <w:rsid w:val="004A36D0"/>
    <w:rsid w:val="004A4732"/>
    <w:rsid w:val="004A575C"/>
    <w:rsid w:val="004A5D8A"/>
    <w:rsid w:val="004B2542"/>
    <w:rsid w:val="004B673A"/>
    <w:rsid w:val="004B7870"/>
    <w:rsid w:val="004B7D84"/>
    <w:rsid w:val="004C0F8B"/>
    <w:rsid w:val="004C2780"/>
    <w:rsid w:val="004C2F5B"/>
    <w:rsid w:val="004C3209"/>
    <w:rsid w:val="004D083E"/>
    <w:rsid w:val="004D309A"/>
    <w:rsid w:val="004D3894"/>
    <w:rsid w:val="004D3EE8"/>
    <w:rsid w:val="004D5C51"/>
    <w:rsid w:val="004D5EEF"/>
    <w:rsid w:val="004D7025"/>
    <w:rsid w:val="004D7F6D"/>
    <w:rsid w:val="004E1D5C"/>
    <w:rsid w:val="004E269B"/>
    <w:rsid w:val="004E2B45"/>
    <w:rsid w:val="004E3C2B"/>
    <w:rsid w:val="004E5335"/>
    <w:rsid w:val="004F06B6"/>
    <w:rsid w:val="004F0BA5"/>
    <w:rsid w:val="004F0C3A"/>
    <w:rsid w:val="004F10BF"/>
    <w:rsid w:val="004F216C"/>
    <w:rsid w:val="004F2938"/>
    <w:rsid w:val="004F2EBC"/>
    <w:rsid w:val="004F3387"/>
    <w:rsid w:val="004F41C2"/>
    <w:rsid w:val="004F5996"/>
    <w:rsid w:val="004F63D6"/>
    <w:rsid w:val="004F7A0F"/>
    <w:rsid w:val="00500E5E"/>
    <w:rsid w:val="005014E7"/>
    <w:rsid w:val="00501D9D"/>
    <w:rsid w:val="00502A30"/>
    <w:rsid w:val="00504707"/>
    <w:rsid w:val="00504FCD"/>
    <w:rsid w:val="005056DE"/>
    <w:rsid w:val="00505A7A"/>
    <w:rsid w:val="00506B17"/>
    <w:rsid w:val="0050704F"/>
    <w:rsid w:val="00507DA3"/>
    <w:rsid w:val="00507F34"/>
    <w:rsid w:val="005102C1"/>
    <w:rsid w:val="005105F6"/>
    <w:rsid w:val="00511E73"/>
    <w:rsid w:val="00511F25"/>
    <w:rsid w:val="005141E6"/>
    <w:rsid w:val="00514C26"/>
    <w:rsid w:val="0051602D"/>
    <w:rsid w:val="00517EBD"/>
    <w:rsid w:val="00524214"/>
    <w:rsid w:val="00524404"/>
    <w:rsid w:val="0052632A"/>
    <w:rsid w:val="005308F9"/>
    <w:rsid w:val="00532C47"/>
    <w:rsid w:val="00536113"/>
    <w:rsid w:val="00536EC8"/>
    <w:rsid w:val="00536EDA"/>
    <w:rsid w:val="00541C82"/>
    <w:rsid w:val="00541DA2"/>
    <w:rsid w:val="005429C9"/>
    <w:rsid w:val="00543A69"/>
    <w:rsid w:val="00544E51"/>
    <w:rsid w:val="005452D5"/>
    <w:rsid w:val="00545ADF"/>
    <w:rsid w:val="005478CA"/>
    <w:rsid w:val="00552448"/>
    <w:rsid w:val="005524FC"/>
    <w:rsid w:val="00552EC9"/>
    <w:rsid w:val="00554583"/>
    <w:rsid w:val="00554A61"/>
    <w:rsid w:val="00554CF2"/>
    <w:rsid w:val="00554D49"/>
    <w:rsid w:val="00554E10"/>
    <w:rsid w:val="005555DE"/>
    <w:rsid w:val="00556D05"/>
    <w:rsid w:val="00560DA1"/>
    <w:rsid w:val="0056158D"/>
    <w:rsid w:val="00561CE8"/>
    <w:rsid w:val="00561D5B"/>
    <w:rsid w:val="00561FB7"/>
    <w:rsid w:val="005631DE"/>
    <w:rsid w:val="005642CA"/>
    <w:rsid w:val="00564A62"/>
    <w:rsid w:val="0056530D"/>
    <w:rsid w:val="00565DA7"/>
    <w:rsid w:val="00566BC2"/>
    <w:rsid w:val="0056705B"/>
    <w:rsid w:val="00567139"/>
    <w:rsid w:val="00567FA3"/>
    <w:rsid w:val="00570675"/>
    <w:rsid w:val="005708DE"/>
    <w:rsid w:val="00571A0F"/>
    <w:rsid w:val="00572E5C"/>
    <w:rsid w:val="005739C4"/>
    <w:rsid w:val="00573D42"/>
    <w:rsid w:val="00574F4B"/>
    <w:rsid w:val="0057647B"/>
    <w:rsid w:val="00576495"/>
    <w:rsid w:val="00576B0A"/>
    <w:rsid w:val="00580AD4"/>
    <w:rsid w:val="00581824"/>
    <w:rsid w:val="00584458"/>
    <w:rsid w:val="005850B5"/>
    <w:rsid w:val="00586B10"/>
    <w:rsid w:val="00587005"/>
    <w:rsid w:val="005871CE"/>
    <w:rsid w:val="005901ED"/>
    <w:rsid w:val="00593337"/>
    <w:rsid w:val="00593E08"/>
    <w:rsid w:val="005941D6"/>
    <w:rsid w:val="005944AC"/>
    <w:rsid w:val="0059479F"/>
    <w:rsid w:val="005968D5"/>
    <w:rsid w:val="00596D57"/>
    <w:rsid w:val="00596DAE"/>
    <w:rsid w:val="005977C1"/>
    <w:rsid w:val="005A0DED"/>
    <w:rsid w:val="005A2075"/>
    <w:rsid w:val="005A2F2A"/>
    <w:rsid w:val="005A55F3"/>
    <w:rsid w:val="005A623D"/>
    <w:rsid w:val="005B0F9D"/>
    <w:rsid w:val="005B1353"/>
    <w:rsid w:val="005B2061"/>
    <w:rsid w:val="005B3600"/>
    <w:rsid w:val="005B3F9D"/>
    <w:rsid w:val="005B4CF7"/>
    <w:rsid w:val="005B7D8C"/>
    <w:rsid w:val="005C20EB"/>
    <w:rsid w:val="005C261A"/>
    <w:rsid w:val="005C34C4"/>
    <w:rsid w:val="005C432B"/>
    <w:rsid w:val="005C4F45"/>
    <w:rsid w:val="005C5216"/>
    <w:rsid w:val="005C63E6"/>
    <w:rsid w:val="005C671B"/>
    <w:rsid w:val="005D055E"/>
    <w:rsid w:val="005D0AB9"/>
    <w:rsid w:val="005D3443"/>
    <w:rsid w:val="005D4A3C"/>
    <w:rsid w:val="005D54B1"/>
    <w:rsid w:val="005D6C05"/>
    <w:rsid w:val="005E01E0"/>
    <w:rsid w:val="005E0217"/>
    <w:rsid w:val="005E0879"/>
    <w:rsid w:val="005E189D"/>
    <w:rsid w:val="005E1BCC"/>
    <w:rsid w:val="005E3C39"/>
    <w:rsid w:val="005E3F05"/>
    <w:rsid w:val="005E546F"/>
    <w:rsid w:val="005E58DC"/>
    <w:rsid w:val="005E6538"/>
    <w:rsid w:val="005F072D"/>
    <w:rsid w:val="005F3D3F"/>
    <w:rsid w:val="005F4215"/>
    <w:rsid w:val="005F56CA"/>
    <w:rsid w:val="005F71B5"/>
    <w:rsid w:val="0060156C"/>
    <w:rsid w:val="0060452C"/>
    <w:rsid w:val="0060556F"/>
    <w:rsid w:val="00605B4A"/>
    <w:rsid w:val="00605D39"/>
    <w:rsid w:val="0060610B"/>
    <w:rsid w:val="006074DF"/>
    <w:rsid w:val="006100A6"/>
    <w:rsid w:val="00610D73"/>
    <w:rsid w:val="006117B0"/>
    <w:rsid w:val="006123FF"/>
    <w:rsid w:val="0061290F"/>
    <w:rsid w:val="00612BC2"/>
    <w:rsid w:val="00614F18"/>
    <w:rsid w:val="006162AB"/>
    <w:rsid w:val="00616557"/>
    <w:rsid w:val="00616E19"/>
    <w:rsid w:val="00620B6B"/>
    <w:rsid w:val="0062185B"/>
    <w:rsid w:val="00622902"/>
    <w:rsid w:val="0062440C"/>
    <w:rsid w:val="0062471A"/>
    <w:rsid w:val="00626124"/>
    <w:rsid w:val="00626215"/>
    <w:rsid w:val="0062757D"/>
    <w:rsid w:val="00631989"/>
    <w:rsid w:val="006321CF"/>
    <w:rsid w:val="00633FE9"/>
    <w:rsid w:val="00634003"/>
    <w:rsid w:val="0063585C"/>
    <w:rsid w:val="00641018"/>
    <w:rsid w:val="006426BB"/>
    <w:rsid w:val="00642F8F"/>
    <w:rsid w:val="0064377E"/>
    <w:rsid w:val="00643D9D"/>
    <w:rsid w:val="006450BF"/>
    <w:rsid w:val="00645540"/>
    <w:rsid w:val="006465C3"/>
    <w:rsid w:val="00647975"/>
    <w:rsid w:val="00647A87"/>
    <w:rsid w:val="00650C7C"/>
    <w:rsid w:val="00653484"/>
    <w:rsid w:val="006545BA"/>
    <w:rsid w:val="00654CC4"/>
    <w:rsid w:val="00656719"/>
    <w:rsid w:val="00657209"/>
    <w:rsid w:val="00657729"/>
    <w:rsid w:val="00660885"/>
    <w:rsid w:val="00663328"/>
    <w:rsid w:val="00664140"/>
    <w:rsid w:val="00664645"/>
    <w:rsid w:val="00665AC7"/>
    <w:rsid w:val="006664E8"/>
    <w:rsid w:val="00666D98"/>
    <w:rsid w:val="00666F88"/>
    <w:rsid w:val="00667484"/>
    <w:rsid w:val="006679D9"/>
    <w:rsid w:val="00670F5E"/>
    <w:rsid w:val="006734C7"/>
    <w:rsid w:val="00675281"/>
    <w:rsid w:val="00675389"/>
    <w:rsid w:val="006758E0"/>
    <w:rsid w:val="00676016"/>
    <w:rsid w:val="00677ED1"/>
    <w:rsid w:val="006812B0"/>
    <w:rsid w:val="006814DA"/>
    <w:rsid w:val="006816F0"/>
    <w:rsid w:val="00681E99"/>
    <w:rsid w:val="00682107"/>
    <w:rsid w:val="00683647"/>
    <w:rsid w:val="00685BE8"/>
    <w:rsid w:val="00685DAF"/>
    <w:rsid w:val="006906C1"/>
    <w:rsid w:val="00691607"/>
    <w:rsid w:val="0069252D"/>
    <w:rsid w:val="00692605"/>
    <w:rsid w:val="0069728B"/>
    <w:rsid w:val="006A1B7F"/>
    <w:rsid w:val="006A3D79"/>
    <w:rsid w:val="006A4B56"/>
    <w:rsid w:val="006A6F4E"/>
    <w:rsid w:val="006B1CC3"/>
    <w:rsid w:val="006B2340"/>
    <w:rsid w:val="006B2861"/>
    <w:rsid w:val="006B29EC"/>
    <w:rsid w:val="006B3879"/>
    <w:rsid w:val="006B48F3"/>
    <w:rsid w:val="006B4C67"/>
    <w:rsid w:val="006B562F"/>
    <w:rsid w:val="006B5FCF"/>
    <w:rsid w:val="006B6C0A"/>
    <w:rsid w:val="006C0491"/>
    <w:rsid w:val="006C0AB3"/>
    <w:rsid w:val="006C0D56"/>
    <w:rsid w:val="006C1B90"/>
    <w:rsid w:val="006C2BFD"/>
    <w:rsid w:val="006C511F"/>
    <w:rsid w:val="006C526B"/>
    <w:rsid w:val="006C63AC"/>
    <w:rsid w:val="006C7469"/>
    <w:rsid w:val="006C766F"/>
    <w:rsid w:val="006C7727"/>
    <w:rsid w:val="006D081A"/>
    <w:rsid w:val="006D1014"/>
    <w:rsid w:val="006D218D"/>
    <w:rsid w:val="006D338C"/>
    <w:rsid w:val="006D3A9B"/>
    <w:rsid w:val="006D49C7"/>
    <w:rsid w:val="006D5281"/>
    <w:rsid w:val="006D68EF"/>
    <w:rsid w:val="006D6E5B"/>
    <w:rsid w:val="006D73E4"/>
    <w:rsid w:val="006D7968"/>
    <w:rsid w:val="006E064A"/>
    <w:rsid w:val="006E2176"/>
    <w:rsid w:val="006E2AC1"/>
    <w:rsid w:val="006E3A06"/>
    <w:rsid w:val="006E44A9"/>
    <w:rsid w:val="006F10BF"/>
    <w:rsid w:val="006F37AA"/>
    <w:rsid w:val="006F3BD8"/>
    <w:rsid w:val="006F4DCF"/>
    <w:rsid w:val="006F512E"/>
    <w:rsid w:val="006F785B"/>
    <w:rsid w:val="00700B8A"/>
    <w:rsid w:val="00700E3A"/>
    <w:rsid w:val="00701E95"/>
    <w:rsid w:val="0070468B"/>
    <w:rsid w:val="00705672"/>
    <w:rsid w:val="007060B1"/>
    <w:rsid w:val="00707CC4"/>
    <w:rsid w:val="00710059"/>
    <w:rsid w:val="00710703"/>
    <w:rsid w:val="00710B50"/>
    <w:rsid w:val="007159E1"/>
    <w:rsid w:val="0071604C"/>
    <w:rsid w:val="00716985"/>
    <w:rsid w:val="00716D20"/>
    <w:rsid w:val="0072008D"/>
    <w:rsid w:val="007204AA"/>
    <w:rsid w:val="00722569"/>
    <w:rsid w:val="0072408F"/>
    <w:rsid w:val="007250D0"/>
    <w:rsid w:val="00725D76"/>
    <w:rsid w:val="00725D8E"/>
    <w:rsid w:val="00730717"/>
    <w:rsid w:val="00730B3C"/>
    <w:rsid w:val="00731207"/>
    <w:rsid w:val="007333E3"/>
    <w:rsid w:val="00733A53"/>
    <w:rsid w:val="00735811"/>
    <w:rsid w:val="0073653F"/>
    <w:rsid w:val="00740FDC"/>
    <w:rsid w:val="00741328"/>
    <w:rsid w:val="007413E0"/>
    <w:rsid w:val="00742D4B"/>
    <w:rsid w:val="00743D4C"/>
    <w:rsid w:val="0074690D"/>
    <w:rsid w:val="0075043D"/>
    <w:rsid w:val="00751398"/>
    <w:rsid w:val="00751E1E"/>
    <w:rsid w:val="007523AB"/>
    <w:rsid w:val="00752A7E"/>
    <w:rsid w:val="00754195"/>
    <w:rsid w:val="0075488C"/>
    <w:rsid w:val="007613B7"/>
    <w:rsid w:val="00763814"/>
    <w:rsid w:val="0076654A"/>
    <w:rsid w:val="00770F52"/>
    <w:rsid w:val="00771E47"/>
    <w:rsid w:val="00774CAE"/>
    <w:rsid w:val="00776C79"/>
    <w:rsid w:val="007810E2"/>
    <w:rsid w:val="0078274E"/>
    <w:rsid w:val="00782BC0"/>
    <w:rsid w:val="00782CA5"/>
    <w:rsid w:val="00784DDC"/>
    <w:rsid w:val="00785247"/>
    <w:rsid w:val="00785E6F"/>
    <w:rsid w:val="00793191"/>
    <w:rsid w:val="00793898"/>
    <w:rsid w:val="00793D18"/>
    <w:rsid w:val="00794BDE"/>
    <w:rsid w:val="00796B38"/>
    <w:rsid w:val="007970B7"/>
    <w:rsid w:val="007979F9"/>
    <w:rsid w:val="00797F2E"/>
    <w:rsid w:val="007A209A"/>
    <w:rsid w:val="007A296B"/>
    <w:rsid w:val="007A2B27"/>
    <w:rsid w:val="007A2E71"/>
    <w:rsid w:val="007A78AB"/>
    <w:rsid w:val="007B121A"/>
    <w:rsid w:val="007B2F26"/>
    <w:rsid w:val="007B40ED"/>
    <w:rsid w:val="007B64F4"/>
    <w:rsid w:val="007B6D90"/>
    <w:rsid w:val="007B780A"/>
    <w:rsid w:val="007B7C2A"/>
    <w:rsid w:val="007C0BE3"/>
    <w:rsid w:val="007C16DB"/>
    <w:rsid w:val="007C2017"/>
    <w:rsid w:val="007C25A5"/>
    <w:rsid w:val="007C2DA6"/>
    <w:rsid w:val="007C4FDF"/>
    <w:rsid w:val="007C500D"/>
    <w:rsid w:val="007C7ED3"/>
    <w:rsid w:val="007D1262"/>
    <w:rsid w:val="007D2108"/>
    <w:rsid w:val="007D2E91"/>
    <w:rsid w:val="007D67C1"/>
    <w:rsid w:val="007D6D26"/>
    <w:rsid w:val="007D7AEA"/>
    <w:rsid w:val="007E013B"/>
    <w:rsid w:val="007E04AF"/>
    <w:rsid w:val="007E1A97"/>
    <w:rsid w:val="007E5680"/>
    <w:rsid w:val="007E5B08"/>
    <w:rsid w:val="007F1604"/>
    <w:rsid w:val="007F2C74"/>
    <w:rsid w:val="007F3015"/>
    <w:rsid w:val="007F35B0"/>
    <w:rsid w:val="007F450A"/>
    <w:rsid w:val="007F4A6D"/>
    <w:rsid w:val="007F5079"/>
    <w:rsid w:val="007F5936"/>
    <w:rsid w:val="007F7862"/>
    <w:rsid w:val="007F7B0B"/>
    <w:rsid w:val="00802222"/>
    <w:rsid w:val="008066AA"/>
    <w:rsid w:val="008070F8"/>
    <w:rsid w:val="00807515"/>
    <w:rsid w:val="008078FF"/>
    <w:rsid w:val="00807D7A"/>
    <w:rsid w:val="00811140"/>
    <w:rsid w:val="008117FD"/>
    <w:rsid w:val="0081339D"/>
    <w:rsid w:val="00813767"/>
    <w:rsid w:val="00816BCB"/>
    <w:rsid w:val="0081783D"/>
    <w:rsid w:val="00820512"/>
    <w:rsid w:val="0082076A"/>
    <w:rsid w:val="00821859"/>
    <w:rsid w:val="00822462"/>
    <w:rsid w:val="00822BDF"/>
    <w:rsid w:val="008251E1"/>
    <w:rsid w:val="00826DB2"/>
    <w:rsid w:val="008272FD"/>
    <w:rsid w:val="00827753"/>
    <w:rsid w:val="00827F58"/>
    <w:rsid w:val="008302B0"/>
    <w:rsid w:val="0083241A"/>
    <w:rsid w:val="00833D5A"/>
    <w:rsid w:val="008350B2"/>
    <w:rsid w:val="008360B1"/>
    <w:rsid w:val="008365E1"/>
    <w:rsid w:val="008415A6"/>
    <w:rsid w:val="00841E25"/>
    <w:rsid w:val="00844280"/>
    <w:rsid w:val="00845142"/>
    <w:rsid w:val="00845D13"/>
    <w:rsid w:val="00845DAD"/>
    <w:rsid w:val="00846FA4"/>
    <w:rsid w:val="00847359"/>
    <w:rsid w:val="008478FA"/>
    <w:rsid w:val="00847F90"/>
    <w:rsid w:val="0085163B"/>
    <w:rsid w:val="00852E2C"/>
    <w:rsid w:val="00854BDC"/>
    <w:rsid w:val="00854ED4"/>
    <w:rsid w:val="00857792"/>
    <w:rsid w:val="00857C34"/>
    <w:rsid w:val="00861571"/>
    <w:rsid w:val="00862085"/>
    <w:rsid w:val="00864ED7"/>
    <w:rsid w:val="008659CC"/>
    <w:rsid w:val="00866CEE"/>
    <w:rsid w:val="008674FD"/>
    <w:rsid w:val="008678BA"/>
    <w:rsid w:val="00870049"/>
    <w:rsid w:val="0087020D"/>
    <w:rsid w:val="00870720"/>
    <w:rsid w:val="00870E45"/>
    <w:rsid w:val="008716AE"/>
    <w:rsid w:val="00871B44"/>
    <w:rsid w:val="00872459"/>
    <w:rsid w:val="008726D3"/>
    <w:rsid w:val="008749FF"/>
    <w:rsid w:val="008779FC"/>
    <w:rsid w:val="00880620"/>
    <w:rsid w:val="00882895"/>
    <w:rsid w:val="00885ADD"/>
    <w:rsid w:val="008863B6"/>
    <w:rsid w:val="008871ED"/>
    <w:rsid w:val="00887D34"/>
    <w:rsid w:val="00890EF7"/>
    <w:rsid w:val="008931EE"/>
    <w:rsid w:val="00895E3E"/>
    <w:rsid w:val="00896B2E"/>
    <w:rsid w:val="008A0868"/>
    <w:rsid w:val="008A0D81"/>
    <w:rsid w:val="008A0ECA"/>
    <w:rsid w:val="008A3153"/>
    <w:rsid w:val="008A4CFC"/>
    <w:rsid w:val="008A5FB8"/>
    <w:rsid w:val="008B113E"/>
    <w:rsid w:val="008B17D5"/>
    <w:rsid w:val="008B18B9"/>
    <w:rsid w:val="008B26BA"/>
    <w:rsid w:val="008B4B53"/>
    <w:rsid w:val="008B4E92"/>
    <w:rsid w:val="008B6D9E"/>
    <w:rsid w:val="008C17CF"/>
    <w:rsid w:val="008C2614"/>
    <w:rsid w:val="008C42B8"/>
    <w:rsid w:val="008C451F"/>
    <w:rsid w:val="008C4A61"/>
    <w:rsid w:val="008C57AA"/>
    <w:rsid w:val="008C78D5"/>
    <w:rsid w:val="008C7FD9"/>
    <w:rsid w:val="008D02AE"/>
    <w:rsid w:val="008D0C6C"/>
    <w:rsid w:val="008D38FB"/>
    <w:rsid w:val="008D4118"/>
    <w:rsid w:val="008E0730"/>
    <w:rsid w:val="008E1489"/>
    <w:rsid w:val="008E27FE"/>
    <w:rsid w:val="008E2C34"/>
    <w:rsid w:val="008E2DB2"/>
    <w:rsid w:val="008E3286"/>
    <w:rsid w:val="008E38A6"/>
    <w:rsid w:val="008E3D92"/>
    <w:rsid w:val="008E5CAA"/>
    <w:rsid w:val="008E7228"/>
    <w:rsid w:val="008E7F66"/>
    <w:rsid w:val="008F0013"/>
    <w:rsid w:val="008F22E5"/>
    <w:rsid w:val="008F451A"/>
    <w:rsid w:val="008F475F"/>
    <w:rsid w:val="008F49BF"/>
    <w:rsid w:val="008F4CC0"/>
    <w:rsid w:val="008F5AF8"/>
    <w:rsid w:val="008F7624"/>
    <w:rsid w:val="00900359"/>
    <w:rsid w:val="00900C1B"/>
    <w:rsid w:val="00902DA0"/>
    <w:rsid w:val="00903DBD"/>
    <w:rsid w:val="009043C8"/>
    <w:rsid w:val="00905267"/>
    <w:rsid w:val="009052D4"/>
    <w:rsid w:val="0090541F"/>
    <w:rsid w:val="00911AD7"/>
    <w:rsid w:val="00911B0E"/>
    <w:rsid w:val="009134C3"/>
    <w:rsid w:val="009136BE"/>
    <w:rsid w:val="0091398F"/>
    <w:rsid w:val="00913EBD"/>
    <w:rsid w:val="00916994"/>
    <w:rsid w:val="0092206F"/>
    <w:rsid w:val="009231E9"/>
    <w:rsid w:val="00923461"/>
    <w:rsid w:val="0092470D"/>
    <w:rsid w:val="00925DB8"/>
    <w:rsid w:val="00925E1C"/>
    <w:rsid w:val="00930559"/>
    <w:rsid w:val="0093187B"/>
    <w:rsid w:val="00932563"/>
    <w:rsid w:val="0093416B"/>
    <w:rsid w:val="009355DE"/>
    <w:rsid w:val="00937913"/>
    <w:rsid w:val="00940CB1"/>
    <w:rsid w:val="00940E73"/>
    <w:rsid w:val="0094234F"/>
    <w:rsid w:val="0094477C"/>
    <w:rsid w:val="009448CF"/>
    <w:rsid w:val="00944CFF"/>
    <w:rsid w:val="00946188"/>
    <w:rsid w:val="00946FC7"/>
    <w:rsid w:val="00953B3C"/>
    <w:rsid w:val="00953C89"/>
    <w:rsid w:val="009542F2"/>
    <w:rsid w:val="009551E8"/>
    <w:rsid w:val="00955D1D"/>
    <w:rsid w:val="00960EA6"/>
    <w:rsid w:val="009610CE"/>
    <w:rsid w:val="009614C8"/>
    <w:rsid w:val="009622CA"/>
    <w:rsid w:val="009635F7"/>
    <w:rsid w:val="0096433C"/>
    <w:rsid w:val="00964A8C"/>
    <w:rsid w:val="00964BD4"/>
    <w:rsid w:val="00965B10"/>
    <w:rsid w:val="00965ECB"/>
    <w:rsid w:val="00967045"/>
    <w:rsid w:val="009673AD"/>
    <w:rsid w:val="009679D0"/>
    <w:rsid w:val="00971453"/>
    <w:rsid w:val="00974D39"/>
    <w:rsid w:val="009771D8"/>
    <w:rsid w:val="00977441"/>
    <w:rsid w:val="00980306"/>
    <w:rsid w:val="00980F08"/>
    <w:rsid w:val="009812A7"/>
    <w:rsid w:val="009824AE"/>
    <w:rsid w:val="00982B9B"/>
    <w:rsid w:val="009830BD"/>
    <w:rsid w:val="00984EB1"/>
    <w:rsid w:val="0098532E"/>
    <w:rsid w:val="00986E90"/>
    <w:rsid w:val="00987D13"/>
    <w:rsid w:val="00987D32"/>
    <w:rsid w:val="009935B0"/>
    <w:rsid w:val="00994E06"/>
    <w:rsid w:val="0099500A"/>
    <w:rsid w:val="00995618"/>
    <w:rsid w:val="00996343"/>
    <w:rsid w:val="009963DE"/>
    <w:rsid w:val="0099655B"/>
    <w:rsid w:val="0099774A"/>
    <w:rsid w:val="00997BB7"/>
    <w:rsid w:val="009A1D1C"/>
    <w:rsid w:val="009A1F6C"/>
    <w:rsid w:val="009A23A9"/>
    <w:rsid w:val="009A3346"/>
    <w:rsid w:val="009A35FC"/>
    <w:rsid w:val="009A378E"/>
    <w:rsid w:val="009A398B"/>
    <w:rsid w:val="009A471B"/>
    <w:rsid w:val="009A632C"/>
    <w:rsid w:val="009B09B3"/>
    <w:rsid w:val="009B1AB8"/>
    <w:rsid w:val="009B2BF9"/>
    <w:rsid w:val="009B3007"/>
    <w:rsid w:val="009B35DA"/>
    <w:rsid w:val="009B3F5E"/>
    <w:rsid w:val="009B630F"/>
    <w:rsid w:val="009B66A6"/>
    <w:rsid w:val="009B6DD7"/>
    <w:rsid w:val="009B6FD3"/>
    <w:rsid w:val="009B75F2"/>
    <w:rsid w:val="009B7D65"/>
    <w:rsid w:val="009C0BF4"/>
    <w:rsid w:val="009C1C93"/>
    <w:rsid w:val="009C2501"/>
    <w:rsid w:val="009C35FA"/>
    <w:rsid w:val="009C3763"/>
    <w:rsid w:val="009C508C"/>
    <w:rsid w:val="009C5689"/>
    <w:rsid w:val="009C6983"/>
    <w:rsid w:val="009C7E61"/>
    <w:rsid w:val="009D0291"/>
    <w:rsid w:val="009D045F"/>
    <w:rsid w:val="009D231E"/>
    <w:rsid w:val="009D3D32"/>
    <w:rsid w:val="009D5625"/>
    <w:rsid w:val="009E1D90"/>
    <w:rsid w:val="009E2C52"/>
    <w:rsid w:val="009E487A"/>
    <w:rsid w:val="009E7D13"/>
    <w:rsid w:val="009F0B2F"/>
    <w:rsid w:val="009F187C"/>
    <w:rsid w:val="009F2C40"/>
    <w:rsid w:val="009F2D0D"/>
    <w:rsid w:val="009F36A1"/>
    <w:rsid w:val="009F3A07"/>
    <w:rsid w:val="009F65D2"/>
    <w:rsid w:val="009F6725"/>
    <w:rsid w:val="009F6E0D"/>
    <w:rsid w:val="009F788A"/>
    <w:rsid w:val="009F7B5D"/>
    <w:rsid w:val="00A00524"/>
    <w:rsid w:val="00A01797"/>
    <w:rsid w:val="00A01CB4"/>
    <w:rsid w:val="00A04B64"/>
    <w:rsid w:val="00A06A36"/>
    <w:rsid w:val="00A11369"/>
    <w:rsid w:val="00A1367A"/>
    <w:rsid w:val="00A13DBA"/>
    <w:rsid w:val="00A14263"/>
    <w:rsid w:val="00A15504"/>
    <w:rsid w:val="00A15E06"/>
    <w:rsid w:val="00A15F8A"/>
    <w:rsid w:val="00A16419"/>
    <w:rsid w:val="00A164C2"/>
    <w:rsid w:val="00A17049"/>
    <w:rsid w:val="00A17850"/>
    <w:rsid w:val="00A20D6B"/>
    <w:rsid w:val="00A2120E"/>
    <w:rsid w:val="00A22D2C"/>
    <w:rsid w:val="00A24DA5"/>
    <w:rsid w:val="00A26293"/>
    <w:rsid w:val="00A2643F"/>
    <w:rsid w:val="00A26BD5"/>
    <w:rsid w:val="00A301F2"/>
    <w:rsid w:val="00A308E5"/>
    <w:rsid w:val="00A31BA2"/>
    <w:rsid w:val="00A34DC4"/>
    <w:rsid w:val="00A352CA"/>
    <w:rsid w:val="00A364BE"/>
    <w:rsid w:val="00A36B18"/>
    <w:rsid w:val="00A37189"/>
    <w:rsid w:val="00A405AF"/>
    <w:rsid w:val="00A41B9C"/>
    <w:rsid w:val="00A44DF6"/>
    <w:rsid w:val="00A46BAF"/>
    <w:rsid w:val="00A46D2C"/>
    <w:rsid w:val="00A474DF"/>
    <w:rsid w:val="00A47A91"/>
    <w:rsid w:val="00A506A4"/>
    <w:rsid w:val="00A5079E"/>
    <w:rsid w:val="00A5440A"/>
    <w:rsid w:val="00A5479E"/>
    <w:rsid w:val="00A571FB"/>
    <w:rsid w:val="00A57317"/>
    <w:rsid w:val="00A57E9A"/>
    <w:rsid w:val="00A60988"/>
    <w:rsid w:val="00A63187"/>
    <w:rsid w:val="00A63AD3"/>
    <w:rsid w:val="00A666A6"/>
    <w:rsid w:val="00A67428"/>
    <w:rsid w:val="00A67FE7"/>
    <w:rsid w:val="00A73AE1"/>
    <w:rsid w:val="00A74019"/>
    <w:rsid w:val="00A744D8"/>
    <w:rsid w:val="00A74B43"/>
    <w:rsid w:val="00A74EC8"/>
    <w:rsid w:val="00A77555"/>
    <w:rsid w:val="00A77E6B"/>
    <w:rsid w:val="00A800B5"/>
    <w:rsid w:val="00A8100C"/>
    <w:rsid w:val="00A812AB"/>
    <w:rsid w:val="00A8211F"/>
    <w:rsid w:val="00A8224E"/>
    <w:rsid w:val="00A82DE8"/>
    <w:rsid w:val="00A86BE7"/>
    <w:rsid w:val="00A87CA2"/>
    <w:rsid w:val="00A901F6"/>
    <w:rsid w:val="00A914E9"/>
    <w:rsid w:val="00A933A4"/>
    <w:rsid w:val="00A947B2"/>
    <w:rsid w:val="00A94DBC"/>
    <w:rsid w:val="00A94F3C"/>
    <w:rsid w:val="00A9562A"/>
    <w:rsid w:val="00A95ED6"/>
    <w:rsid w:val="00A96394"/>
    <w:rsid w:val="00AA0FEF"/>
    <w:rsid w:val="00AA10FD"/>
    <w:rsid w:val="00AA4A74"/>
    <w:rsid w:val="00AA6159"/>
    <w:rsid w:val="00AA63B0"/>
    <w:rsid w:val="00AB03CB"/>
    <w:rsid w:val="00AB0A0D"/>
    <w:rsid w:val="00AB0DAC"/>
    <w:rsid w:val="00AB29BD"/>
    <w:rsid w:val="00AB453E"/>
    <w:rsid w:val="00AB511F"/>
    <w:rsid w:val="00AB550C"/>
    <w:rsid w:val="00AB5AFE"/>
    <w:rsid w:val="00AB6EC3"/>
    <w:rsid w:val="00AB7E69"/>
    <w:rsid w:val="00AC15CF"/>
    <w:rsid w:val="00AC19E3"/>
    <w:rsid w:val="00AC23CE"/>
    <w:rsid w:val="00AC4352"/>
    <w:rsid w:val="00AC5BBC"/>
    <w:rsid w:val="00AD1319"/>
    <w:rsid w:val="00AD164C"/>
    <w:rsid w:val="00AD290C"/>
    <w:rsid w:val="00AD3CF1"/>
    <w:rsid w:val="00AD4386"/>
    <w:rsid w:val="00AD496E"/>
    <w:rsid w:val="00AD4A42"/>
    <w:rsid w:val="00AE05C4"/>
    <w:rsid w:val="00AE186B"/>
    <w:rsid w:val="00AE4BAB"/>
    <w:rsid w:val="00AE5FDA"/>
    <w:rsid w:val="00AE6E74"/>
    <w:rsid w:val="00AE7342"/>
    <w:rsid w:val="00AF158F"/>
    <w:rsid w:val="00AF2BFD"/>
    <w:rsid w:val="00AF4229"/>
    <w:rsid w:val="00AF4B07"/>
    <w:rsid w:val="00AF6099"/>
    <w:rsid w:val="00AF6688"/>
    <w:rsid w:val="00AF6B21"/>
    <w:rsid w:val="00B00656"/>
    <w:rsid w:val="00B00BD4"/>
    <w:rsid w:val="00B011AA"/>
    <w:rsid w:val="00B0369F"/>
    <w:rsid w:val="00B03E27"/>
    <w:rsid w:val="00B05264"/>
    <w:rsid w:val="00B05291"/>
    <w:rsid w:val="00B10961"/>
    <w:rsid w:val="00B10AE1"/>
    <w:rsid w:val="00B10BAF"/>
    <w:rsid w:val="00B12887"/>
    <w:rsid w:val="00B13FD0"/>
    <w:rsid w:val="00B147FC"/>
    <w:rsid w:val="00B15E19"/>
    <w:rsid w:val="00B20848"/>
    <w:rsid w:val="00B2102F"/>
    <w:rsid w:val="00B21C48"/>
    <w:rsid w:val="00B23E65"/>
    <w:rsid w:val="00B25C4E"/>
    <w:rsid w:val="00B26077"/>
    <w:rsid w:val="00B3223D"/>
    <w:rsid w:val="00B323BD"/>
    <w:rsid w:val="00B32783"/>
    <w:rsid w:val="00B335BC"/>
    <w:rsid w:val="00B34798"/>
    <w:rsid w:val="00B3629D"/>
    <w:rsid w:val="00B3723E"/>
    <w:rsid w:val="00B40C2B"/>
    <w:rsid w:val="00B4104A"/>
    <w:rsid w:val="00B425BE"/>
    <w:rsid w:val="00B42673"/>
    <w:rsid w:val="00B4275C"/>
    <w:rsid w:val="00B42E4F"/>
    <w:rsid w:val="00B43652"/>
    <w:rsid w:val="00B45C9E"/>
    <w:rsid w:val="00B47392"/>
    <w:rsid w:val="00B479E9"/>
    <w:rsid w:val="00B47DDA"/>
    <w:rsid w:val="00B50CAA"/>
    <w:rsid w:val="00B5264D"/>
    <w:rsid w:val="00B53A6C"/>
    <w:rsid w:val="00B55453"/>
    <w:rsid w:val="00B568CA"/>
    <w:rsid w:val="00B56AE9"/>
    <w:rsid w:val="00B56EF0"/>
    <w:rsid w:val="00B57436"/>
    <w:rsid w:val="00B60460"/>
    <w:rsid w:val="00B61BE9"/>
    <w:rsid w:val="00B666FB"/>
    <w:rsid w:val="00B67C3E"/>
    <w:rsid w:val="00B67D0A"/>
    <w:rsid w:val="00B7003F"/>
    <w:rsid w:val="00B729E7"/>
    <w:rsid w:val="00B765B8"/>
    <w:rsid w:val="00B76FC3"/>
    <w:rsid w:val="00B771F4"/>
    <w:rsid w:val="00B7785F"/>
    <w:rsid w:val="00B77F93"/>
    <w:rsid w:val="00B8051F"/>
    <w:rsid w:val="00B810BD"/>
    <w:rsid w:val="00B825F2"/>
    <w:rsid w:val="00B83D7D"/>
    <w:rsid w:val="00B8407E"/>
    <w:rsid w:val="00B84717"/>
    <w:rsid w:val="00B8533A"/>
    <w:rsid w:val="00B8777F"/>
    <w:rsid w:val="00B90C5D"/>
    <w:rsid w:val="00B935F4"/>
    <w:rsid w:val="00B93E2B"/>
    <w:rsid w:val="00B9493E"/>
    <w:rsid w:val="00B96506"/>
    <w:rsid w:val="00B96880"/>
    <w:rsid w:val="00BA017F"/>
    <w:rsid w:val="00BA06DB"/>
    <w:rsid w:val="00BA2B04"/>
    <w:rsid w:val="00BA403D"/>
    <w:rsid w:val="00BA6020"/>
    <w:rsid w:val="00BA685E"/>
    <w:rsid w:val="00BA7512"/>
    <w:rsid w:val="00BB18DC"/>
    <w:rsid w:val="00BB2B71"/>
    <w:rsid w:val="00BB2E77"/>
    <w:rsid w:val="00BB307A"/>
    <w:rsid w:val="00BB3127"/>
    <w:rsid w:val="00BB3D2E"/>
    <w:rsid w:val="00BB5272"/>
    <w:rsid w:val="00BB6A8E"/>
    <w:rsid w:val="00BB7701"/>
    <w:rsid w:val="00BC1226"/>
    <w:rsid w:val="00BC2957"/>
    <w:rsid w:val="00BC5B30"/>
    <w:rsid w:val="00BC693A"/>
    <w:rsid w:val="00BD01AB"/>
    <w:rsid w:val="00BD1723"/>
    <w:rsid w:val="00BD1B8A"/>
    <w:rsid w:val="00BD27E8"/>
    <w:rsid w:val="00BD2A7A"/>
    <w:rsid w:val="00BD2DC9"/>
    <w:rsid w:val="00BD338E"/>
    <w:rsid w:val="00BD403A"/>
    <w:rsid w:val="00BD5E5E"/>
    <w:rsid w:val="00BD68B2"/>
    <w:rsid w:val="00BD77F5"/>
    <w:rsid w:val="00BD7A11"/>
    <w:rsid w:val="00BE237B"/>
    <w:rsid w:val="00BE39ED"/>
    <w:rsid w:val="00BE4372"/>
    <w:rsid w:val="00BE4B1F"/>
    <w:rsid w:val="00BE5DCF"/>
    <w:rsid w:val="00BE6730"/>
    <w:rsid w:val="00BE6FF3"/>
    <w:rsid w:val="00BE7C2E"/>
    <w:rsid w:val="00BE7EEE"/>
    <w:rsid w:val="00BF0E56"/>
    <w:rsid w:val="00BF181F"/>
    <w:rsid w:val="00BF20F5"/>
    <w:rsid w:val="00BF6209"/>
    <w:rsid w:val="00BF6A1A"/>
    <w:rsid w:val="00BF6C11"/>
    <w:rsid w:val="00BF6C45"/>
    <w:rsid w:val="00BF7EFF"/>
    <w:rsid w:val="00C003EA"/>
    <w:rsid w:val="00C00B3C"/>
    <w:rsid w:val="00C02205"/>
    <w:rsid w:val="00C03E52"/>
    <w:rsid w:val="00C04142"/>
    <w:rsid w:val="00C051C0"/>
    <w:rsid w:val="00C10965"/>
    <w:rsid w:val="00C1617C"/>
    <w:rsid w:val="00C173BD"/>
    <w:rsid w:val="00C20403"/>
    <w:rsid w:val="00C215C7"/>
    <w:rsid w:val="00C22135"/>
    <w:rsid w:val="00C2567A"/>
    <w:rsid w:val="00C2686E"/>
    <w:rsid w:val="00C31260"/>
    <w:rsid w:val="00C3175D"/>
    <w:rsid w:val="00C32041"/>
    <w:rsid w:val="00C3369C"/>
    <w:rsid w:val="00C3412B"/>
    <w:rsid w:val="00C367D1"/>
    <w:rsid w:val="00C36D9D"/>
    <w:rsid w:val="00C37CDF"/>
    <w:rsid w:val="00C406D5"/>
    <w:rsid w:val="00C40AC6"/>
    <w:rsid w:val="00C420D5"/>
    <w:rsid w:val="00C45123"/>
    <w:rsid w:val="00C457F2"/>
    <w:rsid w:val="00C46D5D"/>
    <w:rsid w:val="00C4722F"/>
    <w:rsid w:val="00C47B8C"/>
    <w:rsid w:val="00C53CC7"/>
    <w:rsid w:val="00C53F92"/>
    <w:rsid w:val="00C567D7"/>
    <w:rsid w:val="00C57151"/>
    <w:rsid w:val="00C617D3"/>
    <w:rsid w:val="00C629C6"/>
    <w:rsid w:val="00C62B37"/>
    <w:rsid w:val="00C6314B"/>
    <w:rsid w:val="00C65490"/>
    <w:rsid w:val="00C65636"/>
    <w:rsid w:val="00C658AF"/>
    <w:rsid w:val="00C6666E"/>
    <w:rsid w:val="00C67F32"/>
    <w:rsid w:val="00C70067"/>
    <w:rsid w:val="00C714CA"/>
    <w:rsid w:val="00C7215E"/>
    <w:rsid w:val="00C72447"/>
    <w:rsid w:val="00C73665"/>
    <w:rsid w:val="00C739D8"/>
    <w:rsid w:val="00C73DEE"/>
    <w:rsid w:val="00C75D30"/>
    <w:rsid w:val="00C76F0C"/>
    <w:rsid w:val="00C77BAF"/>
    <w:rsid w:val="00C77D9D"/>
    <w:rsid w:val="00C810F0"/>
    <w:rsid w:val="00C8200B"/>
    <w:rsid w:val="00C821BA"/>
    <w:rsid w:val="00C83181"/>
    <w:rsid w:val="00C832F7"/>
    <w:rsid w:val="00C85919"/>
    <w:rsid w:val="00C866D8"/>
    <w:rsid w:val="00C86E7D"/>
    <w:rsid w:val="00C87101"/>
    <w:rsid w:val="00C90DCE"/>
    <w:rsid w:val="00C91360"/>
    <w:rsid w:val="00C91F62"/>
    <w:rsid w:val="00C92F76"/>
    <w:rsid w:val="00C93ADB"/>
    <w:rsid w:val="00C94815"/>
    <w:rsid w:val="00C95374"/>
    <w:rsid w:val="00C96D30"/>
    <w:rsid w:val="00CA022C"/>
    <w:rsid w:val="00CA130A"/>
    <w:rsid w:val="00CA140D"/>
    <w:rsid w:val="00CA19CC"/>
    <w:rsid w:val="00CA1E4F"/>
    <w:rsid w:val="00CA2EE3"/>
    <w:rsid w:val="00CA58BC"/>
    <w:rsid w:val="00CA6082"/>
    <w:rsid w:val="00CA621B"/>
    <w:rsid w:val="00CA6963"/>
    <w:rsid w:val="00CA76FD"/>
    <w:rsid w:val="00CA7BF0"/>
    <w:rsid w:val="00CB409C"/>
    <w:rsid w:val="00CB506D"/>
    <w:rsid w:val="00CB7487"/>
    <w:rsid w:val="00CC1552"/>
    <w:rsid w:val="00CC2F39"/>
    <w:rsid w:val="00CC330A"/>
    <w:rsid w:val="00CC3326"/>
    <w:rsid w:val="00CC3A23"/>
    <w:rsid w:val="00CC42BD"/>
    <w:rsid w:val="00CC4782"/>
    <w:rsid w:val="00CC68D1"/>
    <w:rsid w:val="00CC7181"/>
    <w:rsid w:val="00CD143B"/>
    <w:rsid w:val="00CD5C49"/>
    <w:rsid w:val="00CE1685"/>
    <w:rsid w:val="00CE2230"/>
    <w:rsid w:val="00CE2CF8"/>
    <w:rsid w:val="00CE37C8"/>
    <w:rsid w:val="00CE46CA"/>
    <w:rsid w:val="00CE6643"/>
    <w:rsid w:val="00CE6D68"/>
    <w:rsid w:val="00CE7C79"/>
    <w:rsid w:val="00CF0375"/>
    <w:rsid w:val="00CF0B51"/>
    <w:rsid w:val="00CF2CA5"/>
    <w:rsid w:val="00CF5739"/>
    <w:rsid w:val="00CF5AF1"/>
    <w:rsid w:val="00CF5B64"/>
    <w:rsid w:val="00CF7059"/>
    <w:rsid w:val="00D003B0"/>
    <w:rsid w:val="00D0245D"/>
    <w:rsid w:val="00D02DB9"/>
    <w:rsid w:val="00D04578"/>
    <w:rsid w:val="00D04E73"/>
    <w:rsid w:val="00D05320"/>
    <w:rsid w:val="00D07335"/>
    <w:rsid w:val="00D10828"/>
    <w:rsid w:val="00D11B57"/>
    <w:rsid w:val="00D13F76"/>
    <w:rsid w:val="00D1632F"/>
    <w:rsid w:val="00D16B95"/>
    <w:rsid w:val="00D16E49"/>
    <w:rsid w:val="00D2099B"/>
    <w:rsid w:val="00D20A55"/>
    <w:rsid w:val="00D21597"/>
    <w:rsid w:val="00D216AC"/>
    <w:rsid w:val="00D21D92"/>
    <w:rsid w:val="00D225FB"/>
    <w:rsid w:val="00D226AD"/>
    <w:rsid w:val="00D22805"/>
    <w:rsid w:val="00D228C8"/>
    <w:rsid w:val="00D23BFC"/>
    <w:rsid w:val="00D23FB8"/>
    <w:rsid w:val="00D24F0B"/>
    <w:rsid w:val="00D25B39"/>
    <w:rsid w:val="00D26AAD"/>
    <w:rsid w:val="00D306EF"/>
    <w:rsid w:val="00D31086"/>
    <w:rsid w:val="00D324ED"/>
    <w:rsid w:val="00D32641"/>
    <w:rsid w:val="00D32C03"/>
    <w:rsid w:val="00D334FA"/>
    <w:rsid w:val="00D3654A"/>
    <w:rsid w:val="00D40154"/>
    <w:rsid w:val="00D40ABE"/>
    <w:rsid w:val="00D40DC0"/>
    <w:rsid w:val="00D40ECC"/>
    <w:rsid w:val="00D426AA"/>
    <w:rsid w:val="00D429F2"/>
    <w:rsid w:val="00D46CB4"/>
    <w:rsid w:val="00D5172D"/>
    <w:rsid w:val="00D51A1F"/>
    <w:rsid w:val="00D52D0B"/>
    <w:rsid w:val="00D536AB"/>
    <w:rsid w:val="00D53F5A"/>
    <w:rsid w:val="00D547A2"/>
    <w:rsid w:val="00D562D2"/>
    <w:rsid w:val="00D566EA"/>
    <w:rsid w:val="00D571B5"/>
    <w:rsid w:val="00D60116"/>
    <w:rsid w:val="00D61983"/>
    <w:rsid w:val="00D6209A"/>
    <w:rsid w:val="00D644C6"/>
    <w:rsid w:val="00D645BB"/>
    <w:rsid w:val="00D654B0"/>
    <w:rsid w:val="00D65994"/>
    <w:rsid w:val="00D70D97"/>
    <w:rsid w:val="00D70EE4"/>
    <w:rsid w:val="00D71398"/>
    <w:rsid w:val="00D72AF2"/>
    <w:rsid w:val="00D75297"/>
    <w:rsid w:val="00D75884"/>
    <w:rsid w:val="00D80188"/>
    <w:rsid w:val="00D802B1"/>
    <w:rsid w:val="00D810F5"/>
    <w:rsid w:val="00D815F1"/>
    <w:rsid w:val="00D81927"/>
    <w:rsid w:val="00D83AC7"/>
    <w:rsid w:val="00D83F2E"/>
    <w:rsid w:val="00D84A63"/>
    <w:rsid w:val="00D84FC5"/>
    <w:rsid w:val="00D8638C"/>
    <w:rsid w:val="00D91AD8"/>
    <w:rsid w:val="00D93103"/>
    <w:rsid w:val="00D95B8E"/>
    <w:rsid w:val="00D95E2C"/>
    <w:rsid w:val="00D96F2A"/>
    <w:rsid w:val="00D97347"/>
    <w:rsid w:val="00D975A9"/>
    <w:rsid w:val="00DA0251"/>
    <w:rsid w:val="00DA11AE"/>
    <w:rsid w:val="00DA17B2"/>
    <w:rsid w:val="00DA348A"/>
    <w:rsid w:val="00DA3A6A"/>
    <w:rsid w:val="00DA3B91"/>
    <w:rsid w:val="00DA3F7E"/>
    <w:rsid w:val="00DA6F7F"/>
    <w:rsid w:val="00DB0AFF"/>
    <w:rsid w:val="00DB1750"/>
    <w:rsid w:val="00DB24CD"/>
    <w:rsid w:val="00DB3C52"/>
    <w:rsid w:val="00DB4C9C"/>
    <w:rsid w:val="00DB620C"/>
    <w:rsid w:val="00DB7185"/>
    <w:rsid w:val="00DC19BB"/>
    <w:rsid w:val="00DC240C"/>
    <w:rsid w:val="00DC2689"/>
    <w:rsid w:val="00DC2CBA"/>
    <w:rsid w:val="00DC2D51"/>
    <w:rsid w:val="00DC37A7"/>
    <w:rsid w:val="00DC431D"/>
    <w:rsid w:val="00DC6392"/>
    <w:rsid w:val="00DC6FB3"/>
    <w:rsid w:val="00DD00D3"/>
    <w:rsid w:val="00DD2203"/>
    <w:rsid w:val="00DD47EC"/>
    <w:rsid w:val="00DD55AE"/>
    <w:rsid w:val="00DD6A58"/>
    <w:rsid w:val="00DD7C6F"/>
    <w:rsid w:val="00DD7F31"/>
    <w:rsid w:val="00DE3E4F"/>
    <w:rsid w:val="00DE553B"/>
    <w:rsid w:val="00DE6A40"/>
    <w:rsid w:val="00DE73AD"/>
    <w:rsid w:val="00DF123C"/>
    <w:rsid w:val="00DF17B1"/>
    <w:rsid w:val="00DF234C"/>
    <w:rsid w:val="00DF4917"/>
    <w:rsid w:val="00DF6786"/>
    <w:rsid w:val="00E0243F"/>
    <w:rsid w:val="00E02EA5"/>
    <w:rsid w:val="00E033F2"/>
    <w:rsid w:val="00E042C2"/>
    <w:rsid w:val="00E05137"/>
    <w:rsid w:val="00E07756"/>
    <w:rsid w:val="00E07EE4"/>
    <w:rsid w:val="00E12245"/>
    <w:rsid w:val="00E12A3A"/>
    <w:rsid w:val="00E12EBF"/>
    <w:rsid w:val="00E13862"/>
    <w:rsid w:val="00E13CE6"/>
    <w:rsid w:val="00E13E09"/>
    <w:rsid w:val="00E16CFF"/>
    <w:rsid w:val="00E2147F"/>
    <w:rsid w:val="00E217C4"/>
    <w:rsid w:val="00E22D77"/>
    <w:rsid w:val="00E22E04"/>
    <w:rsid w:val="00E242E8"/>
    <w:rsid w:val="00E24DE5"/>
    <w:rsid w:val="00E27ECC"/>
    <w:rsid w:val="00E27EDD"/>
    <w:rsid w:val="00E305A3"/>
    <w:rsid w:val="00E30F13"/>
    <w:rsid w:val="00E3431F"/>
    <w:rsid w:val="00E34AAD"/>
    <w:rsid w:val="00E34E2C"/>
    <w:rsid w:val="00E36A37"/>
    <w:rsid w:val="00E41FA7"/>
    <w:rsid w:val="00E4289B"/>
    <w:rsid w:val="00E42F0D"/>
    <w:rsid w:val="00E42F5F"/>
    <w:rsid w:val="00E43956"/>
    <w:rsid w:val="00E449F3"/>
    <w:rsid w:val="00E44C32"/>
    <w:rsid w:val="00E51E6B"/>
    <w:rsid w:val="00E52BB9"/>
    <w:rsid w:val="00E5318F"/>
    <w:rsid w:val="00E533B5"/>
    <w:rsid w:val="00E53AB3"/>
    <w:rsid w:val="00E54D18"/>
    <w:rsid w:val="00E54D78"/>
    <w:rsid w:val="00E55873"/>
    <w:rsid w:val="00E6256E"/>
    <w:rsid w:val="00E62E93"/>
    <w:rsid w:val="00E6372B"/>
    <w:rsid w:val="00E63F5E"/>
    <w:rsid w:val="00E64199"/>
    <w:rsid w:val="00E64DAA"/>
    <w:rsid w:val="00E65632"/>
    <w:rsid w:val="00E67024"/>
    <w:rsid w:val="00E67E22"/>
    <w:rsid w:val="00E70E63"/>
    <w:rsid w:val="00E70FB9"/>
    <w:rsid w:val="00E71299"/>
    <w:rsid w:val="00E7498E"/>
    <w:rsid w:val="00E75A59"/>
    <w:rsid w:val="00E77594"/>
    <w:rsid w:val="00E800E1"/>
    <w:rsid w:val="00E805DC"/>
    <w:rsid w:val="00E82373"/>
    <w:rsid w:val="00E8385C"/>
    <w:rsid w:val="00E84B01"/>
    <w:rsid w:val="00E85558"/>
    <w:rsid w:val="00E855DB"/>
    <w:rsid w:val="00E85B8F"/>
    <w:rsid w:val="00E867B5"/>
    <w:rsid w:val="00E86A0C"/>
    <w:rsid w:val="00E916A6"/>
    <w:rsid w:val="00E919BF"/>
    <w:rsid w:val="00E936E1"/>
    <w:rsid w:val="00E948ED"/>
    <w:rsid w:val="00E9501C"/>
    <w:rsid w:val="00E977F5"/>
    <w:rsid w:val="00E97E0D"/>
    <w:rsid w:val="00E97FE9"/>
    <w:rsid w:val="00EA1355"/>
    <w:rsid w:val="00EA2B3B"/>
    <w:rsid w:val="00EA390E"/>
    <w:rsid w:val="00EA39B9"/>
    <w:rsid w:val="00EA417C"/>
    <w:rsid w:val="00EA4427"/>
    <w:rsid w:val="00EA5E2E"/>
    <w:rsid w:val="00EA6EBD"/>
    <w:rsid w:val="00EA7421"/>
    <w:rsid w:val="00EB0661"/>
    <w:rsid w:val="00EB4B85"/>
    <w:rsid w:val="00EB5D68"/>
    <w:rsid w:val="00EB702D"/>
    <w:rsid w:val="00EB70BE"/>
    <w:rsid w:val="00EC00E2"/>
    <w:rsid w:val="00EC0432"/>
    <w:rsid w:val="00EC1AD1"/>
    <w:rsid w:val="00EC1D2F"/>
    <w:rsid w:val="00EC2466"/>
    <w:rsid w:val="00EC29EE"/>
    <w:rsid w:val="00EC3942"/>
    <w:rsid w:val="00EC7C8C"/>
    <w:rsid w:val="00ED1D65"/>
    <w:rsid w:val="00ED3111"/>
    <w:rsid w:val="00ED3945"/>
    <w:rsid w:val="00ED3D07"/>
    <w:rsid w:val="00ED4C3B"/>
    <w:rsid w:val="00ED57A7"/>
    <w:rsid w:val="00ED7838"/>
    <w:rsid w:val="00ED798B"/>
    <w:rsid w:val="00EE013B"/>
    <w:rsid w:val="00EE0FF9"/>
    <w:rsid w:val="00EE1589"/>
    <w:rsid w:val="00EE174B"/>
    <w:rsid w:val="00EE1A1F"/>
    <w:rsid w:val="00EE1F99"/>
    <w:rsid w:val="00EE2264"/>
    <w:rsid w:val="00EE37A7"/>
    <w:rsid w:val="00EF23BB"/>
    <w:rsid w:val="00EF2E68"/>
    <w:rsid w:val="00EF3104"/>
    <w:rsid w:val="00EF3722"/>
    <w:rsid w:val="00EF380A"/>
    <w:rsid w:val="00EF5B73"/>
    <w:rsid w:val="00F031B8"/>
    <w:rsid w:val="00F050F9"/>
    <w:rsid w:val="00F0515A"/>
    <w:rsid w:val="00F0725E"/>
    <w:rsid w:val="00F07552"/>
    <w:rsid w:val="00F101DF"/>
    <w:rsid w:val="00F1032C"/>
    <w:rsid w:val="00F10970"/>
    <w:rsid w:val="00F110FE"/>
    <w:rsid w:val="00F1282E"/>
    <w:rsid w:val="00F16751"/>
    <w:rsid w:val="00F20C20"/>
    <w:rsid w:val="00F2562A"/>
    <w:rsid w:val="00F25CBC"/>
    <w:rsid w:val="00F26470"/>
    <w:rsid w:val="00F26644"/>
    <w:rsid w:val="00F26998"/>
    <w:rsid w:val="00F31768"/>
    <w:rsid w:val="00F31906"/>
    <w:rsid w:val="00F327B9"/>
    <w:rsid w:val="00F331C7"/>
    <w:rsid w:val="00F33BE5"/>
    <w:rsid w:val="00F33ECC"/>
    <w:rsid w:val="00F35172"/>
    <w:rsid w:val="00F35C1F"/>
    <w:rsid w:val="00F43859"/>
    <w:rsid w:val="00F45180"/>
    <w:rsid w:val="00F462CA"/>
    <w:rsid w:val="00F467DD"/>
    <w:rsid w:val="00F46962"/>
    <w:rsid w:val="00F532ED"/>
    <w:rsid w:val="00F55E7C"/>
    <w:rsid w:val="00F57EDF"/>
    <w:rsid w:val="00F63152"/>
    <w:rsid w:val="00F634BC"/>
    <w:rsid w:val="00F667FC"/>
    <w:rsid w:val="00F70A47"/>
    <w:rsid w:val="00F71162"/>
    <w:rsid w:val="00F719C7"/>
    <w:rsid w:val="00F7213A"/>
    <w:rsid w:val="00F7254C"/>
    <w:rsid w:val="00F7284E"/>
    <w:rsid w:val="00F73F01"/>
    <w:rsid w:val="00F742F6"/>
    <w:rsid w:val="00F74E68"/>
    <w:rsid w:val="00F75501"/>
    <w:rsid w:val="00F83BFE"/>
    <w:rsid w:val="00F83E6F"/>
    <w:rsid w:val="00F8784E"/>
    <w:rsid w:val="00F91BF1"/>
    <w:rsid w:val="00F91F4B"/>
    <w:rsid w:val="00F95015"/>
    <w:rsid w:val="00F95CB5"/>
    <w:rsid w:val="00F960DC"/>
    <w:rsid w:val="00F97A8B"/>
    <w:rsid w:val="00FA0030"/>
    <w:rsid w:val="00FA36E6"/>
    <w:rsid w:val="00FA44A5"/>
    <w:rsid w:val="00FA4B6A"/>
    <w:rsid w:val="00FA6843"/>
    <w:rsid w:val="00FB034E"/>
    <w:rsid w:val="00FB14D5"/>
    <w:rsid w:val="00FB1F3C"/>
    <w:rsid w:val="00FB602F"/>
    <w:rsid w:val="00FC1554"/>
    <w:rsid w:val="00FC2D51"/>
    <w:rsid w:val="00FC36D6"/>
    <w:rsid w:val="00FC3D64"/>
    <w:rsid w:val="00FC5DE3"/>
    <w:rsid w:val="00FC6E14"/>
    <w:rsid w:val="00FC6EF8"/>
    <w:rsid w:val="00FD0C52"/>
    <w:rsid w:val="00FD2484"/>
    <w:rsid w:val="00FD3061"/>
    <w:rsid w:val="00FD3D2A"/>
    <w:rsid w:val="00FD523B"/>
    <w:rsid w:val="00FE03E5"/>
    <w:rsid w:val="00FE1FD1"/>
    <w:rsid w:val="00FE2AAE"/>
    <w:rsid w:val="00FE4E7B"/>
    <w:rsid w:val="00FF0104"/>
    <w:rsid w:val="00FF08CC"/>
    <w:rsid w:val="00FF3E92"/>
    <w:rsid w:val="00FF445F"/>
    <w:rsid w:val="00FF454C"/>
    <w:rsid w:val="00FF48CB"/>
    <w:rsid w:val="00FF490B"/>
    <w:rsid w:val="00FF4A53"/>
    <w:rsid w:val="00FF5A7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8F7624"/>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 w:type="paragraph" w:styleId="Vgjegyzetszvege">
    <w:name w:val="endnote text"/>
    <w:basedOn w:val="Norml"/>
    <w:link w:val="VgjegyzetszvegeChar"/>
    <w:rsid w:val="00E84B01"/>
    <w:pPr>
      <w:spacing w:after="0" w:line="240" w:lineRule="auto"/>
    </w:pPr>
    <w:rPr>
      <w:sz w:val="20"/>
      <w:szCs w:val="20"/>
    </w:rPr>
  </w:style>
  <w:style w:type="character" w:customStyle="1" w:styleId="VgjegyzetszvegeChar">
    <w:name w:val="Végjegyzet szövege Char"/>
    <w:basedOn w:val="Bekezdsalapbettpusa"/>
    <w:link w:val="Vgjegyzetszvege"/>
    <w:rsid w:val="00E84B01"/>
    <w:rPr>
      <w:lang w:val="en-US" w:eastAsia="en-US"/>
    </w:rPr>
  </w:style>
  <w:style w:type="character" w:styleId="Vgjegyzet-hivatkozs">
    <w:name w:val="endnote reference"/>
    <w:basedOn w:val="Bekezdsalapbettpusa"/>
    <w:rsid w:val="00E84B01"/>
    <w:rPr>
      <w:vertAlign w:val="superscript"/>
    </w:rPr>
  </w:style>
  <w:style w:type="character" w:styleId="Helyrzszveg">
    <w:name w:val="Placeholder Text"/>
    <w:basedOn w:val="Bekezdsalapbettpusa"/>
    <w:uiPriority w:val="99"/>
    <w:semiHidden/>
    <w:rsid w:val="00F26470"/>
    <w:rPr>
      <w:color w:val="808080"/>
    </w:rPr>
  </w:style>
  <w:style w:type="character" w:customStyle="1" w:styleId="pl-c">
    <w:name w:val="pl-c"/>
    <w:basedOn w:val="Bekezdsalapbettpusa"/>
    <w:rsid w:val="009448CF"/>
  </w:style>
  <w:style w:type="character" w:customStyle="1" w:styleId="pl-k">
    <w:name w:val="pl-k"/>
    <w:basedOn w:val="Bekezdsalapbettpusa"/>
    <w:rsid w:val="009448CF"/>
  </w:style>
  <w:style w:type="character" w:customStyle="1" w:styleId="pl-en">
    <w:name w:val="pl-en"/>
    <w:basedOn w:val="Bekezdsalapbettpusa"/>
    <w:rsid w:val="009448CF"/>
  </w:style>
  <w:style w:type="character" w:customStyle="1" w:styleId="pl-smi">
    <w:name w:val="pl-smi"/>
    <w:basedOn w:val="Bekezdsalapbettpusa"/>
    <w:rsid w:val="009448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436734">
      <w:bodyDiv w:val="1"/>
      <w:marLeft w:val="0"/>
      <w:marRight w:val="0"/>
      <w:marTop w:val="0"/>
      <w:marBottom w:val="0"/>
      <w:divBdr>
        <w:top w:val="none" w:sz="0" w:space="0" w:color="auto"/>
        <w:left w:val="none" w:sz="0" w:space="0" w:color="auto"/>
        <w:bottom w:val="none" w:sz="0" w:space="0" w:color="auto"/>
        <w:right w:val="none" w:sz="0" w:space="0" w:color="auto"/>
      </w:divBdr>
    </w:div>
    <w:div w:id="228346038">
      <w:bodyDiv w:val="1"/>
      <w:marLeft w:val="0"/>
      <w:marRight w:val="0"/>
      <w:marTop w:val="0"/>
      <w:marBottom w:val="0"/>
      <w:divBdr>
        <w:top w:val="none" w:sz="0" w:space="0" w:color="auto"/>
        <w:left w:val="none" w:sz="0" w:space="0" w:color="auto"/>
        <w:bottom w:val="none" w:sz="0" w:space="0" w:color="auto"/>
        <w:right w:val="none" w:sz="0" w:space="0" w:color="auto"/>
      </w:divBdr>
    </w:div>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25596800">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356808115">
      <w:bodyDiv w:val="1"/>
      <w:marLeft w:val="0"/>
      <w:marRight w:val="0"/>
      <w:marTop w:val="0"/>
      <w:marBottom w:val="0"/>
      <w:divBdr>
        <w:top w:val="none" w:sz="0" w:space="0" w:color="auto"/>
        <w:left w:val="none" w:sz="0" w:space="0" w:color="auto"/>
        <w:bottom w:val="none" w:sz="0" w:space="0" w:color="auto"/>
        <w:right w:val="none" w:sz="0" w:space="0" w:color="auto"/>
      </w:divBdr>
    </w:div>
    <w:div w:id="458305623">
      <w:bodyDiv w:val="1"/>
      <w:marLeft w:val="0"/>
      <w:marRight w:val="0"/>
      <w:marTop w:val="0"/>
      <w:marBottom w:val="0"/>
      <w:divBdr>
        <w:top w:val="none" w:sz="0" w:space="0" w:color="auto"/>
        <w:left w:val="none" w:sz="0" w:space="0" w:color="auto"/>
        <w:bottom w:val="none" w:sz="0" w:space="0" w:color="auto"/>
        <w:right w:val="none" w:sz="0" w:space="0" w:color="auto"/>
      </w:divBdr>
    </w:div>
    <w:div w:id="484667782">
      <w:bodyDiv w:val="1"/>
      <w:marLeft w:val="0"/>
      <w:marRight w:val="0"/>
      <w:marTop w:val="0"/>
      <w:marBottom w:val="0"/>
      <w:divBdr>
        <w:top w:val="none" w:sz="0" w:space="0" w:color="auto"/>
        <w:left w:val="none" w:sz="0" w:space="0" w:color="auto"/>
        <w:bottom w:val="none" w:sz="0" w:space="0" w:color="auto"/>
        <w:right w:val="none" w:sz="0" w:space="0" w:color="auto"/>
      </w:divBdr>
    </w:div>
    <w:div w:id="547496090">
      <w:bodyDiv w:val="1"/>
      <w:marLeft w:val="0"/>
      <w:marRight w:val="0"/>
      <w:marTop w:val="0"/>
      <w:marBottom w:val="0"/>
      <w:divBdr>
        <w:top w:val="none" w:sz="0" w:space="0" w:color="auto"/>
        <w:left w:val="none" w:sz="0" w:space="0" w:color="auto"/>
        <w:bottom w:val="none" w:sz="0" w:space="0" w:color="auto"/>
        <w:right w:val="none" w:sz="0" w:space="0" w:color="auto"/>
      </w:divBdr>
    </w:div>
    <w:div w:id="570892978">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668098303">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4401742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29126648">
      <w:bodyDiv w:val="1"/>
      <w:marLeft w:val="0"/>
      <w:marRight w:val="0"/>
      <w:marTop w:val="0"/>
      <w:marBottom w:val="0"/>
      <w:divBdr>
        <w:top w:val="none" w:sz="0" w:space="0" w:color="auto"/>
        <w:left w:val="none" w:sz="0" w:space="0" w:color="auto"/>
        <w:bottom w:val="none" w:sz="0" w:space="0" w:color="auto"/>
        <w:right w:val="none" w:sz="0" w:space="0" w:color="auto"/>
      </w:divBdr>
    </w:div>
    <w:div w:id="1129320144">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480731821">
      <w:bodyDiv w:val="1"/>
      <w:marLeft w:val="0"/>
      <w:marRight w:val="0"/>
      <w:marTop w:val="0"/>
      <w:marBottom w:val="0"/>
      <w:divBdr>
        <w:top w:val="none" w:sz="0" w:space="0" w:color="auto"/>
        <w:left w:val="none" w:sz="0" w:space="0" w:color="auto"/>
        <w:bottom w:val="none" w:sz="0" w:space="0" w:color="auto"/>
        <w:right w:val="none" w:sz="0" w:space="0" w:color="auto"/>
      </w:divBdr>
    </w:div>
    <w:div w:id="1503202026">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59732905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1889762023">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 w:id="2062165032">
      <w:bodyDiv w:val="1"/>
      <w:marLeft w:val="0"/>
      <w:marRight w:val="0"/>
      <w:marTop w:val="0"/>
      <w:marBottom w:val="0"/>
      <w:divBdr>
        <w:top w:val="none" w:sz="0" w:space="0" w:color="auto"/>
        <w:left w:val="none" w:sz="0" w:space="0" w:color="auto"/>
        <w:bottom w:val="none" w:sz="0" w:space="0" w:color="auto"/>
        <w:right w:val="none" w:sz="0" w:space="0" w:color="auto"/>
      </w:divBdr>
    </w:div>
    <w:div w:id="21357084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ore.steampowered.com/app/555150/The_First_Tree/" TargetMode="External"/><Relationship Id="rId39" Type="http://schemas.openxmlformats.org/officeDocument/2006/relationships/hyperlink" Target="https://docs.microsoft.com/en-us/cpp/dotnet/calling-native-functions-from-managed-code?redirectedfrom=MSDN&amp;view=msvc-160"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docs.microsoft.com/en-us/dotnet/standard/managed-code" TargetMode="External"/><Relationship Id="rId42" Type="http://schemas.openxmlformats.org/officeDocument/2006/relationships/hyperlink" Target="https://blogs.unity3d.com/2015/05/06/an-introduction-to-ilcpp-internals/"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unity.com/our-company" TargetMode="External"/><Relationship Id="rId33" Type="http://schemas.openxmlformats.org/officeDocument/2006/relationships/hyperlink" Target="https://en.wikipedia.org/wiki/C_Sharp_(programming_language)" TargetMode="External"/><Relationship Id="rId38" Type="http://schemas.openxmlformats.org/officeDocument/2006/relationships/hyperlink" Target="https://docs.microsoft.com/en-us/archive/blogs/ericlippert/mutating-readonly-structs" TargetMode="External"/><Relationship Id="rId46" Type="http://schemas.openxmlformats.org/officeDocument/2006/relationships/hyperlink" Target="https://blogs.unity3d.com/2018/09/25/performance-benchmarking-in-unity-how-to-get-started/"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www.raywenderlich.com/7630142-entity-component-system-for-unity-getting-started%23toc-anchor-003" TargetMode="External"/><Relationship Id="rId41" Type="http://schemas.openxmlformats.org/officeDocument/2006/relationships/hyperlink" Target="https://xoofx.com/blog/2018/04/06/porting-unity-to-corecl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proxy.c2.com/cgi/wiki?PrematureOptimization" TargetMode="External"/><Relationship Id="rId32" Type="http://schemas.openxmlformats.org/officeDocument/2006/relationships/hyperlink" Target="https://docs.microsoft.com/en-us/dotnet/csharp/tour-of-csharp/" TargetMode="External"/><Relationship Id="rId37" Type="http://schemas.openxmlformats.org/officeDocument/2006/relationships/hyperlink" Target="https://www.zdnet.com/article/chrome-70-of-all-security-bugs-are-memory-safety-issues/" TargetMode="External"/><Relationship Id="rId40" Type="http://schemas.openxmlformats.org/officeDocument/2006/relationships/hyperlink" Target="https://en.wikipedia.org/wiki/Mono_(software)" TargetMode="External"/><Relationship Id="rId45" Type="http://schemas.openxmlformats.org/officeDocument/2006/relationships/hyperlink" Target="https://docs.unity3d.com/Packages/com.unity.testframework.performance@2.4/manual/index.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unity.com/features/multiplatform" TargetMode="External"/><Relationship Id="rId36" Type="http://schemas.openxmlformats.org/officeDocument/2006/relationships/hyperlink" Target="https://www.zdnet.com/article/microsoft-70-percent-of-all-security-bugs-are-memory-safety-issue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unity3d.com/legal/licenses/Unity_Reference_Only_License" TargetMode="External"/><Relationship Id="rId44" Type="http://schemas.openxmlformats.org/officeDocument/2006/relationships/hyperlink" Target="https://docs.unity3d.com/Manual/Profiler.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learn.g2.com/stages-of-game-development" TargetMode="External"/><Relationship Id="rId30" Type="http://schemas.openxmlformats.org/officeDocument/2006/relationships/hyperlink" Target="https://unity.com/dots/packages" TargetMode="External"/><Relationship Id="rId35" Type="http://schemas.openxmlformats.org/officeDocument/2006/relationships/hyperlink" Target="https://docs.microsoft.com/en-us/dotnet/standard/clr" TargetMode="External"/><Relationship Id="rId43" Type="http://schemas.openxmlformats.org/officeDocument/2006/relationships/hyperlink" Target="https://en.wikipedia.org/wiki/Profiling_(computer_programming)" TargetMode="External"/><Relationship Id="rId48" Type="http://schemas.openxmlformats.org/officeDocument/2006/relationships/footer" Target="footer2.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3" Type="http://schemas.openxmlformats.org/officeDocument/2006/relationships/hyperlink" Target="https://docs.unity3d.com/Manual/ScriptingRestrictions.html" TargetMode="External"/><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 Id="rId4" Type="http://schemas.openxmlformats.org/officeDocument/2006/relationships/hyperlink" Target="https://docs.microsoft.com/en-us/visualstudio/test/unit-test-basics?view=vs-201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370</TotalTime>
  <Pages>44</Pages>
  <Words>9542</Words>
  <Characters>54395</Characters>
  <Application>Microsoft Office Word</Application>
  <DocSecurity>0</DocSecurity>
  <Lines>453</Lines>
  <Paragraphs>127</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63810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111</cp:revision>
  <cp:lastPrinted>2020-11-25T21:26:00Z</cp:lastPrinted>
  <dcterms:created xsi:type="dcterms:W3CDTF">2020-11-25T12:07:00Z</dcterms:created>
  <dcterms:modified xsi:type="dcterms:W3CDTF">2020-11-25T21:27:00Z</dcterms:modified>
</cp:coreProperties>
</file>