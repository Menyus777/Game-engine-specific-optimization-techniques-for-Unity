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9812A7"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812A7" w:rsidP="00171054">
                            <w:pPr>
                              <w:pStyle w:val="Cmlapszerz"/>
                            </w:pPr>
                            <w:fldSimple w:instr=" DOCPROPERTY &quot;Manager&quot;  \* MERGEFORMAT ">
                              <w:r w:rsidR="00AB0A0D">
                                <w:t xml:space="preserve">Dr. Magdics </w:t>
                              </w:r>
                            </w:fldSimple>
                            <w:r w:rsidR="00AB0A0D">
                              <w:t>Milán</w:t>
                            </w:r>
                          </w:p>
                          <w:p w14:paraId="563096AC" w14:textId="4A451813"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A82DE8">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812A7" w:rsidP="00171054">
                      <w:pPr>
                        <w:pStyle w:val="Cmlapszerz"/>
                      </w:pPr>
                      <w:fldSimple w:instr=" DOCPROPERTY &quot;Manager&quot;  \* MERGEFORMAT ">
                        <w:r w:rsidR="00AB0A0D">
                          <w:t xml:space="preserve">Dr. Magdics </w:t>
                        </w:r>
                      </w:fldSimple>
                      <w:r w:rsidR="00AB0A0D">
                        <w:t>Milán</w:t>
                      </w:r>
                    </w:p>
                    <w:p w14:paraId="563096AC" w14:textId="4A451813"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A82DE8">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9A35F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9A35F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9A35F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9A35F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9A35F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9A35F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9A35F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9A35F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9A35F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9A35F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DAC2B3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82DE8">
        <w:rPr>
          <w:noProof/>
        </w:rPr>
        <w:t>2020. 11. 12.</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99FAAF4"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A5440A">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74F3C7F"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A5440A">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75DFD1B8"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A5440A">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AE18237"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A5440A">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10AD0B9"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A5440A">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5C41F00"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A5440A">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ven though the 5</w:t>
      </w:r>
      <w:r w:rsidR="006E064A" w:rsidRPr="006E064A">
        <w:rPr>
          <w:b w:val="0"/>
          <w:bCs w:val="0"/>
          <w:vertAlign w:val="superscript"/>
        </w:rPr>
        <w:t>th</w:t>
      </w:r>
      <w:r w:rsidR="006E064A">
        <w:rPr>
          <w:b w:val="0"/>
          <w:bCs w:val="0"/>
        </w:rPr>
        <w:t xml:space="preserve"> 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487BD05"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Pr>
          <w:noProof/>
        </w:rPr>
        <w:t>7</w:t>
      </w:r>
      <w:r>
        <w:fldChar w:fldCharType="end"/>
      </w:r>
      <w:r>
        <w:t xml:space="preserve">: </w:t>
      </w:r>
      <w:r>
        <w:rPr>
          <w:b w:val="0"/>
          <w:bCs w:val="0"/>
        </w:rPr>
        <w:t>Some of the well-known titles made with Unity</w:t>
      </w:r>
    </w:p>
    <w:p w14:paraId="71BD7048" w14:textId="6D18958B" w:rsidR="00C77D9D" w:rsidRDefault="000F7538" w:rsidP="003A6C2E">
      <w:pPr>
        <w:ind w:firstLine="425"/>
      </w:pPr>
      <w:r>
        <w:t>It is a common practice that a game engine specializes for a genre</w:t>
      </w:r>
      <w:r w:rsidR="00300504">
        <w:t xml:space="preserve"> but</w:t>
      </w:r>
      <w:r w:rsidR="0096433C">
        <w:t xml:space="preserve"> Unity</w:t>
      </w:r>
      <w:r w:rsidR="00300504">
        <w:t xml:space="preserve"> </w:t>
      </w:r>
      <w:r w:rsidR="00C20403">
        <w:t>i</w:t>
      </w:r>
      <w:r w:rsidR="009635F7">
        <w:t>s</w:t>
      </w:r>
      <w:r w:rsidR="0096433C">
        <w:t xml:space="preserve"> a multipurpose real-time development platform offer</w:t>
      </w:r>
      <w:r w:rsidR="009635F7">
        <w:t>ing</w:t>
      </w:r>
      <w:r w:rsidR="0096433C">
        <w:t xml:space="preserve"> all the features that a modern game engine needs</w:t>
      </w:r>
      <w:r w:rsidR="00300504">
        <w:t xml:space="preserve">. This can be clearly seen in </w:t>
      </w:r>
      <w:r w:rsidR="00300504" w:rsidRPr="00300504">
        <w:rPr>
          <w:b/>
          <w:bCs/>
        </w:rPr>
        <w:t>Figure 7</w:t>
      </w:r>
      <w:r w:rsidR="00300504">
        <w:rPr>
          <w:b/>
          <w:bCs/>
        </w:rPr>
        <w:t xml:space="preserve"> </w:t>
      </w:r>
      <w:r w:rsidR="00300504">
        <w:t xml:space="preserve">where Cuphead is a 2D platformer, Fall Guys is a physics based </w:t>
      </w:r>
      <w:r w:rsidR="009635F7">
        <w:t xml:space="preserve">battle royale platformer, </w:t>
      </w:r>
      <w:r w:rsidR="00300504">
        <w:t>Escape From Tarkov</w:t>
      </w:r>
      <w:r w:rsidR="0096433C">
        <w:t xml:space="preserve"> is </w:t>
      </w:r>
      <w:r w:rsidR="005941D6">
        <w:t xml:space="preserve">a multiplayer </w:t>
      </w:r>
      <w:r w:rsidR="00B61BE9">
        <w:t>first-person shooter</w:t>
      </w:r>
      <w:r w:rsidR="005941D6">
        <w:t xml:space="preserve"> and Hollow Knight is a 2D action-adventure game.</w:t>
      </w:r>
      <w:r w:rsidR="000A42B3">
        <w:t xml:space="preserve"> All</w:t>
      </w:r>
    </w:p>
    <w:p w14:paraId="745F23EC" w14:textId="4C310B7C" w:rsidR="00B61BE9" w:rsidRPr="00300504" w:rsidRDefault="000A42B3" w:rsidP="006D3A9B">
      <w:pPr>
        <w:spacing w:after="0"/>
        <w:ind w:firstLine="0"/>
      </w:pPr>
      <w:r>
        <w:lastRenderedPageBreak/>
        <w:t xml:space="preserve">these games require different technology stack </w:t>
      </w:r>
      <w:r w:rsidR="00C20403">
        <w:t>yet</w:t>
      </w:r>
      <w:r>
        <w:t xml:space="preserve"> Unity can offer them all.</w:t>
      </w:r>
      <w:r w:rsidR="00C20403">
        <w:t xml:space="preserve"> Some of the main features of the engine </w:t>
      </w:r>
      <w:r w:rsidR="0014741C">
        <w:t>includes</w:t>
      </w:r>
    </w:p>
    <w:p w14:paraId="410DFE34" w14:textId="5FAE5DC4" w:rsidR="005C20EB" w:rsidRPr="004078C1" w:rsidRDefault="005C20EB" w:rsidP="00CC42BD">
      <w:pPr>
        <w:pStyle w:val="Listaszerbekezds"/>
        <w:numPr>
          <w:ilvl w:val="0"/>
          <w:numId w:val="32"/>
        </w:numPr>
        <w:spacing w:after="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DF6786">
      <w:pPr>
        <w:pStyle w:val="Listaszerbekezds"/>
        <w:numPr>
          <w:ilvl w:val="1"/>
          <w:numId w:val="32"/>
        </w:numPr>
        <w:spacing w:after="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DF6786">
      <w:pPr>
        <w:pStyle w:val="Listaszerbekezds"/>
        <w:numPr>
          <w:ilvl w:val="1"/>
          <w:numId w:val="32"/>
        </w:numPr>
        <w:spacing w:after="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4078C1">
      <w:pPr>
        <w:pStyle w:val="Listaszerbekezds"/>
        <w:numPr>
          <w:ilvl w:val="1"/>
          <w:numId w:val="32"/>
        </w:numPr>
        <w:spacing w:after="0"/>
        <w:ind w:left="709" w:hanging="357"/>
        <w:rPr>
          <w:sz w:val="23"/>
          <w:szCs w:val="23"/>
        </w:rPr>
      </w:pPr>
      <w:r>
        <w:rPr>
          <w:sz w:val="23"/>
          <w:szCs w:val="23"/>
        </w:rPr>
        <w:t>Timeline – A tool to create cinematic content and complex particle effects</w:t>
      </w:r>
    </w:p>
    <w:p w14:paraId="672F0FAA" w14:textId="40DB7A2C" w:rsidR="003B47AF" w:rsidRDefault="004078C1" w:rsidP="000B7CB5">
      <w:pPr>
        <w:pStyle w:val="Listaszerbekezds"/>
        <w:numPr>
          <w:ilvl w:val="0"/>
          <w:numId w:val="32"/>
        </w:numPr>
        <w:spacing w:after="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153BAB">
      <w:pPr>
        <w:pStyle w:val="Listaszerbekezds"/>
        <w:numPr>
          <w:ilvl w:val="0"/>
          <w:numId w:val="32"/>
        </w:numPr>
        <w:spacing w:after="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0B7CB5">
      <w:pPr>
        <w:pStyle w:val="Listaszerbekezds"/>
        <w:numPr>
          <w:ilvl w:val="0"/>
          <w:numId w:val="32"/>
        </w:numPr>
        <w:spacing w:after="0"/>
        <w:ind w:left="425" w:hanging="357"/>
        <w:rPr>
          <w:sz w:val="28"/>
          <w:szCs w:val="28"/>
        </w:rPr>
      </w:pPr>
      <w:r>
        <w:rPr>
          <w:sz w:val="28"/>
          <w:szCs w:val="28"/>
        </w:rPr>
        <w:t>VR</w:t>
      </w:r>
      <w:r>
        <w:rPr>
          <w:rStyle w:val="Lbjegyzet-hivatkozs"/>
          <w:sz w:val="28"/>
          <w:szCs w:val="28"/>
        </w:rPr>
        <w:footnoteReference w:id="14"/>
      </w:r>
      <w:r>
        <w:rPr>
          <w:sz w:val="28"/>
          <w:szCs w:val="28"/>
        </w:rPr>
        <w:t>, MR</w:t>
      </w:r>
      <w:r>
        <w:rPr>
          <w:rStyle w:val="Lbjegyzet-hivatkozs"/>
          <w:sz w:val="28"/>
          <w:szCs w:val="28"/>
        </w:rPr>
        <w:footnoteReference w:id="15"/>
      </w:r>
      <w:r>
        <w:rPr>
          <w:sz w:val="28"/>
          <w:szCs w:val="28"/>
        </w:rPr>
        <w:t xml:space="preserve"> and AR</w:t>
      </w:r>
      <w:r>
        <w:rPr>
          <w:rStyle w:val="Lbjegyzet-hivatkozs"/>
          <w:sz w:val="28"/>
          <w:szCs w:val="28"/>
        </w:rPr>
        <w:footnoteReference w:id="16"/>
      </w:r>
      <w:r>
        <w:rPr>
          <w:sz w:val="28"/>
          <w:szCs w:val="28"/>
        </w:rPr>
        <w:t xml:space="preserve"> support</w:t>
      </w:r>
    </w:p>
    <w:p w14:paraId="0EAA74A0" w14:textId="0D023CF4" w:rsidR="009614C8" w:rsidRPr="004078C1" w:rsidRDefault="009614C8" w:rsidP="00CC42BD">
      <w:pPr>
        <w:pStyle w:val="Listaszerbekezds"/>
        <w:numPr>
          <w:ilvl w:val="0"/>
          <w:numId w:val="32"/>
        </w:numPr>
        <w:spacing w:after="0"/>
        <w:ind w:left="425" w:hanging="357"/>
        <w:rPr>
          <w:sz w:val="28"/>
          <w:szCs w:val="28"/>
        </w:rPr>
      </w:pPr>
      <w:r>
        <w:rPr>
          <w:sz w:val="28"/>
          <w:szCs w:val="28"/>
        </w:rPr>
        <w:t>Editor</w:t>
      </w:r>
    </w:p>
    <w:p w14:paraId="3C48C623" w14:textId="7BB9F8E1" w:rsidR="009614C8" w:rsidRDefault="00E948ED" w:rsidP="009614C8">
      <w:pPr>
        <w:pStyle w:val="Listaszerbekezds"/>
        <w:numPr>
          <w:ilvl w:val="1"/>
          <w:numId w:val="32"/>
        </w:numPr>
        <w:spacing w:after="0"/>
        <w:ind w:left="709" w:hanging="357"/>
        <w:rPr>
          <w:sz w:val="23"/>
          <w:szCs w:val="23"/>
        </w:rPr>
      </w:pPr>
      <w:r>
        <w:rPr>
          <w:sz w:val="23"/>
          <w:szCs w:val="23"/>
        </w:rPr>
        <w:t>Customizable Editor</w:t>
      </w:r>
      <w:r w:rsidR="009614C8">
        <w:rPr>
          <w:sz w:val="23"/>
          <w:szCs w:val="23"/>
        </w:rPr>
        <w:t xml:space="preserve"> UI</w:t>
      </w:r>
    </w:p>
    <w:p w14:paraId="3F410B73" w14:textId="7750105B" w:rsidR="009614C8" w:rsidRDefault="009614C8" w:rsidP="009614C8">
      <w:pPr>
        <w:pStyle w:val="Listaszerbekezds"/>
        <w:numPr>
          <w:ilvl w:val="1"/>
          <w:numId w:val="32"/>
        </w:numPr>
        <w:spacing w:after="0"/>
        <w:ind w:left="709" w:hanging="357"/>
        <w:rPr>
          <w:sz w:val="23"/>
          <w:szCs w:val="23"/>
        </w:rPr>
      </w:pPr>
      <w:r>
        <w:rPr>
          <w:sz w:val="23"/>
          <w:szCs w:val="23"/>
        </w:rPr>
        <w:t>HUB – A general</w:t>
      </w:r>
      <w:r w:rsidR="00B7785F">
        <w:rPr>
          <w:sz w:val="23"/>
          <w:szCs w:val="23"/>
        </w:rPr>
        <w:t xml:space="preserve"> project/application</w:t>
      </w:r>
      <w:r>
        <w:rPr>
          <w:sz w:val="23"/>
          <w:szCs w:val="23"/>
        </w:rPr>
        <w:t xml:space="preserve"> dashboard view for </w:t>
      </w:r>
      <w:r w:rsidR="00857792">
        <w:rPr>
          <w:sz w:val="23"/>
          <w:szCs w:val="23"/>
        </w:rPr>
        <w:t>the developer</w:t>
      </w:r>
    </w:p>
    <w:p w14:paraId="5539163D" w14:textId="00BFF710" w:rsidR="00857792" w:rsidRDefault="00857792" w:rsidP="009614C8">
      <w:pPr>
        <w:pStyle w:val="Listaszerbekezds"/>
        <w:numPr>
          <w:ilvl w:val="1"/>
          <w:numId w:val="32"/>
        </w:numPr>
        <w:spacing w:after="0"/>
        <w:ind w:left="709" w:hanging="357"/>
        <w:rPr>
          <w:sz w:val="23"/>
          <w:szCs w:val="23"/>
        </w:rPr>
      </w:pPr>
      <w:r>
        <w:rPr>
          <w:sz w:val="23"/>
          <w:szCs w:val="23"/>
        </w:rPr>
        <w:t>Package Manager – NPM and NuGet like package management for editor extensions</w:t>
      </w:r>
    </w:p>
    <w:p w14:paraId="23C60008" w14:textId="57748116" w:rsidR="00857792" w:rsidRPr="004078C1" w:rsidRDefault="00857792" w:rsidP="00CC42BD">
      <w:pPr>
        <w:pStyle w:val="Listaszerbekezds"/>
        <w:numPr>
          <w:ilvl w:val="0"/>
          <w:numId w:val="32"/>
        </w:numPr>
        <w:spacing w:after="0"/>
        <w:ind w:left="425" w:hanging="357"/>
        <w:rPr>
          <w:sz w:val="28"/>
          <w:szCs w:val="28"/>
        </w:rPr>
      </w:pPr>
      <w:r>
        <w:rPr>
          <w:sz w:val="28"/>
          <w:szCs w:val="28"/>
        </w:rPr>
        <w:t>Programming Tools</w:t>
      </w:r>
    </w:p>
    <w:p w14:paraId="7DFBED32" w14:textId="1040A2AE" w:rsidR="00857792" w:rsidRDefault="00965B10" w:rsidP="00857792">
      <w:pPr>
        <w:pStyle w:val="Listaszerbekezds"/>
        <w:numPr>
          <w:ilvl w:val="1"/>
          <w:numId w:val="32"/>
        </w:numPr>
        <w:spacing w:after="0"/>
        <w:ind w:left="709" w:hanging="357"/>
        <w:rPr>
          <w:sz w:val="23"/>
          <w:szCs w:val="23"/>
        </w:rPr>
      </w:pPr>
      <w:r>
        <w:rPr>
          <w:sz w:val="23"/>
          <w:szCs w:val="23"/>
        </w:rPr>
        <w:t>IDE support – Visual Studio, Visual Studio Code, Rider</w:t>
      </w:r>
    </w:p>
    <w:p w14:paraId="6F36D24C" w14:textId="44010C98" w:rsidR="00D810F5" w:rsidRDefault="00965B10" w:rsidP="00D810F5">
      <w:pPr>
        <w:pStyle w:val="Listaszerbekezds"/>
        <w:numPr>
          <w:ilvl w:val="1"/>
          <w:numId w:val="32"/>
        </w:numPr>
        <w:spacing w:after="0"/>
        <w:ind w:left="709" w:hanging="357"/>
        <w:rPr>
          <w:sz w:val="23"/>
          <w:szCs w:val="23"/>
        </w:rPr>
      </w:pPr>
      <w:r>
        <w:rPr>
          <w:sz w:val="23"/>
          <w:szCs w:val="23"/>
        </w:rPr>
        <w:t>Unity Test Framework</w:t>
      </w:r>
    </w:p>
    <w:p w14:paraId="774CEC59" w14:textId="16E0240D" w:rsidR="002E2A40" w:rsidRDefault="00CA76FD" w:rsidP="00D810F5">
      <w:pPr>
        <w:pStyle w:val="Listaszerbekezds"/>
        <w:numPr>
          <w:ilvl w:val="1"/>
          <w:numId w:val="32"/>
        </w:numPr>
        <w:spacing w:after="0"/>
        <w:ind w:left="709" w:hanging="357"/>
        <w:rPr>
          <w:sz w:val="23"/>
          <w:szCs w:val="23"/>
        </w:rPr>
      </w:pPr>
      <w:r>
        <w:rPr>
          <w:sz w:val="23"/>
          <w:szCs w:val="23"/>
        </w:rPr>
        <w:t>Selectable Scripting backend</w:t>
      </w:r>
    </w:p>
    <w:p w14:paraId="406E87F9" w14:textId="60E0DBC8" w:rsidR="000F12E8" w:rsidRDefault="000F12E8" w:rsidP="00857792">
      <w:pPr>
        <w:pStyle w:val="Listaszerbekezds"/>
        <w:numPr>
          <w:ilvl w:val="1"/>
          <w:numId w:val="32"/>
        </w:numPr>
        <w:spacing w:after="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857792">
      <w:pPr>
        <w:pStyle w:val="Listaszerbekezds"/>
        <w:numPr>
          <w:ilvl w:val="1"/>
          <w:numId w:val="32"/>
        </w:numPr>
        <w:spacing w:after="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0FC78F65" w:rsidR="00857792" w:rsidRDefault="00965B10" w:rsidP="00857792">
      <w:pPr>
        <w:pStyle w:val="Listaszerbekezds"/>
        <w:numPr>
          <w:ilvl w:val="1"/>
          <w:numId w:val="32"/>
        </w:numPr>
        <w:spacing w:after="0"/>
        <w:ind w:left="709" w:hanging="357"/>
        <w:rPr>
          <w:sz w:val="23"/>
          <w:szCs w:val="23"/>
        </w:rPr>
      </w:pPr>
      <w:r>
        <w:rPr>
          <w:sz w:val="23"/>
          <w:szCs w:val="23"/>
        </w:rPr>
        <w:t>Detailed API Documentation</w:t>
      </w:r>
    </w:p>
    <w:p w14:paraId="003EBC66" w14:textId="541C1F3B" w:rsidR="00965B10" w:rsidRPr="004078C1" w:rsidRDefault="00CC42BD" w:rsidP="00CC42BD">
      <w:pPr>
        <w:pStyle w:val="Listaszerbekezds"/>
        <w:numPr>
          <w:ilvl w:val="0"/>
          <w:numId w:val="32"/>
        </w:numPr>
        <w:spacing w:after="0"/>
        <w:ind w:left="425" w:hanging="357"/>
        <w:rPr>
          <w:sz w:val="28"/>
          <w:szCs w:val="28"/>
        </w:rPr>
      </w:pPr>
      <w:r>
        <w:rPr>
          <w:sz w:val="28"/>
          <w:szCs w:val="28"/>
        </w:rPr>
        <w:t>Rendering</w:t>
      </w:r>
    </w:p>
    <w:p w14:paraId="01CE4CBB" w14:textId="1BB63AAC" w:rsidR="00965B10" w:rsidRDefault="00CC42BD" w:rsidP="00965B10">
      <w:pPr>
        <w:pStyle w:val="Listaszerbekezds"/>
        <w:numPr>
          <w:ilvl w:val="1"/>
          <w:numId w:val="32"/>
        </w:numPr>
        <w:spacing w:after="0"/>
        <w:ind w:left="709" w:hanging="357"/>
        <w:rPr>
          <w:sz w:val="23"/>
          <w:szCs w:val="23"/>
        </w:rPr>
      </w:pPr>
      <w:r>
        <w:rPr>
          <w:sz w:val="23"/>
          <w:szCs w:val="23"/>
        </w:rPr>
        <w:t>Various Render Pipelines – Different render pipelines for different requirements</w:t>
      </w:r>
    </w:p>
    <w:p w14:paraId="626253D6" w14:textId="6CA31EDA" w:rsidR="00965B10" w:rsidRDefault="00CC42BD" w:rsidP="00965B10">
      <w:pPr>
        <w:pStyle w:val="Listaszerbekezds"/>
        <w:numPr>
          <w:ilvl w:val="1"/>
          <w:numId w:val="32"/>
        </w:numPr>
        <w:spacing w:after="0"/>
        <w:ind w:left="709" w:hanging="357"/>
        <w:rPr>
          <w:sz w:val="23"/>
          <w:szCs w:val="23"/>
        </w:rPr>
      </w:pPr>
      <w:r>
        <w:rPr>
          <w:sz w:val="23"/>
          <w:szCs w:val="23"/>
        </w:rPr>
        <w:t>Visual Shader Editor</w:t>
      </w:r>
    </w:p>
    <w:p w14:paraId="1FA2D4D6" w14:textId="698F67F4" w:rsidR="00CC42BD" w:rsidRDefault="00CC42BD" w:rsidP="00965B10">
      <w:pPr>
        <w:pStyle w:val="Listaszerbekezds"/>
        <w:numPr>
          <w:ilvl w:val="1"/>
          <w:numId w:val="32"/>
        </w:numPr>
        <w:spacing w:after="0"/>
        <w:ind w:left="709" w:hanging="357"/>
        <w:rPr>
          <w:sz w:val="23"/>
          <w:szCs w:val="23"/>
        </w:rPr>
      </w:pPr>
      <w:r>
        <w:rPr>
          <w:sz w:val="23"/>
          <w:szCs w:val="23"/>
        </w:rPr>
        <w:t>Visual VFX Editor</w:t>
      </w:r>
    </w:p>
    <w:p w14:paraId="3D93F793" w14:textId="651DC9EC" w:rsidR="00C87101" w:rsidRDefault="00C87101" w:rsidP="00965B10">
      <w:pPr>
        <w:pStyle w:val="Listaszerbekezds"/>
        <w:numPr>
          <w:ilvl w:val="1"/>
          <w:numId w:val="32"/>
        </w:numPr>
        <w:spacing w:after="0"/>
        <w:ind w:left="709" w:hanging="357"/>
        <w:rPr>
          <w:sz w:val="23"/>
          <w:szCs w:val="23"/>
        </w:rPr>
      </w:pPr>
      <w:r>
        <w:rPr>
          <w:sz w:val="23"/>
          <w:szCs w:val="23"/>
        </w:rPr>
        <w:t>Post-processing</w:t>
      </w:r>
    </w:p>
    <w:p w14:paraId="7207F5D7" w14:textId="0778E54A" w:rsidR="002E2A40" w:rsidRDefault="002E2A40" w:rsidP="00965B10">
      <w:pPr>
        <w:pStyle w:val="Listaszerbekezds"/>
        <w:numPr>
          <w:ilvl w:val="1"/>
          <w:numId w:val="32"/>
        </w:numPr>
        <w:spacing w:after="0"/>
        <w:ind w:left="709" w:hanging="357"/>
        <w:rPr>
          <w:sz w:val="23"/>
          <w:szCs w:val="23"/>
        </w:rPr>
      </w:pPr>
      <w:r>
        <w:rPr>
          <w:sz w:val="23"/>
          <w:szCs w:val="23"/>
        </w:rPr>
        <w:t>Ray tracing</w:t>
      </w:r>
    </w:p>
    <w:p w14:paraId="1503AFDB" w14:textId="154F22A9" w:rsidR="000F12E8" w:rsidRDefault="000F12E8" w:rsidP="00965B10">
      <w:pPr>
        <w:pStyle w:val="Listaszerbekezds"/>
        <w:numPr>
          <w:ilvl w:val="1"/>
          <w:numId w:val="32"/>
        </w:numPr>
        <w:spacing w:after="0"/>
        <w:ind w:left="709" w:hanging="357"/>
        <w:rPr>
          <w:sz w:val="23"/>
          <w:szCs w:val="23"/>
        </w:rPr>
      </w:pPr>
      <w:r>
        <w:rPr>
          <w:sz w:val="23"/>
          <w:szCs w:val="23"/>
        </w:rPr>
        <w:t>Particle System</w:t>
      </w:r>
    </w:p>
    <w:p w14:paraId="22C7B50E" w14:textId="5A411E29" w:rsidR="003B47AF" w:rsidRDefault="000B7CB5" w:rsidP="003B47AF">
      <w:pPr>
        <w:pStyle w:val="Listaszerbekezds"/>
        <w:numPr>
          <w:ilvl w:val="0"/>
          <w:numId w:val="32"/>
        </w:numPr>
        <w:spacing w:after="0"/>
        <w:ind w:left="425" w:hanging="357"/>
        <w:rPr>
          <w:sz w:val="28"/>
          <w:szCs w:val="28"/>
        </w:rPr>
      </w:pPr>
      <w:r>
        <w:rPr>
          <w:sz w:val="28"/>
          <w:szCs w:val="28"/>
        </w:rPr>
        <w:lastRenderedPageBreak/>
        <w:t xml:space="preserve">Multiplayer and </w:t>
      </w:r>
      <w:r w:rsidR="003B47AF">
        <w:rPr>
          <w:sz w:val="28"/>
          <w:szCs w:val="28"/>
        </w:rPr>
        <w:t>Networking</w:t>
      </w:r>
    </w:p>
    <w:p w14:paraId="0F2EE03E" w14:textId="14197568" w:rsidR="000B7CB5" w:rsidRDefault="000B7CB5" w:rsidP="003B47AF">
      <w:pPr>
        <w:pStyle w:val="Listaszerbekezds"/>
        <w:numPr>
          <w:ilvl w:val="0"/>
          <w:numId w:val="32"/>
        </w:numPr>
        <w:spacing w:after="0"/>
        <w:ind w:left="425" w:hanging="357"/>
        <w:rPr>
          <w:sz w:val="28"/>
          <w:szCs w:val="28"/>
        </w:rPr>
      </w:pPr>
      <w:r w:rsidRPr="000B7CB5">
        <w:rPr>
          <w:sz w:val="28"/>
          <w:szCs w:val="28"/>
        </w:rPr>
        <w:t>Navigation and Pathfinding</w:t>
      </w:r>
    </w:p>
    <w:p w14:paraId="23E9572A" w14:textId="1C2BC06D" w:rsidR="000B7CB5" w:rsidRPr="004078C1" w:rsidRDefault="000B7CB5" w:rsidP="000B7CB5">
      <w:pPr>
        <w:pStyle w:val="Listaszerbekezds"/>
        <w:numPr>
          <w:ilvl w:val="0"/>
          <w:numId w:val="32"/>
        </w:numPr>
        <w:spacing w:after="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0A6F3D">
      <w:pPr>
        <w:pStyle w:val="Listaszerbekezds"/>
        <w:numPr>
          <w:ilvl w:val="0"/>
          <w:numId w:val="32"/>
        </w:numPr>
        <w:spacing w:after="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2E22A614"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D2034">
      <w:pPr>
        <w:pStyle w:val="Listaszerbekezds"/>
        <w:numPr>
          <w:ilvl w:val="1"/>
          <w:numId w:val="32"/>
        </w:numPr>
        <w:spacing w:after="0"/>
        <w:ind w:left="709" w:hanging="357"/>
        <w:rPr>
          <w:sz w:val="23"/>
          <w:szCs w:val="23"/>
        </w:rPr>
      </w:pPr>
      <w:r>
        <w:rPr>
          <w:sz w:val="23"/>
          <w:szCs w:val="23"/>
        </w:rPr>
        <w:t>Sprite editing</w:t>
      </w:r>
    </w:p>
    <w:p w14:paraId="4C98163D" w14:textId="6AE92C15" w:rsidR="00505A7A" w:rsidRDefault="00505A7A" w:rsidP="000D2034">
      <w:pPr>
        <w:pStyle w:val="Listaszerbekezds"/>
        <w:numPr>
          <w:ilvl w:val="1"/>
          <w:numId w:val="32"/>
        </w:numPr>
        <w:spacing w:after="0"/>
        <w:ind w:left="709" w:hanging="357"/>
        <w:rPr>
          <w:sz w:val="23"/>
          <w:szCs w:val="23"/>
        </w:rPr>
      </w:pPr>
      <w:r>
        <w:rPr>
          <w:sz w:val="23"/>
          <w:szCs w:val="23"/>
        </w:rPr>
        <w:t>Sprite Atlas</w:t>
      </w:r>
    </w:p>
    <w:p w14:paraId="0BEEF1A8" w14:textId="319C9728" w:rsidR="00505A7A" w:rsidRDefault="00505A7A" w:rsidP="000D2034">
      <w:pPr>
        <w:pStyle w:val="Listaszerbekezds"/>
        <w:numPr>
          <w:ilvl w:val="1"/>
          <w:numId w:val="32"/>
        </w:numPr>
        <w:spacing w:after="0"/>
        <w:ind w:left="709" w:hanging="357"/>
        <w:rPr>
          <w:sz w:val="23"/>
          <w:szCs w:val="23"/>
        </w:rPr>
      </w:pPr>
      <w:r>
        <w:rPr>
          <w:sz w:val="23"/>
          <w:szCs w:val="23"/>
        </w:rPr>
        <w:t>Tilemap support</w:t>
      </w:r>
    </w:p>
    <w:p w14:paraId="5F5FABE0" w14:textId="4208CD8D" w:rsidR="00505A7A" w:rsidRPr="000D2034" w:rsidRDefault="00505A7A" w:rsidP="000D2034">
      <w:pPr>
        <w:pStyle w:val="Listaszerbekezds"/>
        <w:numPr>
          <w:ilvl w:val="1"/>
          <w:numId w:val="32"/>
        </w:numPr>
        <w:spacing w:after="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3642DB9F" w:rsidR="000A6F3D" w:rsidRDefault="000A6F3D" w:rsidP="000A6F3D">
      <w:pPr>
        <w:pStyle w:val="Listaszerbekezds"/>
        <w:numPr>
          <w:ilvl w:val="1"/>
          <w:numId w:val="32"/>
        </w:numPr>
        <w:spacing w:after="0"/>
        <w:ind w:left="709" w:hanging="357"/>
        <w:rPr>
          <w:sz w:val="23"/>
          <w:szCs w:val="23"/>
        </w:rPr>
      </w:pPr>
      <w:r>
        <w:rPr>
          <w:sz w:val="23"/>
          <w:szCs w:val="23"/>
        </w:rPr>
        <w:t>Terrain System – A highly efficient heightmap based terrain system with tools</w:t>
      </w:r>
    </w:p>
    <w:p w14:paraId="5F4D6A5C" w14:textId="2D138410" w:rsidR="000A6F3D" w:rsidRDefault="000A6F3D" w:rsidP="000A6F3D">
      <w:pPr>
        <w:pStyle w:val="Listaszerbekezds"/>
        <w:numPr>
          <w:ilvl w:val="1"/>
          <w:numId w:val="32"/>
        </w:numPr>
        <w:spacing w:after="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A6F3D">
      <w:pPr>
        <w:pStyle w:val="Listaszerbekezds"/>
        <w:numPr>
          <w:ilvl w:val="1"/>
          <w:numId w:val="32"/>
        </w:numPr>
        <w:spacing w:after="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5410504A" w14:textId="58608FD4" w:rsidR="003E2ACC" w:rsidRDefault="000D2034" w:rsidP="002C6BEB">
      <w:pPr>
        <w:pStyle w:val="Listaszerbekezds"/>
        <w:numPr>
          <w:ilvl w:val="1"/>
          <w:numId w:val="32"/>
        </w:numPr>
        <w:spacing w:after="160"/>
        <w:ind w:left="709" w:hanging="357"/>
        <w:rPr>
          <w:sz w:val="23"/>
          <w:szCs w:val="23"/>
        </w:rPr>
      </w:pPr>
      <w:r>
        <w:rPr>
          <w:sz w:val="23"/>
          <w:szCs w:val="23"/>
        </w:rPr>
        <w:t>LOD</w:t>
      </w:r>
      <w:r w:rsidR="00E217C4">
        <w:rPr>
          <w:rStyle w:val="Lbjegyzet-hivatkozs"/>
          <w:sz w:val="23"/>
          <w:szCs w:val="23"/>
        </w:rPr>
        <w:footnoteReference w:id="17"/>
      </w:r>
      <w:r>
        <w:rPr>
          <w:sz w:val="23"/>
          <w:szCs w:val="23"/>
        </w:rPr>
        <w:t xml:space="preserve"> system</w:t>
      </w:r>
    </w:p>
    <w:p w14:paraId="0B7A966E" w14:textId="437F4BEF" w:rsidR="00AD496E" w:rsidRPr="00AD496E" w:rsidRDefault="00E54D78" w:rsidP="009B66A6">
      <w:pPr>
        <w:spacing w:after="160"/>
        <w:ind w:firstLine="0"/>
        <w:rPr>
          <w:sz w:val="23"/>
          <w:szCs w:val="23"/>
        </w:rPr>
      </w:pPr>
      <w:r>
        <w:t xml:space="preserve">The above list of main features </w:t>
      </w:r>
      <w:r w:rsidR="00072FBF">
        <w:t>supposed to</w:t>
      </w:r>
      <w:r w:rsidR="0013274A">
        <w:t xml:space="preserve"> illustrate how versatile the Unity engine is.</w:t>
      </w:r>
      <w:r>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major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18"/>
      </w:r>
      <w:r>
        <w:t xml:space="preserve">. Pro have little to no restrictions and Enterprise is basically an upgraded Pro license for bigger companies with dedicated contact to Unity. It is important to note that even the free Personal license has no restrictions on the engine itself meaning that even the smallest </w:t>
      </w:r>
      <w:r>
        <w:lastRenderedPageBreak/>
        <w:t>team can achieve anything without spending a single penny on Unity. The only drawback of the Personal license is that the splash screen</w:t>
      </w:r>
      <w:r>
        <w:rPr>
          <w:rStyle w:val="Lbjegyzet-hivatkozs"/>
        </w:rPr>
        <w:footnoteReference w:id="19"/>
      </w:r>
      <w:r>
        <w:t xml:space="preserve"> have to contain the Unity logo. </w:t>
      </w:r>
      <w:r>
        <w:br/>
        <w:t>In this thesis we will use the Pro version of Unity.</w:t>
      </w:r>
    </w:p>
    <w:p w14:paraId="4D3F0E9C" w14:textId="77777777" w:rsidR="003E2ACC" w:rsidRPr="003E2ACC" w:rsidRDefault="003E2ACC" w:rsidP="003E2ACC">
      <w:pPr>
        <w:spacing w:after="0"/>
        <w:rPr>
          <w:sz w:val="23"/>
          <w:szCs w:val="23"/>
        </w:rPr>
      </w:pPr>
    </w:p>
    <w:p w14:paraId="3D4A0F9D" w14:textId="3056BD6F" w:rsidR="000611ED" w:rsidRDefault="008F475F" w:rsidP="008F475F">
      <w:pPr>
        <w:pStyle w:val="Cmsor2"/>
      </w:pPr>
      <w:r>
        <w:t>Overview</w:t>
      </w:r>
    </w:p>
    <w:p w14:paraId="559C2837" w14:textId="3B5D1D33"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 however since Unity 2018 a new workflow was introduced called DOTS. </w:t>
      </w:r>
      <w:r w:rsidR="005D055E">
        <w:t xml:space="preserve">DOTS is pushing a data-oriented design view over </w:t>
      </w:r>
      <w:r w:rsidR="00C67F32">
        <w:t>the standard object-oriented one. Unity suggest that you should organize your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 L1, L2, L3 caches.</w:t>
      </w:r>
    </w:p>
    <w:p w14:paraId="3EFC03AC" w14:textId="77777777" w:rsidR="009542F2" w:rsidRDefault="00B10961" w:rsidP="009542F2">
      <w:pPr>
        <w:pStyle w:val="Kp"/>
      </w:pPr>
      <w:r>
        <w:rPr>
          <w:noProof/>
        </w:rPr>
        <w:lastRenderedPageBreak/>
        <w:drawing>
          <wp:inline distT="0" distB="0" distL="0" distR="0" wp14:anchorId="14C6DFC5" wp14:editId="0D25F92C">
            <wp:extent cx="5400040" cy="257144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43C1545"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A5440A">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66759E2" w:rsidR="00255B3A" w:rsidRPr="00255B3A" w:rsidRDefault="00255B3A" w:rsidP="00255B3A">
      <w:pPr>
        <w:ind w:firstLine="0"/>
      </w:pPr>
      <w:r>
        <w:t xml:space="preserve">As we can see in </w:t>
      </w:r>
      <w:r w:rsidRPr="00255B3A">
        <w:rPr>
          <w:b/>
          <w:bCs/>
        </w:rPr>
        <w:t>Figure 7</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p>
    <w:p w14:paraId="2674583F" w14:textId="4D89C5C5" w:rsidR="00C629C6" w:rsidRDefault="0034678A" w:rsidP="00424E20">
      <w:pPr>
        <w:spacing w:after="0"/>
        <w:ind w:firstLine="425"/>
      </w:pPr>
      <w:r w:rsidRPr="0034678A">
        <w:rPr>
          <w:b/>
          <w:bCs/>
          <w:color w:val="FF0000"/>
        </w:rPr>
        <w:t>Szóval ez nem jó overview ez inkább menjen a scripting-es részhez</w:t>
      </w:r>
      <w:r w:rsidRPr="0034678A">
        <w:rPr>
          <w:color w:val="FF0000"/>
        </w:rPr>
        <w:t xml:space="preserve"> </w:t>
      </w:r>
      <w:r w:rsidR="0050704F">
        <w:t>Unity is a C/C++ engine</w:t>
      </w:r>
      <w:r w:rsidR="002C5E9C">
        <w:t xml:space="preserve">, which means that most of the inner functionalities are written in </w:t>
      </w:r>
      <w:r w:rsidR="001838CC">
        <w:t>these two languages</w:t>
      </w:r>
      <w:r w:rsidR="0050704F">
        <w:t xml:space="preserve">. </w:t>
      </w:r>
      <w:r w:rsidR="001838CC">
        <w:t>However,</w:t>
      </w:r>
      <w:r w:rsidR="002C5E9C">
        <w:t xml:space="preserve"> Unity’s </w:t>
      </w:r>
      <w:r w:rsidR="00DC19BB">
        <w:t>scripting language</w:t>
      </w:r>
      <w:r w:rsidR="001838CC">
        <w:t xml:space="preserve"> is </w:t>
      </w:r>
      <w:r w:rsidR="00107C71">
        <w:t>C#</w:t>
      </w:r>
      <w:r w:rsidR="000830F5">
        <w:t xml:space="preserve">, which means that the game logic will </w:t>
      </w:r>
      <w:r w:rsidR="00964BD4">
        <w:t xml:space="preserve">be </w:t>
      </w:r>
      <w:r w:rsidR="000830F5">
        <w:t xml:space="preserve">probably written </w:t>
      </w:r>
      <w:r w:rsidR="00506B17">
        <w:t xml:space="preserve">entirely </w:t>
      </w:r>
      <w:r w:rsidR="000830F5">
        <w:t>in C#.</w:t>
      </w:r>
      <w:r w:rsidR="00107C71">
        <w:t xml:space="preserve"> </w:t>
      </w:r>
      <w:r w:rsidR="00A47A91">
        <w:t xml:space="preserve">This tends to confuse newcomers since </w:t>
      </w:r>
      <w:r w:rsidR="007E5B08">
        <w:t>interactions</w:t>
      </w:r>
      <w:r w:rsidR="00A47A91">
        <w:t xml:space="preserve"> with the </w:t>
      </w:r>
      <w:r w:rsidR="00D83F2E">
        <w:t>Unity API</w:t>
      </w:r>
      <w:r w:rsidR="00A47A91">
        <w:t xml:space="preserve"> </w:t>
      </w:r>
      <w:r w:rsidR="007E5B08">
        <w:t xml:space="preserve">happens </w:t>
      </w:r>
      <w:r w:rsidR="00A47A91">
        <w:t xml:space="preserve">via C# </w:t>
      </w:r>
      <w:r w:rsidR="005141E6">
        <w:t>objects,</w:t>
      </w:r>
      <w:r w:rsidR="00A47A91">
        <w:t xml:space="preserve"> they think that the engine itself is written in </w:t>
      </w:r>
      <w:r w:rsidR="00E51E6B">
        <w:t>C#</w:t>
      </w:r>
      <w:r w:rsidR="00A47A91">
        <w:t xml:space="preserve"> </w:t>
      </w:r>
      <w:r w:rsidR="00964BD4">
        <w:t>as well</w:t>
      </w:r>
      <w:r w:rsidR="00A47A91">
        <w:t>.</w:t>
      </w:r>
      <w:r w:rsidR="00833D5A">
        <w:t xml:space="preserve"> </w:t>
      </w:r>
      <w:r w:rsidR="00C629C6">
        <w:t>So,</w:t>
      </w:r>
      <w:r w:rsidR="003D451F">
        <w:t xml:space="preserve"> it is </w:t>
      </w:r>
      <w:r w:rsidR="00C629C6">
        <w:t>essential</w:t>
      </w:r>
      <w:r w:rsidR="003D451F">
        <w:t xml:space="preserve"> to know that this is not true </w:t>
      </w:r>
      <w:r w:rsidR="00C629C6">
        <w:t>and this knowledge is especially crucial if our task is to optimize part of our scripting logic. We will talk about this later in deep.</w:t>
      </w:r>
      <w:r w:rsidR="00BF0E56">
        <w:t xml:space="preserve"> Unity’s source code is</w:t>
      </w:r>
      <w:r w:rsidR="00CC4782">
        <w:t xml:space="preserve"> also</w:t>
      </w:r>
      <w:r w:rsidR="00BF0E56">
        <w:t xml:space="preserve"> </w:t>
      </w:r>
      <w:r w:rsidR="008117FD" w:rsidRPr="008117FD">
        <w:t xml:space="preserve">proprietary </w:t>
      </w:r>
      <w:r w:rsidR="008117FD">
        <w:t>which means</w:t>
      </w:r>
      <w:r w:rsidR="00554E10">
        <w:t xml:space="preserve"> any problem that is on Unity’s side have to be solved by them. </w:t>
      </w:r>
      <w:r w:rsidR="008117FD">
        <w:t xml:space="preserve">Although, in </w:t>
      </w:r>
      <w:r w:rsidR="0049796D">
        <w:t>2018 Unity Technologies decided to release the source code</w:t>
      </w:r>
      <w:r w:rsidR="00313041">
        <w:rPr>
          <w:rStyle w:val="Lbjegyzet-hivatkozs"/>
        </w:rPr>
        <w:footnoteReference w:id="20"/>
      </w:r>
      <w:r w:rsidR="0049796D">
        <w:t xml:space="preserve"> of their .NET assemblies</w:t>
      </w:r>
      <w:r w:rsidR="008117FD">
        <w:t xml:space="preserve"> under a reference-only license</w:t>
      </w:r>
      <w:r w:rsidR="00313041">
        <w:rPr>
          <w:rStyle w:val="Lbjegyzet-hivatkozs"/>
        </w:rPr>
        <w:footnoteReference w:id="21"/>
      </w:r>
      <w:r w:rsidR="00424E20">
        <w:t>,</w:t>
      </w:r>
      <w:r w:rsidR="00CC4782">
        <w:t xml:space="preserve"> we still don’t have </w:t>
      </w:r>
      <w:r w:rsidR="00130413">
        <w:t>much</w:t>
      </w:r>
      <w:r w:rsidR="00CC4782">
        <w:t xml:space="preserve"> insight into the inner </w:t>
      </w:r>
      <w:r w:rsidR="00F07552">
        <w:t>mechanisms</w:t>
      </w:r>
      <w:r w:rsidR="00424E20">
        <w:t xml:space="preserve"> of the engine.</w:t>
      </w:r>
    </w:p>
    <w:p w14:paraId="26B46DB0" w14:textId="586A1FA8" w:rsidR="008F475F" w:rsidRDefault="008F475F" w:rsidP="008F475F">
      <w:pPr>
        <w:ind w:firstLine="425"/>
      </w:pPr>
    </w:p>
    <w:p w14:paraId="21D22F32" w14:textId="6AB59373"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3E6ACD51" w:rsidR="00B50CAA" w:rsidRDefault="00B0369F" w:rsidP="006F512E">
      <w:pPr>
        <w:pStyle w:val="Irodalomjegyzksor"/>
      </w:pPr>
      <w:bookmarkStart w:id="11"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1"/>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2"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3"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4"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5" w:history="1">
        <w:r w:rsidRPr="006A4B56">
          <w:rPr>
            <w:rStyle w:val="Hiperhivatkozs"/>
          </w:rPr>
          <w:t>https://unity.com/features/multiplatform</w:t>
        </w:r>
      </w:hyperlink>
      <w:bookmarkEnd w:id="14"/>
    </w:p>
    <w:p w14:paraId="6F675510" w14:textId="2ECE66BF" w:rsidR="00433959" w:rsidRPr="00EE1A1F" w:rsidRDefault="00433959" w:rsidP="00433959">
      <w:pPr>
        <w:pStyle w:val="Irodalomjegyzksor"/>
      </w:pPr>
      <w:bookmarkStart w:id="15" w:name="_Ref55945928"/>
      <w:r w:rsidRPr="00433959">
        <w:t>Wilmer Lin</w:t>
      </w:r>
      <w:r>
        <w:t xml:space="preserve">, </w:t>
      </w:r>
      <w:r w:rsidRPr="00433959">
        <w:t>ECS: Performance by Default</w:t>
      </w:r>
      <w:r>
        <w:br/>
      </w:r>
      <w:hyperlink r:id="rId26" w:history="1">
        <w:r w:rsidRPr="00433959">
          <w:rPr>
            <w:rStyle w:val="Hiperhivatkozs"/>
          </w:rPr>
          <w:t>https://www.raywenderlich.com/7630142-entity-component-system-for-unity-getting-started#toc-anchor-003</w:t>
        </w:r>
      </w:hyperlink>
      <w:bookmarkEnd w:id="15"/>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7"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6" w:name="_Toc332798853"/>
      <w:r>
        <w:lastRenderedPageBreak/>
        <w:t>Függelék</w:t>
      </w:r>
      <w:bookmarkEnd w:id="16"/>
    </w:p>
    <w:p w14:paraId="0972CD28" w14:textId="78E25A51" w:rsidR="00410CCC" w:rsidRPr="002933F5" w:rsidRDefault="00410CCC" w:rsidP="002933F5"/>
    <w:p w14:paraId="20A721FF" w14:textId="77777777" w:rsidR="00B50CAA" w:rsidRDefault="00B50CAA" w:rsidP="00B50CAA"/>
    <w:sectPr w:rsidR="00B50CAA" w:rsidSect="00D23BFC">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4"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1A1D1E" w:rsidRDefault="001A1D1E">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EC911" w14:textId="77777777" w:rsidR="009A35FC" w:rsidRDefault="009A35FC">
      <w:r>
        <w:separator/>
      </w:r>
    </w:p>
  </w:endnote>
  <w:endnote w:type="continuationSeparator" w:id="0">
    <w:p w14:paraId="06E90081" w14:textId="77777777" w:rsidR="009A35FC" w:rsidRDefault="009A3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93DE5" w14:textId="77777777" w:rsidR="009A35FC" w:rsidRDefault="009A35FC" w:rsidP="00596D57">
      <w:pPr>
        <w:ind w:firstLine="142"/>
      </w:pPr>
      <w:r>
        <w:separator/>
      </w:r>
    </w:p>
  </w:footnote>
  <w:footnote w:type="continuationSeparator" w:id="0">
    <w:p w14:paraId="280DACD9" w14:textId="77777777" w:rsidR="009A35FC" w:rsidRDefault="009A35FC">
      <w:r>
        <w:continuationSeparator/>
      </w:r>
    </w:p>
  </w:footnote>
  <w:footnote w:id="1">
    <w:p w14:paraId="6241B43A" w14:textId="4F5BE0DA" w:rsidR="008F49BF" w:rsidRPr="008F49BF" w:rsidRDefault="008F49BF" w:rsidP="00BA403D">
      <w:pPr>
        <w:pStyle w:val="Lbjegyzetszveg"/>
        <w:spacing w:after="0"/>
        <w:ind w:firstLine="142"/>
        <w:rPr>
          <w:lang w:val="hu-HU"/>
        </w:rPr>
      </w:pPr>
      <w:r>
        <w:rPr>
          <w:rStyle w:val="Lbjegyzet-hivatkozs"/>
        </w:rPr>
        <w:footnoteRef/>
      </w:r>
      <w:r>
        <w:t xml:space="preserve"> </w:t>
      </w:r>
      <w:r w:rsidR="0005353F">
        <w:t>A list of stories that needs to be done</w:t>
      </w:r>
      <w:r w:rsidR="00170A38">
        <w:t xml:space="preserve"> by the team</w:t>
      </w:r>
      <w:r w:rsidR="0005353F">
        <w:t>. They are usually ordered by priority.</w:t>
      </w:r>
    </w:p>
  </w:footnote>
  <w:footnote w:id="2">
    <w:p w14:paraId="1057ED9F" w14:textId="61C778E1" w:rsidR="00BA403D" w:rsidRPr="00BA403D" w:rsidRDefault="00BA403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05353F" w:rsidRPr="0005353F" w:rsidRDefault="0005353F" w:rsidP="0005353F">
      <w:pPr>
        <w:pStyle w:val="Lbjegyzetszveg"/>
        <w:ind w:firstLine="142"/>
        <w:rPr>
          <w:lang w:val="hu-HU"/>
        </w:rPr>
      </w:pPr>
      <w:r>
        <w:rPr>
          <w:rStyle w:val="Lbjegyzet-hivatkozs"/>
        </w:rPr>
        <w:footnoteRef/>
      </w:r>
      <w:r w:rsidR="000C7F29">
        <w:rPr>
          <w:lang w:val="hu-HU"/>
        </w:rPr>
        <w:t xml:space="preserve"> A</w:t>
      </w:r>
      <w:r>
        <w:rPr>
          <w:lang w:val="hu-HU"/>
        </w:rPr>
        <w:t xml:space="preserve"> story can not be marked as verified till </w:t>
      </w:r>
      <w:r w:rsidR="006450BF">
        <w:rPr>
          <w:lang w:val="hu-HU"/>
        </w:rPr>
        <w:t>it does not fulfill</w:t>
      </w:r>
      <w:r w:rsidR="000C7F29">
        <w:rPr>
          <w:lang w:val="hu-HU"/>
        </w:rPr>
        <w:t xml:space="preserve"> all</w:t>
      </w:r>
      <w:r w:rsidR="006450BF">
        <w:rPr>
          <w:lang w:val="hu-HU"/>
        </w:rPr>
        <w:t xml:space="preserve"> the requirements</w:t>
      </w:r>
      <w:r w:rsidR="000C7F29">
        <w:rPr>
          <w:lang w:val="hu-HU"/>
        </w:rPr>
        <w:t xml:space="preserve"> listed in it</w:t>
      </w:r>
    </w:p>
  </w:footnote>
  <w:footnote w:id="4">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27AFB" w:rsidRPr="00127AFB" w:rsidRDefault="00127AFB"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w:t>
      </w:r>
      <w:r w:rsidR="00E05137">
        <w:rPr>
          <w:lang w:val="hu-HU"/>
        </w:rPr>
        <w:t xml:space="preserve">Unitys’s </w:t>
      </w:r>
      <w:r>
        <w:rPr>
          <w:lang w:val="hu-HU"/>
        </w:rPr>
        <w:t>standard object-oriented one</w:t>
      </w:r>
      <w:r w:rsidR="00DA6F7F">
        <w:rPr>
          <w:lang w:val="hu-HU"/>
        </w:rPr>
        <w:t xml:space="preserve"> with GameObjects and Components</w:t>
      </w:r>
    </w:p>
  </w:footnote>
  <w:footnote w:id="12">
    <w:p w14:paraId="5AC1608B" w14:textId="465B9799" w:rsidR="00862085" w:rsidRPr="004372CC" w:rsidRDefault="00862085"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sidR="00647975">
        <w:rPr>
          <w:lang w:val="hu-HU"/>
        </w:rPr>
        <w:t>and user-friendly</w:t>
      </w:r>
    </w:p>
  </w:footnote>
  <w:footnote w:id="13">
    <w:p w14:paraId="43C1319F" w14:textId="0D4ADE44" w:rsidR="00647975" w:rsidRPr="00647975" w:rsidRDefault="00647975" w:rsidP="00F331C7">
      <w:pPr>
        <w:pStyle w:val="Lbjegyzetszveg"/>
        <w:ind w:firstLine="142"/>
        <w:rPr>
          <w:lang w:val="hu-HU"/>
        </w:rPr>
      </w:pPr>
      <w:r>
        <w:rPr>
          <w:rStyle w:val="Lbjegyzet-hivatkozs"/>
        </w:rPr>
        <w:footnoteRef/>
      </w:r>
      <w:r>
        <w:t xml:space="preserve"> </w:t>
      </w:r>
      <w:r w:rsidR="00F331C7" w:rsidRPr="00F331C7">
        <w:rPr>
          <w:b/>
          <w:bCs/>
        </w:rPr>
        <w:t>M</w:t>
      </w:r>
      <w:r w:rsidR="00F331C7" w:rsidRPr="00F331C7">
        <w:t xml:space="preserve">assively </w:t>
      </w:r>
      <w:r w:rsidR="00F331C7" w:rsidRPr="00F331C7">
        <w:rPr>
          <w:b/>
          <w:bCs/>
        </w:rPr>
        <w:t>M</w:t>
      </w:r>
      <w:r w:rsidR="00F331C7" w:rsidRPr="00F331C7">
        <w:t xml:space="preserve">ultiplayer </w:t>
      </w:r>
      <w:r w:rsidR="00F331C7" w:rsidRPr="00F331C7">
        <w:rPr>
          <w:b/>
          <w:bCs/>
        </w:rPr>
        <w:t>O</w:t>
      </w:r>
      <w:r w:rsidR="00F331C7" w:rsidRPr="00F331C7">
        <w:t xml:space="preserve">nline </w:t>
      </w:r>
      <w:r w:rsidR="00F331C7" w:rsidRPr="00F331C7">
        <w:rPr>
          <w:b/>
          <w:bCs/>
        </w:rPr>
        <w:t>R</w:t>
      </w:r>
      <w:r w:rsidR="00F331C7" w:rsidRPr="00F331C7">
        <w:t>ole-</w:t>
      </w:r>
      <w:r w:rsidR="00F331C7" w:rsidRPr="00F331C7">
        <w:rPr>
          <w:b/>
          <w:bCs/>
        </w:rPr>
        <w:t>P</w:t>
      </w:r>
      <w:r w:rsidR="00F331C7" w:rsidRPr="00F331C7">
        <w:t xml:space="preserve">laying </w:t>
      </w:r>
      <w:r w:rsidR="00F331C7" w:rsidRPr="00F331C7">
        <w:rPr>
          <w:b/>
          <w:bCs/>
        </w:rPr>
        <w:t>G</w:t>
      </w:r>
      <w:r w:rsidR="00F331C7" w:rsidRPr="00F331C7">
        <w:t>ame</w:t>
      </w:r>
      <w:r w:rsidR="00F331C7">
        <w:t xml:space="preserve"> is a genre that combines </w:t>
      </w:r>
      <w:r w:rsidR="00676016">
        <w:t>RPG elements with a vast number of concurrently online players</w:t>
      </w:r>
    </w:p>
  </w:footnote>
  <w:footnote w:id="14">
    <w:p w14:paraId="7BE7A0A7" w14:textId="746A95C6" w:rsidR="002C08D8" w:rsidRPr="002C08D8" w:rsidRDefault="002C08D8"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w:t>
      </w:r>
      <w:r w:rsidR="006C766F">
        <w:rPr>
          <w:lang w:val="hu-HU"/>
        </w:rPr>
        <w:t xml:space="preserve"> is a type of</w:t>
      </w:r>
      <w:r w:rsidR="00495BE6">
        <w:rPr>
          <w:lang w:val="hu-HU"/>
        </w:rPr>
        <w:t xml:space="preserve"> application </w:t>
      </w:r>
      <w:r w:rsidR="006C766F">
        <w:rPr>
          <w:lang w:val="hu-HU"/>
        </w:rPr>
        <w:t xml:space="preserve">which </w:t>
      </w:r>
      <w:r w:rsidR="00495BE6">
        <w:rPr>
          <w:lang w:val="hu-HU"/>
        </w:rPr>
        <w:t>simulates an environment around the user</w:t>
      </w:r>
    </w:p>
  </w:footnote>
  <w:footnote w:id="15">
    <w:p w14:paraId="56511BDA" w14:textId="3355D520" w:rsidR="002C08D8" w:rsidRPr="002C08D8" w:rsidRDefault="002C08D8"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w:t>
      </w:r>
      <w:r w:rsidR="006C766F">
        <w:rPr>
          <w:lang w:val="hu-HU"/>
        </w:rPr>
        <w:t xml:space="preserve"> is a type of</w:t>
      </w:r>
      <w:r w:rsidR="00495BE6">
        <w:rPr>
          <w:lang w:val="hu-HU"/>
        </w:rPr>
        <w:t xml:space="preserve"> application </w:t>
      </w:r>
      <w:r w:rsidR="006C766F">
        <w:rPr>
          <w:lang w:val="hu-HU"/>
        </w:rPr>
        <w:t xml:space="preserve">which </w:t>
      </w:r>
      <w:r w:rsidR="00495BE6">
        <w:rPr>
          <w:lang w:val="hu-HU"/>
        </w:rPr>
        <w:t>combines the simulated environment with the user’s own environment allowing interactions between them</w:t>
      </w:r>
    </w:p>
  </w:footnote>
  <w:footnote w:id="16">
    <w:p w14:paraId="68A99974" w14:textId="361C5998" w:rsidR="002C08D8" w:rsidRPr="002C08D8" w:rsidRDefault="002C08D8"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w:t>
      </w:r>
      <w:r w:rsidR="006C766F">
        <w:rPr>
          <w:lang w:val="hu-HU"/>
        </w:rPr>
        <w:t xml:space="preserve"> is a type of</w:t>
      </w:r>
      <w:r w:rsidR="00AF6B21">
        <w:rPr>
          <w:lang w:val="hu-HU"/>
        </w:rPr>
        <w:t xml:space="preserve"> application </w:t>
      </w:r>
      <w:r w:rsidR="006C766F">
        <w:rPr>
          <w:lang w:val="hu-HU"/>
        </w:rPr>
        <w:t xml:space="preserve">which </w:t>
      </w:r>
      <w:r w:rsidR="00AF6B21">
        <w:rPr>
          <w:lang w:val="hu-HU"/>
        </w:rPr>
        <w:t>projects part of the digital world over the real world</w:t>
      </w:r>
    </w:p>
  </w:footnote>
  <w:footnote w:id="17">
    <w:p w14:paraId="059737FC" w14:textId="3F286D0F" w:rsidR="00E217C4" w:rsidRPr="00E217C4" w:rsidRDefault="00E217C4" w:rsidP="006D3A9B">
      <w:pPr>
        <w:pStyle w:val="Lbjegyzetszveg"/>
        <w:spacing w:after="0"/>
        <w:ind w:firstLine="142"/>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 xml:space="preserve">etail </w:t>
      </w:r>
      <w:r w:rsidR="001049E9">
        <w:rPr>
          <w:lang w:val="hu-HU"/>
        </w:rPr>
        <w:t xml:space="preserve">is </w:t>
      </w:r>
      <w:r>
        <w:rPr>
          <w:lang w:val="hu-HU"/>
        </w:rPr>
        <w:t>a common solution to reduce graphical complexity of objects further away</w:t>
      </w:r>
    </w:p>
  </w:footnote>
  <w:footnote w:id="18">
    <w:p w14:paraId="7EA938A7" w14:textId="77777777" w:rsidR="003E2ACC" w:rsidRPr="00351D8E" w:rsidRDefault="003E2AC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19">
    <w:p w14:paraId="3CEF65C4" w14:textId="77777777" w:rsidR="003E2ACC" w:rsidRPr="001451F7" w:rsidRDefault="003E2ACC"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0">
    <w:p w14:paraId="61696C24" w14:textId="12E0E823" w:rsidR="00313041" w:rsidRPr="00313041" w:rsidRDefault="00313041" w:rsidP="00313041">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1">
    <w:p w14:paraId="1290E263" w14:textId="3C4EBC9F" w:rsidR="00313041" w:rsidRPr="00313041" w:rsidRDefault="00313041" w:rsidP="00653484">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7"/>
  </w:num>
  <w:num w:numId="27">
    <w:abstractNumId w:val="24"/>
  </w:num>
  <w:num w:numId="28">
    <w:abstractNumId w:val="15"/>
  </w:num>
  <w:num w:numId="29">
    <w:abstractNumId w:val="26"/>
  </w:num>
  <w:num w:numId="30">
    <w:abstractNumId w:val="28"/>
  </w:num>
  <w:num w:numId="31">
    <w:abstractNumId w:val="12"/>
  </w:num>
  <w:num w:numId="32">
    <w:abstractNumId w:val="2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0728"/>
    <w:rsid w:val="000112EE"/>
    <w:rsid w:val="0001192F"/>
    <w:rsid w:val="00011EEE"/>
    <w:rsid w:val="00014981"/>
    <w:rsid w:val="0001798D"/>
    <w:rsid w:val="00024727"/>
    <w:rsid w:val="000313C8"/>
    <w:rsid w:val="00036991"/>
    <w:rsid w:val="0005353F"/>
    <w:rsid w:val="000569E0"/>
    <w:rsid w:val="00060930"/>
    <w:rsid w:val="000611ED"/>
    <w:rsid w:val="000650BC"/>
    <w:rsid w:val="000677A6"/>
    <w:rsid w:val="00070C9D"/>
    <w:rsid w:val="0007239C"/>
    <w:rsid w:val="00072FBF"/>
    <w:rsid w:val="00073B1C"/>
    <w:rsid w:val="000830F5"/>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E69"/>
    <w:rsid w:val="000D51DA"/>
    <w:rsid w:val="000D687D"/>
    <w:rsid w:val="000E1B4E"/>
    <w:rsid w:val="000E2488"/>
    <w:rsid w:val="000E67D6"/>
    <w:rsid w:val="000F0FAD"/>
    <w:rsid w:val="000F12E8"/>
    <w:rsid w:val="000F1C4E"/>
    <w:rsid w:val="000F3F55"/>
    <w:rsid w:val="000F505C"/>
    <w:rsid w:val="000F7538"/>
    <w:rsid w:val="00100131"/>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58CC"/>
    <w:rsid w:val="001425CA"/>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C0F"/>
    <w:rsid w:val="001838CC"/>
    <w:rsid w:val="00191D97"/>
    <w:rsid w:val="0019227B"/>
    <w:rsid w:val="0019450D"/>
    <w:rsid w:val="001A0CAC"/>
    <w:rsid w:val="001A1D1E"/>
    <w:rsid w:val="001A29ED"/>
    <w:rsid w:val="001A557A"/>
    <w:rsid w:val="001A57BC"/>
    <w:rsid w:val="001A5E30"/>
    <w:rsid w:val="001A6789"/>
    <w:rsid w:val="001A7527"/>
    <w:rsid w:val="001A7930"/>
    <w:rsid w:val="001B69D7"/>
    <w:rsid w:val="001C5ADE"/>
    <w:rsid w:val="001C613B"/>
    <w:rsid w:val="001D3842"/>
    <w:rsid w:val="001D6746"/>
    <w:rsid w:val="001E23A3"/>
    <w:rsid w:val="001E333C"/>
    <w:rsid w:val="001E555E"/>
    <w:rsid w:val="001E612E"/>
    <w:rsid w:val="001F05E4"/>
    <w:rsid w:val="001F1B02"/>
    <w:rsid w:val="001F522D"/>
    <w:rsid w:val="002006BB"/>
    <w:rsid w:val="00204A82"/>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836BE"/>
    <w:rsid w:val="002841F9"/>
    <w:rsid w:val="00286B49"/>
    <w:rsid w:val="002933F5"/>
    <w:rsid w:val="00293CF7"/>
    <w:rsid w:val="00296031"/>
    <w:rsid w:val="00297355"/>
    <w:rsid w:val="002A1B99"/>
    <w:rsid w:val="002A3F4C"/>
    <w:rsid w:val="002A4144"/>
    <w:rsid w:val="002A5AF4"/>
    <w:rsid w:val="002B209B"/>
    <w:rsid w:val="002B54CF"/>
    <w:rsid w:val="002B6425"/>
    <w:rsid w:val="002B6780"/>
    <w:rsid w:val="002C08D8"/>
    <w:rsid w:val="002C13F1"/>
    <w:rsid w:val="002C4550"/>
    <w:rsid w:val="002C5A43"/>
    <w:rsid w:val="002C5E9C"/>
    <w:rsid w:val="002C6BEB"/>
    <w:rsid w:val="002C7BF2"/>
    <w:rsid w:val="002D0621"/>
    <w:rsid w:val="002D0CA6"/>
    <w:rsid w:val="002D0DAC"/>
    <w:rsid w:val="002D5776"/>
    <w:rsid w:val="002D5C40"/>
    <w:rsid w:val="002D6404"/>
    <w:rsid w:val="002D7DA9"/>
    <w:rsid w:val="002E119E"/>
    <w:rsid w:val="002E1D2A"/>
    <w:rsid w:val="002E2A40"/>
    <w:rsid w:val="002F088E"/>
    <w:rsid w:val="002F5F44"/>
    <w:rsid w:val="00300504"/>
    <w:rsid w:val="00302BB3"/>
    <w:rsid w:val="0030748E"/>
    <w:rsid w:val="00310067"/>
    <w:rsid w:val="00310C39"/>
    <w:rsid w:val="003126EB"/>
    <w:rsid w:val="00313013"/>
    <w:rsid w:val="00313041"/>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425"/>
    <w:rsid w:val="003F68D7"/>
    <w:rsid w:val="003F74C9"/>
    <w:rsid w:val="003F7C16"/>
    <w:rsid w:val="003F7F9B"/>
    <w:rsid w:val="00402558"/>
    <w:rsid w:val="00402D37"/>
    <w:rsid w:val="004078C1"/>
    <w:rsid w:val="00410924"/>
    <w:rsid w:val="00410CCC"/>
    <w:rsid w:val="00414D82"/>
    <w:rsid w:val="0042097F"/>
    <w:rsid w:val="004222DF"/>
    <w:rsid w:val="00424AA3"/>
    <w:rsid w:val="00424E20"/>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5BE6"/>
    <w:rsid w:val="0049796D"/>
    <w:rsid w:val="004A4732"/>
    <w:rsid w:val="004A575C"/>
    <w:rsid w:val="004A5D8A"/>
    <w:rsid w:val="004C2F5B"/>
    <w:rsid w:val="004D3EE8"/>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102C1"/>
    <w:rsid w:val="005105F6"/>
    <w:rsid w:val="00511E73"/>
    <w:rsid w:val="005141E6"/>
    <w:rsid w:val="005308F9"/>
    <w:rsid w:val="00532C47"/>
    <w:rsid w:val="00536EC8"/>
    <w:rsid w:val="00541DA2"/>
    <w:rsid w:val="00543A69"/>
    <w:rsid w:val="00544E51"/>
    <w:rsid w:val="005478CA"/>
    <w:rsid w:val="00552448"/>
    <w:rsid w:val="005524FC"/>
    <w:rsid w:val="00554583"/>
    <w:rsid w:val="00554E10"/>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B1353"/>
    <w:rsid w:val="005B2061"/>
    <w:rsid w:val="005B3F9D"/>
    <w:rsid w:val="005B4CF7"/>
    <w:rsid w:val="005C20EB"/>
    <w:rsid w:val="005C432B"/>
    <w:rsid w:val="005C5216"/>
    <w:rsid w:val="005C63E6"/>
    <w:rsid w:val="005D055E"/>
    <w:rsid w:val="005D0AB9"/>
    <w:rsid w:val="005D3443"/>
    <w:rsid w:val="005E01E0"/>
    <w:rsid w:val="005E0217"/>
    <w:rsid w:val="005E189D"/>
    <w:rsid w:val="005E3F05"/>
    <w:rsid w:val="005E546F"/>
    <w:rsid w:val="005E6538"/>
    <w:rsid w:val="005F4215"/>
    <w:rsid w:val="005F56CA"/>
    <w:rsid w:val="0060452C"/>
    <w:rsid w:val="00605B4A"/>
    <w:rsid w:val="006100A6"/>
    <w:rsid w:val="0061290F"/>
    <w:rsid w:val="00612BC2"/>
    <w:rsid w:val="00614F18"/>
    <w:rsid w:val="00616557"/>
    <w:rsid w:val="00620B6B"/>
    <w:rsid w:val="0062185B"/>
    <w:rsid w:val="0062471A"/>
    <w:rsid w:val="00626215"/>
    <w:rsid w:val="0062757D"/>
    <w:rsid w:val="006321CF"/>
    <w:rsid w:val="0063585C"/>
    <w:rsid w:val="00641018"/>
    <w:rsid w:val="00642F8F"/>
    <w:rsid w:val="006450BF"/>
    <w:rsid w:val="006465C3"/>
    <w:rsid w:val="00647975"/>
    <w:rsid w:val="00650C7C"/>
    <w:rsid w:val="00653484"/>
    <w:rsid w:val="00654CC4"/>
    <w:rsid w:val="00656719"/>
    <w:rsid w:val="00657729"/>
    <w:rsid w:val="00664645"/>
    <w:rsid w:val="00665AC7"/>
    <w:rsid w:val="00666F88"/>
    <w:rsid w:val="00670F5E"/>
    <w:rsid w:val="00675281"/>
    <w:rsid w:val="006758E0"/>
    <w:rsid w:val="00676016"/>
    <w:rsid w:val="006812B0"/>
    <w:rsid w:val="006814DA"/>
    <w:rsid w:val="006816F0"/>
    <w:rsid w:val="00681E99"/>
    <w:rsid w:val="0069252D"/>
    <w:rsid w:val="00692605"/>
    <w:rsid w:val="006A1B7F"/>
    <w:rsid w:val="006A3D79"/>
    <w:rsid w:val="006A4B56"/>
    <w:rsid w:val="006A6F4E"/>
    <w:rsid w:val="006B1CC3"/>
    <w:rsid w:val="006B3879"/>
    <w:rsid w:val="006B48F3"/>
    <w:rsid w:val="006B4C67"/>
    <w:rsid w:val="006B5FCF"/>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3A06"/>
    <w:rsid w:val="006F10BF"/>
    <w:rsid w:val="006F37AA"/>
    <w:rsid w:val="006F3BD8"/>
    <w:rsid w:val="006F512E"/>
    <w:rsid w:val="006F785B"/>
    <w:rsid w:val="00700E3A"/>
    <w:rsid w:val="00701E95"/>
    <w:rsid w:val="00705672"/>
    <w:rsid w:val="00707CC4"/>
    <w:rsid w:val="00710703"/>
    <w:rsid w:val="0071604C"/>
    <w:rsid w:val="00716985"/>
    <w:rsid w:val="007204AA"/>
    <w:rsid w:val="0072408F"/>
    <w:rsid w:val="00725D76"/>
    <w:rsid w:val="00730717"/>
    <w:rsid w:val="00730B3C"/>
    <w:rsid w:val="007333E3"/>
    <w:rsid w:val="00735811"/>
    <w:rsid w:val="00741328"/>
    <w:rsid w:val="007413E0"/>
    <w:rsid w:val="00742D4B"/>
    <w:rsid w:val="0074690D"/>
    <w:rsid w:val="00751398"/>
    <w:rsid w:val="00751E1E"/>
    <w:rsid w:val="007613B7"/>
    <w:rsid w:val="00771E47"/>
    <w:rsid w:val="00774CAE"/>
    <w:rsid w:val="00776C79"/>
    <w:rsid w:val="00784DDC"/>
    <w:rsid w:val="00796B38"/>
    <w:rsid w:val="00797F2E"/>
    <w:rsid w:val="007A78AB"/>
    <w:rsid w:val="007B121A"/>
    <w:rsid w:val="007B2F26"/>
    <w:rsid w:val="007B64F4"/>
    <w:rsid w:val="007C0BE3"/>
    <w:rsid w:val="007C2017"/>
    <w:rsid w:val="007C7ED3"/>
    <w:rsid w:val="007D6D26"/>
    <w:rsid w:val="007E5680"/>
    <w:rsid w:val="007E5B08"/>
    <w:rsid w:val="007F1604"/>
    <w:rsid w:val="007F2C74"/>
    <w:rsid w:val="007F35B0"/>
    <w:rsid w:val="007F450A"/>
    <w:rsid w:val="007F4A6D"/>
    <w:rsid w:val="007F5936"/>
    <w:rsid w:val="00802222"/>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A0868"/>
    <w:rsid w:val="008A0D81"/>
    <w:rsid w:val="008A3153"/>
    <w:rsid w:val="008B18B9"/>
    <w:rsid w:val="008B4B53"/>
    <w:rsid w:val="008B6D9E"/>
    <w:rsid w:val="008C17CF"/>
    <w:rsid w:val="008C2614"/>
    <w:rsid w:val="008C42B8"/>
    <w:rsid w:val="008C78D5"/>
    <w:rsid w:val="008C7FD9"/>
    <w:rsid w:val="008D02AE"/>
    <w:rsid w:val="008D4118"/>
    <w:rsid w:val="008E0730"/>
    <w:rsid w:val="008E2C34"/>
    <w:rsid w:val="008E3286"/>
    <w:rsid w:val="008E38A6"/>
    <w:rsid w:val="008E7228"/>
    <w:rsid w:val="008E7F66"/>
    <w:rsid w:val="008F0013"/>
    <w:rsid w:val="008F22E5"/>
    <w:rsid w:val="008F451A"/>
    <w:rsid w:val="008F475F"/>
    <w:rsid w:val="008F49BF"/>
    <w:rsid w:val="00900C1B"/>
    <w:rsid w:val="009043C8"/>
    <w:rsid w:val="00905267"/>
    <w:rsid w:val="0090541F"/>
    <w:rsid w:val="00911B0E"/>
    <w:rsid w:val="0091398F"/>
    <w:rsid w:val="00913EBD"/>
    <w:rsid w:val="00916994"/>
    <w:rsid w:val="00925DB8"/>
    <w:rsid w:val="00930559"/>
    <w:rsid w:val="0093187B"/>
    <w:rsid w:val="00937913"/>
    <w:rsid w:val="00940CB1"/>
    <w:rsid w:val="00940E73"/>
    <w:rsid w:val="0094234F"/>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E1D90"/>
    <w:rsid w:val="009E2C52"/>
    <w:rsid w:val="009E487A"/>
    <w:rsid w:val="009E7D13"/>
    <w:rsid w:val="009F3A07"/>
    <w:rsid w:val="00A01797"/>
    <w:rsid w:val="00A01CB4"/>
    <w:rsid w:val="00A04B64"/>
    <w:rsid w:val="00A13DBA"/>
    <w:rsid w:val="00A14263"/>
    <w:rsid w:val="00A15504"/>
    <w:rsid w:val="00A164C2"/>
    <w:rsid w:val="00A20D6B"/>
    <w:rsid w:val="00A26BD5"/>
    <w:rsid w:val="00A301F2"/>
    <w:rsid w:val="00A308E5"/>
    <w:rsid w:val="00A31BA2"/>
    <w:rsid w:val="00A34DC4"/>
    <w:rsid w:val="00A41B9C"/>
    <w:rsid w:val="00A46BAF"/>
    <w:rsid w:val="00A46D2C"/>
    <w:rsid w:val="00A47A91"/>
    <w:rsid w:val="00A5079E"/>
    <w:rsid w:val="00A5440A"/>
    <w:rsid w:val="00A63187"/>
    <w:rsid w:val="00A63AD3"/>
    <w:rsid w:val="00A744D8"/>
    <w:rsid w:val="00A74B43"/>
    <w:rsid w:val="00A82DE8"/>
    <w:rsid w:val="00A94DBC"/>
    <w:rsid w:val="00AA10FD"/>
    <w:rsid w:val="00AA6159"/>
    <w:rsid w:val="00AB03CB"/>
    <w:rsid w:val="00AB0A0D"/>
    <w:rsid w:val="00AB0DAC"/>
    <w:rsid w:val="00AB29BD"/>
    <w:rsid w:val="00AB511F"/>
    <w:rsid w:val="00AC19E3"/>
    <w:rsid w:val="00AC23CE"/>
    <w:rsid w:val="00AC4352"/>
    <w:rsid w:val="00AD290C"/>
    <w:rsid w:val="00AD496E"/>
    <w:rsid w:val="00AD4A42"/>
    <w:rsid w:val="00AE05C4"/>
    <w:rsid w:val="00AE4BAB"/>
    <w:rsid w:val="00AE7342"/>
    <w:rsid w:val="00AF2BFD"/>
    <w:rsid w:val="00AF4229"/>
    <w:rsid w:val="00AF6099"/>
    <w:rsid w:val="00AF6B21"/>
    <w:rsid w:val="00B0369F"/>
    <w:rsid w:val="00B10961"/>
    <w:rsid w:val="00B10BAF"/>
    <w:rsid w:val="00B13FD0"/>
    <w:rsid w:val="00B147FC"/>
    <w:rsid w:val="00B2102F"/>
    <w:rsid w:val="00B25C4E"/>
    <w:rsid w:val="00B26077"/>
    <w:rsid w:val="00B3629D"/>
    <w:rsid w:val="00B40C2B"/>
    <w:rsid w:val="00B4104A"/>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7512"/>
    <w:rsid w:val="00BB3127"/>
    <w:rsid w:val="00BB5272"/>
    <w:rsid w:val="00BB7701"/>
    <w:rsid w:val="00BC2957"/>
    <w:rsid w:val="00BC693A"/>
    <w:rsid w:val="00BD1723"/>
    <w:rsid w:val="00BD1B8A"/>
    <w:rsid w:val="00BD27E8"/>
    <w:rsid w:val="00BD338E"/>
    <w:rsid w:val="00BD403A"/>
    <w:rsid w:val="00BD5E5E"/>
    <w:rsid w:val="00BD68B2"/>
    <w:rsid w:val="00BE7EEE"/>
    <w:rsid w:val="00BF0E56"/>
    <w:rsid w:val="00BF6209"/>
    <w:rsid w:val="00BF6A1A"/>
    <w:rsid w:val="00C00B3C"/>
    <w:rsid w:val="00C03E52"/>
    <w:rsid w:val="00C051C0"/>
    <w:rsid w:val="00C20403"/>
    <w:rsid w:val="00C2567A"/>
    <w:rsid w:val="00C2686E"/>
    <w:rsid w:val="00C31260"/>
    <w:rsid w:val="00C32041"/>
    <w:rsid w:val="00C3369C"/>
    <w:rsid w:val="00C3412B"/>
    <w:rsid w:val="00C40AC6"/>
    <w:rsid w:val="00C45123"/>
    <w:rsid w:val="00C457F2"/>
    <w:rsid w:val="00C4722F"/>
    <w:rsid w:val="00C53CC7"/>
    <w:rsid w:val="00C53F92"/>
    <w:rsid w:val="00C567D7"/>
    <w:rsid w:val="00C57151"/>
    <w:rsid w:val="00C617D3"/>
    <w:rsid w:val="00C629C6"/>
    <w:rsid w:val="00C6314B"/>
    <w:rsid w:val="00C65636"/>
    <w:rsid w:val="00C67F32"/>
    <w:rsid w:val="00C714CA"/>
    <w:rsid w:val="00C7215E"/>
    <w:rsid w:val="00C739D8"/>
    <w:rsid w:val="00C73DEE"/>
    <w:rsid w:val="00C76F0C"/>
    <w:rsid w:val="00C77D9D"/>
    <w:rsid w:val="00C866D8"/>
    <w:rsid w:val="00C87101"/>
    <w:rsid w:val="00C91360"/>
    <w:rsid w:val="00C94815"/>
    <w:rsid w:val="00C95374"/>
    <w:rsid w:val="00C96D30"/>
    <w:rsid w:val="00CA130A"/>
    <w:rsid w:val="00CA140D"/>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F2CA5"/>
    <w:rsid w:val="00CF5AF1"/>
    <w:rsid w:val="00CF5B64"/>
    <w:rsid w:val="00CF7059"/>
    <w:rsid w:val="00D0245D"/>
    <w:rsid w:val="00D02DB9"/>
    <w:rsid w:val="00D07335"/>
    <w:rsid w:val="00D11B57"/>
    <w:rsid w:val="00D1632F"/>
    <w:rsid w:val="00D16E49"/>
    <w:rsid w:val="00D21597"/>
    <w:rsid w:val="00D216AC"/>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547A2"/>
    <w:rsid w:val="00D60116"/>
    <w:rsid w:val="00D61983"/>
    <w:rsid w:val="00D6209A"/>
    <w:rsid w:val="00D71398"/>
    <w:rsid w:val="00D75297"/>
    <w:rsid w:val="00D810F5"/>
    <w:rsid w:val="00D815F1"/>
    <w:rsid w:val="00D81927"/>
    <w:rsid w:val="00D83F2E"/>
    <w:rsid w:val="00D84A63"/>
    <w:rsid w:val="00D91AD8"/>
    <w:rsid w:val="00D95B8E"/>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55AE"/>
    <w:rsid w:val="00DD6A58"/>
    <w:rsid w:val="00DD7C6F"/>
    <w:rsid w:val="00DD7F31"/>
    <w:rsid w:val="00DE73AD"/>
    <w:rsid w:val="00DF123C"/>
    <w:rsid w:val="00DF17B1"/>
    <w:rsid w:val="00DF6786"/>
    <w:rsid w:val="00E033F2"/>
    <w:rsid w:val="00E042C2"/>
    <w:rsid w:val="00E05137"/>
    <w:rsid w:val="00E07EE4"/>
    <w:rsid w:val="00E12245"/>
    <w:rsid w:val="00E12EBF"/>
    <w:rsid w:val="00E16CFF"/>
    <w:rsid w:val="00E217C4"/>
    <w:rsid w:val="00E22D77"/>
    <w:rsid w:val="00E22E04"/>
    <w:rsid w:val="00E305A3"/>
    <w:rsid w:val="00E3431F"/>
    <w:rsid w:val="00E34E2C"/>
    <w:rsid w:val="00E36A37"/>
    <w:rsid w:val="00E41FA7"/>
    <w:rsid w:val="00E42F0D"/>
    <w:rsid w:val="00E44C32"/>
    <w:rsid w:val="00E51E6B"/>
    <w:rsid w:val="00E5318F"/>
    <w:rsid w:val="00E533B5"/>
    <w:rsid w:val="00E53AB3"/>
    <w:rsid w:val="00E54D18"/>
    <w:rsid w:val="00E54D78"/>
    <w:rsid w:val="00E55873"/>
    <w:rsid w:val="00E6372B"/>
    <w:rsid w:val="00E65632"/>
    <w:rsid w:val="00E71299"/>
    <w:rsid w:val="00E7498E"/>
    <w:rsid w:val="00E75A59"/>
    <w:rsid w:val="00E77594"/>
    <w:rsid w:val="00E805DC"/>
    <w:rsid w:val="00E8385C"/>
    <w:rsid w:val="00E85558"/>
    <w:rsid w:val="00E855DB"/>
    <w:rsid w:val="00E85B8F"/>
    <w:rsid w:val="00E867B5"/>
    <w:rsid w:val="00E86A0C"/>
    <w:rsid w:val="00E916A6"/>
    <w:rsid w:val="00E948ED"/>
    <w:rsid w:val="00E977F5"/>
    <w:rsid w:val="00E97E0D"/>
    <w:rsid w:val="00E97FE9"/>
    <w:rsid w:val="00EA1355"/>
    <w:rsid w:val="00EA2B3B"/>
    <w:rsid w:val="00EA390E"/>
    <w:rsid w:val="00EB4B85"/>
    <w:rsid w:val="00EB5D68"/>
    <w:rsid w:val="00EB70BE"/>
    <w:rsid w:val="00EC00E2"/>
    <w:rsid w:val="00EC1D2F"/>
    <w:rsid w:val="00EC2466"/>
    <w:rsid w:val="00EC29EE"/>
    <w:rsid w:val="00EC3942"/>
    <w:rsid w:val="00ED57A7"/>
    <w:rsid w:val="00ED798B"/>
    <w:rsid w:val="00EE1589"/>
    <w:rsid w:val="00EE1A1F"/>
    <w:rsid w:val="00EE2264"/>
    <w:rsid w:val="00EE37A7"/>
    <w:rsid w:val="00EF23BB"/>
    <w:rsid w:val="00EF2E68"/>
    <w:rsid w:val="00EF3104"/>
    <w:rsid w:val="00EF5B73"/>
    <w:rsid w:val="00F050F9"/>
    <w:rsid w:val="00F0515A"/>
    <w:rsid w:val="00F07552"/>
    <w:rsid w:val="00F101DF"/>
    <w:rsid w:val="00F1032C"/>
    <w:rsid w:val="00F10970"/>
    <w:rsid w:val="00F110FE"/>
    <w:rsid w:val="00F1282E"/>
    <w:rsid w:val="00F16751"/>
    <w:rsid w:val="00F2562A"/>
    <w:rsid w:val="00F25CBC"/>
    <w:rsid w:val="00F26998"/>
    <w:rsid w:val="00F331C7"/>
    <w:rsid w:val="00F33BE5"/>
    <w:rsid w:val="00F35172"/>
    <w:rsid w:val="00F35C1F"/>
    <w:rsid w:val="00F45180"/>
    <w:rsid w:val="00F57EDF"/>
    <w:rsid w:val="00F63152"/>
    <w:rsid w:val="00F70A47"/>
    <w:rsid w:val="00F71162"/>
    <w:rsid w:val="00F7213A"/>
    <w:rsid w:val="00F73F01"/>
    <w:rsid w:val="00F742F6"/>
    <w:rsid w:val="00FA4B6A"/>
    <w:rsid w:val="00FB14D5"/>
    <w:rsid w:val="00FC1554"/>
    <w:rsid w:val="00FC2D51"/>
    <w:rsid w:val="00FC3D64"/>
    <w:rsid w:val="00FD2484"/>
    <w:rsid w:val="00FE1FD1"/>
    <w:rsid w:val="00FE2AAE"/>
    <w:rsid w:val="00FE4E7B"/>
    <w:rsid w:val="00FF08CC"/>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www.raywenderlich.com/7630142-entity-component-system-for-unity-getting-started%23toc-anchor-003"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features/multiplatfor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learn.g2.com/stages-of-game-developm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tore.steampowered.com/app/555150/The_First_Tree/" TargetMode="Externa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unity.com/our-company" TargetMode="External"/><Relationship Id="rId27" Type="http://schemas.openxmlformats.org/officeDocument/2006/relationships/hyperlink" Target="http://en.wikipedia.org/wiki/Evaluation_strategy"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5195</TotalTime>
  <Pages>28</Pages>
  <Words>5177</Words>
  <Characters>29513</Characters>
  <Application>Microsoft Office Word</Application>
  <DocSecurity>0</DocSecurity>
  <Lines>245</Lines>
  <Paragraphs>69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34621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238</cp:revision>
  <cp:lastPrinted>2020-11-10T23:08:00Z</cp:lastPrinted>
  <dcterms:created xsi:type="dcterms:W3CDTF">2020-10-25T09:19:00Z</dcterms:created>
  <dcterms:modified xsi:type="dcterms:W3CDTF">2020-11-12T21:50:00Z</dcterms:modified>
</cp:coreProperties>
</file>