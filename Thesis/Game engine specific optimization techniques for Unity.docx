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B3250D"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1B7B74" w:rsidRDefault="001B7B74" w:rsidP="00171054">
                            <w:pPr>
                              <w:keepLines/>
                              <w:spacing w:after="0"/>
                              <w:ind w:firstLine="0"/>
                              <w:jc w:val="center"/>
                              <w:rPr>
                                <w:smallCaps/>
                              </w:rPr>
                            </w:pPr>
                            <w:r>
                              <w:rPr>
                                <w:smallCaps/>
                              </w:rPr>
                              <w:t>Consultant</w:t>
                            </w:r>
                          </w:p>
                          <w:p w14:paraId="1514B356" w14:textId="34135B65" w:rsidR="001B7B74" w:rsidRDefault="001B7B74" w:rsidP="00171054">
                            <w:pPr>
                              <w:pStyle w:val="Cmlapszerz"/>
                            </w:pPr>
                            <w:fldSimple w:instr=" DOCPROPERTY &quot;Manager&quot;  \* MERGEFORMAT ">
                              <w:r>
                                <w:t xml:space="preserve">Dr. Magdics </w:t>
                              </w:r>
                            </w:fldSimple>
                            <w:r>
                              <w:t>Milán</w:t>
                            </w:r>
                          </w:p>
                          <w:p w14:paraId="563096AC" w14:textId="302A114F" w:rsidR="001B7B74" w:rsidRDefault="001B7B74"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1B7B74" w:rsidRDefault="001B7B74" w:rsidP="00171054">
                      <w:pPr>
                        <w:keepLines/>
                        <w:spacing w:after="0"/>
                        <w:ind w:firstLine="0"/>
                        <w:jc w:val="center"/>
                        <w:rPr>
                          <w:smallCaps/>
                        </w:rPr>
                      </w:pPr>
                      <w:r>
                        <w:rPr>
                          <w:smallCaps/>
                        </w:rPr>
                        <w:t>Consultant</w:t>
                      </w:r>
                    </w:p>
                    <w:p w14:paraId="1514B356" w14:textId="34135B65" w:rsidR="001B7B74" w:rsidRDefault="001B7B74" w:rsidP="00171054">
                      <w:pPr>
                        <w:pStyle w:val="Cmlapszerz"/>
                      </w:pPr>
                      <w:fldSimple w:instr=" DOCPROPERTY &quot;Manager&quot;  \* MERGEFORMAT ">
                        <w:r>
                          <w:t xml:space="preserve">Dr. Magdics </w:t>
                        </w:r>
                      </w:fldSimple>
                      <w:r>
                        <w:t>Milán</w:t>
                      </w:r>
                    </w:p>
                    <w:p w14:paraId="563096AC" w14:textId="302A114F" w:rsidR="001B7B74" w:rsidRDefault="001B7B74"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2ED41924" w:rsidR="0063585C" w:rsidRPr="00B50CAA" w:rsidRDefault="00D536AB" w:rsidP="00F156F1">
      <w:pPr>
        <w:pStyle w:val="Fejezetcmtartalomjegyzknlkl"/>
        <w:spacing w:before="200" w:after="320"/>
      </w:pPr>
      <w:r>
        <w:lastRenderedPageBreak/>
        <w:t>Contents</w:t>
      </w:r>
    </w:p>
    <w:p w14:paraId="0DAA8EA8" w14:textId="3F8F82AC" w:rsidR="0064179D" w:rsidRDefault="00730B3C">
      <w:pPr>
        <w:pStyle w:val="TJ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58162383" w:history="1">
        <w:r w:rsidR="0064179D" w:rsidRPr="002378AB">
          <w:rPr>
            <w:rStyle w:val="Hiperhivatkozs"/>
            <w:noProof/>
          </w:rPr>
          <w:t>Összefoglaló</w:t>
        </w:r>
        <w:r w:rsidR="0064179D">
          <w:rPr>
            <w:noProof/>
            <w:webHidden/>
          </w:rPr>
          <w:tab/>
        </w:r>
        <w:r w:rsidR="0064179D">
          <w:rPr>
            <w:noProof/>
            <w:webHidden/>
          </w:rPr>
          <w:fldChar w:fldCharType="begin"/>
        </w:r>
        <w:r w:rsidR="0064179D">
          <w:rPr>
            <w:noProof/>
            <w:webHidden/>
          </w:rPr>
          <w:instrText xml:space="preserve"> PAGEREF _Toc58162383 \h </w:instrText>
        </w:r>
        <w:r w:rsidR="0064179D">
          <w:rPr>
            <w:noProof/>
            <w:webHidden/>
          </w:rPr>
        </w:r>
        <w:r w:rsidR="0064179D">
          <w:rPr>
            <w:noProof/>
            <w:webHidden/>
          </w:rPr>
          <w:fldChar w:fldCharType="separate"/>
        </w:r>
        <w:r w:rsidR="001B7B74">
          <w:rPr>
            <w:noProof/>
            <w:webHidden/>
          </w:rPr>
          <w:t>6</w:t>
        </w:r>
        <w:r w:rsidR="0064179D">
          <w:rPr>
            <w:noProof/>
            <w:webHidden/>
          </w:rPr>
          <w:fldChar w:fldCharType="end"/>
        </w:r>
      </w:hyperlink>
    </w:p>
    <w:p w14:paraId="632F754A" w14:textId="408182C1" w:rsidR="0064179D" w:rsidRDefault="0064179D">
      <w:pPr>
        <w:pStyle w:val="TJ1"/>
        <w:rPr>
          <w:rFonts w:asciiTheme="minorHAnsi" w:eastAsiaTheme="minorEastAsia" w:hAnsiTheme="minorHAnsi" w:cstheme="minorBidi"/>
          <w:b w:val="0"/>
          <w:noProof/>
          <w:sz w:val="22"/>
          <w:szCs w:val="22"/>
        </w:rPr>
      </w:pPr>
      <w:hyperlink w:anchor="_Toc58162384" w:history="1">
        <w:r w:rsidRPr="002378AB">
          <w:rPr>
            <w:rStyle w:val="Hiperhivatkozs"/>
            <w:noProof/>
          </w:rPr>
          <w:t>Abstract</w:t>
        </w:r>
        <w:r>
          <w:rPr>
            <w:noProof/>
            <w:webHidden/>
          </w:rPr>
          <w:tab/>
        </w:r>
        <w:r>
          <w:rPr>
            <w:noProof/>
            <w:webHidden/>
          </w:rPr>
          <w:fldChar w:fldCharType="begin"/>
        </w:r>
        <w:r>
          <w:rPr>
            <w:noProof/>
            <w:webHidden/>
          </w:rPr>
          <w:instrText xml:space="preserve"> PAGEREF _Toc58162384 \h </w:instrText>
        </w:r>
        <w:r>
          <w:rPr>
            <w:noProof/>
            <w:webHidden/>
          </w:rPr>
        </w:r>
        <w:r>
          <w:rPr>
            <w:noProof/>
            <w:webHidden/>
          </w:rPr>
          <w:fldChar w:fldCharType="separate"/>
        </w:r>
        <w:r w:rsidR="001B7B74">
          <w:rPr>
            <w:noProof/>
            <w:webHidden/>
          </w:rPr>
          <w:t>7</w:t>
        </w:r>
        <w:r>
          <w:rPr>
            <w:noProof/>
            <w:webHidden/>
          </w:rPr>
          <w:fldChar w:fldCharType="end"/>
        </w:r>
      </w:hyperlink>
    </w:p>
    <w:p w14:paraId="2EB37500" w14:textId="64E44581" w:rsidR="0064179D" w:rsidRDefault="0064179D">
      <w:pPr>
        <w:pStyle w:val="TJ1"/>
        <w:rPr>
          <w:rFonts w:asciiTheme="minorHAnsi" w:eastAsiaTheme="minorEastAsia" w:hAnsiTheme="minorHAnsi" w:cstheme="minorBidi"/>
          <w:b w:val="0"/>
          <w:noProof/>
          <w:sz w:val="22"/>
          <w:szCs w:val="22"/>
        </w:rPr>
      </w:pPr>
      <w:hyperlink w:anchor="_Toc58162385" w:history="1">
        <w:r w:rsidRPr="002378AB">
          <w:rPr>
            <w:rStyle w:val="Hiperhivatkozs"/>
            <w:noProof/>
          </w:rPr>
          <w:t>1 Introduction</w:t>
        </w:r>
        <w:r>
          <w:rPr>
            <w:noProof/>
            <w:webHidden/>
          </w:rPr>
          <w:tab/>
        </w:r>
        <w:r>
          <w:rPr>
            <w:noProof/>
            <w:webHidden/>
          </w:rPr>
          <w:fldChar w:fldCharType="begin"/>
        </w:r>
        <w:r>
          <w:rPr>
            <w:noProof/>
            <w:webHidden/>
          </w:rPr>
          <w:instrText xml:space="preserve"> PAGEREF _Toc58162385 \h </w:instrText>
        </w:r>
        <w:r>
          <w:rPr>
            <w:noProof/>
            <w:webHidden/>
          </w:rPr>
        </w:r>
        <w:r>
          <w:rPr>
            <w:noProof/>
            <w:webHidden/>
          </w:rPr>
          <w:fldChar w:fldCharType="separate"/>
        </w:r>
        <w:r w:rsidR="001B7B74">
          <w:rPr>
            <w:noProof/>
            <w:webHidden/>
          </w:rPr>
          <w:t>8</w:t>
        </w:r>
        <w:r>
          <w:rPr>
            <w:noProof/>
            <w:webHidden/>
          </w:rPr>
          <w:fldChar w:fldCharType="end"/>
        </w:r>
      </w:hyperlink>
    </w:p>
    <w:p w14:paraId="359C5A3E" w14:textId="7AFC32D4" w:rsidR="0064179D" w:rsidRDefault="0064179D">
      <w:pPr>
        <w:pStyle w:val="TJ1"/>
        <w:rPr>
          <w:rFonts w:asciiTheme="minorHAnsi" w:eastAsiaTheme="minorEastAsia" w:hAnsiTheme="minorHAnsi" w:cstheme="minorBidi"/>
          <w:b w:val="0"/>
          <w:noProof/>
          <w:sz w:val="22"/>
          <w:szCs w:val="22"/>
        </w:rPr>
      </w:pPr>
      <w:hyperlink w:anchor="_Toc58162386" w:history="1">
        <w:r w:rsidRPr="002378AB">
          <w:rPr>
            <w:rStyle w:val="Hiperhivatkozs"/>
            <w:noProof/>
          </w:rPr>
          <w:t>2 Optimization goals</w:t>
        </w:r>
        <w:r>
          <w:rPr>
            <w:noProof/>
            <w:webHidden/>
          </w:rPr>
          <w:tab/>
        </w:r>
        <w:r>
          <w:rPr>
            <w:noProof/>
            <w:webHidden/>
          </w:rPr>
          <w:fldChar w:fldCharType="begin"/>
        </w:r>
        <w:r>
          <w:rPr>
            <w:noProof/>
            <w:webHidden/>
          </w:rPr>
          <w:instrText xml:space="preserve"> PAGEREF _Toc58162386 \h </w:instrText>
        </w:r>
        <w:r>
          <w:rPr>
            <w:noProof/>
            <w:webHidden/>
          </w:rPr>
        </w:r>
        <w:r>
          <w:rPr>
            <w:noProof/>
            <w:webHidden/>
          </w:rPr>
          <w:fldChar w:fldCharType="separate"/>
        </w:r>
        <w:r w:rsidR="001B7B74">
          <w:rPr>
            <w:noProof/>
            <w:webHidden/>
          </w:rPr>
          <w:t>10</w:t>
        </w:r>
        <w:r>
          <w:rPr>
            <w:noProof/>
            <w:webHidden/>
          </w:rPr>
          <w:fldChar w:fldCharType="end"/>
        </w:r>
      </w:hyperlink>
    </w:p>
    <w:p w14:paraId="4A3EBCD0" w14:textId="2D4D970F"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7" w:history="1">
        <w:r w:rsidRPr="002378AB">
          <w:rPr>
            <w:rStyle w:val="Hiperhivatkozs"/>
            <w:noProof/>
          </w:rPr>
          <w:t>2.1 Recording optimization goals</w:t>
        </w:r>
        <w:r>
          <w:rPr>
            <w:noProof/>
            <w:webHidden/>
          </w:rPr>
          <w:tab/>
        </w:r>
        <w:r>
          <w:rPr>
            <w:noProof/>
            <w:webHidden/>
          </w:rPr>
          <w:fldChar w:fldCharType="begin"/>
        </w:r>
        <w:r>
          <w:rPr>
            <w:noProof/>
            <w:webHidden/>
          </w:rPr>
          <w:instrText xml:space="preserve"> PAGEREF _Toc58162387 \h </w:instrText>
        </w:r>
        <w:r>
          <w:rPr>
            <w:noProof/>
            <w:webHidden/>
          </w:rPr>
        </w:r>
        <w:r>
          <w:rPr>
            <w:noProof/>
            <w:webHidden/>
          </w:rPr>
          <w:fldChar w:fldCharType="separate"/>
        </w:r>
        <w:r w:rsidR="001B7B74">
          <w:rPr>
            <w:noProof/>
            <w:webHidden/>
          </w:rPr>
          <w:t>10</w:t>
        </w:r>
        <w:r>
          <w:rPr>
            <w:noProof/>
            <w:webHidden/>
          </w:rPr>
          <w:fldChar w:fldCharType="end"/>
        </w:r>
      </w:hyperlink>
    </w:p>
    <w:p w14:paraId="63DE4B8E" w14:textId="2F603BB0"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8" w:history="1">
        <w:r w:rsidRPr="002378AB">
          <w:rPr>
            <w:rStyle w:val="Hiperhivatkozs"/>
            <w:noProof/>
          </w:rPr>
          <w:t>2.2 Pre-defined optimization goals</w:t>
        </w:r>
        <w:r>
          <w:rPr>
            <w:noProof/>
            <w:webHidden/>
          </w:rPr>
          <w:tab/>
        </w:r>
        <w:r>
          <w:rPr>
            <w:noProof/>
            <w:webHidden/>
          </w:rPr>
          <w:fldChar w:fldCharType="begin"/>
        </w:r>
        <w:r>
          <w:rPr>
            <w:noProof/>
            <w:webHidden/>
          </w:rPr>
          <w:instrText xml:space="preserve"> PAGEREF _Toc58162388 \h </w:instrText>
        </w:r>
        <w:r>
          <w:rPr>
            <w:noProof/>
            <w:webHidden/>
          </w:rPr>
        </w:r>
        <w:r>
          <w:rPr>
            <w:noProof/>
            <w:webHidden/>
          </w:rPr>
          <w:fldChar w:fldCharType="separate"/>
        </w:r>
        <w:r w:rsidR="001B7B74">
          <w:rPr>
            <w:noProof/>
            <w:webHidden/>
          </w:rPr>
          <w:t>12</w:t>
        </w:r>
        <w:r>
          <w:rPr>
            <w:noProof/>
            <w:webHidden/>
          </w:rPr>
          <w:fldChar w:fldCharType="end"/>
        </w:r>
      </w:hyperlink>
    </w:p>
    <w:p w14:paraId="6205782D" w14:textId="0B712953"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9" w:history="1">
        <w:r w:rsidRPr="002378AB">
          <w:rPr>
            <w:rStyle w:val="Hiperhivatkozs"/>
            <w:noProof/>
          </w:rPr>
          <w:t>2.3 Game development pipeline</w:t>
        </w:r>
        <w:r>
          <w:rPr>
            <w:noProof/>
            <w:webHidden/>
          </w:rPr>
          <w:tab/>
        </w:r>
        <w:r>
          <w:rPr>
            <w:noProof/>
            <w:webHidden/>
          </w:rPr>
          <w:fldChar w:fldCharType="begin"/>
        </w:r>
        <w:r>
          <w:rPr>
            <w:noProof/>
            <w:webHidden/>
          </w:rPr>
          <w:instrText xml:space="preserve"> PAGEREF _Toc58162389 \h </w:instrText>
        </w:r>
        <w:r>
          <w:rPr>
            <w:noProof/>
            <w:webHidden/>
          </w:rPr>
        </w:r>
        <w:r>
          <w:rPr>
            <w:noProof/>
            <w:webHidden/>
          </w:rPr>
          <w:fldChar w:fldCharType="separate"/>
        </w:r>
        <w:r w:rsidR="001B7B74">
          <w:rPr>
            <w:noProof/>
            <w:webHidden/>
          </w:rPr>
          <w:t>13</w:t>
        </w:r>
        <w:r>
          <w:rPr>
            <w:noProof/>
            <w:webHidden/>
          </w:rPr>
          <w:fldChar w:fldCharType="end"/>
        </w:r>
      </w:hyperlink>
    </w:p>
    <w:p w14:paraId="06E03E47" w14:textId="4EBBE175"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0" w:history="1">
        <w:r w:rsidRPr="002378AB">
          <w:rPr>
            <w:rStyle w:val="Hiperhivatkozs"/>
            <w:noProof/>
          </w:rPr>
          <w:t>2.3.1 Concept</w:t>
        </w:r>
        <w:r>
          <w:rPr>
            <w:noProof/>
            <w:webHidden/>
          </w:rPr>
          <w:tab/>
        </w:r>
        <w:r>
          <w:rPr>
            <w:noProof/>
            <w:webHidden/>
          </w:rPr>
          <w:fldChar w:fldCharType="begin"/>
        </w:r>
        <w:r>
          <w:rPr>
            <w:noProof/>
            <w:webHidden/>
          </w:rPr>
          <w:instrText xml:space="preserve"> PAGEREF _Toc58162390 \h </w:instrText>
        </w:r>
        <w:r>
          <w:rPr>
            <w:noProof/>
            <w:webHidden/>
          </w:rPr>
        </w:r>
        <w:r>
          <w:rPr>
            <w:noProof/>
            <w:webHidden/>
          </w:rPr>
          <w:fldChar w:fldCharType="separate"/>
        </w:r>
        <w:r w:rsidR="001B7B74">
          <w:rPr>
            <w:noProof/>
            <w:webHidden/>
          </w:rPr>
          <w:t>14</w:t>
        </w:r>
        <w:r>
          <w:rPr>
            <w:noProof/>
            <w:webHidden/>
          </w:rPr>
          <w:fldChar w:fldCharType="end"/>
        </w:r>
      </w:hyperlink>
    </w:p>
    <w:p w14:paraId="63C1DACB" w14:textId="60050579"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1" w:history="1">
        <w:r w:rsidRPr="002378AB">
          <w:rPr>
            <w:rStyle w:val="Hiperhivatkozs"/>
            <w:noProof/>
          </w:rPr>
          <w:t>2.3.2 Pre-production</w:t>
        </w:r>
        <w:r>
          <w:rPr>
            <w:noProof/>
            <w:webHidden/>
          </w:rPr>
          <w:tab/>
        </w:r>
        <w:r>
          <w:rPr>
            <w:noProof/>
            <w:webHidden/>
          </w:rPr>
          <w:fldChar w:fldCharType="begin"/>
        </w:r>
        <w:r>
          <w:rPr>
            <w:noProof/>
            <w:webHidden/>
          </w:rPr>
          <w:instrText xml:space="preserve"> PAGEREF _Toc58162391 \h </w:instrText>
        </w:r>
        <w:r>
          <w:rPr>
            <w:noProof/>
            <w:webHidden/>
          </w:rPr>
        </w:r>
        <w:r>
          <w:rPr>
            <w:noProof/>
            <w:webHidden/>
          </w:rPr>
          <w:fldChar w:fldCharType="separate"/>
        </w:r>
        <w:r w:rsidR="001B7B74">
          <w:rPr>
            <w:noProof/>
            <w:webHidden/>
          </w:rPr>
          <w:t>15</w:t>
        </w:r>
        <w:r>
          <w:rPr>
            <w:noProof/>
            <w:webHidden/>
          </w:rPr>
          <w:fldChar w:fldCharType="end"/>
        </w:r>
      </w:hyperlink>
    </w:p>
    <w:p w14:paraId="1EF39602" w14:textId="62E3192F"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2" w:history="1">
        <w:r w:rsidRPr="002378AB">
          <w:rPr>
            <w:rStyle w:val="Hiperhivatkozs"/>
            <w:noProof/>
          </w:rPr>
          <w:t>2.3.3 Production</w:t>
        </w:r>
        <w:r>
          <w:rPr>
            <w:noProof/>
            <w:webHidden/>
          </w:rPr>
          <w:tab/>
        </w:r>
        <w:r>
          <w:rPr>
            <w:noProof/>
            <w:webHidden/>
          </w:rPr>
          <w:fldChar w:fldCharType="begin"/>
        </w:r>
        <w:r>
          <w:rPr>
            <w:noProof/>
            <w:webHidden/>
          </w:rPr>
          <w:instrText xml:space="preserve"> PAGEREF _Toc58162392 \h </w:instrText>
        </w:r>
        <w:r>
          <w:rPr>
            <w:noProof/>
            <w:webHidden/>
          </w:rPr>
        </w:r>
        <w:r>
          <w:rPr>
            <w:noProof/>
            <w:webHidden/>
          </w:rPr>
          <w:fldChar w:fldCharType="separate"/>
        </w:r>
        <w:r w:rsidR="001B7B74">
          <w:rPr>
            <w:noProof/>
            <w:webHidden/>
          </w:rPr>
          <w:t>18</w:t>
        </w:r>
        <w:r>
          <w:rPr>
            <w:noProof/>
            <w:webHidden/>
          </w:rPr>
          <w:fldChar w:fldCharType="end"/>
        </w:r>
      </w:hyperlink>
    </w:p>
    <w:p w14:paraId="01CE92A9" w14:textId="5CF395ED"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3" w:history="1">
        <w:r w:rsidRPr="002378AB">
          <w:rPr>
            <w:rStyle w:val="Hiperhivatkozs"/>
            <w:noProof/>
          </w:rPr>
          <w:t>2.3.4 Post-production</w:t>
        </w:r>
        <w:r>
          <w:rPr>
            <w:noProof/>
            <w:webHidden/>
          </w:rPr>
          <w:tab/>
        </w:r>
        <w:r>
          <w:rPr>
            <w:noProof/>
            <w:webHidden/>
          </w:rPr>
          <w:fldChar w:fldCharType="begin"/>
        </w:r>
        <w:r>
          <w:rPr>
            <w:noProof/>
            <w:webHidden/>
          </w:rPr>
          <w:instrText xml:space="preserve"> PAGEREF _Toc58162393 \h </w:instrText>
        </w:r>
        <w:r>
          <w:rPr>
            <w:noProof/>
            <w:webHidden/>
          </w:rPr>
        </w:r>
        <w:r>
          <w:rPr>
            <w:noProof/>
            <w:webHidden/>
          </w:rPr>
          <w:fldChar w:fldCharType="separate"/>
        </w:r>
        <w:r w:rsidR="001B7B74">
          <w:rPr>
            <w:noProof/>
            <w:webHidden/>
          </w:rPr>
          <w:t>19</w:t>
        </w:r>
        <w:r>
          <w:rPr>
            <w:noProof/>
            <w:webHidden/>
          </w:rPr>
          <w:fldChar w:fldCharType="end"/>
        </w:r>
      </w:hyperlink>
    </w:p>
    <w:p w14:paraId="6CDD1F41" w14:textId="2489B218" w:rsidR="0064179D" w:rsidRDefault="0064179D">
      <w:pPr>
        <w:pStyle w:val="TJ1"/>
        <w:rPr>
          <w:rFonts w:asciiTheme="minorHAnsi" w:eastAsiaTheme="minorEastAsia" w:hAnsiTheme="minorHAnsi" w:cstheme="minorBidi"/>
          <w:b w:val="0"/>
          <w:noProof/>
          <w:sz w:val="22"/>
          <w:szCs w:val="22"/>
        </w:rPr>
      </w:pPr>
      <w:hyperlink w:anchor="_Toc58162394" w:history="1">
        <w:r w:rsidRPr="002378AB">
          <w:rPr>
            <w:rStyle w:val="Hiperhivatkozs"/>
            <w:noProof/>
          </w:rPr>
          <w:t>3 Unity</w:t>
        </w:r>
        <w:r>
          <w:rPr>
            <w:noProof/>
            <w:webHidden/>
          </w:rPr>
          <w:tab/>
        </w:r>
        <w:r>
          <w:rPr>
            <w:noProof/>
            <w:webHidden/>
          </w:rPr>
          <w:fldChar w:fldCharType="begin"/>
        </w:r>
        <w:r>
          <w:rPr>
            <w:noProof/>
            <w:webHidden/>
          </w:rPr>
          <w:instrText xml:space="preserve"> PAGEREF _Toc58162394 \h </w:instrText>
        </w:r>
        <w:r>
          <w:rPr>
            <w:noProof/>
            <w:webHidden/>
          </w:rPr>
        </w:r>
        <w:r>
          <w:rPr>
            <w:noProof/>
            <w:webHidden/>
          </w:rPr>
          <w:fldChar w:fldCharType="separate"/>
        </w:r>
        <w:r w:rsidR="001B7B74">
          <w:rPr>
            <w:noProof/>
            <w:webHidden/>
          </w:rPr>
          <w:t>21</w:t>
        </w:r>
        <w:r>
          <w:rPr>
            <w:noProof/>
            <w:webHidden/>
          </w:rPr>
          <w:fldChar w:fldCharType="end"/>
        </w:r>
      </w:hyperlink>
    </w:p>
    <w:p w14:paraId="7A04F3DA" w14:textId="05AE6139"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95" w:history="1">
        <w:r w:rsidRPr="002378AB">
          <w:rPr>
            <w:rStyle w:val="Hiperhivatkozs"/>
            <w:noProof/>
          </w:rPr>
          <w:t>3.1 About Unity</w:t>
        </w:r>
        <w:r>
          <w:rPr>
            <w:noProof/>
            <w:webHidden/>
          </w:rPr>
          <w:tab/>
        </w:r>
        <w:r>
          <w:rPr>
            <w:noProof/>
            <w:webHidden/>
          </w:rPr>
          <w:fldChar w:fldCharType="begin"/>
        </w:r>
        <w:r>
          <w:rPr>
            <w:noProof/>
            <w:webHidden/>
          </w:rPr>
          <w:instrText xml:space="preserve"> PAGEREF _Toc58162395 \h </w:instrText>
        </w:r>
        <w:r>
          <w:rPr>
            <w:noProof/>
            <w:webHidden/>
          </w:rPr>
        </w:r>
        <w:r>
          <w:rPr>
            <w:noProof/>
            <w:webHidden/>
          </w:rPr>
          <w:fldChar w:fldCharType="separate"/>
        </w:r>
        <w:r w:rsidR="001B7B74">
          <w:rPr>
            <w:noProof/>
            <w:webHidden/>
          </w:rPr>
          <w:t>21</w:t>
        </w:r>
        <w:r>
          <w:rPr>
            <w:noProof/>
            <w:webHidden/>
          </w:rPr>
          <w:fldChar w:fldCharType="end"/>
        </w:r>
      </w:hyperlink>
    </w:p>
    <w:p w14:paraId="2B0BF10D" w14:textId="2B1C3088"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96" w:history="1">
        <w:r w:rsidRPr="002378AB">
          <w:rPr>
            <w:rStyle w:val="Hiperhivatkozs"/>
            <w:noProof/>
          </w:rPr>
          <w:t>3.2 Overview of the workflow</w:t>
        </w:r>
        <w:r>
          <w:rPr>
            <w:noProof/>
            <w:webHidden/>
          </w:rPr>
          <w:tab/>
        </w:r>
        <w:r>
          <w:rPr>
            <w:noProof/>
            <w:webHidden/>
          </w:rPr>
          <w:fldChar w:fldCharType="begin"/>
        </w:r>
        <w:r>
          <w:rPr>
            <w:noProof/>
            <w:webHidden/>
          </w:rPr>
          <w:instrText xml:space="preserve"> PAGEREF _Toc58162396 \h </w:instrText>
        </w:r>
        <w:r>
          <w:rPr>
            <w:noProof/>
            <w:webHidden/>
          </w:rPr>
        </w:r>
        <w:r>
          <w:rPr>
            <w:noProof/>
            <w:webHidden/>
          </w:rPr>
          <w:fldChar w:fldCharType="separate"/>
        </w:r>
        <w:r w:rsidR="001B7B74">
          <w:rPr>
            <w:noProof/>
            <w:webHidden/>
          </w:rPr>
          <w:t>25</w:t>
        </w:r>
        <w:r>
          <w:rPr>
            <w:noProof/>
            <w:webHidden/>
          </w:rPr>
          <w:fldChar w:fldCharType="end"/>
        </w:r>
      </w:hyperlink>
    </w:p>
    <w:p w14:paraId="042B4722" w14:textId="5D45C404" w:rsidR="0064179D" w:rsidRDefault="0064179D">
      <w:pPr>
        <w:pStyle w:val="TJ1"/>
        <w:rPr>
          <w:rFonts w:asciiTheme="minorHAnsi" w:eastAsiaTheme="minorEastAsia" w:hAnsiTheme="minorHAnsi" w:cstheme="minorBidi"/>
          <w:b w:val="0"/>
          <w:noProof/>
          <w:sz w:val="22"/>
          <w:szCs w:val="22"/>
        </w:rPr>
      </w:pPr>
      <w:hyperlink w:anchor="_Toc58162397" w:history="1">
        <w:r w:rsidRPr="002378AB">
          <w:rPr>
            <w:rStyle w:val="Hiperhivatkozs"/>
            <w:noProof/>
          </w:rPr>
          <w:t>4 Scripting in Unity</w:t>
        </w:r>
        <w:r>
          <w:rPr>
            <w:noProof/>
            <w:webHidden/>
          </w:rPr>
          <w:tab/>
        </w:r>
        <w:r>
          <w:rPr>
            <w:noProof/>
            <w:webHidden/>
          </w:rPr>
          <w:fldChar w:fldCharType="begin"/>
        </w:r>
        <w:r>
          <w:rPr>
            <w:noProof/>
            <w:webHidden/>
          </w:rPr>
          <w:instrText xml:space="preserve"> PAGEREF _Toc58162397 \h </w:instrText>
        </w:r>
        <w:r>
          <w:rPr>
            <w:noProof/>
            <w:webHidden/>
          </w:rPr>
        </w:r>
        <w:r>
          <w:rPr>
            <w:noProof/>
            <w:webHidden/>
          </w:rPr>
          <w:fldChar w:fldCharType="separate"/>
        </w:r>
        <w:r w:rsidR="001B7B74">
          <w:rPr>
            <w:noProof/>
            <w:webHidden/>
          </w:rPr>
          <w:t>27</w:t>
        </w:r>
        <w:r>
          <w:rPr>
            <w:noProof/>
            <w:webHidden/>
          </w:rPr>
          <w:fldChar w:fldCharType="end"/>
        </w:r>
      </w:hyperlink>
    </w:p>
    <w:p w14:paraId="0B549ACD" w14:textId="67B5B7D9" w:rsidR="0064179D" w:rsidRDefault="0064179D"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398" w:history="1">
        <w:r w:rsidRPr="002378AB">
          <w:rPr>
            <w:rStyle w:val="Hiperhivatkozs"/>
            <w:noProof/>
          </w:rPr>
          <w:t>4.1 C# the scripting language of Unity</w:t>
        </w:r>
        <w:r>
          <w:rPr>
            <w:noProof/>
            <w:webHidden/>
          </w:rPr>
          <w:tab/>
        </w:r>
        <w:r>
          <w:rPr>
            <w:noProof/>
            <w:webHidden/>
          </w:rPr>
          <w:fldChar w:fldCharType="begin"/>
        </w:r>
        <w:r>
          <w:rPr>
            <w:noProof/>
            <w:webHidden/>
          </w:rPr>
          <w:instrText xml:space="preserve"> PAGEREF _Toc58162398 \h </w:instrText>
        </w:r>
        <w:r>
          <w:rPr>
            <w:noProof/>
            <w:webHidden/>
          </w:rPr>
        </w:r>
        <w:r>
          <w:rPr>
            <w:noProof/>
            <w:webHidden/>
          </w:rPr>
          <w:fldChar w:fldCharType="separate"/>
        </w:r>
        <w:r w:rsidR="001B7B74">
          <w:rPr>
            <w:noProof/>
            <w:webHidden/>
          </w:rPr>
          <w:t>28</w:t>
        </w:r>
        <w:r>
          <w:rPr>
            <w:noProof/>
            <w:webHidden/>
          </w:rPr>
          <w:fldChar w:fldCharType="end"/>
        </w:r>
      </w:hyperlink>
    </w:p>
    <w:p w14:paraId="47C36DD5" w14:textId="56EA1B4F" w:rsidR="0064179D" w:rsidRDefault="0064179D"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399" w:history="1">
        <w:r w:rsidRPr="002378AB">
          <w:rPr>
            <w:rStyle w:val="Hiperhivatkozs"/>
            <w:noProof/>
          </w:rPr>
          <w:t>4.2 .NET in Unity</w:t>
        </w:r>
        <w:r>
          <w:rPr>
            <w:noProof/>
            <w:webHidden/>
          </w:rPr>
          <w:tab/>
        </w:r>
        <w:r>
          <w:rPr>
            <w:noProof/>
            <w:webHidden/>
          </w:rPr>
          <w:fldChar w:fldCharType="begin"/>
        </w:r>
        <w:r>
          <w:rPr>
            <w:noProof/>
            <w:webHidden/>
          </w:rPr>
          <w:instrText xml:space="preserve"> PAGEREF _Toc58162399 \h </w:instrText>
        </w:r>
        <w:r>
          <w:rPr>
            <w:noProof/>
            <w:webHidden/>
          </w:rPr>
        </w:r>
        <w:r>
          <w:rPr>
            <w:noProof/>
            <w:webHidden/>
          </w:rPr>
          <w:fldChar w:fldCharType="separate"/>
        </w:r>
        <w:r w:rsidR="001B7B74">
          <w:rPr>
            <w:noProof/>
            <w:webHidden/>
          </w:rPr>
          <w:t>34</w:t>
        </w:r>
        <w:r>
          <w:rPr>
            <w:noProof/>
            <w:webHidden/>
          </w:rPr>
          <w:fldChar w:fldCharType="end"/>
        </w:r>
      </w:hyperlink>
    </w:p>
    <w:p w14:paraId="2F596989" w14:textId="56E917F1" w:rsidR="0064179D" w:rsidRDefault="0064179D"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400" w:history="1">
        <w:r w:rsidRPr="002378AB">
          <w:rPr>
            <w:rStyle w:val="Hiperhivatkozs"/>
            <w:noProof/>
          </w:rPr>
          <w:t>4.3 Scripting backends</w:t>
        </w:r>
        <w:r>
          <w:rPr>
            <w:noProof/>
            <w:webHidden/>
          </w:rPr>
          <w:tab/>
        </w:r>
        <w:r>
          <w:rPr>
            <w:noProof/>
            <w:webHidden/>
          </w:rPr>
          <w:fldChar w:fldCharType="begin"/>
        </w:r>
        <w:r>
          <w:rPr>
            <w:noProof/>
            <w:webHidden/>
          </w:rPr>
          <w:instrText xml:space="preserve"> PAGEREF _Toc58162400 \h </w:instrText>
        </w:r>
        <w:r>
          <w:rPr>
            <w:noProof/>
            <w:webHidden/>
          </w:rPr>
        </w:r>
        <w:r>
          <w:rPr>
            <w:noProof/>
            <w:webHidden/>
          </w:rPr>
          <w:fldChar w:fldCharType="separate"/>
        </w:r>
        <w:r w:rsidR="001B7B74">
          <w:rPr>
            <w:noProof/>
            <w:webHidden/>
          </w:rPr>
          <w:t>36</w:t>
        </w:r>
        <w:r>
          <w:rPr>
            <w:noProof/>
            <w:webHidden/>
          </w:rPr>
          <w:fldChar w:fldCharType="end"/>
        </w:r>
      </w:hyperlink>
    </w:p>
    <w:p w14:paraId="1432687E" w14:textId="3C5F9A12" w:rsidR="0064179D" w:rsidRDefault="0064179D" w:rsidP="00610527">
      <w:pPr>
        <w:pStyle w:val="TJ3"/>
        <w:tabs>
          <w:tab w:val="right" w:leader="dot" w:pos="8494"/>
        </w:tabs>
        <w:spacing w:line="300" w:lineRule="auto"/>
        <w:rPr>
          <w:rFonts w:asciiTheme="minorHAnsi" w:eastAsiaTheme="minorEastAsia" w:hAnsiTheme="minorHAnsi" w:cstheme="minorBidi"/>
          <w:noProof/>
          <w:sz w:val="22"/>
          <w:szCs w:val="22"/>
        </w:rPr>
      </w:pPr>
      <w:hyperlink w:anchor="_Toc58162401" w:history="1">
        <w:r w:rsidRPr="002378AB">
          <w:rPr>
            <w:rStyle w:val="Hiperhivatkozs"/>
            <w:noProof/>
          </w:rPr>
          <w:t>4.3.1 The Mono scripting backend</w:t>
        </w:r>
        <w:r>
          <w:rPr>
            <w:noProof/>
            <w:webHidden/>
          </w:rPr>
          <w:tab/>
        </w:r>
        <w:r>
          <w:rPr>
            <w:noProof/>
            <w:webHidden/>
          </w:rPr>
          <w:fldChar w:fldCharType="begin"/>
        </w:r>
        <w:r>
          <w:rPr>
            <w:noProof/>
            <w:webHidden/>
          </w:rPr>
          <w:instrText xml:space="preserve"> PAGEREF _Toc58162401 \h </w:instrText>
        </w:r>
        <w:r>
          <w:rPr>
            <w:noProof/>
            <w:webHidden/>
          </w:rPr>
        </w:r>
        <w:r>
          <w:rPr>
            <w:noProof/>
            <w:webHidden/>
          </w:rPr>
          <w:fldChar w:fldCharType="separate"/>
        </w:r>
        <w:r w:rsidR="001B7B74">
          <w:rPr>
            <w:noProof/>
            <w:webHidden/>
          </w:rPr>
          <w:t>36</w:t>
        </w:r>
        <w:r>
          <w:rPr>
            <w:noProof/>
            <w:webHidden/>
          </w:rPr>
          <w:fldChar w:fldCharType="end"/>
        </w:r>
      </w:hyperlink>
    </w:p>
    <w:p w14:paraId="6CDF5455" w14:textId="1E9BF450" w:rsidR="0064179D" w:rsidRDefault="0064179D" w:rsidP="00610527">
      <w:pPr>
        <w:pStyle w:val="TJ3"/>
        <w:tabs>
          <w:tab w:val="right" w:leader="dot" w:pos="8494"/>
        </w:tabs>
        <w:spacing w:line="300" w:lineRule="auto"/>
        <w:rPr>
          <w:rFonts w:asciiTheme="minorHAnsi" w:eastAsiaTheme="minorEastAsia" w:hAnsiTheme="minorHAnsi" w:cstheme="minorBidi"/>
          <w:noProof/>
          <w:sz w:val="22"/>
          <w:szCs w:val="22"/>
        </w:rPr>
      </w:pPr>
      <w:hyperlink w:anchor="_Toc58162402" w:history="1">
        <w:r w:rsidRPr="002378AB">
          <w:rPr>
            <w:rStyle w:val="Hiperhivatkozs"/>
            <w:noProof/>
          </w:rPr>
          <w:t>4.3.2 The IL2CPP scripting backend</w:t>
        </w:r>
        <w:r>
          <w:rPr>
            <w:noProof/>
            <w:webHidden/>
          </w:rPr>
          <w:tab/>
        </w:r>
        <w:r>
          <w:rPr>
            <w:noProof/>
            <w:webHidden/>
          </w:rPr>
          <w:fldChar w:fldCharType="begin"/>
        </w:r>
        <w:r>
          <w:rPr>
            <w:noProof/>
            <w:webHidden/>
          </w:rPr>
          <w:instrText xml:space="preserve"> PAGEREF _Toc58162402 \h </w:instrText>
        </w:r>
        <w:r>
          <w:rPr>
            <w:noProof/>
            <w:webHidden/>
          </w:rPr>
        </w:r>
        <w:r>
          <w:rPr>
            <w:noProof/>
            <w:webHidden/>
          </w:rPr>
          <w:fldChar w:fldCharType="separate"/>
        </w:r>
        <w:r w:rsidR="001B7B74">
          <w:rPr>
            <w:noProof/>
            <w:webHidden/>
          </w:rPr>
          <w:t>37</w:t>
        </w:r>
        <w:r>
          <w:rPr>
            <w:noProof/>
            <w:webHidden/>
          </w:rPr>
          <w:fldChar w:fldCharType="end"/>
        </w:r>
      </w:hyperlink>
    </w:p>
    <w:p w14:paraId="4EB32150" w14:textId="55657D14" w:rsidR="0064179D" w:rsidRDefault="0064179D">
      <w:pPr>
        <w:pStyle w:val="TJ1"/>
        <w:rPr>
          <w:rFonts w:asciiTheme="minorHAnsi" w:eastAsiaTheme="minorEastAsia" w:hAnsiTheme="minorHAnsi" w:cstheme="minorBidi"/>
          <w:b w:val="0"/>
          <w:noProof/>
          <w:sz w:val="22"/>
          <w:szCs w:val="22"/>
        </w:rPr>
      </w:pPr>
      <w:hyperlink w:anchor="_Toc58162403" w:history="1">
        <w:r w:rsidRPr="002378AB">
          <w:rPr>
            <w:rStyle w:val="Hiperhivatkozs"/>
            <w:noProof/>
          </w:rPr>
          <w:t>5 Performance ana</w:t>
        </w:r>
        <w:r w:rsidRPr="002378AB">
          <w:rPr>
            <w:rStyle w:val="Hiperhivatkozs"/>
            <w:noProof/>
          </w:rPr>
          <w:t>l</w:t>
        </w:r>
        <w:r w:rsidRPr="002378AB">
          <w:rPr>
            <w:rStyle w:val="Hiperhivatkozs"/>
            <w:noProof/>
          </w:rPr>
          <w:t>ysis in Unity</w:t>
        </w:r>
        <w:r>
          <w:rPr>
            <w:noProof/>
            <w:webHidden/>
          </w:rPr>
          <w:tab/>
        </w:r>
        <w:r>
          <w:rPr>
            <w:noProof/>
            <w:webHidden/>
          </w:rPr>
          <w:fldChar w:fldCharType="begin"/>
        </w:r>
        <w:r>
          <w:rPr>
            <w:noProof/>
            <w:webHidden/>
          </w:rPr>
          <w:instrText xml:space="preserve"> PAGEREF _Toc58162403 \h </w:instrText>
        </w:r>
        <w:r>
          <w:rPr>
            <w:noProof/>
            <w:webHidden/>
          </w:rPr>
        </w:r>
        <w:r>
          <w:rPr>
            <w:noProof/>
            <w:webHidden/>
          </w:rPr>
          <w:fldChar w:fldCharType="separate"/>
        </w:r>
        <w:r w:rsidR="001B7B74">
          <w:rPr>
            <w:noProof/>
            <w:webHidden/>
          </w:rPr>
          <w:t>38</w:t>
        </w:r>
        <w:r>
          <w:rPr>
            <w:noProof/>
            <w:webHidden/>
          </w:rPr>
          <w:fldChar w:fldCharType="end"/>
        </w:r>
      </w:hyperlink>
    </w:p>
    <w:p w14:paraId="4911CB36" w14:textId="0950FCD8"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4" w:history="1">
        <w:r w:rsidRPr="002378AB">
          <w:rPr>
            <w:rStyle w:val="Hiperhivatkozs"/>
            <w:noProof/>
          </w:rPr>
          <w:t>5.1 Profiling</w:t>
        </w:r>
        <w:r>
          <w:rPr>
            <w:noProof/>
            <w:webHidden/>
          </w:rPr>
          <w:tab/>
        </w:r>
        <w:r>
          <w:rPr>
            <w:noProof/>
            <w:webHidden/>
          </w:rPr>
          <w:fldChar w:fldCharType="begin"/>
        </w:r>
        <w:r>
          <w:rPr>
            <w:noProof/>
            <w:webHidden/>
          </w:rPr>
          <w:instrText xml:space="preserve"> PAGEREF _Toc58162404 \h </w:instrText>
        </w:r>
        <w:r>
          <w:rPr>
            <w:noProof/>
            <w:webHidden/>
          </w:rPr>
        </w:r>
        <w:r>
          <w:rPr>
            <w:noProof/>
            <w:webHidden/>
          </w:rPr>
          <w:fldChar w:fldCharType="separate"/>
        </w:r>
        <w:r w:rsidR="001B7B74">
          <w:rPr>
            <w:noProof/>
            <w:webHidden/>
          </w:rPr>
          <w:t>38</w:t>
        </w:r>
        <w:r>
          <w:rPr>
            <w:noProof/>
            <w:webHidden/>
          </w:rPr>
          <w:fldChar w:fldCharType="end"/>
        </w:r>
      </w:hyperlink>
    </w:p>
    <w:p w14:paraId="4AADA597" w14:textId="48E927E6"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5" w:history="1">
        <w:r w:rsidRPr="002378AB">
          <w:rPr>
            <w:rStyle w:val="Hiperhivatkozs"/>
            <w:noProof/>
          </w:rPr>
          <w:t>5.1.1 The Unity Profiler</w:t>
        </w:r>
        <w:r>
          <w:rPr>
            <w:noProof/>
            <w:webHidden/>
          </w:rPr>
          <w:tab/>
        </w:r>
        <w:r>
          <w:rPr>
            <w:noProof/>
            <w:webHidden/>
          </w:rPr>
          <w:fldChar w:fldCharType="begin"/>
        </w:r>
        <w:r>
          <w:rPr>
            <w:noProof/>
            <w:webHidden/>
          </w:rPr>
          <w:instrText xml:space="preserve"> PAGEREF _Toc58162405 \h </w:instrText>
        </w:r>
        <w:r>
          <w:rPr>
            <w:noProof/>
            <w:webHidden/>
          </w:rPr>
        </w:r>
        <w:r>
          <w:rPr>
            <w:noProof/>
            <w:webHidden/>
          </w:rPr>
          <w:fldChar w:fldCharType="separate"/>
        </w:r>
        <w:r w:rsidR="001B7B74">
          <w:rPr>
            <w:noProof/>
            <w:webHidden/>
          </w:rPr>
          <w:t>39</w:t>
        </w:r>
        <w:r>
          <w:rPr>
            <w:noProof/>
            <w:webHidden/>
          </w:rPr>
          <w:fldChar w:fldCharType="end"/>
        </w:r>
      </w:hyperlink>
    </w:p>
    <w:p w14:paraId="02B67CEF" w14:textId="7994E9BA"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6" w:history="1">
        <w:r w:rsidRPr="002378AB">
          <w:rPr>
            <w:rStyle w:val="Hiperhivatkozs"/>
            <w:noProof/>
          </w:rPr>
          <w:t>5.2 Performance testing</w:t>
        </w:r>
        <w:r>
          <w:rPr>
            <w:noProof/>
            <w:webHidden/>
          </w:rPr>
          <w:tab/>
        </w:r>
        <w:r>
          <w:rPr>
            <w:noProof/>
            <w:webHidden/>
          </w:rPr>
          <w:fldChar w:fldCharType="begin"/>
        </w:r>
        <w:r>
          <w:rPr>
            <w:noProof/>
            <w:webHidden/>
          </w:rPr>
          <w:instrText xml:space="preserve"> PAGEREF _Toc58162406 \h </w:instrText>
        </w:r>
        <w:r>
          <w:rPr>
            <w:noProof/>
            <w:webHidden/>
          </w:rPr>
        </w:r>
        <w:r>
          <w:rPr>
            <w:noProof/>
            <w:webHidden/>
          </w:rPr>
          <w:fldChar w:fldCharType="separate"/>
        </w:r>
        <w:r w:rsidR="001B7B74">
          <w:rPr>
            <w:noProof/>
            <w:webHidden/>
          </w:rPr>
          <w:t>40</w:t>
        </w:r>
        <w:r>
          <w:rPr>
            <w:noProof/>
            <w:webHidden/>
          </w:rPr>
          <w:fldChar w:fldCharType="end"/>
        </w:r>
      </w:hyperlink>
    </w:p>
    <w:p w14:paraId="2DE37F98" w14:textId="4716115D"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7" w:history="1">
        <w:r w:rsidRPr="002378AB">
          <w:rPr>
            <w:rStyle w:val="Hiperhivatkozs"/>
            <w:noProof/>
          </w:rPr>
          <w:t>5.2.1 The Performance Testing Extension API</w:t>
        </w:r>
        <w:r>
          <w:rPr>
            <w:noProof/>
            <w:webHidden/>
          </w:rPr>
          <w:tab/>
        </w:r>
        <w:r>
          <w:rPr>
            <w:noProof/>
            <w:webHidden/>
          </w:rPr>
          <w:fldChar w:fldCharType="begin"/>
        </w:r>
        <w:r>
          <w:rPr>
            <w:noProof/>
            <w:webHidden/>
          </w:rPr>
          <w:instrText xml:space="preserve"> PAGEREF _Toc58162407 \h </w:instrText>
        </w:r>
        <w:r>
          <w:rPr>
            <w:noProof/>
            <w:webHidden/>
          </w:rPr>
        </w:r>
        <w:r>
          <w:rPr>
            <w:noProof/>
            <w:webHidden/>
          </w:rPr>
          <w:fldChar w:fldCharType="separate"/>
        </w:r>
        <w:r w:rsidR="001B7B74">
          <w:rPr>
            <w:noProof/>
            <w:webHidden/>
          </w:rPr>
          <w:t>42</w:t>
        </w:r>
        <w:r>
          <w:rPr>
            <w:noProof/>
            <w:webHidden/>
          </w:rPr>
          <w:fldChar w:fldCharType="end"/>
        </w:r>
      </w:hyperlink>
    </w:p>
    <w:p w14:paraId="0BA2A87D" w14:textId="37C147DC"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8" w:history="1">
        <w:r w:rsidRPr="002378AB">
          <w:rPr>
            <w:rStyle w:val="Hiperhivatkozs"/>
            <w:noProof/>
          </w:rPr>
          <w:t>5.2.2 Performance test examples</w:t>
        </w:r>
        <w:r>
          <w:rPr>
            <w:noProof/>
            <w:webHidden/>
          </w:rPr>
          <w:tab/>
        </w:r>
        <w:r>
          <w:rPr>
            <w:noProof/>
            <w:webHidden/>
          </w:rPr>
          <w:fldChar w:fldCharType="begin"/>
        </w:r>
        <w:r>
          <w:rPr>
            <w:noProof/>
            <w:webHidden/>
          </w:rPr>
          <w:instrText xml:space="preserve"> PAGEREF _Toc58162408 \h </w:instrText>
        </w:r>
        <w:r>
          <w:rPr>
            <w:noProof/>
            <w:webHidden/>
          </w:rPr>
        </w:r>
        <w:r>
          <w:rPr>
            <w:noProof/>
            <w:webHidden/>
          </w:rPr>
          <w:fldChar w:fldCharType="separate"/>
        </w:r>
        <w:r w:rsidR="001B7B74">
          <w:rPr>
            <w:noProof/>
            <w:webHidden/>
          </w:rPr>
          <w:t>45</w:t>
        </w:r>
        <w:r>
          <w:rPr>
            <w:noProof/>
            <w:webHidden/>
          </w:rPr>
          <w:fldChar w:fldCharType="end"/>
        </w:r>
      </w:hyperlink>
    </w:p>
    <w:p w14:paraId="7A268BB6" w14:textId="356BBFC5"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9" w:history="1">
        <w:r w:rsidRPr="002378AB">
          <w:rPr>
            <w:rStyle w:val="Hiperhivatkozs"/>
            <w:noProof/>
          </w:rPr>
          <w:t>5.3 Benchmarking</w:t>
        </w:r>
        <w:r>
          <w:rPr>
            <w:noProof/>
            <w:webHidden/>
          </w:rPr>
          <w:tab/>
        </w:r>
        <w:r>
          <w:rPr>
            <w:noProof/>
            <w:webHidden/>
          </w:rPr>
          <w:fldChar w:fldCharType="begin"/>
        </w:r>
        <w:r>
          <w:rPr>
            <w:noProof/>
            <w:webHidden/>
          </w:rPr>
          <w:instrText xml:space="preserve"> PAGEREF _Toc58162409 \h </w:instrText>
        </w:r>
        <w:r>
          <w:rPr>
            <w:noProof/>
            <w:webHidden/>
          </w:rPr>
        </w:r>
        <w:r>
          <w:rPr>
            <w:noProof/>
            <w:webHidden/>
          </w:rPr>
          <w:fldChar w:fldCharType="separate"/>
        </w:r>
        <w:r w:rsidR="001B7B74">
          <w:rPr>
            <w:noProof/>
            <w:webHidden/>
          </w:rPr>
          <w:t>50</w:t>
        </w:r>
        <w:r>
          <w:rPr>
            <w:noProof/>
            <w:webHidden/>
          </w:rPr>
          <w:fldChar w:fldCharType="end"/>
        </w:r>
      </w:hyperlink>
    </w:p>
    <w:p w14:paraId="33CAD02F" w14:textId="3DEFB2BA" w:rsidR="0064179D" w:rsidRDefault="0064179D">
      <w:pPr>
        <w:pStyle w:val="TJ1"/>
        <w:rPr>
          <w:rFonts w:asciiTheme="minorHAnsi" w:eastAsiaTheme="minorEastAsia" w:hAnsiTheme="minorHAnsi" w:cstheme="minorBidi"/>
          <w:b w:val="0"/>
          <w:noProof/>
          <w:sz w:val="22"/>
          <w:szCs w:val="22"/>
        </w:rPr>
      </w:pPr>
      <w:hyperlink w:anchor="_Toc58162410" w:history="1">
        <w:r w:rsidRPr="002378AB">
          <w:rPr>
            <w:rStyle w:val="Hiperhivatkozs"/>
            <w:noProof/>
          </w:rPr>
          <w:t>6 Advanced Optimization Techniques for Unity</w:t>
        </w:r>
        <w:r>
          <w:rPr>
            <w:noProof/>
            <w:webHidden/>
          </w:rPr>
          <w:tab/>
        </w:r>
        <w:r>
          <w:rPr>
            <w:noProof/>
            <w:webHidden/>
          </w:rPr>
          <w:fldChar w:fldCharType="begin"/>
        </w:r>
        <w:r>
          <w:rPr>
            <w:noProof/>
            <w:webHidden/>
          </w:rPr>
          <w:instrText xml:space="preserve"> PAGEREF _Toc58162410 \h </w:instrText>
        </w:r>
        <w:r>
          <w:rPr>
            <w:noProof/>
            <w:webHidden/>
          </w:rPr>
        </w:r>
        <w:r>
          <w:rPr>
            <w:noProof/>
            <w:webHidden/>
          </w:rPr>
          <w:fldChar w:fldCharType="separate"/>
        </w:r>
        <w:r w:rsidR="001B7B74">
          <w:rPr>
            <w:noProof/>
            <w:webHidden/>
          </w:rPr>
          <w:t>51</w:t>
        </w:r>
        <w:r>
          <w:rPr>
            <w:noProof/>
            <w:webHidden/>
          </w:rPr>
          <w:fldChar w:fldCharType="end"/>
        </w:r>
      </w:hyperlink>
    </w:p>
    <w:p w14:paraId="06A179B6" w14:textId="697EF5D7"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1" w:history="1">
        <w:r w:rsidRPr="002378AB">
          <w:rPr>
            <w:rStyle w:val="Hiperhivatkozs"/>
            <w:noProof/>
          </w:rPr>
          <w:t>6.1 Update manager</w:t>
        </w:r>
        <w:r>
          <w:rPr>
            <w:noProof/>
            <w:webHidden/>
          </w:rPr>
          <w:tab/>
        </w:r>
        <w:r>
          <w:rPr>
            <w:noProof/>
            <w:webHidden/>
          </w:rPr>
          <w:fldChar w:fldCharType="begin"/>
        </w:r>
        <w:r>
          <w:rPr>
            <w:noProof/>
            <w:webHidden/>
          </w:rPr>
          <w:instrText xml:space="preserve"> PAGEREF _Toc58162411 \h </w:instrText>
        </w:r>
        <w:r>
          <w:rPr>
            <w:noProof/>
            <w:webHidden/>
          </w:rPr>
        </w:r>
        <w:r>
          <w:rPr>
            <w:noProof/>
            <w:webHidden/>
          </w:rPr>
          <w:fldChar w:fldCharType="separate"/>
        </w:r>
        <w:r w:rsidR="001B7B74">
          <w:rPr>
            <w:noProof/>
            <w:webHidden/>
          </w:rPr>
          <w:t>51</w:t>
        </w:r>
        <w:r>
          <w:rPr>
            <w:noProof/>
            <w:webHidden/>
          </w:rPr>
          <w:fldChar w:fldCharType="end"/>
        </w:r>
      </w:hyperlink>
    </w:p>
    <w:p w14:paraId="7BC6FE66" w14:textId="07F00535"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12" w:history="1">
        <w:r w:rsidRPr="002378AB">
          <w:rPr>
            <w:rStyle w:val="Hiperhivatkozs"/>
            <w:noProof/>
          </w:rPr>
          <w:t>6.1.1 Benchmarking</w:t>
        </w:r>
        <w:r>
          <w:rPr>
            <w:noProof/>
            <w:webHidden/>
          </w:rPr>
          <w:tab/>
        </w:r>
        <w:r>
          <w:rPr>
            <w:noProof/>
            <w:webHidden/>
          </w:rPr>
          <w:fldChar w:fldCharType="begin"/>
        </w:r>
        <w:r>
          <w:rPr>
            <w:noProof/>
            <w:webHidden/>
          </w:rPr>
          <w:instrText xml:space="preserve"> PAGEREF _Toc58162412 \h </w:instrText>
        </w:r>
        <w:r>
          <w:rPr>
            <w:noProof/>
            <w:webHidden/>
          </w:rPr>
        </w:r>
        <w:r>
          <w:rPr>
            <w:noProof/>
            <w:webHidden/>
          </w:rPr>
          <w:fldChar w:fldCharType="separate"/>
        </w:r>
        <w:r w:rsidR="001B7B74">
          <w:rPr>
            <w:noProof/>
            <w:webHidden/>
          </w:rPr>
          <w:t>54</w:t>
        </w:r>
        <w:r>
          <w:rPr>
            <w:noProof/>
            <w:webHidden/>
          </w:rPr>
          <w:fldChar w:fldCharType="end"/>
        </w:r>
      </w:hyperlink>
    </w:p>
    <w:p w14:paraId="1C1A939B" w14:textId="2C9293B1"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3" w:history="1">
        <w:r w:rsidRPr="002378AB">
          <w:rPr>
            <w:rStyle w:val="Hiperhivatkozs"/>
            <w:noProof/>
          </w:rPr>
          <w:t>6.2 Internal systems’ custom properties and hashing</w:t>
        </w:r>
        <w:r>
          <w:rPr>
            <w:noProof/>
            <w:webHidden/>
          </w:rPr>
          <w:tab/>
        </w:r>
        <w:r>
          <w:rPr>
            <w:noProof/>
            <w:webHidden/>
          </w:rPr>
          <w:fldChar w:fldCharType="begin"/>
        </w:r>
        <w:r>
          <w:rPr>
            <w:noProof/>
            <w:webHidden/>
          </w:rPr>
          <w:instrText xml:space="preserve"> PAGEREF _Toc58162413 \h </w:instrText>
        </w:r>
        <w:r>
          <w:rPr>
            <w:noProof/>
            <w:webHidden/>
          </w:rPr>
        </w:r>
        <w:r>
          <w:rPr>
            <w:noProof/>
            <w:webHidden/>
          </w:rPr>
          <w:fldChar w:fldCharType="separate"/>
        </w:r>
        <w:r w:rsidR="001B7B74">
          <w:rPr>
            <w:noProof/>
            <w:webHidden/>
          </w:rPr>
          <w:t>56</w:t>
        </w:r>
        <w:r>
          <w:rPr>
            <w:noProof/>
            <w:webHidden/>
          </w:rPr>
          <w:fldChar w:fldCharType="end"/>
        </w:r>
      </w:hyperlink>
    </w:p>
    <w:p w14:paraId="429D6139" w14:textId="32B287F5"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14" w:history="1">
        <w:r w:rsidRPr="002378AB">
          <w:rPr>
            <w:rStyle w:val="Hiperhivatkozs"/>
            <w:noProof/>
          </w:rPr>
          <w:t>6.2.1 Benchmarking</w:t>
        </w:r>
        <w:r>
          <w:rPr>
            <w:noProof/>
            <w:webHidden/>
          </w:rPr>
          <w:tab/>
        </w:r>
        <w:r>
          <w:rPr>
            <w:noProof/>
            <w:webHidden/>
          </w:rPr>
          <w:fldChar w:fldCharType="begin"/>
        </w:r>
        <w:r>
          <w:rPr>
            <w:noProof/>
            <w:webHidden/>
          </w:rPr>
          <w:instrText xml:space="preserve"> PAGEREF _Toc58162414 \h </w:instrText>
        </w:r>
        <w:r>
          <w:rPr>
            <w:noProof/>
            <w:webHidden/>
          </w:rPr>
        </w:r>
        <w:r>
          <w:rPr>
            <w:noProof/>
            <w:webHidden/>
          </w:rPr>
          <w:fldChar w:fldCharType="separate"/>
        </w:r>
        <w:r w:rsidR="001B7B74">
          <w:rPr>
            <w:noProof/>
            <w:webHidden/>
          </w:rPr>
          <w:t>58</w:t>
        </w:r>
        <w:r>
          <w:rPr>
            <w:noProof/>
            <w:webHidden/>
          </w:rPr>
          <w:fldChar w:fldCharType="end"/>
        </w:r>
      </w:hyperlink>
    </w:p>
    <w:p w14:paraId="2AA79F3A" w14:textId="2D3A3592"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5" w:history="1">
        <w:r w:rsidRPr="002378AB">
          <w:rPr>
            <w:rStyle w:val="Hiperhivatkozs"/>
            <w:noProof/>
          </w:rPr>
          <w:t>6.3 Struct assignment</w:t>
        </w:r>
        <w:r>
          <w:rPr>
            <w:noProof/>
            <w:webHidden/>
          </w:rPr>
          <w:tab/>
        </w:r>
        <w:r>
          <w:rPr>
            <w:noProof/>
            <w:webHidden/>
          </w:rPr>
          <w:fldChar w:fldCharType="begin"/>
        </w:r>
        <w:r>
          <w:rPr>
            <w:noProof/>
            <w:webHidden/>
          </w:rPr>
          <w:instrText xml:space="preserve"> PAGEREF _Toc58162415 \h </w:instrText>
        </w:r>
        <w:r>
          <w:rPr>
            <w:noProof/>
            <w:webHidden/>
          </w:rPr>
        </w:r>
        <w:r>
          <w:rPr>
            <w:noProof/>
            <w:webHidden/>
          </w:rPr>
          <w:fldChar w:fldCharType="separate"/>
        </w:r>
        <w:r w:rsidR="001B7B74">
          <w:rPr>
            <w:noProof/>
            <w:webHidden/>
          </w:rPr>
          <w:t>60</w:t>
        </w:r>
        <w:r>
          <w:rPr>
            <w:noProof/>
            <w:webHidden/>
          </w:rPr>
          <w:fldChar w:fldCharType="end"/>
        </w:r>
      </w:hyperlink>
    </w:p>
    <w:p w14:paraId="7B942D89" w14:textId="257635D3"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6" w:history="1">
        <w:r w:rsidRPr="002378AB">
          <w:rPr>
            <w:rStyle w:val="Hiperhivatkozs"/>
            <w:noProof/>
          </w:rPr>
          <w:t>6.4 Hierarchy Optimization</w:t>
        </w:r>
        <w:r>
          <w:rPr>
            <w:noProof/>
            <w:webHidden/>
          </w:rPr>
          <w:tab/>
        </w:r>
        <w:r>
          <w:rPr>
            <w:noProof/>
            <w:webHidden/>
          </w:rPr>
          <w:fldChar w:fldCharType="begin"/>
        </w:r>
        <w:r>
          <w:rPr>
            <w:noProof/>
            <w:webHidden/>
          </w:rPr>
          <w:instrText xml:space="preserve"> PAGEREF _Toc58162416 \h </w:instrText>
        </w:r>
        <w:r>
          <w:rPr>
            <w:noProof/>
            <w:webHidden/>
          </w:rPr>
        </w:r>
        <w:r>
          <w:rPr>
            <w:noProof/>
            <w:webHidden/>
          </w:rPr>
          <w:fldChar w:fldCharType="separate"/>
        </w:r>
        <w:r w:rsidR="001B7B74">
          <w:rPr>
            <w:noProof/>
            <w:webHidden/>
          </w:rPr>
          <w:t>61</w:t>
        </w:r>
        <w:r>
          <w:rPr>
            <w:noProof/>
            <w:webHidden/>
          </w:rPr>
          <w:fldChar w:fldCharType="end"/>
        </w:r>
      </w:hyperlink>
    </w:p>
    <w:p w14:paraId="7EA3ED2F" w14:textId="4D1C330D" w:rsidR="0064179D" w:rsidRDefault="0064179D">
      <w:pPr>
        <w:pStyle w:val="TJ1"/>
        <w:rPr>
          <w:rFonts w:asciiTheme="minorHAnsi" w:eastAsiaTheme="minorEastAsia" w:hAnsiTheme="minorHAnsi" w:cstheme="minorBidi"/>
          <w:b w:val="0"/>
          <w:noProof/>
          <w:sz w:val="22"/>
          <w:szCs w:val="22"/>
        </w:rPr>
      </w:pPr>
      <w:hyperlink w:anchor="_Toc58162417" w:history="1">
        <w:r w:rsidRPr="002378AB">
          <w:rPr>
            <w:rStyle w:val="Hiperhivatkozs"/>
            <w:noProof/>
          </w:rPr>
          <w:t>7 Conclusion</w:t>
        </w:r>
        <w:r>
          <w:rPr>
            <w:noProof/>
            <w:webHidden/>
          </w:rPr>
          <w:tab/>
        </w:r>
        <w:r>
          <w:rPr>
            <w:noProof/>
            <w:webHidden/>
          </w:rPr>
          <w:fldChar w:fldCharType="begin"/>
        </w:r>
        <w:r>
          <w:rPr>
            <w:noProof/>
            <w:webHidden/>
          </w:rPr>
          <w:instrText xml:space="preserve"> PAGEREF _Toc58162417 \h </w:instrText>
        </w:r>
        <w:r>
          <w:rPr>
            <w:noProof/>
            <w:webHidden/>
          </w:rPr>
        </w:r>
        <w:r>
          <w:rPr>
            <w:noProof/>
            <w:webHidden/>
          </w:rPr>
          <w:fldChar w:fldCharType="separate"/>
        </w:r>
        <w:r w:rsidR="001B7B74">
          <w:rPr>
            <w:noProof/>
            <w:webHidden/>
          </w:rPr>
          <w:t>64</w:t>
        </w:r>
        <w:r>
          <w:rPr>
            <w:noProof/>
            <w:webHidden/>
          </w:rPr>
          <w:fldChar w:fldCharType="end"/>
        </w:r>
      </w:hyperlink>
    </w:p>
    <w:p w14:paraId="71CF0D32" w14:textId="0A6A9A70" w:rsidR="0064179D" w:rsidRDefault="0064179D">
      <w:pPr>
        <w:pStyle w:val="TJ1"/>
        <w:rPr>
          <w:rFonts w:asciiTheme="minorHAnsi" w:eastAsiaTheme="minorEastAsia" w:hAnsiTheme="minorHAnsi" w:cstheme="minorBidi"/>
          <w:b w:val="0"/>
          <w:noProof/>
          <w:sz w:val="22"/>
          <w:szCs w:val="22"/>
        </w:rPr>
      </w:pPr>
      <w:hyperlink w:anchor="_Toc58162418" w:history="1">
        <w:r w:rsidRPr="002378AB">
          <w:rPr>
            <w:rStyle w:val="Hiperhivatkozs"/>
            <w:noProof/>
          </w:rPr>
          <w:t>Bibliography</w:t>
        </w:r>
        <w:r>
          <w:rPr>
            <w:noProof/>
            <w:webHidden/>
          </w:rPr>
          <w:tab/>
        </w:r>
        <w:r>
          <w:rPr>
            <w:noProof/>
            <w:webHidden/>
          </w:rPr>
          <w:fldChar w:fldCharType="begin"/>
        </w:r>
        <w:r>
          <w:rPr>
            <w:noProof/>
            <w:webHidden/>
          </w:rPr>
          <w:instrText xml:space="preserve"> PAGEREF _Toc58162418 \h </w:instrText>
        </w:r>
        <w:r>
          <w:rPr>
            <w:noProof/>
            <w:webHidden/>
          </w:rPr>
        </w:r>
        <w:r>
          <w:rPr>
            <w:noProof/>
            <w:webHidden/>
          </w:rPr>
          <w:fldChar w:fldCharType="separate"/>
        </w:r>
        <w:r w:rsidR="001B7B74">
          <w:rPr>
            <w:noProof/>
            <w:webHidden/>
          </w:rPr>
          <w:t>65</w:t>
        </w:r>
        <w:r>
          <w:rPr>
            <w:noProof/>
            <w:webHidden/>
          </w:rPr>
          <w:fldChar w:fldCharType="end"/>
        </w:r>
      </w:hyperlink>
    </w:p>
    <w:p w14:paraId="0992473D" w14:textId="0660C619" w:rsidR="0063585C" w:rsidRPr="0051215C" w:rsidRDefault="00730B3C" w:rsidP="00F3334E">
      <w:pPr>
        <w:ind w:firstLine="0"/>
      </w:pPr>
      <w:r>
        <w:rPr>
          <w:b/>
          <w:bCs/>
        </w:rPr>
        <w:lastRenderedPageBreak/>
        <w:fldChar w:fldCharType="end"/>
      </w:r>
    </w:p>
    <w:p w14:paraId="4BC39DEA" w14:textId="77777777" w:rsidR="00681E99" w:rsidRPr="00B50CAA" w:rsidRDefault="00681E99" w:rsidP="00854BDC">
      <w:pPr>
        <w:pStyle w:val="Nyilatkozatcm"/>
      </w:pPr>
      <w:r w:rsidRPr="00B50CAA">
        <w:lastRenderedPageBreak/>
        <w:t>Hallgatói nyilatkozat</w:t>
      </w:r>
    </w:p>
    <w:p w14:paraId="2A8E0109" w14:textId="427A2DB4" w:rsidR="00681E99" w:rsidRDefault="00681E99" w:rsidP="005E01E0">
      <w:pPr>
        <w:pStyle w:val="Nyilatkozatszveg"/>
      </w:pPr>
      <w:r w:rsidRPr="00B50CAA">
        <w:t xml:space="preserve">Alulírott </w:t>
      </w:r>
      <w:r w:rsidR="00176146">
        <w:rPr>
          <w:b/>
          <w:bCs/>
        </w:rPr>
        <w:t>Menyhárt Bence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6E67B03A"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224EE656"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1B7B74">
        <w:rPr>
          <w:noProof/>
        </w:rPr>
        <w:t>2020. 12. 06.</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58162383"/>
      <w:r w:rsidRPr="00B50CAA">
        <w:lastRenderedPageBreak/>
        <w:t>Összefoglaló</w:t>
      </w:r>
      <w:bookmarkEnd w:id="0"/>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1" w:name="_Toc58162384"/>
      <w:r w:rsidRPr="00A13DBA">
        <w:lastRenderedPageBreak/>
        <w:t>Abstract</w:t>
      </w:r>
      <w:bookmarkEnd w:id="1"/>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bookmarkStart w:id="2" w:name="_Toc58162385"/>
      <w:r>
        <w:lastRenderedPageBreak/>
        <w:t>Introduction</w:t>
      </w:r>
      <w:bookmarkEnd w:id="2"/>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20BB7570" w:rsidR="00AC4352" w:rsidRDefault="00A63AD3" w:rsidP="00063EC5">
      <w:pPr>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r w:rsidR="00653AE3">
        <w:t xml:space="preserve"> Unfortunately, many of the principal and leading engineers in game development are sharing their vast knowledge via blogposts rather than via official research forums</w:t>
      </w:r>
      <w:r w:rsidR="00063EC5">
        <w:t xml:space="preserve"> so researching in</w:t>
      </w:r>
      <w:r w:rsidR="00BF34FB">
        <w:t xml:space="preserve"> this topic</w:t>
      </w:r>
      <w:r w:rsidR="00063EC5">
        <w:t xml:space="preserve"> differs from other areas </w:t>
      </w:r>
      <w:r w:rsidR="00372528">
        <w:t>of</w:t>
      </w:r>
      <w:r w:rsidR="00063EC5">
        <w:t xml:space="preserve"> software engineering.</w:t>
      </w:r>
    </w:p>
    <w:p w14:paraId="1DE65174" w14:textId="21D4F138" w:rsidR="005102C1" w:rsidRDefault="00063EC5" w:rsidP="00AC4352">
      <w:pPr>
        <w:spacing w:after="0"/>
        <w:ind w:firstLine="0"/>
      </w:pPr>
      <w:r>
        <w:t>In this thesis, w</w:t>
      </w:r>
      <w:r w:rsidR="00AC4352">
        <w:t>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0CE7496" w:rsidR="008350B2" w:rsidRDefault="00716985" w:rsidP="00AC4352">
      <w:pPr>
        <w:pStyle w:val="Listaszerbekezds"/>
        <w:numPr>
          <w:ilvl w:val="0"/>
          <w:numId w:val="23"/>
        </w:numPr>
        <w:spacing w:after="0"/>
      </w:pPr>
      <w:r>
        <w:t>Examine Unity specific optimizations and understand why they perform better</w:t>
      </w:r>
      <w:r w:rsidR="008025BB">
        <w:t>.</w:t>
      </w:r>
    </w:p>
    <w:p w14:paraId="684EDE18" w14:textId="76F960DC" w:rsidR="00BD403A" w:rsidRDefault="00BD403A" w:rsidP="00BD403A">
      <w:pPr>
        <w:spacing w:after="0"/>
      </w:pPr>
    </w:p>
    <w:p w14:paraId="5805DD11" w14:textId="19386C17" w:rsidR="00BD403A" w:rsidRDefault="004758BF" w:rsidP="00BD403A">
      <w:pPr>
        <w:pStyle w:val="Cmsor1"/>
      </w:pPr>
      <w:bookmarkStart w:id="3" w:name="_Toc58162386"/>
      <w:r>
        <w:lastRenderedPageBreak/>
        <w:t>Optimization goals</w:t>
      </w:r>
      <w:bookmarkEnd w:id="3"/>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3FBDC377"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bookmarkStart w:id="4" w:name="_Toc58162387"/>
      <w:r>
        <w:t>Recording optimization goals</w:t>
      </w:r>
      <w:bookmarkEnd w:id="4"/>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0E1E7F70" w:rsidR="00C3412B" w:rsidRPr="008F7624" w:rsidRDefault="00C3412B" w:rsidP="008F7624">
      <w:pPr>
        <w:pStyle w:val="Kpalrs"/>
      </w:pPr>
      <w:r w:rsidRPr="008F7624">
        <w:t xml:space="preserve">Figure </w:t>
      </w:r>
      <w:r w:rsidR="00B3250D">
        <w:fldChar w:fldCharType="begin"/>
      </w:r>
      <w:r w:rsidR="00B3250D">
        <w:instrText xml:space="preserve"> SEQ Figure \* ARABIC </w:instrText>
      </w:r>
      <w:r w:rsidR="00B3250D">
        <w:fldChar w:fldCharType="separate"/>
      </w:r>
      <w:r w:rsidR="001B7B74">
        <w:rPr>
          <w:noProof/>
        </w:rPr>
        <w:t>1</w:t>
      </w:r>
      <w:r w:rsidR="00B3250D">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bookmarkStart w:id="5" w:name="_Toc58162388"/>
      <w:r>
        <w:lastRenderedPageBreak/>
        <w:t>Pre-defined optimization goals</w:t>
      </w:r>
      <w:bookmarkEnd w:id="5"/>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7E6B2DA4"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092582C"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1B7B74">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bookmarkStart w:id="6" w:name="_Toc58162389"/>
      <w:r>
        <w:lastRenderedPageBreak/>
        <w:t>Game development pipeline</w:t>
      </w:r>
      <w:bookmarkEnd w:id="6"/>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05386C0E"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4884D546" w:rsidR="00D228C8" w:rsidRPr="009355DE" w:rsidRDefault="001B69D7" w:rsidP="008F7624">
      <w:pPr>
        <w:pStyle w:val="Kpalrs"/>
      </w:pPr>
      <w:r w:rsidRPr="009355DE">
        <w:t xml:space="preserve">Figure </w:t>
      </w:r>
      <w:r w:rsidR="00B3250D">
        <w:fldChar w:fldCharType="begin"/>
      </w:r>
      <w:r w:rsidR="00B3250D">
        <w:instrText xml:space="preserve"> SEQ Figure \* ARABIC </w:instrText>
      </w:r>
      <w:r w:rsidR="00B3250D">
        <w:fldChar w:fldCharType="separate"/>
      </w:r>
      <w:r w:rsidR="001B7B74">
        <w:rPr>
          <w:noProof/>
        </w:rPr>
        <w:t>2</w:t>
      </w:r>
      <w:r w:rsidR="00B3250D">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bookmarkStart w:id="7" w:name="_Toc58162390"/>
      <w:r>
        <w:lastRenderedPageBreak/>
        <w:t>Concept</w:t>
      </w:r>
      <w:bookmarkEnd w:id="7"/>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710AA7BC" w:rsidR="00DF17B1" w:rsidRPr="008F7624" w:rsidRDefault="00857C34" w:rsidP="008F7624">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3</w:t>
      </w:r>
      <w:r w:rsidR="00B3250D">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1B7B74">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8" w:name="_Ref57215616"/>
      <w:bookmarkStart w:id="9" w:name="_Toc58162391"/>
      <w:r>
        <w:t>Pre-production</w:t>
      </w:r>
      <w:bookmarkEnd w:id="8"/>
      <w:bookmarkEnd w:id="9"/>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7FF3DDF0"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00F17EA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557701A8" w:rsidR="00C03E52" w:rsidRPr="00310067" w:rsidRDefault="00F25CBC"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4</w:t>
      </w:r>
      <w:r w:rsidR="00B3250D">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bookmarkStart w:id="10" w:name="_Toc58162392"/>
      <w:r>
        <w:lastRenderedPageBreak/>
        <w:t>Production</w:t>
      </w:r>
      <w:bookmarkEnd w:id="10"/>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53F734CA"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r w:rsidR="00554776">
        <w:t>.</w:t>
      </w:r>
    </w:p>
    <w:p w14:paraId="1760FE8A" w14:textId="1B179068" w:rsidR="001E333C" w:rsidRDefault="00554776" w:rsidP="00CD143B">
      <w:pPr>
        <w:ind w:firstLine="425"/>
      </w:pPr>
      <w:r>
        <w:t>A</w:t>
      </w:r>
      <w:r w:rsidR="004A575C">
        <w:t>nd we did not mentioned voice actors, actors, script writers, composers</w:t>
      </w:r>
      <w:r w:rsidR="00CD143B">
        <w:t xml:space="preserve"> and more</w:t>
      </w:r>
      <w:r w:rsidR="004A575C">
        <w:t xml:space="preserve">. As </w:t>
      </w:r>
      <w:r w:rsidR="00BD338E">
        <w:t>we</w:t>
      </w:r>
      <w:r w:rsidR="004A575C">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69B4CA81"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bookmarkStart w:id="11" w:name="_Toc58162393"/>
      <w:r>
        <w:lastRenderedPageBreak/>
        <w:t>Post-production</w:t>
      </w:r>
      <w:bookmarkEnd w:id="11"/>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52D9ABB9" w:rsidR="001070F7" w:rsidRPr="001070F7" w:rsidRDefault="001070F7"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5</w:t>
      </w:r>
      <w:r w:rsidR="00B3250D">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1B7B74">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13" w:name="_Toc332797403"/>
      <w:bookmarkStart w:id="14" w:name="_Toc58162394"/>
      <w:r>
        <w:lastRenderedPageBreak/>
        <w:t>Unity</w:t>
      </w:r>
      <w:bookmarkEnd w:id="14"/>
    </w:p>
    <w:p w14:paraId="58045BFA" w14:textId="01083454" w:rsidR="0072408F" w:rsidRDefault="0072408F" w:rsidP="0072408F">
      <w:pPr>
        <w:pStyle w:val="Cmsor2"/>
      </w:pPr>
      <w:bookmarkStart w:id="15" w:name="_Toc58162395"/>
      <w:r>
        <w:t>About Unity</w:t>
      </w:r>
      <w:bookmarkEnd w:id="15"/>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5B48D753" w:rsidR="008F475F" w:rsidRPr="001A163D" w:rsidRDefault="00DA17B2" w:rsidP="008F7624">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6</w:t>
      </w:r>
      <w:r w:rsidR="00B3250D">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1B7B74">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21B67325" w:rsidR="003E2ACC" w:rsidRPr="009355DE" w:rsidRDefault="00A5440A"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7</w:t>
      </w:r>
      <w:r w:rsidR="00B3250D">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Escape From Tarkov</w:t>
      </w:r>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4E4E5394" w:rsidR="000A6F3D" w:rsidRDefault="000A6F3D" w:rsidP="00074EA8">
      <w:pPr>
        <w:pStyle w:val="Listaszerbekezds"/>
        <w:numPr>
          <w:ilvl w:val="1"/>
          <w:numId w:val="32"/>
        </w:numPr>
        <w:spacing w:after="40"/>
        <w:ind w:left="709" w:hanging="357"/>
        <w:rPr>
          <w:sz w:val="23"/>
          <w:szCs w:val="23"/>
        </w:rPr>
      </w:pPr>
      <w:r>
        <w:rPr>
          <w:sz w:val="23"/>
          <w:szCs w:val="23"/>
        </w:rPr>
        <w:t xml:space="preserve">ProBuilder </w:t>
      </w:r>
      <w:r w:rsidR="0029028A">
        <w:rPr>
          <w:sz w:val="23"/>
          <w:szCs w:val="23"/>
        </w:rPr>
        <w:t>–</w:t>
      </w:r>
      <w:r>
        <w:rPr>
          <w:sz w:val="23"/>
          <w:szCs w:val="23"/>
        </w:rPr>
        <w:t xml:space="preserve">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bookmarkStart w:id="16" w:name="_Toc58162396"/>
      <w:r>
        <w:lastRenderedPageBreak/>
        <w:t>Overview</w:t>
      </w:r>
      <w:r w:rsidR="008B4E92">
        <w:t xml:space="preserve"> of the workflow</w:t>
      </w:r>
      <w:bookmarkEnd w:id="16"/>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6D0F2D92" w:rsidR="00B10961" w:rsidRDefault="009542F2"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8</w:t>
      </w:r>
      <w:r w:rsidR="00B3250D">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1B7B74">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71616D18" w:rsidR="006E2AC1" w:rsidRDefault="005C4F45"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9</w:t>
      </w:r>
      <w:r w:rsidR="00B3250D">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1B7B74">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bookmarkStart w:id="17" w:name="_Toc58162397"/>
      <w:r>
        <w:lastRenderedPageBreak/>
        <w:t>Scripting in Unity</w:t>
      </w:r>
      <w:bookmarkEnd w:id="17"/>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bookmarkStart w:id="18" w:name="_Toc58162398"/>
      <w:r>
        <w:lastRenderedPageBreak/>
        <w:t>C# the scripting language of Unity</w:t>
      </w:r>
      <w:bookmarkEnd w:id="18"/>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2C90FE8D"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1B7B74">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24D50B27" w:rsidR="00B825F2" w:rsidRDefault="007D67C1"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10</w:t>
      </w:r>
      <w:r w:rsidR="00B3250D">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1B7B74">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needs </w:t>
      </w:r>
      <w:r w:rsidR="00B323BD">
        <w:t xml:space="preserve">fast feedbacks about changes </w:t>
      </w:r>
      <w:r w:rsidR="009B6FD3">
        <w:t>b</w:t>
      </w:r>
      <w:r w:rsidR="00B323BD">
        <w:t>ut C++ compilation takes time</w:t>
      </w:r>
      <w:r w:rsidR="009B6FD3">
        <w:t>. One of the main problem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 xml:space="preserve">then stored in assemblies (files with a .dll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r w:rsidR="0079629D">
        <w:t>.</w:t>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1D35F31B"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1B7B74">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usage of these structs in Unity. In Unity every GameObject has a Transform component. It is impossible to create a GameObject without it, or delete it from an existing one. One of the most common scenario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1B7B74" w:rsidRPr="00EB0661" w:rsidRDefault="001B7B74"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r w:rsidRPr="00643D9D">
                              <w:rPr>
                                <w:rFonts w:cs="Consolas"/>
                                <w:color w:val="000000"/>
                                <w:szCs w:val="20"/>
                                <w:lang w:eastAsia="hu-HU"/>
                              </w:rPr>
                              <w:t>MoveUpByOneUnit</w:t>
                            </w:r>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transform.position;</w:t>
                            </w:r>
                            <w:r>
                              <w:rPr>
                                <w:rFonts w:cs="Consolas"/>
                                <w:color w:val="000000"/>
                                <w:szCs w:val="20"/>
                                <w:lang w:eastAsia="hu-HU"/>
                              </w:rPr>
                              <w:br/>
                            </w:r>
                            <w:r>
                              <w:rPr>
                                <w:rFonts w:cs="Consolas"/>
                                <w:color w:val="000000"/>
                                <w:szCs w:val="20"/>
                                <w:lang w:eastAsia="hu-HU"/>
                              </w:rPr>
                              <w:tab/>
                              <w:t xml:space="preserve">transform.position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(pos.x, pos.y + 1, pos.z);</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1B7B74" w:rsidRPr="00EB0661" w:rsidRDefault="001B7B74"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r w:rsidRPr="00643D9D">
                        <w:rPr>
                          <w:rFonts w:cs="Consolas"/>
                          <w:color w:val="000000"/>
                          <w:szCs w:val="20"/>
                          <w:lang w:eastAsia="hu-HU"/>
                        </w:rPr>
                        <w:t>MoveUpByOneUnit</w:t>
                      </w:r>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transform.position;</w:t>
                      </w:r>
                      <w:r>
                        <w:rPr>
                          <w:rFonts w:cs="Consolas"/>
                          <w:color w:val="000000"/>
                          <w:szCs w:val="20"/>
                          <w:lang w:eastAsia="hu-HU"/>
                        </w:rPr>
                        <w:br/>
                      </w:r>
                      <w:r>
                        <w:rPr>
                          <w:rFonts w:cs="Consolas"/>
                          <w:color w:val="000000"/>
                          <w:szCs w:val="20"/>
                          <w:lang w:eastAsia="hu-HU"/>
                        </w:rPr>
                        <w:tab/>
                        <w:t xml:space="preserve">transform.position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(pos.x, pos.y + 1, pos.z);</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r w:rsidR="001F60FE" w:rsidRPr="00CA19CC">
        <w:rPr>
          <w:rFonts w:ascii="Consolas" w:hAnsi="Consolas" w:cs="Courier New"/>
          <w:sz w:val="22"/>
          <w:szCs w:val="22"/>
        </w:rPr>
        <w:t>transform.position</w:t>
      </w:r>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r w:rsidR="00AA4A74" w:rsidRPr="00581824">
        <w:rPr>
          <w:rFonts w:ascii="Consolas" w:hAnsi="Consolas" w:cs="Courier New"/>
          <w:sz w:val="22"/>
          <w:szCs w:val="22"/>
        </w:rPr>
        <w:t>transform.position</w:t>
      </w:r>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1B7B74" w:rsidRPr="00EB0661" w:rsidRDefault="001B7B74"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1B7B74" w:rsidRPr="00EB0661" w:rsidRDefault="001B7B74"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1B7B74" w:rsidRPr="00EB0661" w:rsidRDefault="001B7B74"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1B7B74" w:rsidRPr="00EB0661" w:rsidRDefault="001B7B74"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7D191263"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1B7B74">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bookmarkStart w:id="19" w:name="_Toc58162399"/>
      <w:r>
        <w:t>.NET in Unity</w:t>
      </w:r>
      <w:bookmarkEnd w:id="19"/>
    </w:p>
    <w:p w14:paraId="0215BF5F" w14:textId="6EC3BBF7" w:rsidR="00C47B8C" w:rsidRDefault="007250D0" w:rsidP="0006757D">
      <w:pPr>
        <w:ind w:firstLine="425"/>
      </w:pPr>
      <w:r>
        <w:t xml:space="preserve">.NET </w:t>
      </w:r>
      <w:r w:rsidR="00854ED4">
        <w:t xml:space="preserve">is a developer platform </w:t>
      </w:r>
      <w:r w:rsidR="00847F90">
        <w:t>made up of different kind of tools, programming languages (C#, F#, Visual Basic) and a vast amount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64DEF12D" w:rsidR="00903DBD" w:rsidRPr="00903DBD" w:rsidRDefault="00903DBD" w:rsidP="00903DB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11</w:t>
      </w:r>
      <w:r w:rsidR="00B3250D">
        <w:rPr>
          <w:noProof/>
        </w:rP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5DF32A63" w:rsidR="0075043D" w:rsidRDefault="00BD2DC9" w:rsidP="00BD2DC9">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12</w:t>
      </w:r>
      <w:r w:rsidR="00B3250D">
        <w:rPr>
          <w:noProof/>
        </w:rP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3252C44A"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1B7B74">
        <w:t>[17]</w:t>
      </w:r>
      <w:r w:rsidR="00A57E9A">
        <w:fldChar w:fldCharType="end"/>
      </w:r>
    </w:p>
    <w:p w14:paraId="4F98B483" w14:textId="7B3B0ACF" w:rsidR="0082076A" w:rsidRPr="00953C89" w:rsidRDefault="0082076A" w:rsidP="0082076A">
      <w:pPr>
        <w:pStyle w:val="Cmsor2"/>
      </w:pPr>
      <w:bookmarkStart w:id="20" w:name="_Toc58162400"/>
      <w:r>
        <w:t>Scripting backends</w:t>
      </w:r>
      <w:bookmarkEnd w:id="20"/>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bookmarkStart w:id="21" w:name="_Toc58162401"/>
      <w:r>
        <w:t>The Mono scripting backend</w:t>
      </w:r>
      <w:bookmarkEnd w:id="21"/>
    </w:p>
    <w:p w14:paraId="1A564397" w14:textId="33838B95" w:rsidR="000351A0" w:rsidRDefault="0035175C" w:rsidP="00CE37C8">
      <w:pPr>
        <w:ind w:firstLine="425"/>
      </w:pPr>
      <w:r>
        <w:t xml:space="preserve">The Mono scripting backend </w:t>
      </w:r>
      <w:r w:rsidR="007E04AF">
        <w:t xml:space="preserve">is the backend of the editor. There is no way to use IL2CPP when testing </w:t>
      </w:r>
      <w:r w:rsidR="006C227D">
        <w:t>a</w:t>
      </w:r>
      <w:r w:rsidR="007E04AF">
        <w:t xml:space="preserve"> game via the editor. This might sound </w:t>
      </w:r>
      <w:r w:rsidR="002B3173">
        <w:t xml:space="preserve">inconvenient when the final builds will </w:t>
      </w:r>
      <w:r w:rsidR="00C6666E">
        <w:t xml:space="preserve">be </w:t>
      </w:r>
      <w:r w:rsidR="002B3173">
        <w:t xml:space="preserve">all compiled via IL2CPP </w:t>
      </w:r>
      <w:r w:rsidR="00C6666E">
        <w:t>but as we talked about it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A good example for this are iOS devices.</w:t>
      </w:r>
    </w:p>
    <w:p w14:paraId="4C307FA0" w14:textId="16E062EB" w:rsidR="000351A0" w:rsidRDefault="000351A0" w:rsidP="000351A0">
      <w:pPr>
        <w:pStyle w:val="Cmsor3"/>
      </w:pPr>
      <w:bookmarkStart w:id="22" w:name="_Toc58162402"/>
      <w:r>
        <w:lastRenderedPageBreak/>
        <w:t>The IL2CPP scripting backend</w:t>
      </w:r>
      <w:bookmarkEnd w:id="22"/>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65E17FA7"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29028A">
        <w:t>L</w:t>
      </w:r>
      <w:r w:rsidR="00BB307A">
        <w:t>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0BC44D50" w:rsidR="001520F4" w:rsidRDefault="009F2D0D" w:rsidP="009F2D0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13</w:t>
      </w:r>
      <w:r w:rsidR="00B3250D">
        <w:rPr>
          <w:noProof/>
        </w:rP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1B7B74">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bookmarkStart w:id="23" w:name="_Toc58162403"/>
      <w:r>
        <w:lastRenderedPageBreak/>
        <w:t xml:space="preserve">Performance </w:t>
      </w:r>
      <w:r w:rsidR="00444D3C">
        <w:t>analysis</w:t>
      </w:r>
      <w:r w:rsidR="00660885">
        <w:t xml:space="preserve"> in Unity</w:t>
      </w:r>
      <w:bookmarkEnd w:id="23"/>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bookmarkStart w:id="24" w:name="_Toc58162404"/>
      <w:r>
        <w:t>Profiling</w:t>
      </w:r>
      <w:bookmarkEnd w:id="24"/>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bookmarkStart w:id="25" w:name="_Toc58162405"/>
      <w:r>
        <w:lastRenderedPageBreak/>
        <w:t>The Unity Profiler</w:t>
      </w:r>
      <w:bookmarkEnd w:id="25"/>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3875E0FE" w:rsidR="00084CA1" w:rsidRDefault="00084CA1" w:rsidP="00084CA1">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14</w:t>
      </w:r>
      <w:r w:rsidR="00B3250D">
        <w:rPr>
          <w:noProof/>
        </w:rP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sidRPr="0029028A">
        <w:rPr>
          <w:b/>
          <w:bCs/>
          <w:vertAlign w:val="superscript"/>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w:t>
      </w:r>
      <w:r w:rsidR="0037510E" w:rsidRPr="0029028A">
        <w:rPr>
          <w:b/>
          <w:bCs/>
          <w:vertAlign w:val="superscript"/>
        </w:rPr>
        <w:t>nd</w:t>
      </w:r>
      <w:r w:rsidR="0037510E">
        <w:t xml:space="preserve"> </w:t>
      </w:r>
      <w:r w:rsidR="00D72AF2">
        <w:t xml:space="preserve">is the Profiler area window where we can see the measurements of the modules frame by frame in a charted view. </w:t>
      </w:r>
      <w:r w:rsidR="00D72AF2">
        <w:rPr>
          <w:b/>
          <w:bCs/>
        </w:rPr>
        <w:t>3</w:t>
      </w:r>
      <w:r w:rsidR="00D72AF2" w:rsidRPr="0029028A">
        <w:rPr>
          <w:b/>
          <w:bCs/>
          <w:vertAlign w:val="superscript"/>
        </w:rPr>
        <w:t>rd</w:t>
      </w:r>
      <w:r w:rsidR="00D72AF2">
        <w:rPr>
          <w:b/>
          <w:bCs/>
        </w:rPr>
        <w:t xml:space="preserve"> </w:t>
      </w:r>
      <w:r w:rsidR="00D72AF2">
        <w:t>is the Overview window</w:t>
      </w:r>
      <w:r w:rsidR="001D3C5F">
        <w:t xml:space="preserve"> where we can see a detailed breakdown of each module. Currently the CPU is inspected. </w:t>
      </w:r>
      <w:r w:rsidR="001D3C5F" w:rsidRPr="001D3C5F">
        <w:rPr>
          <w:b/>
          <w:bCs/>
        </w:rPr>
        <w:t>4</w:t>
      </w:r>
      <w:r w:rsidR="001D3C5F" w:rsidRPr="0029028A">
        <w:rPr>
          <w:b/>
          <w:bCs/>
          <w:vertAlign w:val="superscript"/>
        </w:rPr>
        <w:t>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bookmarkStart w:id="26" w:name="_Toc58162406"/>
      <w:r>
        <w:t>Performance test</w:t>
      </w:r>
      <w:r w:rsidR="00A96394">
        <w:t>ing</w:t>
      </w:r>
      <w:bookmarkEnd w:id="26"/>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203087B"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titles</w:t>
      </w:r>
      <w:r w:rsidR="00C041E9">
        <w:t>,</w:t>
      </w:r>
      <w:r w:rsidR="005F47A8">
        <w:t xml:space="preserve"> however they are more common around indie titles</w:t>
      </w:r>
      <w:r w:rsidR="00406ECD">
        <w:t xml:space="preserve">. A good example to this is </w:t>
      </w:r>
      <w:r w:rsidR="00180F1B" w:rsidRPr="00180F1B">
        <w:t>PlayerUnknown’s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bookmarkStart w:id="27" w:name="_Toc58162407"/>
      <w:r>
        <w:lastRenderedPageBreak/>
        <w:t>The Performance Testing Extension API</w:t>
      </w:r>
      <w:bookmarkEnd w:id="27"/>
    </w:p>
    <w:p w14:paraId="01415130" w14:textId="5142E047"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6"/>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N</w:t>
      </w:r>
      <w:r w:rsidR="0029028A">
        <w:t>u</w:t>
      </w:r>
      <w:r w:rsidR="00496C2C">
        <w:t>nit</w:t>
      </w:r>
      <w:r w:rsidR="006242F2">
        <w:rPr>
          <w:rStyle w:val="Lbjegyzet-hivatkozs"/>
        </w:rPr>
        <w:footnoteReference w:id="48"/>
      </w:r>
      <w:r w:rsidR="00496C2C">
        <w:t>.</w:t>
      </w:r>
    </w:p>
    <w:p w14:paraId="1A811906" w14:textId="02790994"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[UnityTest]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 xml:space="preserve">provides various methods to take different kind of measurements in </w:t>
      </w:r>
      <w:r w:rsidR="00F76884">
        <w:t>our</w:t>
      </w:r>
      <w:r w:rsidR="006123FF">
        <w:t xml:space="preserve">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3C6AF280" w:rsidR="004736FC" w:rsidRDefault="0029627B" w:rsidP="0029627B">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15</w:t>
      </w:r>
      <w:r w:rsidR="00B3250D">
        <w:rPr>
          <w:noProof/>
        </w:rP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r w:rsidR="0030406F" w:rsidRPr="000342FD">
        <w:rPr>
          <w:rFonts w:ascii="Consolas" w:hAnsi="Consolas"/>
          <w:sz w:val="22"/>
          <w:szCs w:val="22"/>
        </w:rPr>
        <w:t>AppData\LocalLow\</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 xml:space="preserve">&lt;ProjectName&gt;.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r w:rsidR="000342FD" w:rsidRPr="000342FD">
        <w:t xml:space="preserve">and </w:t>
      </w:r>
      <w:r w:rsidR="000342FD" w:rsidRPr="000342FD">
        <w:rPr>
          <w:rFonts w:ascii="Consolas" w:hAnsi="Consolas"/>
          <w:sz w:val="22"/>
          <w:szCs w:val="22"/>
        </w:rPr>
        <w:t>.json</w:t>
      </w:r>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"OperatingSystem"</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"DeviceModel"</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"ProcessorType"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"ProcessorCount"</w:t>
                            </w:r>
                            <w:r>
                              <w:rPr>
                                <w:rFonts w:ascii="Consolas" w:hAnsi="Consolas" w:cs="Consolas"/>
                                <w:color w:val="000000"/>
                                <w:sz w:val="19"/>
                                <w:szCs w:val="19"/>
                                <w:lang w:eastAsia="hu-HU"/>
                              </w:rPr>
                              <w:t>: 16,</w:t>
                            </w:r>
                          </w:p>
                          <w:p w14:paraId="6519906B"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"GraphicsDeviceName"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"SystemMemorySizeMB"</w:t>
                            </w:r>
                            <w:r>
                              <w:rPr>
                                <w:rFonts w:ascii="Consolas" w:hAnsi="Consolas" w:cs="Consolas"/>
                                <w:color w:val="000000"/>
                                <w:sz w:val="19"/>
                                <w:szCs w:val="19"/>
                                <w:lang w:eastAsia="hu-HU"/>
                              </w:rPr>
                              <w:t>: 16329</w:t>
                            </w:r>
                          </w:p>
                          <w:p w14:paraId="1C6FED9C" w14:textId="15FF54FE" w:rsidR="001B7B74" w:rsidRPr="00EB0661" w:rsidRDefault="001B7B74"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"OperatingSystem"</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"DeviceModel"</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"ProcessorType"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"ProcessorCount"</w:t>
                      </w:r>
                      <w:r>
                        <w:rPr>
                          <w:rFonts w:ascii="Consolas" w:hAnsi="Consolas" w:cs="Consolas"/>
                          <w:color w:val="000000"/>
                          <w:sz w:val="19"/>
                          <w:szCs w:val="19"/>
                          <w:lang w:eastAsia="hu-HU"/>
                        </w:rPr>
                        <w:t>: 16,</w:t>
                      </w:r>
                    </w:p>
                    <w:p w14:paraId="6519906B"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"GraphicsDeviceName"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"SystemMemorySizeMB"</w:t>
                      </w:r>
                      <w:r>
                        <w:rPr>
                          <w:rFonts w:ascii="Consolas" w:hAnsi="Consolas" w:cs="Consolas"/>
                          <w:color w:val="000000"/>
                          <w:sz w:val="19"/>
                          <w:szCs w:val="19"/>
                          <w:lang w:eastAsia="hu-HU"/>
                        </w:rPr>
                        <w:t>: 16329</w:t>
                      </w:r>
                    </w:p>
                    <w:p w14:paraId="1C6FED9C" w14:textId="15FF54FE" w:rsidR="001B7B74" w:rsidRPr="00EB0661" w:rsidRDefault="001B7B74"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results </w:t>
      </w:r>
      <w:r w:rsidR="008136AC" w:rsidRPr="008136AC">
        <w:rPr>
          <w:rFonts w:ascii="Consolas" w:hAnsi="Consolas"/>
          <w:b w:val="0"/>
          <w:bCs w:val="0"/>
          <w:sz w:val="20"/>
          <w:szCs w:val="20"/>
        </w:rPr>
        <w:t>.json</w:t>
      </w:r>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3C00A2D1"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r w:rsidR="00084EF6" w:rsidRPr="00084EF6">
        <w:rPr>
          <w:rFonts w:ascii="Consolas" w:hAnsi="Consolas"/>
          <w:sz w:val="22"/>
          <w:szCs w:val="22"/>
        </w:rPr>
        <w:t>I</w:t>
      </w:r>
      <w:r w:rsidR="0029028A" w:rsidRPr="00084EF6">
        <w:rPr>
          <w:rFonts w:ascii="Consolas" w:hAnsi="Consolas"/>
          <w:sz w:val="22"/>
          <w:szCs w:val="22"/>
        </w:rPr>
        <w:t>p</w:t>
      </w:r>
      <w:r w:rsidR="00084EF6" w:rsidRPr="00084EF6">
        <w:rPr>
          <w:rFonts w:ascii="Consolas" w:hAnsi="Consolas"/>
          <w:sz w:val="22"/>
          <w:szCs w:val="22"/>
        </w:rPr>
        <w:t>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bookmarkStart w:id="28" w:name="_Toc58162408"/>
      <w:r>
        <w:lastRenderedPageBreak/>
        <w:t>Performance test examples</w:t>
      </w:r>
      <w:bookmarkEnd w:id="28"/>
    </w:p>
    <w:p w14:paraId="7C0922C5" w14:textId="6055F985" w:rsidR="00E575D7" w:rsidRDefault="00205C6C" w:rsidP="00E575D7">
      <w:pPr>
        <w:ind w:firstLine="425"/>
      </w:pPr>
      <w:r>
        <w:t xml:space="preserve">One of the easiest way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01E6C642"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r w:rsidR="00322FAB">
        <w:t>E.g. with long loading times we can easily break the illusion of a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475DF40F"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 xml:space="preserve">a level where </w:t>
      </w:r>
      <w:r w:rsidR="008C3023">
        <w:t>the player</w:t>
      </w:r>
      <w:r w:rsidR="00643EF5">
        <w:t xml:space="preserve">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r w:rsidR="00656E14" w:rsidRPr="00A856CC">
        <w:rPr>
          <w:rFonts w:ascii="Consolas" w:hAnsi="Consolas"/>
          <w:sz w:val="22"/>
          <w:szCs w:val="22"/>
        </w:rPr>
        <w:t>DragonMover.cs</w:t>
      </w:r>
      <w:r w:rsidR="00656E14" w:rsidRPr="00A856CC">
        <w:rPr>
          <w:sz w:val="22"/>
          <w:szCs w:val="22"/>
        </w:rPr>
        <w:t xml:space="preserve"> </w:t>
      </w:r>
      <w:r w:rsidR="00656E14">
        <w:t xml:space="preserve">script moves the dragon automatically </w:t>
      </w:r>
      <w:r w:rsidR="00A856CC">
        <w:t xml:space="preserve">on the terrain while the </w:t>
      </w:r>
      <w:r w:rsidR="00A856CC" w:rsidRPr="00A856CC">
        <w:rPr>
          <w:rFonts w:ascii="Consolas" w:hAnsi="Consolas"/>
          <w:sz w:val="22"/>
          <w:szCs w:val="22"/>
        </w:rPr>
        <w:t>FireBallSpawner.cs</w:t>
      </w:r>
      <w:r w:rsidR="00A856CC" w:rsidRPr="00A856CC">
        <w:rPr>
          <w:sz w:val="22"/>
          <w:szCs w:val="22"/>
        </w:rPr>
        <w:t xml:space="preserve"> </w:t>
      </w:r>
      <w:r w:rsidR="00A856CC">
        <w:t xml:space="preserve">script shoots fire balls towards the dragon from the sky. </w:t>
      </w:r>
      <w:r w:rsidR="00DA046D">
        <w:t xml:space="preserve">The </w:t>
      </w:r>
      <w:r w:rsidR="00DA046D" w:rsidRPr="00DA046D">
        <w:rPr>
          <w:rFonts w:ascii="Consolas" w:hAnsi="Consolas"/>
          <w:sz w:val="22"/>
          <w:szCs w:val="22"/>
        </w:rPr>
        <w:t>MainMenuController.cs</w:t>
      </w:r>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39A4CF96"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 not be </w:t>
      </w:r>
      <w:r w:rsidR="004C259F">
        <w:t xml:space="preserve">placed under MainMenuController’s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r w:rsidR="00F700A8" w:rsidRPr="00F700A8">
        <w:rPr>
          <w:rFonts w:ascii="Consolas" w:hAnsi="Consolas"/>
          <w:sz w:val="22"/>
          <w:szCs w:val="22"/>
        </w:rPr>
        <w:t>LevelLoadingPerformanceTests.cs</w:t>
      </w:r>
      <w:r w:rsidR="00F700A8" w:rsidRPr="00F700A8">
        <w:rPr>
          <w:sz w:val="22"/>
          <w:szCs w:val="22"/>
        </w:rPr>
        <w:t xml:space="preserve"> </w:t>
      </w:r>
      <w:r w:rsidR="00F700A8">
        <w:t>script.</w:t>
      </w:r>
    </w:p>
    <w:p w14:paraId="63FF7FFB" w14:textId="0A093EBD" w:rsidR="007D5876" w:rsidRPr="00953E62" w:rsidRDefault="00EE10E8" w:rsidP="007D5876">
      <w:pPr>
        <w:spacing w:after="240"/>
        <w:ind w:firstLine="425"/>
      </w:pPr>
      <w:r>
        <w:t xml:space="preserve">The Unity </w:t>
      </w:r>
      <w:r w:rsidR="000204E5">
        <w:t>Test Framework is built on top of N</w:t>
      </w:r>
      <w:r w:rsidR="0029028A">
        <w:t>u</w:t>
      </w:r>
      <w:r w:rsidR="000204E5">
        <w:t xml:space="preserve">nit therefore </w:t>
      </w:r>
      <w:r w:rsidR="00A93EE6">
        <w:t>the whole testing concept is the same as in N</w:t>
      </w:r>
      <w:r w:rsidR="0029028A">
        <w:t>u</w:t>
      </w:r>
      <w:r w:rsidR="00A93EE6">
        <w:t xml:space="preserve">nit.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r w:rsidR="00953E62" w:rsidRPr="00953E62">
        <w:rPr>
          <w:rFonts w:ascii="Consolas" w:hAnsi="Consolas"/>
          <w:sz w:val="22"/>
          <w:szCs w:val="22"/>
        </w:rPr>
        <w:t>UnitySetUp</w:t>
      </w:r>
      <w:r w:rsidR="00953E62">
        <w:rPr>
          <w:rFonts w:ascii="Consolas" w:hAnsi="Consolas"/>
          <w:sz w:val="22"/>
          <w:szCs w:val="22"/>
        </w:rPr>
        <w:t xml:space="preserve"> </w:t>
      </w:r>
      <w:r w:rsidR="00953E62">
        <w:t>is a special attribute that allows yielding</w:t>
      </w:r>
      <w:r w:rsidR="00E85BD7">
        <w:rPr>
          <w:rStyle w:val="Lbjegyzet-hivatkozs"/>
        </w:rPr>
        <w:footnoteReference w:id="55"/>
      </w:r>
      <w:r w:rsidR="00953E62">
        <w:t xml:space="preserve"> in the setup method therefore allowing coroutine</w:t>
      </w:r>
      <w:r w:rsidR="004A2CCD">
        <w:rPr>
          <w:rStyle w:val="Lbjegyzet-hivatkozs"/>
        </w:rPr>
        <w:footnoteReference w:id="56"/>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D86522">
                              <w:rPr>
                                <w:rFonts w:ascii="Consolas" w:hAnsi="Consolas" w:cs="Consolas"/>
                                <w:color w:val="329AA8"/>
                                <w:sz w:val="19"/>
                                <w:szCs w:val="19"/>
                                <w:lang w:eastAsia="hu-HU"/>
                              </w:rPr>
                              <w:t>UnitySetUp</w:t>
                            </w:r>
                            <w:r>
                              <w:rPr>
                                <w:rFonts w:ascii="Consolas" w:hAnsi="Consolas" w:cs="Consolas"/>
                                <w:color w:val="000000"/>
                                <w:sz w:val="19"/>
                                <w:szCs w:val="19"/>
                                <w:lang w:eastAsia="hu-HU"/>
                              </w:rPr>
                              <w:t>]</w:t>
                            </w:r>
                          </w:p>
                          <w:p w14:paraId="3BF2A295" w14:textId="7490D6C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BeforeEach()</w:t>
                            </w:r>
                          </w:p>
                          <w:p w14:paraId="6653F5D5" w14:textId="313F4F93"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1B7B74" w:rsidRDefault="001B7B74"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1B7B74" w:rsidRPr="00EB0661" w:rsidRDefault="001B7B74"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D86522">
                        <w:rPr>
                          <w:rFonts w:ascii="Consolas" w:hAnsi="Consolas" w:cs="Consolas"/>
                          <w:color w:val="329AA8"/>
                          <w:sz w:val="19"/>
                          <w:szCs w:val="19"/>
                          <w:lang w:eastAsia="hu-HU"/>
                        </w:rPr>
                        <w:t>UnitySetUp</w:t>
                      </w:r>
                      <w:r>
                        <w:rPr>
                          <w:rFonts w:ascii="Consolas" w:hAnsi="Consolas" w:cs="Consolas"/>
                          <w:color w:val="000000"/>
                          <w:sz w:val="19"/>
                          <w:szCs w:val="19"/>
                          <w:lang w:eastAsia="hu-HU"/>
                        </w:rPr>
                        <w:t>]</w:t>
                      </w:r>
                    </w:p>
                    <w:p w14:paraId="3BF2A295" w14:textId="7490D6C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BeforeEach()</w:t>
                      </w:r>
                    </w:p>
                    <w:p w14:paraId="6653F5D5" w14:textId="313F4F93"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1B7B74" w:rsidRDefault="001B7B74"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1B7B74" w:rsidRPr="00EB0661" w:rsidRDefault="001B7B74"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UnityTest which is basically a test that will run in parallel to updates rather than just calling a method and stepping through it sequentially. Since UnityTest</w:t>
      </w:r>
      <w:r w:rsidR="00AE1F8A">
        <w:t>s</w:t>
      </w:r>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r w:rsidR="00AE1F8A" w:rsidRPr="001271F8">
        <w:rPr>
          <w:rFonts w:ascii="Consolas" w:hAnsi="Consolas"/>
          <w:sz w:val="22"/>
          <w:szCs w:val="22"/>
        </w:rPr>
        <w:t>IEnumerator</w:t>
      </w:r>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6E3205">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LevelsLoadUnder2Seconds_RecommendedConfig(</w:t>
                            </w:r>
                          </w:p>
                          <w:p w14:paraId="13B2A2CA" w14:textId="6EB1637E"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ValueSource</w:t>
                            </w:r>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levelButton,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sceneName) level)</w:t>
                            </w:r>
                          </w:p>
                          <w:p w14:paraId="471BCCB7" w14:textId="2BB38C2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1B7B74" w:rsidRDefault="001B7B74"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sampleGroup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SampleGroup</w:t>
                            </w:r>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
                          <w:p w14:paraId="03568946" w14:textId="5005B3B2"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levelButton = </w:t>
                            </w:r>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.Find(level.levelButton).GetComponent&lt;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sw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 += (scene, loadMode) =&gt; sw.Stop();</w:t>
                            </w:r>
                          </w:p>
                          <w:p w14:paraId="7C988761" w14:textId="2BE2C153"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305C31DF"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sw.Start();</w:t>
                            </w:r>
                          </w:p>
                          <w:p w14:paraId="6B6D0836" w14:textId="2D096FD0"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levelButton.onClick.Invoke();</w:t>
                            </w:r>
                          </w:p>
                          <w:p w14:paraId="607E4728"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(sw is stopped when the scene is loaded)</w:t>
                            </w:r>
                          </w:p>
                          <w:p w14:paraId="38936BA2" w14:textId="1F3E55E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WaitUntil</w:t>
                            </w:r>
                            <w:r>
                              <w:rPr>
                                <w:rFonts w:ascii="Consolas" w:hAnsi="Consolas" w:cs="Consolas"/>
                                <w:color w:val="000000"/>
                                <w:sz w:val="19"/>
                                <w:szCs w:val="19"/>
                                <w:lang w:eastAsia="hu-HU"/>
                              </w:rPr>
                              <w:t>(() =&gt; !sw.IsRunning);</w:t>
                            </w:r>
                          </w:p>
                          <w:p w14:paraId="0A9506D0" w14:textId="3571C599"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.Custom(sampleGroup, sw.ElapsedMilliseconds);</w:t>
                            </w:r>
                          </w:p>
                          <w:p w14:paraId="12330EB1"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.Less(sw.ElapsedMilliseconds, 2000,</w:t>
                            </w:r>
                          </w:p>
                          <w:p w14:paraId="3ECFB6BB" w14:textId="77777777"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{level.sceneName}</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{sw.ElapsedMilliseconds}</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1B7B74" w:rsidRPr="00EB0661" w:rsidRDefault="001B7B74"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6E3205">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LevelsLoadUnder2Seconds_RecommendedConfig(</w:t>
                      </w:r>
                    </w:p>
                    <w:p w14:paraId="13B2A2CA" w14:textId="6EB1637E"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ValueSource</w:t>
                      </w:r>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levelButton,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sceneName) level)</w:t>
                      </w:r>
                    </w:p>
                    <w:p w14:paraId="471BCCB7" w14:textId="2BB38C2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1B7B74" w:rsidRDefault="001B7B74"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sampleGroup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SampleGroup</w:t>
                      </w:r>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
                    <w:p w14:paraId="03568946" w14:textId="5005B3B2"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levelButton = </w:t>
                      </w:r>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.Find(level.levelButton).GetComponent&lt;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sw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 += (scene, loadMode) =&gt; sw.Stop();</w:t>
                      </w:r>
                    </w:p>
                    <w:p w14:paraId="7C988761" w14:textId="2BE2C153"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305C31DF"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sw.Start();</w:t>
                      </w:r>
                    </w:p>
                    <w:p w14:paraId="6B6D0836" w14:textId="2D096FD0"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levelButton.onClick.Invoke();</w:t>
                      </w:r>
                    </w:p>
                    <w:p w14:paraId="607E4728"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(sw is stopped when the scene is loaded)</w:t>
                      </w:r>
                    </w:p>
                    <w:p w14:paraId="38936BA2" w14:textId="1F3E55E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WaitUntil</w:t>
                      </w:r>
                      <w:r>
                        <w:rPr>
                          <w:rFonts w:ascii="Consolas" w:hAnsi="Consolas" w:cs="Consolas"/>
                          <w:color w:val="000000"/>
                          <w:sz w:val="19"/>
                          <w:szCs w:val="19"/>
                          <w:lang w:eastAsia="hu-HU"/>
                        </w:rPr>
                        <w:t>(() =&gt; !sw.IsRunning);</w:t>
                      </w:r>
                    </w:p>
                    <w:p w14:paraId="0A9506D0" w14:textId="3571C599"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.Custom(sampleGroup, sw.ElapsedMilliseconds);</w:t>
                      </w:r>
                    </w:p>
                    <w:p w14:paraId="12330EB1"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.Less(sw.ElapsedMilliseconds, 2000,</w:t>
                      </w:r>
                    </w:p>
                    <w:p w14:paraId="3ECFB6BB" w14:textId="77777777"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{level.sceneName}</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{sw.ElapsedMilliseconds}</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1B7B74" w:rsidRPr="00EB0661" w:rsidRDefault="001B7B74"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765FBFC8"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r w:rsidR="00757DCB" w:rsidRPr="00757DCB">
        <w:rPr>
          <w:rFonts w:ascii="Consolas" w:hAnsi="Consolas"/>
          <w:sz w:val="22"/>
          <w:szCs w:val="22"/>
        </w:rPr>
        <w:t>ValueSource</w:t>
      </w:r>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588F328D"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are scoped measurements</w:t>
      </w:r>
      <w:r w:rsidR="007F41DF">
        <w:t xml:space="preserve"> in PTE</w:t>
      </w:r>
      <w:r w:rsidR="0092601E">
        <w:t xml:space="preserve"> and why they are so useful</w:t>
      </w:r>
      <w:r w:rsidR="00F16D4D">
        <w:t>.</w:t>
      </w:r>
    </w:p>
    <w:p w14:paraId="7955A090" w14:textId="03F3A2C4" w:rsidR="00D90D95" w:rsidRDefault="009D5A5F" w:rsidP="00D90D95">
      <w:pPr>
        <w:ind w:firstLine="425"/>
      </w:pPr>
      <w:r>
        <w:t xml:space="preserve">Scoped measurements </w:t>
      </w:r>
      <w:r w:rsidR="00454D19">
        <w:t xml:space="preserve">in PTE are measurements that are </w:t>
      </w:r>
      <w:r w:rsidR="008E46EA">
        <w:t>only sampling</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provides an FPS measurement extension the thesis’ GitHub repo does. </w:t>
      </w:r>
      <w:r w:rsidR="00330A2D">
        <w:t xml:space="preserve">The </w:t>
      </w:r>
      <w:r w:rsidR="00330A2D" w:rsidRPr="00330A2D">
        <w:rPr>
          <w:rFonts w:ascii="Consolas" w:hAnsi="Consolas"/>
          <w:sz w:val="22"/>
          <w:szCs w:val="22"/>
        </w:rPr>
        <w:t>ScopedFPSMeasurement.cs</w:t>
      </w:r>
      <w:r w:rsidR="00330A2D" w:rsidRPr="00330A2D">
        <w:rPr>
          <w:sz w:val="22"/>
          <w:szCs w:val="22"/>
        </w:rPr>
        <w:t xml:space="preserve"> </w:t>
      </w:r>
      <w:r w:rsidR="00330A2D">
        <w:t xml:space="preserve">script contains </w:t>
      </w:r>
      <w:r w:rsidR="00A36D3D">
        <w:t xml:space="preserve">a class that can be used for FPS measurements. Since the class implements the </w:t>
      </w:r>
      <w:r w:rsidR="00A36D3D" w:rsidRPr="00A36D3D">
        <w:rPr>
          <w:rFonts w:ascii="Consolas" w:hAnsi="Consolas"/>
          <w:sz w:val="22"/>
          <w:szCs w:val="22"/>
        </w:rPr>
        <w:t>I</w:t>
      </w:r>
      <w:r w:rsidR="0029028A" w:rsidRPr="00A36D3D">
        <w:rPr>
          <w:rFonts w:ascii="Consolas" w:hAnsi="Consolas"/>
          <w:sz w:val="22"/>
          <w:szCs w:val="22"/>
        </w:rPr>
        <w:t>d</w:t>
      </w:r>
      <w:r w:rsidR="00A36D3D" w:rsidRPr="00A36D3D">
        <w:rPr>
          <w:rFonts w:ascii="Consolas" w:hAnsi="Consolas"/>
          <w:sz w:val="22"/>
          <w:szCs w:val="22"/>
        </w:rPr>
        <w:t>isposable</w:t>
      </w:r>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1B7B74" w:rsidRPr="00EB0661" w:rsidRDefault="001B7B74"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1B7B74" w:rsidRPr="00EB0661" w:rsidRDefault="001B7B74"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091270E" w:rsidR="00AB4698" w:rsidRPr="00AB4698" w:rsidRDefault="00102F43" w:rsidP="00AB4698">
      <w:pPr>
        <w:ind w:firstLine="425"/>
      </w:pPr>
      <w:r>
        <w:t xml:space="preserve">In this example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guarding this </w:t>
      </w:r>
      <w:r>
        <w:lastRenderedPageBreak/>
        <w:t>goal.</w:t>
      </w:r>
      <w:r w:rsidR="00EC6B76">
        <w:t xml:space="preserve"> One of this computation heavy levels </w:t>
      </w:r>
      <w:r w:rsidR="00146C31">
        <w:t>is the Dragon Level</w:t>
      </w:r>
      <w:r w:rsidR="0080555F">
        <w:t>. O</w:t>
      </w:r>
      <w:r w:rsidR="0061070F">
        <w:t xml:space="preserve">n this level the player can spawn quite many fire 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14418C">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SpawnFireBalls_RecommendedConfig_Min120FPS()</w:t>
                            </w:r>
                          </w:p>
                          <w:p w14:paraId="7959AD1C" w14:textId="2BEBAF82"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fireBallSpawner =</w:t>
                            </w:r>
                            <w:r>
                              <w:rPr>
                                <w:rFonts w:ascii="Consolas" w:hAnsi="Consolas" w:cs="Consolas"/>
                                <w:color w:val="000000"/>
                                <w:sz w:val="19"/>
                                <w:szCs w:val="19"/>
                                <w:lang w:eastAsia="hu-HU"/>
                              </w:rPr>
                              <w:br/>
                              <w:t xml:space="preserve">      </w:t>
                            </w:r>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r>
                              <w:rPr>
                                <w:rFonts w:ascii="Consolas" w:hAnsi="Consolas" w:cs="Consolas"/>
                                <w:color w:val="A31515"/>
                                <w:sz w:val="19"/>
                                <w:szCs w:val="19"/>
                                <w:lang w:eastAsia="hu-HU"/>
                              </w:rPr>
                              <w:t>"Spawner"</w:t>
                            </w:r>
                            <w:r>
                              <w:rPr>
                                <w:rFonts w:ascii="Consolas" w:hAnsi="Consolas" w:cs="Consolas"/>
                                <w:color w:val="000000"/>
                                <w:sz w:val="19"/>
                                <w:szCs w:val="19"/>
                                <w:lang w:eastAsia="hu-HU"/>
                              </w:rPr>
                              <w:t>).GetComponent&lt;</w:t>
                            </w:r>
                            <w:r w:rsidRPr="0014418C">
                              <w:rPr>
                                <w:rFonts w:ascii="Consolas" w:hAnsi="Consolas" w:cs="Consolas"/>
                                <w:color w:val="329AA8"/>
                                <w:sz w:val="19"/>
                                <w:szCs w:val="19"/>
                                <w:lang w:eastAsia="hu-HU"/>
                              </w:rPr>
                              <w:t>FireBallSpawner</w:t>
                            </w:r>
                            <w:r>
                              <w:rPr>
                                <w:rFonts w:ascii="Consolas" w:hAnsi="Consolas" w:cs="Consolas"/>
                                <w:color w:val="000000"/>
                                <w:sz w:val="19"/>
                                <w:szCs w:val="19"/>
                                <w:lang w:eastAsia="hu-HU"/>
                              </w:rPr>
                              <w:t>&gt;();</w:t>
                            </w:r>
                          </w:p>
                          <w:p w14:paraId="2F6DE114" w14:textId="7894E49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03DE515B" w14:textId="39B6C88D"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userInputDelayYieldInstruction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(0.15f);</w:t>
                            </w:r>
                          </w:p>
                          <w:p w14:paraId="78D2495B"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i = 0; i &lt; 250; i++)</w:t>
                            </w:r>
                          </w:p>
                          <w:p w14:paraId="28B81AC1" w14:textId="33F3E93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fireBallSpawner.</w:t>
                            </w:r>
                            <w:r w:rsidRPr="00BD2497">
                              <w:rPr>
                                <w:rFonts w:ascii="Consolas" w:hAnsi="Consolas" w:cs="Consolas"/>
                                <w:color w:val="000000"/>
                                <w:sz w:val="19"/>
                                <w:szCs w:val="19"/>
                                <w:lang w:eastAsia="hu-HU"/>
                              </w:rPr>
                              <w:t>SpawnFireBalls</w:t>
                            </w:r>
                            <w:r>
                              <w:rPr>
                                <w:rFonts w:ascii="Consolas" w:hAnsi="Consolas" w:cs="Consolas"/>
                                <w:color w:val="000000"/>
                                <w:sz w:val="19"/>
                                <w:szCs w:val="19"/>
                                <w:lang w:eastAsia="hu-HU"/>
                              </w:rPr>
                              <w:t>(25);</w:t>
                            </w:r>
                          </w:p>
                          <w:p w14:paraId="7554C914" w14:textId="0BACD4D9"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userInputDelayYieldInstruction;</w:t>
                            </w:r>
                          </w:p>
                          <w:p w14:paraId="50B2FB67" w14:textId="006E482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
                          <w:p w14:paraId="4C24B589" w14:textId="1A73939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fpsResults = </w:t>
                            </w:r>
                            <w:r>
                              <w:rPr>
                                <w:rFonts w:ascii="Consolas" w:hAnsi="Consolas" w:cs="Consolas"/>
                                <w:color w:val="000000"/>
                                <w:sz w:val="19"/>
                                <w:szCs w:val="19"/>
                                <w:lang w:eastAsia="hu-HU"/>
                              </w:rPr>
                              <w:b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 xml:space="preserve">.Active.SampleGroups.Find(s =&gt; s.Name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.GreaterOrEqual(fpsResults.Median, 120,</w:t>
                            </w:r>
                          </w:p>
                          <w:p w14:paraId="26554CF7" w14:textId="6DCCA1A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1B7B74" w:rsidRPr="00EB0661" w:rsidRDefault="001B7B74"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14418C">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SpawnFireBalls_RecommendedConfig_Min120FPS()</w:t>
                      </w:r>
                    </w:p>
                    <w:p w14:paraId="7959AD1C" w14:textId="2BEBAF82"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fireBallSpawner =</w:t>
                      </w:r>
                      <w:r>
                        <w:rPr>
                          <w:rFonts w:ascii="Consolas" w:hAnsi="Consolas" w:cs="Consolas"/>
                          <w:color w:val="000000"/>
                          <w:sz w:val="19"/>
                          <w:szCs w:val="19"/>
                          <w:lang w:eastAsia="hu-HU"/>
                        </w:rPr>
                        <w:br/>
                        <w:t xml:space="preserve">      </w:t>
                      </w:r>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r>
                        <w:rPr>
                          <w:rFonts w:ascii="Consolas" w:hAnsi="Consolas" w:cs="Consolas"/>
                          <w:color w:val="A31515"/>
                          <w:sz w:val="19"/>
                          <w:szCs w:val="19"/>
                          <w:lang w:eastAsia="hu-HU"/>
                        </w:rPr>
                        <w:t>"Spawner"</w:t>
                      </w:r>
                      <w:r>
                        <w:rPr>
                          <w:rFonts w:ascii="Consolas" w:hAnsi="Consolas" w:cs="Consolas"/>
                          <w:color w:val="000000"/>
                          <w:sz w:val="19"/>
                          <w:szCs w:val="19"/>
                          <w:lang w:eastAsia="hu-HU"/>
                        </w:rPr>
                        <w:t>).GetComponent&lt;</w:t>
                      </w:r>
                      <w:r w:rsidRPr="0014418C">
                        <w:rPr>
                          <w:rFonts w:ascii="Consolas" w:hAnsi="Consolas" w:cs="Consolas"/>
                          <w:color w:val="329AA8"/>
                          <w:sz w:val="19"/>
                          <w:szCs w:val="19"/>
                          <w:lang w:eastAsia="hu-HU"/>
                        </w:rPr>
                        <w:t>FireBallSpawner</w:t>
                      </w:r>
                      <w:r>
                        <w:rPr>
                          <w:rFonts w:ascii="Consolas" w:hAnsi="Consolas" w:cs="Consolas"/>
                          <w:color w:val="000000"/>
                          <w:sz w:val="19"/>
                          <w:szCs w:val="19"/>
                          <w:lang w:eastAsia="hu-HU"/>
                        </w:rPr>
                        <w:t>&gt;();</w:t>
                      </w:r>
                    </w:p>
                    <w:p w14:paraId="2F6DE114" w14:textId="7894E49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03DE515B" w14:textId="39B6C88D"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userInputDelayYieldInstruction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(0.15f);</w:t>
                      </w:r>
                    </w:p>
                    <w:p w14:paraId="78D2495B"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i = 0; i &lt; 250; i++)</w:t>
                      </w:r>
                    </w:p>
                    <w:p w14:paraId="28B81AC1" w14:textId="33F3E93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fireBallSpawner.</w:t>
                      </w:r>
                      <w:r w:rsidRPr="00BD2497">
                        <w:rPr>
                          <w:rFonts w:ascii="Consolas" w:hAnsi="Consolas" w:cs="Consolas"/>
                          <w:color w:val="000000"/>
                          <w:sz w:val="19"/>
                          <w:szCs w:val="19"/>
                          <w:lang w:eastAsia="hu-HU"/>
                        </w:rPr>
                        <w:t>SpawnFireBalls</w:t>
                      </w:r>
                      <w:r>
                        <w:rPr>
                          <w:rFonts w:ascii="Consolas" w:hAnsi="Consolas" w:cs="Consolas"/>
                          <w:color w:val="000000"/>
                          <w:sz w:val="19"/>
                          <w:szCs w:val="19"/>
                          <w:lang w:eastAsia="hu-HU"/>
                        </w:rPr>
                        <w:t>(25);</w:t>
                      </w:r>
                    </w:p>
                    <w:p w14:paraId="7554C914" w14:textId="0BACD4D9"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userInputDelayYieldInstruction;</w:t>
                      </w:r>
                    </w:p>
                    <w:p w14:paraId="50B2FB67" w14:textId="006E482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
                    <w:p w14:paraId="4C24B589" w14:textId="1A73939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fpsResults = </w:t>
                      </w:r>
                      <w:r>
                        <w:rPr>
                          <w:rFonts w:ascii="Consolas" w:hAnsi="Consolas" w:cs="Consolas"/>
                          <w:color w:val="000000"/>
                          <w:sz w:val="19"/>
                          <w:szCs w:val="19"/>
                          <w:lang w:eastAsia="hu-HU"/>
                        </w:rPr>
                        <w:b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 xml:space="preserve">.Active.SampleGroups.Find(s =&gt; s.Name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.GreaterOrEqual(fpsResults.Median, 120,</w:t>
                      </w:r>
                    </w:p>
                    <w:p w14:paraId="26554CF7" w14:textId="6DCCA1A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1B7B74" w:rsidRPr="00EB0661" w:rsidRDefault="001B7B74"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53C0EA00" w:rsidR="00DB13F7" w:rsidRDefault="007A506E" w:rsidP="00DB13F7">
      <w:pPr>
        <w:ind w:firstLine="425"/>
      </w:pPr>
      <w:r>
        <w:t xml:space="preserve">In order to maintain </w:t>
      </w:r>
      <w:r w:rsidR="0053155E">
        <w:t xml:space="preserve">stable FPS with every changes the team wrote the performance test in </w:t>
      </w:r>
      <w:r w:rsidR="0053155E" w:rsidRPr="0053155E">
        <w:rPr>
          <w:b/>
          <w:bCs/>
        </w:rPr>
        <w:t>Figure 22</w:t>
      </w:r>
      <w:r w:rsidR="006675CA">
        <w:rPr>
          <w:b/>
          <w:bCs/>
        </w:rPr>
        <w:t xml:space="preserve"> </w:t>
      </w:r>
      <w:r w:rsidR="006675CA">
        <w:t xml:space="preserve">inside the </w:t>
      </w:r>
      <w:r w:rsidR="006675CA" w:rsidRPr="006675CA">
        <w:rPr>
          <w:rFonts w:ascii="Consolas" w:hAnsi="Consolas"/>
          <w:sz w:val="22"/>
          <w:szCs w:val="22"/>
        </w:rPr>
        <w:t>DragonLevelPerformanceTest.cs</w:t>
      </w:r>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class</w:t>
      </w:r>
      <w:r w:rsidR="00E16CB3">
        <w:t>’</w:t>
      </w:r>
      <w:r w:rsidR="00E81D8A">
        <w:t xml:space="preserve"> setup method)</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469D9227" w:rsidR="00346783" w:rsidRDefault="00D80124" w:rsidP="00D80124">
      <w:pPr>
        <w:pStyle w:val="Kpalrs"/>
        <w:rPr>
          <w:b w:val="0"/>
          <w:bCs w:val="0"/>
        </w:rPr>
      </w:pPr>
      <w:r>
        <w:t>Figure 2</w:t>
      </w:r>
      <w:r w:rsidR="00F156F1">
        <w:t>3</w:t>
      </w:r>
      <w:r>
        <w:t xml:space="preserve">: </w:t>
      </w:r>
      <w:r>
        <w:rPr>
          <w:b w:val="0"/>
          <w:bCs w:val="0"/>
        </w:rPr>
        <w:t xml:space="preserve">The results of the scoped measurements inside the Unity Test </w:t>
      </w:r>
      <w:r w:rsidR="000B657F">
        <w:rPr>
          <w:b w:val="0"/>
          <w:bCs w:val="0"/>
        </w:rPr>
        <w:t>Reporter</w:t>
      </w:r>
    </w:p>
    <w:p w14:paraId="79EC1940" w14:textId="25AB8062"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renderer</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bookmarkStart w:id="29" w:name="_Toc58162409"/>
      <w:r>
        <w:t>Benchmarking</w:t>
      </w:r>
      <w:bookmarkEnd w:id="29"/>
    </w:p>
    <w:p w14:paraId="2B5A5FFE" w14:textId="26E583EE"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1B7B74">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After the results are available we can compare them with one of the mentioned tools.</w:t>
      </w:r>
    </w:p>
    <w:p w14:paraId="7E54C5DB" w14:textId="15374EDF" w:rsidR="00FD2A1C" w:rsidRDefault="00FD2A1C">
      <w:pPr>
        <w:spacing w:after="0" w:line="240" w:lineRule="auto"/>
        <w:ind w:firstLine="0"/>
        <w:jc w:val="left"/>
      </w:pPr>
      <w:r>
        <w:br w:type="page"/>
      </w:r>
    </w:p>
    <w:p w14:paraId="05D976E4" w14:textId="165EF7A4" w:rsidR="00FD2A1C" w:rsidRDefault="008C7B15" w:rsidP="00FD2A1C">
      <w:pPr>
        <w:pStyle w:val="Cmsor1"/>
      </w:pPr>
      <w:bookmarkStart w:id="30" w:name="_Toc58162410"/>
      <w:r>
        <w:lastRenderedPageBreak/>
        <w:t xml:space="preserve">Advanced </w:t>
      </w:r>
      <w:r w:rsidR="005E3193">
        <w:t>Optimization</w:t>
      </w:r>
      <w:r w:rsidR="000368AD">
        <w:t xml:space="preserve"> </w:t>
      </w:r>
      <w:r w:rsidR="005E3193">
        <w:t>Techniques</w:t>
      </w:r>
      <w:r>
        <w:t xml:space="preserve"> for Unity</w:t>
      </w:r>
      <w:bookmarkEnd w:id="30"/>
    </w:p>
    <w:p w14:paraId="544F16CF" w14:textId="13965BE3" w:rsidR="008C7B15" w:rsidRDefault="00D41248" w:rsidP="00D41248">
      <w:pPr>
        <w:ind w:firstLine="425"/>
      </w:pPr>
      <w:r>
        <w:t xml:space="preserve">Every game engine has a different architecture therefore there are some optimizations that needs to be considered more in one than in the other. E.g.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applies to game engines sharing similar architecture as Unity. In this section we will discuss some of these </w:t>
      </w:r>
      <w:r w:rsidR="00B84257">
        <w:t xml:space="preserve">advanced </w:t>
      </w:r>
      <w:r w:rsidR="00943DF8">
        <w:t xml:space="preserve">optimization </w:t>
      </w:r>
      <w:r w:rsidR="00B84257">
        <w:t>techniques</w:t>
      </w:r>
      <w:r w:rsidR="00943DF8">
        <w:t>.</w:t>
      </w:r>
    </w:p>
    <w:p w14:paraId="26A8E44B" w14:textId="7F2FBB02" w:rsidR="00943DF8" w:rsidRDefault="00EB7B89" w:rsidP="00EB7B89">
      <w:pPr>
        <w:pStyle w:val="Cmsor2"/>
      </w:pPr>
      <w:bookmarkStart w:id="31" w:name="_Toc58162411"/>
      <w:r>
        <w:t>Update manager</w:t>
      </w:r>
      <w:bookmarkEnd w:id="31"/>
    </w:p>
    <w:p w14:paraId="5CC5511E" w14:textId="07C6A459" w:rsidR="002C2420" w:rsidRDefault="005D77A5" w:rsidP="00E30BAC">
      <w:pPr>
        <w:ind w:firstLine="425"/>
      </w:pPr>
      <w:r>
        <w:t>The Unity engine has a Messaging system which allows the developers to define methods that will be called by an internal system</w:t>
      </w:r>
      <w:r w:rsidR="00707501">
        <w:t xml:space="preserve"> based on their functionalities</w:t>
      </w:r>
      <w:r>
        <w:t>.</w:t>
      </w:r>
      <w:r w:rsidR="00FB01E9">
        <w:t xml:space="preserve"> </w:t>
      </w:r>
      <w:r w:rsidR="002C2420">
        <w:t xml:space="preserve"> One of the most commonly used Message is the </w:t>
      </w:r>
      <w:r w:rsidR="002C2420" w:rsidRPr="004542AE">
        <w:t xml:space="preserve">Update </w:t>
      </w:r>
      <w:r w:rsidR="002C2420">
        <w:t>message</w:t>
      </w:r>
      <w:r w:rsidR="00E30BAC">
        <w:t xml:space="preserve"> which </w:t>
      </w:r>
      <w:r w:rsidR="004542AE">
        <w:t>is called in every frame by the engine.</w:t>
      </w:r>
      <w:r w:rsidR="00E30BAC">
        <w:t xml:space="preserve"> Every MonoBehaviour has this Message yet there is one strange thing about </w:t>
      </w:r>
      <w:r w:rsidR="00707501">
        <w:t>it which is that</w:t>
      </w:r>
      <w:r w:rsidR="00E30BAC">
        <w:t xml:space="preserve"> </w:t>
      </w:r>
      <w:r w:rsidR="00707501">
        <w:t>n</w:t>
      </w:r>
      <w:r w:rsidR="00E30BAC">
        <w:t>one of the classes in the inheritance hierarchy have a method defined by the name Update.</w:t>
      </w:r>
      <w:r w:rsidR="00A5684D">
        <w:t xml:space="preserve"> Experienced .NET developers will probably think that if the method is not defined then Unity must be using reflection to find these Messages and call them. But the truth is that Unity </w:t>
      </w:r>
      <w:r w:rsidR="00011D5A">
        <w:t xml:space="preserve">is inspecting the script the first time the type is accessed </w:t>
      </w:r>
      <w:r w:rsidR="00037EF9">
        <w:t xml:space="preserve">(independently from the scripting backend) </w:t>
      </w:r>
      <w:r w:rsidR="00011D5A">
        <w:t>and check</w:t>
      </w:r>
      <w:r w:rsidR="009D0E94">
        <w:t>s</w:t>
      </w:r>
      <w:r w:rsidR="00011D5A">
        <w:t xml:space="preserve"> if any of the Message methods are defined. If a Message method is defined then the engine will </w:t>
      </w:r>
      <w:r w:rsidR="003B13FE">
        <w:t>cache this information. If an instance of this type is instantiated then the engine will add it to the appropriate list and will call the method whenever it should.</w:t>
      </w:r>
      <w:r w:rsidR="003801D6">
        <w:t xml:space="preserve"> This is the key reason why Unity does not care about the visibility of our Message method.</w:t>
      </w:r>
    </w:p>
    <w:p w14:paraId="6A9B9CC2" w14:textId="7095020D" w:rsidR="00021428" w:rsidRDefault="00021428" w:rsidP="008B05F1">
      <w:pPr>
        <w:ind w:firstLine="0"/>
      </w:pPr>
      <w:r w:rsidRPr="004B7D84">
        <w:rPr>
          <w:rFonts w:cs="Consolas"/>
          <w:noProof/>
          <w:color w:val="000000"/>
          <w:sz w:val="19"/>
          <w:szCs w:val="19"/>
          <w:lang w:eastAsia="hu-HU"/>
        </w:rPr>
        <mc:AlternateContent>
          <mc:Choice Requires="wps">
            <w:drawing>
              <wp:inline distT="0" distB="0" distL="0" distR="0" wp14:anchorId="3DF26F93" wp14:editId="05A273DA">
                <wp:extent cx="5400040" cy="1228725"/>
                <wp:effectExtent l="0" t="0" r="10160" b="2857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28725"/>
                        </a:xfrm>
                        <a:prstGeom prst="rect">
                          <a:avLst/>
                        </a:prstGeom>
                        <a:solidFill>
                          <a:srgbClr val="FFFFFF"/>
                        </a:solidFill>
                        <a:ln w="9525">
                          <a:solidFill>
                            <a:srgbClr val="000000"/>
                          </a:solidFill>
                          <a:miter lim="800000"/>
                          <a:headEnd/>
                          <a:tailEnd/>
                        </a:ln>
                      </wps:spPr>
                      <wps:txbx>
                        <w:txbxContent>
                          <w:p w14:paraId="6C2A6770" w14:textId="337390B7"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1B7B74" w:rsidRPr="00EB0661" w:rsidRDefault="001B7B74" w:rsidP="00021428">
                            <w:pPr>
                              <w:autoSpaceDE w:val="0"/>
                              <w:autoSpaceDN w:val="0"/>
                              <w:adjustRightInd w:val="0"/>
                              <w:spacing w:after="0" w:line="240" w:lineRule="auto"/>
                              <w:ind w:firstLine="0"/>
                              <w:jc w:val="left"/>
                              <w:rPr>
                                <w:rFonts w:cs="Consolas"/>
                                <w:color w:val="000000"/>
                                <w:szCs w:val="20"/>
                                <w:lang w:eastAsia="hu-HU"/>
                              </w:rPr>
                            </w:pPr>
                          </w:p>
                        </w:txbxContent>
                      </wps:txbx>
                      <wps:bodyPr rot="0" vert="horz" wrap="square" lIns="36000" tIns="45720" rIns="91440" bIns="45720" anchor="t" anchorCtr="0">
                        <a:noAutofit/>
                      </wps:bodyPr>
                    </wps:wsp>
                  </a:graphicData>
                </a:graphic>
              </wp:inline>
            </w:drawing>
          </mc:Choice>
          <mc:Fallback>
            <w:pict>
              <v:shape w14:anchorId="3DF26F93" id="_x0000_s1034" type="#_x0000_t202" style="width:425.2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">
                <v:textbox inset="1mm">
                  <w:txbxContent>
                    <w:p w14:paraId="6C2A6770" w14:textId="337390B7"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1B7B74" w:rsidRPr="00EB0661" w:rsidRDefault="001B7B74" w:rsidP="00021428">
                      <w:pPr>
                        <w:autoSpaceDE w:val="0"/>
                        <w:autoSpaceDN w:val="0"/>
                        <w:adjustRightInd w:val="0"/>
                        <w:spacing w:after="0" w:line="240" w:lineRule="auto"/>
                        <w:ind w:firstLine="0"/>
                        <w:jc w:val="left"/>
                        <w:rPr>
                          <w:rFonts w:cs="Consolas"/>
                          <w:color w:val="000000"/>
                          <w:szCs w:val="20"/>
                          <w:lang w:eastAsia="hu-HU"/>
                        </w:rPr>
                      </w:pPr>
                    </w:p>
                  </w:txbxContent>
                </v:textbox>
                <w10:anchorlock/>
              </v:shape>
            </w:pict>
          </mc:Fallback>
        </mc:AlternateContent>
      </w:r>
    </w:p>
    <w:p w14:paraId="1F7C9D44" w14:textId="6E23EF1C" w:rsidR="00021428" w:rsidRDefault="00C04A97" w:rsidP="00021428">
      <w:pPr>
        <w:pStyle w:val="Kpalrs"/>
        <w:rPr>
          <w:b w:val="0"/>
          <w:bCs w:val="0"/>
        </w:rPr>
      </w:pPr>
      <w:r>
        <w:t>Figure 2</w:t>
      </w:r>
      <w:r w:rsidR="00F156F1">
        <w:t>4</w:t>
      </w:r>
      <w:r>
        <w:t xml:space="preserve">: </w:t>
      </w:r>
      <w:r>
        <w:rPr>
          <w:b w:val="0"/>
          <w:bCs w:val="0"/>
        </w:rPr>
        <w:t>Both solutions will achieve the same results.</w:t>
      </w:r>
    </w:p>
    <w:p w14:paraId="3704BAF1" w14:textId="644E7DA8" w:rsidR="00646EE4" w:rsidRDefault="00646EE4" w:rsidP="00646EE4">
      <w:pPr>
        <w:ind w:firstLine="0"/>
      </w:pPr>
      <w:r>
        <w:lastRenderedPageBreak/>
        <w:t xml:space="preserve">However, it is advised to give private visibility to our Message methods since they are supposed to be only called </w:t>
      </w:r>
      <w:r w:rsidR="00E11531">
        <w:t xml:space="preserve">by the engine’s internal messaging system. This mechanism is also the reason why the engine does not call these messages in a deterministic order. </w:t>
      </w:r>
    </w:p>
    <w:p w14:paraId="3B3CBA0D" w14:textId="3D8A50F7" w:rsidR="00AC152A" w:rsidRDefault="00AC152A" w:rsidP="00AC152A">
      <w:pPr>
        <w:ind w:firstLine="425"/>
      </w:pPr>
      <w:r>
        <w:t>The main problem with this approach is that every time the engine calls a Message method an interop call has to happen.</w:t>
      </w:r>
      <w:r w:rsidR="00864C5C">
        <w:t xml:space="preserve"> We already talked about this </w:t>
      </w:r>
      <w:r w:rsidR="00151D83">
        <w:t xml:space="preserve">at the end of section </w:t>
      </w:r>
      <w:r w:rsidR="00151D83" w:rsidRPr="00151D83">
        <w:rPr>
          <w:b/>
          <w:bCs/>
        </w:rPr>
        <w:t>4.1</w:t>
      </w:r>
      <w:r w:rsidR="00151D83">
        <w:t>. Fortunately</w:t>
      </w:r>
      <w:r w:rsidR="00EC22F4">
        <w:t>,</w:t>
      </w:r>
      <w:r w:rsidR="00151D83">
        <w:t xml:space="preserve"> Messages rarely do marshalling so the overhead is smaller </w:t>
      </w:r>
      <w:r w:rsidR="00EC22F4">
        <w:t xml:space="preserve">than in the example in section </w:t>
      </w:r>
      <w:r w:rsidR="00EC22F4" w:rsidRPr="00EC22F4">
        <w:rPr>
          <w:b/>
          <w:bCs/>
        </w:rPr>
        <w:t>4.1</w:t>
      </w:r>
      <w:r w:rsidR="00EC22F4">
        <w:rPr>
          <w:b/>
          <w:bCs/>
        </w:rPr>
        <w:t xml:space="preserve"> </w:t>
      </w:r>
      <w:r w:rsidR="00EC22F4">
        <w:t xml:space="preserve">yet not </w:t>
      </w:r>
      <w:r w:rsidR="00EC22F4" w:rsidRPr="00EC22F4">
        <w:t>negligible</w:t>
      </w:r>
      <w:r w:rsidR="000D6CCC">
        <w:t xml:space="preserve"> in some cases</w:t>
      </w:r>
      <w:r w:rsidR="00EC22F4">
        <w:t xml:space="preserve">. </w:t>
      </w:r>
      <w:r w:rsidR="00A1194A">
        <w:t>E.g. if our game handles thousand or tens of thousands of objects which all have a script requiring a Message</w:t>
      </w:r>
      <w:r w:rsidR="00645932">
        <w:t xml:space="preserve"> call</w:t>
      </w:r>
      <w:r w:rsidR="00A1194A">
        <w:t xml:space="preserve"> then this overhead can be significant.</w:t>
      </w:r>
      <w:r w:rsidR="00B62D56">
        <w:t xml:space="preserve"> A solution to this is to avoid interop calls. A good approach to this is behavior grouping. If we have a MonoBehaviour </w:t>
      </w:r>
      <w:r w:rsidR="002A1DD4">
        <w:t xml:space="preserve">that is attached to a huge number of GameObjects we can cut the number of interop calls to </w:t>
      </w:r>
      <w:r w:rsidR="00F21D40">
        <w:t xml:space="preserve">just </w:t>
      </w:r>
      <w:r w:rsidR="002A1DD4">
        <w:t>one by introducing an update manager</w:t>
      </w:r>
      <w:r w:rsidR="00F21D40">
        <w:t xml:space="preserve">. Since the update manager is also a managed object running a managed code </w:t>
      </w:r>
      <w:r w:rsidR="00B66AD0">
        <w:t>the only interop call will happen between the update manager’s Update Message and the Unity engine’s internal Message handler.</w:t>
      </w:r>
      <w:r w:rsidR="00AF0CF5">
        <w:t xml:space="preserve"> </w:t>
      </w:r>
      <w:r w:rsidR="005C496B">
        <w:t xml:space="preserve">We have to note the fact that </w:t>
      </w:r>
      <w:r w:rsidR="00AF0CF5">
        <w:t>this optimization technique is only relevant in large scale projects</w:t>
      </w:r>
      <w:r w:rsidR="005C496B">
        <w:t xml:space="preserve">, and the frame time saved via this technique </w:t>
      </w:r>
      <w:r w:rsidR="009658C2">
        <w:t>is more impactful when using the Mono scripting backend. (Remember IL2CPP transpiles to C++).</w:t>
      </w:r>
    </w:p>
    <w:p w14:paraId="7D458E2D" w14:textId="77777777" w:rsidR="00BA1C8E" w:rsidRDefault="00364F1E" w:rsidP="00F52DDA">
      <w:pPr>
        <w:pStyle w:val="Kp"/>
        <w:spacing w:after="240"/>
      </w:pPr>
      <w:r>
        <w:rPr>
          <w:noProof/>
        </w:rPr>
        <w:drawing>
          <wp:inline distT="0" distB="0" distL="0" distR="0" wp14:anchorId="64D90C34" wp14:editId="7E2B6551">
            <wp:extent cx="5109486" cy="3109913"/>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819" cy="3128984"/>
                    </a:xfrm>
                    <a:prstGeom prst="rect">
                      <a:avLst/>
                    </a:prstGeom>
                  </pic:spPr>
                </pic:pic>
              </a:graphicData>
            </a:graphic>
          </wp:inline>
        </w:drawing>
      </w:r>
    </w:p>
    <w:p w14:paraId="7E50E88C" w14:textId="1A0F7FFD" w:rsidR="003C29EA" w:rsidRDefault="00BA1C8E" w:rsidP="005C3BF8">
      <w:pPr>
        <w:pStyle w:val="Kpalrs"/>
        <w:spacing w:after="360"/>
        <w:rPr>
          <w:b w:val="0"/>
          <w:bCs w:val="0"/>
        </w:rPr>
      </w:pPr>
      <w:r>
        <w:t>Figure</w:t>
      </w:r>
      <w:r w:rsidR="00F156F1">
        <w:t xml:space="preserve"> 25</w:t>
      </w:r>
      <w:r>
        <w:t xml:space="preserve">: </w:t>
      </w:r>
      <w:r>
        <w:rPr>
          <w:b w:val="0"/>
          <w:bCs w:val="0"/>
        </w:rPr>
        <w:t>The concept of update managers</w:t>
      </w:r>
      <w:r w:rsidR="00324226">
        <w:rPr>
          <w:b w:val="0"/>
          <w:bCs w:val="0"/>
        </w:rPr>
        <w:t xml:space="preserve"> in contrast to the traditional way.</w:t>
      </w:r>
    </w:p>
    <w:p w14:paraId="761E9BD2" w14:textId="0F4CBE6E" w:rsidR="005C3BF8" w:rsidRPr="005C3BF8" w:rsidRDefault="005C3BF8" w:rsidP="005C3BF8">
      <w:pPr>
        <w:spacing w:after="0" w:line="240" w:lineRule="auto"/>
        <w:ind w:firstLine="0"/>
        <w:jc w:val="left"/>
      </w:pPr>
      <w:r>
        <w:br w:type="page"/>
      </w:r>
    </w:p>
    <w:p w14:paraId="08913938" w14:textId="6F3A87A7" w:rsidR="0012071A" w:rsidRDefault="00160B6E" w:rsidP="00AC152A">
      <w:pPr>
        <w:ind w:firstLine="425"/>
      </w:pPr>
      <w:r>
        <w:lastRenderedPageBreak/>
        <w:t xml:space="preserve">After understanding </w:t>
      </w:r>
      <w:r w:rsidRPr="00160B6E">
        <w:rPr>
          <w:b/>
          <w:bCs/>
        </w:rPr>
        <w:t>Figure 2</w:t>
      </w:r>
      <w:r w:rsidR="0018696B">
        <w:rPr>
          <w:b/>
          <w:bCs/>
        </w:rPr>
        <w:t>5</w:t>
      </w:r>
      <w:r>
        <w:rPr>
          <w:b/>
          <w:bCs/>
        </w:rPr>
        <w:t xml:space="preserve"> </w:t>
      </w:r>
      <w:r>
        <w:t>we can implement a basic update manager</w:t>
      </w:r>
      <w:r w:rsidR="00962B24">
        <w:t xml:space="preserve">, then we will benchmark an example scene with and without </w:t>
      </w:r>
      <w:r w:rsidR="00952D04">
        <w:t xml:space="preserve">an </w:t>
      </w:r>
      <w:r w:rsidR="00962B24">
        <w:t>update manager</w:t>
      </w:r>
      <w:r>
        <w:t>. The example scene is named Update Manager.</w:t>
      </w:r>
      <w:r w:rsidR="00291698">
        <w:t xml:space="preserve"> The folder and namespace structure shares </w:t>
      </w:r>
      <w:r w:rsidR="003C210B">
        <w:t>the same</w:t>
      </w:r>
      <w:r w:rsidR="00291698">
        <w:t xml:space="preserve"> properties as previous examples.</w:t>
      </w:r>
    </w:p>
    <w:p w14:paraId="3638C14D" w14:textId="4520E81C" w:rsidR="00231B34" w:rsidRDefault="00231B34" w:rsidP="00AC152A">
      <w:pPr>
        <w:ind w:firstLine="425"/>
      </w:pPr>
      <w:r>
        <w:t xml:space="preserve">The Update Manager scene spawns </w:t>
      </w:r>
      <w:r w:rsidR="00DB1762">
        <w:t>10 000 objects</w:t>
      </w:r>
      <w:r w:rsidR="00180C5E">
        <w:t>.</w:t>
      </w:r>
      <w:r w:rsidR="0073251B">
        <w:t xml:space="preserve"> </w:t>
      </w:r>
      <w:r w:rsidR="00180C5E">
        <w:t xml:space="preserve">All of these objects </w:t>
      </w:r>
      <w:r w:rsidR="0073251B">
        <w:t xml:space="preserve">have a </w:t>
      </w:r>
      <w:r w:rsidR="0073251B" w:rsidRPr="0073251B">
        <w:rPr>
          <w:rFonts w:ascii="Consolas" w:hAnsi="Consolas"/>
          <w:sz w:val="22"/>
          <w:szCs w:val="22"/>
        </w:rPr>
        <w:t>Mover</w:t>
      </w:r>
      <w:r w:rsidR="0073251B" w:rsidRPr="0073251B">
        <w:rPr>
          <w:sz w:val="22"/>
          <w:szCs w:val="22"/>
        </w:rPr>
        <w:t xml:space="preserve"> </w:t>
      </w:r>
      <w:r w:rsidR="0073251B">
        <w:t>script that slowly moves them up and down</w:t>
      </w:r>
      <w:r w:rsidR="00DB1762">
        <w:t>.</w:t>
      </w:r>
      <w:r w:rsidR="00F2699F">
        <w:t xml:space="preserve"> </w:t>
      </w:r>
      <w:r w:rsidR="00180C5E">
        <w:t>The</w:t>
      </w:r>
      <w:r w:rsidR="00F2699F">
        <w:t xml:space="preserve"> </w:t>
      </w:r>
      <w:r w:rsidR="00F2699F" w:rsidRPr="00F2699F">
        <w:rPr>
          <w:rFonts w:ascii="Consolas" w:hAnsi="Consolas"/>
          <w:sz w:val="22"/>
          <w:szCs w:val="22"/>
        </w:rPr>
        <w:t>Spawner</w:t>
      </w:r>
      <w:r w:rsidR="00F2699F">
        <w:t xml:space="preserve"> class</w:t>
      </w:r>
      <w:r w:rsidR="00AE152A">
        <w:t xml:space="preserve"> that spawns the aforementioned objects</w:t>
      </w:r>
      <w:r w:rsidR="00F2699F">
        <w:t xml:space="preserve"> has a </w:t>
      </w:r>
      <w:r w:rsidR="00AE152A" w:rsidRPr="00AE152A">
        <w:rPr>
          <w:rFonts w:ascii="Consolas" w:hAnsi="Consolas"/>
          <w:sz w:val="22"/>
          <w:szCs w:val="22"/>
        </w:rPr>
        <w:t>UseUpdateManager</w:t>
      </w:r>
      <w:r w:rsidR="00AE152A" w:rsidRPr="00AE152A">
        <w:rPr>
          <w:sz w:val="22"/>
          <w:szCs w:val="22"/>
        </w:rPr>
        <w:t xml:space="preserve"> </w:t>
      </w:r>
      <w:r w:rsidR="00AE152A">
        <w:t xml:space="preserve">flag which </w:t>
      </w:r>
      <w:r w:rsidR="002F3B90">
        <w:t>if</w:t>
      </w:r>
      <w:r w:rsidR="00AE152A">
        <w:t xml:space="preserve"> at the initialization is set to true will use the </w:t>
      </w:r>
      <w:r w:rsidR="00AE152A" w:rsidRPr="002F0B2F">
        <w:rPr>
          <w:rFonts w:ascii="Consolas" w:hAnsi="Consolas"/>
          <w:sz w:val="22"/>
          <w:szCs w:val="22"/>
        </w:rPr>
        <w:t>UpdateManager</w:t>
      </w:r>
      <w:r w:rsidR="00AE152A">
        <w:t xml:space="preserve"> class</w:t>
      </w:r>
      <w:r w:rsidR="002F3B90">
        <w:t xml:space="preserve"> </w:t>
      </w:r>
      <w:r w:rsidR="002F0B2F">
        <w:t>for updates</w:t>
      </w:r>
      <w:r w:rsidR="00AE152A">
        <w:t xml:space="preserve"> otherwise </w:t>
      </w:r>
      <w:r w:rsidR="0073251B">
        <w:t xml:space="preserve">will use the traditional internal </w:t>
      </w:r>
      <w:r w:rsidR="00BC0046">
        <w:t>Message handler.</w:t>
      </w:r>
    </w:p>
    <w:p w14:paraId="1A755297" w14:textId="75940814" w:rsidR="000F5F2B" w:rsidRDefault="000F5F2B" w:rsidP="000F5F2B">
      <w:pPr>
        <w:ind w:firstLine="0"/>
      </w:pPr>
      <w:r w:rsidRPr="004B7D84">
        <w:rPr>
          <w:rFonts w:cs="Consolas"/>
          <w:noProof/>
          <w:color w:val="000000"/>
          <w:sz w:val="19"/>
          <w:szCs w:val="19"/>
          <w:lang w:eastAsia="hu-HU"/>
        </w:rPr>
        <mc:AlternateContent>
          <mc:Choice Requires="wps">
            <w:drawing>
              <wp:inline distT="0" distB="0" distL="0" distR="0" wp14:anchorId="5834EF2D" wp14:editId="2DE1D68C">
                <wp:extent cx="5400040" cy="4548188"/>
                <wp:effectExtent l="0" t="0" r="10160" b="24130"/>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548188"/>
                        </a:xfrm>
                        <a:prstGeom prst="rect">
                          <a:avLst/>
                        </a:prstGeom>
                        <a:solidFill>
                          <a:srgbClr val="FFFFFF"/>
                        </a:solidFill>
                        <a:ln w="9525">
                          <a:solidFill>
                            <a:srgbClr val="000000"/>
                          </a:solidFill>
                          <a:miter lim="800000"/>
                          <a:headEnd/>
                          <a:tailEnd/>
                        </a:ln>
                      </wps:spPr>
                      <wps:txbx>
                        <w:txbxContent>
                          <w:p w14:paraId="5CC253C9"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w:t>
                            </w:r>
                          </w:p>
                          <w:p w14:paraId="261524CE" w14:textId="64B57CC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&gt; _updateables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&gt;();</w:t>
                            </w:r>
                          </w:p>
                          <w:p w14:paraId="5F5A25FB" w14:textId="047A8DF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Add(</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4B6079B3" w14:textId="336D2046"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_updateables.Add(mover);</w:t>
                            </w:r>
                          </w:p>
                          <w:p w14:paraId="0D83B8AF" w14:textId="2DECD64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Remove(</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1ABBCB66" w14:textId="193DA7F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_updateables.Remove(mover);</w:t>
                            </w:r>
                          </w:p>
                          <w:p w14:paraId="327E0828" w14:textId="230B9FC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UpdateManagerInnerMonoBehaviour</w:t>
                            </w:r>
                            <w:r>
                              <w:rPr>
                                <w:rFonts w:ascii="Consolas" w:hAnsi="Consolas" w:cs="Consolas"/>
                                <w:color w:val="000000"/>
                                <w:sz w:val="19"/>
                                <w:szCs w:val="19"/>
                                <w:lang w:eastAsia="hu-HU"/>
                              </w:rPr>
                              <w:t xml:space="preserve"> :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07D12365" w14:textId="260B8965"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3CBA7F66" w14:textId="6FC0AF23"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3E2BD051" w14:textId="631E455B"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1B7B74" w:rsidRDefault="001B7B74"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1B7B74" w:rsidRDefault="001B7B74"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1B7B74" w:rsidRPr="00EB0661" w:rsidRDefault="001B7B74"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834EF2D" id="_x0000_s1035" type="#_x0000_t202" style="width:425.2pt;height:3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">
                <v:textbox inset="1mm">
                  <w:txbxContent>
                    <w:p w14:paraId="5CC253C9"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w:t>
                      </w:r>
                    </w:p>
                    <w:p w14:paraId="261524CE" w14:textId="64B57CC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&gt; _updateables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&gt;();</w:t>
                      </w:r>
                    </w:p>
                    <w:p w14:paraId="5F5A25FB" w14:textId="047A8DF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Add(</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4B6079B3" w14:textId="336D2046"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_updateables.Add(mover);</w:t>
                      </w:r>
                    </w:p>
                    <w:p w14:paraId="0D83B8AF" w14:textId="2DECD64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Remove(</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1ABBCB66" w14:textId="193DA7F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_updateables.Remove(mover);</w:t>
                      </w:r>
                    </w:p>
                    <w:p w14:paraId="327E0828" w14:textId="230B9FC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UpdateManagerInnerMonoBehaviour</w:t>
                      </w:r>
                      <w:r>
                        <w:rPr>
                          <w:rFonts w:ascii="Consolas" w:hAnsi="Consolas" w:cs="Consolas"/>
                          <w:color w:val="000000"/>
                          <w:sz w:val="19"/>
                          <w:szCs w:val="19"/>
                          <w:lang w:eastAsia="hu-HU"/>
                        </w:rPr>
                        <w:t xml:space="preserve"> :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07D12365" w14:textId="260B8965"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3CBA7F66" w14:textId="6FC0AF23"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3E2BD051" w14:textId="631E455B"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1B7B74" w:rsidRDefault="001B7B74"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1B7B74" w:rsidRDefault="001B7B74"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1B7B74" w:rsidRPr="00EB0661" w:rsidRDefault="001B7B74"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B06D8C8" w14:textId="600E7A78" w:rsidR="00CE7E5C" w:rsidRDefault="00E300B8" w:rsidP="00CE7E5C">
      <w:pPr>
        <w:pStyle w:val="Kpalrs"/>
        <w:rPr>
          <w:b w:val="0"/>
          <w:bCs w:val="0"/>
        </w:rPr>
      </w:pPr>
      <w:r>
        <w:t>Figure 2</w:t>
      </w:r>
      <w:r w:rsidR="0018696B">
        <w:t>6</w:t>
      </w:r>
      <w:r>
        <w:t xml:space="preserve">: </w:t>
      </w:r>
      <w:r>
        <w:rPr>
          <w:b w:val="0"/>
          <w:bCs w:val="0"/>
        </w:rPr>
        <w:t>The UpdateManager class</w:t>
      </w:r>
    </w:p>
    <w:p w14:paraId="6492E3ED" w14:textId="2CE561E6" w:rsidR="00464866" w:rsidRDefault="00654284" w:rsidP="00464866">
      <w:pPr>
        <w:ind w:firstLine="425"/>
      </w:pPr>
      <w:r>
        <w:t xml:space="preserve">As we can see both the concept and the implementation is simple. </w:t>
      </w:r>
      <w:r w:rsidR="00856D88">
        <w:t xml:space="preserve">Of course, this simple example only allows the tracking of </w:t>
      </w:r>
      <w:r w:rsidR="00856D88" w:rsidRPr="00856D88">
        <w:rPr>
          <w:rFonts w:ascii="Consolas" w:hAnsi="Consolas"/>
          <w:sz w:val="22"/>
          <w:szCs w:val="22"/>
        </w:rPr>
        <w:t>ManagedMover</w:t>
      </w:r>
      <w:r w:rsidR="00856D88" w:rsidRPr="00856D88">
        <w:rPr>
          <w:sz w:val="22"/>
          <w:szCs w:val="22"/>
        </w:rPr>
        <w:t xml:space="preserve"> </w:t>
      </w:r>
      <w:r w:rsidR="00856D88">
        <w:t>types</w:t>
      </w:r>
      <w:r w:rsidR="00531AE6">
        <w:t xml:space="preserve"> but </w:t>
      </w:r>
      <w:r w:rsidR="00E017DE">
        <w:t xml:space="preserve">this does not mean we are only able to track one type at a time. We have plenty of tools to fix the problem </w:t>
      </w:r>
      <w:r w:rsidR="00464866">
        <w:t>(</w:t>
      </w:r>
      <w:r w:rsidR="00E017DE">
        <w:t>e.g. interfaces</w:t>
      </w:r>
      <w:r w:rsidR="00464866">
        <w:t>)</w:t>
      </w:r>
      <w:r w:rsidR="00E017DE">
        <w:t xml:space="preserve"> but for the sake of simplicity and shortness we will go with the above method.</w:t>
      </w:r>
      <w:r w:rsidR="00464866">
        <w:t xml:space="preserve"> The only drawback of the </w:t>
      </w:r>
      <w:r w:rsidR="00464866" w:rsidRPr="00006510">
        <w:rPr>
          <w:rFonts w:ascii="Consolas" w:hAnsi="Consolas"/>
          <w:sz w:val="22"/>
          <w:szCs w:val="22"/>
        </w:rPr>
        <w:t>UpdateManager</w:t>
      </w:r>
      <w:r w:rsidR="00464866">
        <w:t xml:space="preserve"> is that from now on its our </w:t>
      </w:r>
      <w:r w:rsidR="00464866">
        <w:lastRenderedPageBreak/>
        <w:t xml:space="preserve">responsibility to remove the </w:t>
      </w:r>
      <w:r w:rsidR="00464866" w:rsidRPr="00006510">
        <w:rPr>
          <w:rFonts w:ascii="Consolas" w:hAnsi="Consolas"/>
          <w:sz w:val="22"/>
          <w:szCs w:val="22"/>
        </w:rPr>
        <w:t>ManagedMover</w:t>
      </w:r>
      <w:r w:rsidR="00464866">
        <w:t xml:space="preserve"> instances from the _</w:t>
      </w:r>
      <w:r w:rsidR="00464866" w:rsidRPr="00006510">
        <w:rPr>
          <w:rFonts w:ascii="Consolas" w:hAnsi="Consolas"/>
          <w:sz w:val="22"/>
          <w:szCs w:val="22"/>
        </w:rPr>
        <w:t>updateables</w:t>
      </w:r>
      <w:r w:rsidR="00464866">
        <w:t xml:space="preserve"> collection while </w:t>
      </w:r>
      <w:r w:rsidR="009C3646">
        <w:t>in</w:t>
      </w:r>
      <w:r w:rsidR="00464866">
        <w:t xml:space="preserve"> the traditional </w:t>
      </w:r>
      <w:r w:rsidR="00842B65">
        <w:t>way</w:t>
      </w:r>
      <w:r w:rsidR="00464866">
        <w:t xml:space="preserve"> Unity would handle this for the developers.</w:t>
      </w:r>
      <w:r w:rsidR="00293638">
        <w:t xml:space="preserve"> Luckily, we can solve this easily with </w:t>
      </w:r>
      <w:r w:rsidR="00293638" w:rsidRPr="00293638">
        <w:rPr>
          <w:rFonts w:ascii="Consolas" w:hAnsi="Consolas"/>
          <w:sz w:val="22"/>
          <w:szCs w:val="22"/>
        </w:rPr>
        <w:t>OnDisable</w:t>
      </w:r>
      <w:r w:rsidR="00293638" w:rsidRPr="00293638">
        <w:rPr>
          <w:sz w:val="22"/>
          <w:szCs w:val="22"/>
        </w:rPr>
        <w:t xml:space="preserve"> </w:t>
      </w:r>
      <w:r w:rsidR="00293638">
        <w:t xml:space="preserve">and </w:t>
      </w:r>
      <w:r w:rsidR="00293638" w:rsidRPr="00293638">
        <w:rPr>
          <w:rFonts w:ascii="Consolas" w:hAnsi="Consolas"/>
          <w:sz w:val="22"/>
          <w:szCs w:val="22"/>
        </w:rPr>
        <w:t>OnEnable</w:t>
      </w:r>
      <w:r w:rsidR="00293638">
        <w:t xml:space="preserve"> Messages</w:t>
      </w:r>
      <w:r w:rsidR="00842B65">
        <w:t xml:space="preserve"> as it can be seen on </w:t>
      </w:r>
      <w:r w:rsidR="00842B65" w:rsidRPr="00422FF5">
        <w:rPr>
          <w:b/>
          <w:bCs/>
        </w:rPr>
        <w:t>Figure 2</w:t>
      </w:r>
      <w:r w:rsidR="0018696B">
        <w:rPr>
          <w:b/>
          <w:bCs/>
        </w:rPr>
        <w:t>7</w:t>
      </w:r>
      <w:r w:rsidR="00842B65">
        <w:t>.</w:t>
      </w:r>
    </w:p>
    <w:p w14:paraId="5B943971" w14:textId="29411D61" w:rsidR="00422FF5" w:rsidRDefault="00422FF5" w:rsidP="00422FF5">
      <w:pPr>
        <w:ind w:firstLine="0"/>
      </w:pPr>
      <w:r w:rsidRPr="004B7D84">
        <w:rPr>
          <w:rFonts w:cs="Consolas"/>
          <w:noProof/>
          <w:color w:val="000000"/>
          <w:sz w:val="19"/>
          <w:szCs w:val="19"/>
          <w:lang w:eastAsia="hu-HU"/>
        </w:rPr>
        <mc:AlternateContent>
          <mc:Choice Requires="wps">
            <w:drawing>
              <wp:inline distT="0" distB="0" distL="0" distR="0" wp14:anchorId="4210D29A" wp14:editId="1479AC0E">
                <wp:extent cx="5400040" cy="585788"/>
                <wp:effectExtent l="0" t="0" r="10160" b="24130"/>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85788"/>
                        </a:xfrm>
                        <a:prstGeom prst="rect">
                          <a:avLst/>
                        </a:prstGeom>
                        <a:solidFill>
                          <a:srgbClr val="FFFFFF"/>
                        </a:solidFill>
                        <a:ln w="9525">
                          <a:solidFill>
                            <a:srgbClr val="000000"/>
                          </a:solidFill>
                          <a:miter lim="800000"/>
                          <a:headEnd/>
                          <a:tailEnd/>
                        </a:ln>
                      </wps:spPr>
                      <wps:txbx>
                        <w:txbxContent>
                          <w:p w14:paraId="18EFB2E2" w14:textId="77777777" w:rsidR="001B7B74" w:rsidRDefault="001B7B74"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OnEnable</w:t>
                            </w:r>
                            <w:r>
                              <w:rPr>
                                <w:rFonts w:ascii="Consolas" w:hAnsi="Consolas" w:cs="Consolas"/>
                                <w:color w:val="000000"/>
                                <w:sz w:val="19"/>
                                <w:szCs w:val="19"/>
                                <w:lang w:eastAsia="hu-HU"/>
                              </w:rPr>
                              <w:t>() =&gt; UpdateManager.Add(</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1B7B74" w:rsidRDefault="001B7B74"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1B7B74" w:rsidRPr="00EB0661" w:rsidRDefault="001B7B74"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OnDisable</w:t>
                            </w:r>
                            <w:r>
                              <w:rPr>
                                <w:rFonts w:ascii="Consolas" w:hAnsi="Consolas" w:cs="Consolas"/>
                                <w:color w:val="000000"/>
                                <w:sz w:val="19"/>
                                <w:szCs w:val="19"/>
                                <w:lang w:eastAsia="hu-HU"/>
                              </w:rPr>
                              <w:t>() =&gt; UpdateManager.Remove(</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4210D29A" id="_x0000_s1036" type="#_x0000_t202" style="width:425.2pt;height: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">
                <v:textbox inset="1mm">
                  <w:txbxContent>
                    <w:p w14:paraId="18EFB2E2" w14:textId="77777777" w:rsidR="001B7B74" w:rsidRDefault="001B7B74"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OnEnable</w:t>
                      </w:r>
                      <w:r>
                        <w:rPr>
                          <w:rFonts w:ascii="Consolas" w:hAnsi="Consolas" w:cs="Consolas"/>
                          <w:color w:val="000000"/>
                          <w:sz w:val="19"/>
                          <w:szCs w:val="19"/>
                          <w:lang w:eastAsia="hu-HU"/>
                        </w:rPr>
                        <w:t>() =&gt; UpdateManager.Add(</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1B7B74" w:rsidRDefault="001B7B74"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1B7B74" w:rsidRPr="00EB0661" w:rsidRDefault="001B7B74"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OnDisable</w:t>
                      </w:r>
                      <w:r>
                        <w:rPr>
                          <w:rFonts w:ascii="Consolas" w:hAnsi="Consolas" w:cs="Consolas"/>
                          <w:color w:val="000000"/>
                          <w:sz w:val="19"/>
                          <w:szCs w:val="19"/>
                          <w:lang w:eastAsia="hu-HU"/>
                        </w:rPr>
                        <w:t>() =&gt; UpdateManager.Remove(</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v:textbox>
                <w10:anchorlock/>
              </v:shape>
            </w:pict>
          </mc:Fallback>
        </mc:AlternateContent>
      </w:r>
    </w:p>
    <w:p w14:paraId="07317D0B" w14:textId="77FD3663" w:rsidR="00A71F5D" w:rsidRDefault="00095D81" w:rsidP="00095D81">
      <w:pPr>
        <w:pStyle w:val="Kpalrs"/>
        <w:rPr>
          <w:b w:val="0"/>
          <w:bCs w:val="0"/>
        </w:rPr>
      </w:pPr>
      <w:r>
        <w:t>Figure 2</w:t>
      </w:r>
      <w:r w:rsidR="0018696B">
        <w:t>7</w:t>
      </w:r>
      <w:r>
        <w:t xml:space="preserve">: </w:t>
      </w:r>
      <w:r w:rsidR="00FF33C0">
        <w:rPr>
          <w:b w:val="0"/>
          <w:bCs w:val="0"/>
        </w:rPr>
        <w:t xml:space="preserve">Simply calling </w:t>
      </w:r>
      <w:r w:rsidR="00FF33C0" w:rsidRPr="00FF33C0">
        <w:rPr>
          <w:rFonts w:ascii="Consolas" w:hAnsi="Consolas"/>
          <w:b w:val="0"/>
          <w:bCs w:val="0"/>
          <w:sz w:val="20"/>
          <w:szCs w:val="20"/>
        </w:rPr>
        <w:t>OnEnable</w:t>
      </w:r>
      <w:r w:rsidR="00FF33C0" w:rsidRPr="00FF33C0">
        <w:rPr>
          <w:b w:val="0"/>
          <w:bCs w:val="0"/>
          <w:sz w:val="20"/>
          <w:szCs w:val="20"/>
        </w:rPr>
        <w:t xml:space="preserve"> </w:t>
      </w:r>
      <w:r w:rsidR="00FF33C0">
        <w:rPr>
          <w:b w:val="0"/>
          <w:bCs w:val="0"/>
        </w:rPr>
        <w:t xml:space="preserve">and </w:t>
      </w:r>
      <w:r w:rsidR="00FF33C0" w:rsidRPr="00FF33C0">
        <w:rPr>
          <w:rFonts w:ascii="Consolas" w:hAnsi="Consolas"/>
          <w:b w:val="0"/>
          <w:bCs w:val="0"/>
          <w:sz w:val="20"/>
          <w:szCs w:val="20"/>
        </w:rPr>
        <w:t>OnDisable</w:t>
      </w:r>
      <w:r w:rsidR="00FF33C0">
        <w:rPr>
          <w:b w:val="0"/>
          <w:bCs w:val="0"/>
        </w:rPr>
        <w:t xml:space="preserve"> will do the trick for automatic state management for custom updatable </w:t>
      </w:r>
      <w:r w:rsidR="00FF33C0" w:rsidRPr="00CB7E2E">
        <w:rPr>
          <w:rFonts w:ascii="Consolas" w:hAnsi="Consolas"/>
          <w:b w:val="0"/>
          <w:bCs w:val="0"/>
          <w:sz w:val="20"/>
          <w:szCs w:val="20"/>
        </w:rPr>
        <w:t>MonoBehaviour</w:t>
      </w:r>
      <w:r w:rsidR="00FF33C0">
        <w:rPr>
          <w:b w:val="0"/>
          <w:bCs w:val="0"/>
        </w:rPr>
        <w:t>s.</w:t>
      </w:r>
    </w:p>
    <w:p w14:paraId="7258A883" w14:textId="7CFE7150" w:rsidR="008F70A2" w:rsidRDefault="00D6693C" w:rsidP="00D6693C">
      <w:pPr>
        <w:pStyle w:val="Cmsor3"/>
      </w:pPr>
      <w:bookmarkStart w:id="32" w:name="_Toc58162412"/>
      <w:r>
        <w:t>Benchmarking</w:t>
      </w:r>
      <w:bookmarkEnd w:id="32"/>
    </w:p>
    <w:p w14:paraId="484DF848" w14:textId="2D4265E3" w:rsidR="00D6693C" w:rsidRDefault="00F70D9C" w:rsidP="00D6693C">
      <w:pPr>
        <w:ind w:firstLine="425"/>
      </w:pPr>
      <w:r>
        <w:t xml:space="preserve">Benchmarking a scenario where the rendering is not relevant should happen without a camera and rendering set to low wherever possible. </w:t>
      </w:r>
      <w:r w:rsidR="006C227D">
        <w:t xml:space="preserve">This is important to keep in mind </w:t>
      </w:r>
      <w:r w:rsidR="00D7697F">
        <w:t xml:space="preserve">especially </w:t>
      </w:r>
      <w:r w:rsidR="006C227D">
        <w:t>when</w:t>
      </w:r>
      <w:r w:rsidR="00D7697F">
        <w:t xml:space="preserve"> our goal is to get extremely accurate results. Since our scene will do the exact thing rendering wise no matter of the update solution we use</w:t>
      </w:r>
      <w:r w:rsidR="005A31FB">
        <w:t>,</w:t>
      </w:r>
      <w:r w:rsidR="00D7697F">
        <w:t xml:space="preserve"> for the sake of visual experience </w:t>
      </w:r>
      <w:r w:rsidR="00EF3BE7">
        <w:t xml:space="preserve">the camera will not be turned off. </w:t>
      </w:r>
    </w:p>
    <w:p w14:paraId="5421B3B0" w14:textId="02651E3B" w:rsidR="00ED0E41" w:rsidRDefault="00ED0E41" w:rsidP="00D6693C">
      <w:pPr>
        <w:ind w:firstLine="425"/>
      </w:pPr>
      <w:r>
        <w:t xml:space="preserve">Before writing the </w:t>
      </w:r>
      <w:r w:rsidR="006F791E">
        <w:t>benchmark,</w:t>
      </w:r>
      <w:r>
        <w:t xml:space="preserve"> we should plan how we should execute it. Since a test scene is available the most straightforward solution is to use this test scene and measure </w:t>
      </w:r>
      <w:r w:rsidR="00C32BB1">
        <w:t>its performance</w:t>
      </w:r>
      <w:r>
        <w:t>.</w:t>
      </w:r>
      <w:r w:rsidR="00C32BB1">
        <w:t xml:space="preserve"> In the previous sections we talked about the different scripting setups available in Unity so this should be </w:t>
      </w:r>
      <w:r w:rsidR="00912267">
        <w:t>taken into consideration as well</w:t>
      </w:r>
      <w:r w:rsidR="00C32BB1">
        <w:t xml:space="preserve"> since some of the platforms </w:t>
      </w:r>
      <w:r w:rsidR="00FC7D93">
        <w:t>support</w:t>
      </w:r>
      <w:r w:rsidR="00C32BB1">
        <w:t xml:space="preserve"> </w:t>
      </w:r>
      <w:r w:rsidR="00FC7D93" w:rsidRPr="00FC7D93">
        <w:t>one another</w:t>
      </w:r>
      <w:r w:rsidR="00C32BB1">
        <w:t>.</w:t>
      </w:r>
      <w:r w:rsidR="00A50ACD">
        <w:t xml:space="preserve"> </w:t>
      </w:r>
      <w:r w:rsidR="009A0378">
        <w:t>If the benchmark is about telling the real difference between the two solutions</w:t>
      </w:r>
      <w:r w:rsidR="009561FD">
        <w:t xml:space="preserve"> the measurement should be restricted to the relevant part</w:t>
      </w:r>
      <w:r w:rsidR="00D74A19">
        <w:t>s</w:t>
      </w:r>
      <w:r w:rsidR="009561FD">
        <w:t xml:space="preserve">. </w:t>
      </w:r>
      <w:r w:rsidR="00D74A19">
        <w:t>So,</w:t>
      </w:r>
      <w:r w:rsidR="009561FD">
        <w:t xml:space="preserve"> </w:t>
      </w:r>
      <w:r w:rsidR="00D74A19">
        <w:t xml:space="preserve">measuring the frame time and FPS here is not the best benchmarking strategy here therefore we are going to use a </w:t>
      </w:r>
      <w:r w:rsidR="00AB3B46" w:rsidRPr="00AB3B46">
        <w:rPr>
          <w:rFonts w:ascii="Consolas" w:hAnsi="Consolas"/>
          <w:sz w:val="22"/>
          <w:szCs w:val="22"/>
        </w:rPr>
        <w:t>StopWatch</w:t>
      </w:r>
      <w:r w:rsidR="00D74A19" w:rsidRPr="00AB3B46">
        <w:rPr>
          <w:sz w:val="22"/>
          <w:szCs w:val="22"/>
        </w:rPr>
        <w:t xml:space="preserve"> </w:t>
      </w:r>
      <w:r w:rsidR="00D74A19">
        <w:t>and measure the relevant parts only.</w:t>
      </w:r>
    </w:p>
    <w:p w14:paraId="7C455D0D" w14:textId="457AFE0E" w:rsidR="00AB3B46" w:rsidRDefault="00AB3B46" w:rsidP="00D6693C">
      <w:pPr>
        <w:ind w:firstLine="425"/>
      </w:pPr>
      <w:r>
        <w:t xml:space="preserve">Measuring the </w:t>
      </w:r>
      <w:r w:rsidRPr="00AB3B46">
        <w:rPr>
          <w:rFonts w:ascii="Consolas" w:hAnsi="Consolas"/>
          <w:sz w:val="22"/>
          <w:szCs w:val="22"/>
        </w:rPr>
        <w:t>UpdateManager</w:t>
      </w:r>
      <w:r>
        <w:t xml:space="preserve"> is easy. We just put a </w:t>
      </w:r>
      <w:r w:rsidR="00A01646" w:rsidRPr="00A01646">
        <w:rPr>
          <w:rFonts w:ascii="Consolas" w:hAnsi="Consolas"/>
          <w:sz w:val="22"/>
          <w:szCs w:val="22"/>
        </w:rPr>
        <w:t>StopWatch</w:t>
      </w:r>
      <w:r w:rsidR="00A01646">
        <w:t xml:space="preserve"> before and after the </w:t>
      </w:r>
      <w:r w:rsidR="00A01646" w:rsidRPr="00A01646">
        <w:rPr>
          <w:rFonts w:ascii="Consolas" w:hAnsi="Consolas"/>
          <w:sz w:val="22"/>
          <w:szCs w:val="22"/>
        </w:rPr>
        <w:t>foreach</w:t>
      </w:r>
      <w:r w:rsidR="00A01646">
        <w:t xml:space="preserve"> block and sample it every time via a delegate</w:t>
      </w:r>
      <w:r w:rsidR="0081595F">
        <w:t xml:space="preserve"> inside the benchmark</w:t>
      </w:r>
      <w:r w:rsidR="00A01646">
        <w:t>.</w:t>
      </w:r>
    </w:p>
    <w:p w14:paraId="5C1A7A99" w14:textId="2F548033" w:rsidR="00A01646" w:rsidRDefault="00A01646" w:rsidP="00A01646">
      <w:pPr>
        <w:ind w:firstLine="0"/>
      </w:pPr>
      <w:r w:rsidRPr="004B7D84">
        <w:rPr>
          <w:rFonts w:cs="Consolas"/>
          <w:noProof/>
          <w:color w:val="000000"/>
          <w:sz w:val="19"/>
          <w:szCs w:val="19"/>
          <w:lang w:eastAsia="hu-HU"/>
        </w:rPr>
        <mc:AlternateContent>
          <mc:Choice Requires="wps">
            <w:drawing>
              <wp:inline distT="0" distB="0" distL="0" distR="0" wp14:anchorId="6D2216DA" wp14:editId="2DBE7C9F">
                <wp:extent cx="5400040" cy="1538288"/>
                <wp:effectExtent l="0" t="0" r="10160" b="24130"/>
                <wp:docPr id="3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38288"/>
                        </a:xfrm>
                        <a:prstGeom prst="rect">
                          <a:avLst/>
                        </a:prstGeom>
                        <a:solidFill>
                          <a:srgbClr val="FFFFFF"/>
                        </a:solidFill>
                        <a:ln w="9525">
                          <a:solidFill>
                            <a:srgbClr val="000000"/>
                          </a:solidFill>
                          <a:miter lim="800000"/>
                          <a:headEnd/>
                          <a:tailEnd/>
                        </a:ln>
                      </wps:spPr>
                      <wps:txbx>
                        <w:txbxContent>
                          <w:p w14:paraId="769614A7" w14:textId="77777777"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76A33E34" w14:textId="3384E902"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SW.Restart();</w:t>
                            </w:r>
                          </w:p>
                          <w:p w14:paraId="753BD141" w14:textId="1811451E"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12D7AB6B" w14:textId="69955AC0"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536B26F7" w14:textId="79356122"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SW.Stop();</w:t>
                            </w:r>
                          </w:p>
                          <w:p w14:paraId="02A90616" w14:textId="77777777" w:rsidR="001B7B74" w:rsidRDefault="001B7B74"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StopWatchStoppedCallback?.Invoke();</w:t>
                            </w:r>
                          </w:p>
                          <w:p w14:paraId="4E7D75D7" w14:textId="7173CDBF" w:rsidR="001B7B74" w:rsidRPr="00EB0661" w:rsidRDefault="001B7B74"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6D2216DA" id="_x0000_s1037" type="#_x0000_t202" style="width:425.2pt;height:1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">
                <v:textbox inset="1mm">
                  <w:txbxContent>
                    <w:p w14:paraId="769614A7" w14:textId="77777777"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76A33E34" w14:textId="3384E902"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SW.Restart();</w:t>
                      </w:r>
                    </w:p>
                    <w:p w14:paraId="753BD141" w14:textId="1811451E"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12D7AB6B" w14:textId="69955AC0"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536B26F7" w14:textId="79356122"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SW.Stop();</w:t>
                      </w:r>
                    </w:p>
                    <w:p w14:paraId="02A90616" w14:textId="77777777" w:rsidR="001B7B74" w:rsidRDefault="001B7B74"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StopWatchStoppedCallback?.Invoke();</w:t>
                      </w:r>
                    </w:p>
                    <w:p w14:paraId="4E7D75D7" w14:textId="7173CDBF" w:rsidR="001B7B74" w:rsidRPr="00EB0661" w:rsidRDefault="001B7B74"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57C700FD" w14:textId="6F287729" w:rsidR="00C860A5" w:rsidRPr="00C860A5" w:rsidRDefault="00C860A5" w:rsidP="00C860A5">
      <w:pPr>
        <w:pStyle w:val="Kpalrs"/>
        <w:rPr>
          <w:b w:val="0"/>
          <w:bCs w:val="0"/>
        </w:rPr>
      </w:pPr>
      <w:r>
        <w:t>Figure 2</w:t>
      </w:r>
      <w:r w:rsidR="009370D5">
        <w:t>8</w:t>
      </w:r>
      <w:r>
        <w:t xml:space="preserve">: </w:t>
      </w:r>
      <w:r>
        <w:rPr>
          <w:b w:val="0"/>
          <w:bCs w:val="0"/>
        </w:rPr>
        <w:t xml:space="preserve">The added </w:t>
      </w:r>
      <w:r w:rsidRPr="00C860A5">
        <w:rPr>
          <w:rFonts w:ascii="Consolas" w:hAnsi="Consolas"/>
          <w:b w:val="0"/>
          <w:bCs w:val="0"/>
          <w:sz w:val="20"/>
          <w:szCs w:val="20"/>
        </w:rPr>
        <w:t>StopWatch</w:t>
      </w:r>
      <w:r>
        <w:rPr>
          <w:b w:val="0"/>
          <w:bCs w:val="0"/>
        </w:rPr>
        <w:t xml:space="preserve"> to the </w:t>
      </w:r>
      <w:r w:rsidRPr="00C860A5">
        <w:rPr>
          <w:rFonts w:ascii="Consolas" w:hAnsi="Consolas"/>
          <w:b w:val="0"/>
          <w:bCs w:val="0"/>
          <w:sz w:val="20"/>
          <w:szCs w:val="20"/>
        </w:rPr>
        <w:t>UpdateManager</w:t>
      </w:r>
      <w:r w:rsidRPr="00C860A5">
        <w:rPr>
          <w:b w:val="0"/>
          <w:bCs w:val="0"/>
        </w:rPr>
        <w:t>’s</w:t>
      </w:r>
      <w:r>
        <w:rPr>
          <w:b w:val="0"/>
          <w:bCs w:val="0"/>
        </w:rPr>
        <w:t xml:space="preserve"> </w:t>
      </w:r>
      <w:r w:rsidRPr="00C860A5">
        <w:rPr>
          <w:rFonts w:ascii="Consolas" w:hAnsi="Consolas"/>
          <w:b w:val="0"/>
          <w:bCs w:val="0"/>
          <w:sz w:val="20"/>
          <w:szCs w:val="20"/>
        </w:rPr>
        <w:t>Update</w:t>
      </w:r>
      <w:r>
        <w:rPr>
          <w:b w:val="0"/>
          <w:bCs w:val="0"/>
        </w:rPr>
        <w:t xml:space="preserve"> Message.</w:t>
      </w:r>
    </w:p>
    <w:p w14:paraId="2294F99F" w14:textId="4766903D" w:rsidR="00A50ACD" w:rsidRDefault="00297C16" w:rsidP="00D6693C">
      <w:pPr>
        <w:ind w:firstLine="425"/>
      </w:pPr>
      <w:r>
        <w:lastRenderedPageBreak/>
        <w:t xml:space="preserve">On the other hand, measuring the simple </w:t>
      </w:r>
      <w:r w:rsidRPr="004C0122">
        <w:rPr>
          <w:rFonts w:ascii="Consolas" w:hAnsi="Consolas"/>
          <w:sz w:val="22"/>
          <w:szCs w:val="22"/>
        </w:rPr>
        <w:t>Update</w:t>
      </w:r>
      <w:r w:rsidRPr="004C0122">
        <w:rPr>
          <w:sz w:val="22"/>
          <w:szCs w:val="22"/>
        </w:rPr>
        <w:t xml:space="preserve"> </w:t>
      </w:r>
      <w:r>
        <w:t>message</w:t>
      </w:r>
      <w:r w:rsidR="00D37E9B">
        <w:t>s</w:t>
      </w:r>
      <w:r>
        <w:t xml:space="preserve"> is not that trivial. Since </w:t>
      </w:r>
      <w:r w:rsidR="004C0122">
        <w:t xml:space="preserve">so many game loops are executed under a </w:t>
      </w:r>
      <w:r w:rsidR="004361E0">
        <w:t>second,</w:t>
      </w:r>
      <w:r w:rsidR="004C0122">
        <w:t xml:space="preserve"> we do not want to pollute our </w:t>
      </w:r>
      <w:r w:rsidR="004C0122" w:rsidRPr="004C0122">
        <w:rPr>
          <w:rFonts w:ascii="Consolas" w:hAnsi="Consolas"/>
          <w:sz w:val="22"/>
          <w:szCs w:val="22"/>
        </w:rPr>
        <w:t>Update</w:t>
      </w:r>
      <w:r w:rsidR="004C0122">
        <w:t xml:space="preserve"> method so the measurement and checking must be moved elsewhere.</w:t>
      </w:r>
      <w:r w:rsidR="00AF34D3">
        <w:t xml:space="preserve"> A good solution to this problem is to create two </w:t>
      </w:r>
      <w:r w:rsidR="00AF34D3" w:rsidRPr="00AF34D3">
        <w:rPr>
          <w:rFonts w:ascii="Consolas" w:hAnsi="Consolas"/>
          <w:sz w:val="22"/>
          <w:szCs w:val="22"/>
        </w:rPr>
        <w:t>MonoBehaviour</w:t>
      </w:r>
      <w:r w:rsidR="00AF34D3">
        <w:t xml:space="preserve">s and set their execution order just before and after the </w:t>
      </w:r>
      <w:r w:rsidR="00AF34D3" w:rsidRPr="00AF34D3">
        <w:rPr>
          <w:rFonts w:ascii="Consolas" w:hAnsi="Consolas"/>
          <w:sz w:val="22"/>
          <w:szCs w:val="22"/>
        </w:rPr>
        <w:t>Mover</w:t>
      </w:r>
      <w:r w:rsidR="00AF34D3">
        <w:t xml:space="preserve"> script.</w:t>
      </w:r>
      <w:r w:rsidR="00685CD9">
        <w:t xml:space="preserve"> The only drawback of this solution is that we will have an additional interop call </w:t>
      </w:r>
      <w:r w:rsidR="0076699E">
        <w:t>in order to stop the timer</w:t>
      </w:r>
      <w:r w:rsidR="005B16EC">
        <w:t xml:space="preserve"> in the just after MonoBehaviour. </w:t>
      </w:r>
      <w:r w:rsidR="003E3BAD">
        <w:t xml:space="preserve">The two helper classes are named </w:t>
      </w:r>
      <w:r w:rsidR="003E3BAD" w:rsidRPr="003E3BAD">
        <w:t>UpdateBenchmarkHelperJustBefore</w:t>
      </w:r>
      <w:r w:rsidR="003E3BAD">
        <w:t xml:space="preserve"> and After </w:t>
      </w:r>
      <w:r w:rsidR="004672AA">
        <w:t>and located in the Test assembly</w:t>
      </w:r>
      <w:r w:rsidR="003E3BAD">
        <w:t>.</w:t>
      </w:r>
      <w:r w:rsidR="00471CC5">
        <w:t xml:space="preserve"> The stopping and measuring logic </w:t>
      </w:r>
      <w:r w:rsidR="004A2414">
        <w:t>are</w:t>
      </w:r>
      <w:r w:rsidR="00471CC5">
        <w:t xml:space="preserve"> the same as in </w:t>
      </w:r>
      <w:r w:rsidR="00471CC5" w:rsidRPr="00471CC5">
        <w:rPr>
          <w:b/>
          <w:bCs/>
        </w:rPr>
        <w:t>Figure 2</w:t>
      </w:r>
      <w:r w:rsidR="00BD6F0E">
        <w:rPr>
          <w:b/>
          <w:bCs/>
        </w:rPr>
        <w:t>8</w:t>
      </w:r>
      <w:r w:rsidR="00471CC5">
        <w:t>.</w:t>
      </w:r>
    </w:p>
    <w:p w14:paraId="3580E49A" w14:textId="77777777" w:rsidR="004C2E7C" w:rsidRDefault="004C2E7C" w:rsidP="004C2E7C">
      <w:pPr>
        <w:keepNext/>
        <w:ind w:firstLine="0"/>
      </w:pPr>
      <w:r>
        <w:rPr>
          <w:noProof/>
        </w:rPr>
        <w:drawing>
          <wp:inline distT="0" distB="0" distL="0" distR="0" wp14:anchorId="1E1343BC" wp14:editId="47389160">
            <wp:extent cx="5260340" cy="3453568"/>
            <wp:effectExtent l="114300" t="114300" r="111760" b="10922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29">
                      <a:extLst>
                        <a:ext uri="{28A0092B-C50C-407E-A947-70E740481C1C}">
                          <a14:useLocalDpi xmlns:a14="http://schemas.microsoft.com/office/drawing/2010/main" val="0"/>
                        </a:ext>
                      </a:extLst>
                    </a:blip>
                    <a:stretch>
                      <a:fillRect/>
                    </a:stretch>
                  </pic:blipFill>
                  <pic:spPr>
                    <a:xfrm>
                      <a:off x="0" y="0"/>
                      <a:ext cx="5260340" cy="3453568"/>
                    </a:xfrm>
                    <a:prstGeom prst="rect">
                      <a:avLst/>
                    </a:prstGeom>
                    <a:effectLst>
                      <a:outerShdw blurRad="63500" sx="102000" sy="102000" algn="ctr" rotWithShape="0">
                        <a:prstClr val="black">
                          <a:alpha val="40000"/>
                        </a:prstClr>
                      </a:outerShdw>
                    </a:effectLst>
                  </pic:spPr>
                </pic:pic>
              </a:graphicData>
            </a:graphic>
          </wp:inline>
        </w:drawing>
      </w:r>
    </w:p>
    <w:p w14:paraId="435B9D7B" w14:textId="4A5AA0A3" w:rsidR="000A441C" w:rsidRDefault="004C2E7C" w:rsidP="004C2E7C">
      <w:pPr>
        <w:pStyle w:val="Kpalrs"/>
        <w:rPr>
          <w:b w:val="0"/>
          <w:bCs w:val="0"/>
        </w:rPr>
      </w:pPr>
      <w:r>
        <w:t xml:space="preserve">Figure </w:t>
      </w:r>
      <w:r w:rsidR="00F839BC">
        <w:t>29</w:t>
      </w:r>
      <w:r w:rsidR="000F33C7">
        <w:t xml:space="preserve">: </w:t>
      </w:r>
      <w:r w:rsidR="000F33C7">
        <w:rPr>
          <w:b w:val="0"/>
          <w:bCs w:val="0"/>
        </w:rPr>
        <w:t>The results of the benchmarks</w:t>
      </w:r>
      <w:r w:rsidR="007732C3">
        <w:rPr>
          <w:b w:val="0"/>
          <w:bCs w:val="0"/>
        </w:rPr>
        <w:t xml:space="preserve"> under different scripting backends</w:t>
      </w:r>
    </w:p>
    <w:p w14:paraId="13E1B67F" w14:textId="6572D23B" w:rsidR="007732C3" w:rsidRDefault="00D210DE" w:rsidP="007732C3">
      <w:pPr>
        <w:ind w:firstLine="425"/>
      </w:pPr>
      <w:r>
        <w:t>Not surprisingly IL2CPP leading th</w:t>
      </w:r>
      <w:r w:rsidR="001B6868">
        <w:t>e</w:t>
      </w:r>
      <w:r>
        <w:t xml:space="preserve"> competition</w:t>
      </w:r>
      <w:r w:rsidR="001B211D">
        <w:t xml:space="preserve"> by far however it’s still </w:t>
      </w:r>
      <w:r w:rsidR="00A666D3">
        <w:t>int</w:t>
      </w:r>
      <w:r w:rsidR="006B787A">
        <w:t>e</w:t>
      </w:r>
      <w:r w:rsidR="00A666D3">
        <w:t>resting</w:t>
      </w:r>
      <w:r w:rsidR="001B211D">
        <w:t xml:space="preserve"> that the </w:t>
      </w:r>
      <w:r w:rsidR="00CA12B7">
        <w:t>Update Manager</w:t>
      </w:r>
      <w:r w:rsidR="00CD2592">
        <w:t xml:space="preserve"> is</w:t>
      </w:r>
      <w:r w:rsidR="001B211D">
        <w:t xml:space="preserve"> still </w:t>
      </w:r>
      <w:r w:rsidR="00CA12B7">
        <w:t>twice as fast as the traditional way</w:t>
      </w:r>
      <w:r w:rsidR="00A666D3">
        <w:t xml:space="preserve">. If we would profile the execution of the </w:t>
      </w:r>
      <w:r w:rsidR="00EC4AF8">
        <w:t xml:space="preserve">Traditional method’s </w:t>
      </w:r>
      <w:r w:rsidR="00A666D3">
        <w:t xml:space="preserve">IL2CPP </w:t>
      </w:r>
      <w:r w:rsidR="00EC4AF8">
        <w:t>build we would probably find many Unity specific call</w:t>
      </w:r>
      <w:r w:rsidR="007243CF">
        <w:t>s</w:t>
      </w:r>
      <w:r w:rsidR="00EC4AF8">
        <w:t xml:space="preserve"> like check if the GameObject exists </w:t>
      </w:r>
      <w:r w:rsidR="007243CF">
        <w:t xml:space="preserve">before invoking a component method </w:t>
      </w:r>
      <w:r w:rsidR="00EC4AF8">
        <w:t xml:space="preserve">etc. </w:t>
      </w:r>
      <w:r w:rsidR="007C7CC8">
        <w:t>and these</w:t>
      </w:r>
      <w:r w:rsidR="00EC4AF8">
        <w:t xml:space="preserve"> would probably explain the longer execution time</w:t>
      </w:r>
      <w:r w:rsidR="00CA12B7">
        <w:t>.</w:t>
      </w:r>
      <w:r w:rsidR="00E77369">
        <w:t xml:space="preserve"> </w:t>
      </w:r>
      <w:r w:rsidR="005230B6">
        <w:t>We can also make the conclusion that IL2CPP in this case is far faster than Mono usually around twice as fast.</w:t>
      </w:r>
      <w:r w:rsidR="0029765E">
        <w:t xml:space="preserve"> The </w:t>
      </w:r>
      <w:r w:rsidR="00A54B6A">
        <w:t>benchmark</w:t>
      </w:r>
      <w:r w:rsidR="0029765E">
        <w:t xml:space="preserve"> </w:t>
      </w:r>
      <w:r w:rsidR="007B4791">
        <w:t>ran</w:t>
      </w:r>
      <w:r w:rsidR="0029765E">
        <w:t xml:space="preserve"> for one minute prior to a 5 seconds warmup</w:t>
      </w:r>
      <w:r w:rsidR="00C47501">
        <w:t xml:space="preserve"> and both scripting backends had the ideal compiler setting</w:t>
      </w:r>
      <w:r w:rsidR="0029765E">
        <w:t>.</w:t>
      </w:r>
    </w:p>
    <w:p w14:paraId="2A3C830E" w14:textId="6E7C71A5" w:rsidR="00D74A29" w:rsidRDefault="00D74A29" w:rsidP="007732C3">
      <w:pPr>
        <w:ind w:firstLine="425"/>
      </w:pPr>
    </w:p>
    <w:p w14:paraId="3720C4AC" w14:textId="79BA6401" w:rsidR="00D74A29" w:rsidRDefault="005F6F46" w:rsidP="009A6D38">
      <w:pPr>
        <w:pStyle w:val="Cmsor2"/>
      </w:pPr>
      <w:bookmarkStart w:id="33" w:name="_Toc58162413"/>
      <w:r>
        <w:lastRenderedPageBreak/>
        <w:t xml:space="preserve">Internal systems’ </w:t>
      </w:r>
      <w:r w:rsidR="000031C6">
        <w:t xml:space="preserve">custom </w:t>
      </w:r>
      <w:r>
        <w:t>properties and h</w:t>
      </w:r>
      <w:r w:rsidR="009A6D38">
        <w:t>ashing</w:t>
      </w:r>
      <w:bookmarkEnd w:id="33"/>
    </w:p>
    <w:p w14:paraId="17295F2F" w14:textId="125860FC" w:rsidR="009A6D38" w:rsidRDefault="009A6D38" w:rsidP="009A6D38">
      <w:pPr>
        <w:ind w:firstLine="425"/>
      </w:pPr>
      <w:r>
        <w:t xml:space="preserve">Unity has many internal systems </w:t>
      </w:r>
      <w:r w:rsidR="007A69B2">
        <w:t>which</w:t>
      </w:r>
      <w:r>
        <w:t xml:space="preserve"> </w:t>
      </w:r>
      <w:r w:rsidR="003E309C">
        <w:t xml:space="preserve">allows the </w:t>
      </w:r>
      <w:r w:rsidR="00390C9E">
        <w:t>developers</w:t>
      </w:r>
      <w:r w:rsidR="003E309C">
        <w:t xml:space="preserve"> to create own propertie</w:t>
      </w:r>
      <w:r w:rsidR="001D6870">
        <w:t xml:space="preserve">s </w:t>
      </w:r>
      <w:r w:rsidR="00EF24B8">
        <w:t xml:space="preserve">in order </w:t>
      </w:r>
      <w:r w:rsidR="001D6870">
        <w:t>to extend those systems</w:t>
      </w:r>
      <w:r w:rsidR="003E309C">
        <w:t xml:space="preserve">. </w:t>
      </w:r>
      <w:r w:rsidR="00011FE4">
        <w:t>Systems and modules like the</w:t>
      </w:r>
      <w:r w:rsidR="003E309C">
        <w:t xml:space="preserve"> Animator</w:t>
      </w:r>
      <w:r w:rsidR="00677732">
        <w:t xml:space="preserve"> or </w:t>
      </w:r>
      <w:r w:rsidR="003E309C">
        <w:t>Material</w:t>
      </w:r>
      <w:r w:rsidR="00011FE4">
        <w:t xml:space="preserve"> and</w:t>
      </w:r>
      <w:r w:rsidR="003E309C">
        <w:t xml:space="preserve"> Shader</w:t>
      </w:r>
      <w:r w:rsidR="001D6870">
        <w:t xml:space="preserve"> properties</w:t>
      </w:r>
      <w:r w:rsidR="003E309C">
        <w:t xml:space="preserve"> </w:t>
      </w:r>
      <w:r w:rsidR="00840958">
        <w:t>are all allow this</w:t>
      </w:r>
      <w:r w:rsidR="009019F2">
        <w:t xml:space="preserve"> type of behavior</w:t>
      </w:r>
      <w:r w:rsidR="00840958">
        <w:t>.</w:t>
      </w:r>
      <w:r w:rsidR="002F6E27">
        <w:t xml:space="preserve"> Whenever the </w:t>
      </w:r>
      <w:r w:rsidR="001D6870">
        <w:t>developer create</w:t>
      </w:r>
      <w:r w:rsidR="00390C9E">
        <w:t>s</w:t>
      </w:r>
      <w:r w:rsidR="001D6870">
        <w:t xml:space="preserve"> </w:t>
      </w:r>
      <w:r w:rsidR="006E208B">
        <w:t xml:space="preserve">such </w:t>
      </w:r>
      <w:r w:rsidR="001D6870">
        <w:t xml:space="preserve">a </w:t>
      </w:r>
      <w:r w:rsidR="00C7592D">
        <w:t>property</w:t>
      </w:r>
      <w:r w:rsidR="00390C9E">
        <w:t xml:space="preserve"> a unique name has to </w:t>
      </w:r>
      <w:r w:rsidR="00451723">
        <w:t xml:space="preserve">be </w:t>
      </w:r>
      <w:r w:rsidR="00390C9E">
        <w:t>assigned</w:t>
      </w:r>
      <w:r w:rsidR="00156822">
        <w:t xml:space="preserve"> to it. However, Unity does not use this unique string name to address these objects</w:t>
      </w:r>
      <w:r w:rsidR="00275582">
        <w:t xml:space="preserve">. Under the hood </w:t>
      </w:r>
      <w:r w:rsidR="00156822">
        <w:t>a hash is calculated based on the string</w:t>
      </w:r>
      <w:r w:rsidR="00AC3389">
        <w:t xml:space="preserve"> </w:t>
      </w:r>
      <w:r w:rsidR="000860F5">
        <w:t xml:space="preserve">value </w:t>
      </w:r>
      <w:r w:rsidR="00AC3389">
        <w:t>and the addressing will happen via this unique ID</w:t>
      </w:r>
      <w:r w:rsidR="00156822">
        <w:t xml:space="preserve">. If the developer tries to assign </w:t>
      </w:r>
      <w:r w:rsidR="00546002">
        <w:t xml:space="preserve">a </w:t>
      </w:r>
      <w:r w:rsidR="00EB3646">
        <w:t>non-unique</w:t>
      </w:r>
      <w:r w:rsidR="00546002">
        <w:t xml:space="preserve"> name to a property</w:t>
      </w:r>
      <w:r w:rsidR="00EB3646">
        <w:t xml:space="preserve"> Unity will automatically concatenate a unique number after the name thus </w:t>
      </w:r>
      <w:r w:rsidR="00E134DC">
        <w:t>en</w:t>
      </w:r>
      <w:r w:rsidR="00EB3646">
        <w:t>forcing uniqueness.</w:t>
      </w:r>
    </w:p>
    <w:p w14:paraId="097AE700" w14:textId="2B546196" w:rsidR="00493B94" w:rsidRDefault="00493B94" w:rsidP="001947EC">
      <w:pPr>
        <w:ind w:firstLine="425"/>
      </w:pPr>
      <w:r>
        <w:t>The problem with this is that many developers do not know about this</w:t>
      </w:r>
      <w:r w:rsidR="00334C68">
        <w:t xml:space="preserve"> mechanism</w:t>
      </w:r>
      <w:r>
        <w:t xml:space="preserve"> and tend to access these properties using the overload methods that are accepting a string value. In this case the method calculates the hash and then assign</w:t>
      </w:r>
      <w:r w:rsidR="002260C9">
        <w:t>s</w:t>
      </w:r>
      <w:r>
        <w:t xml:space="preserve"> or returns the </w:t>
      </w:r>
      <w:r w:rsidR="00334C68">
        <w:t xml:space="preserve">desired value. </w:t>
      </w:r>
      <w:r w:rsidR="000060C3">
        <w:t>Normally this does not produces measurable differences in frame time since it’s quite rare that for example the Animator’s state is queried in every frame.</w:t>
      </w:r>
      <w:r w:rsidR="00492721">
        <w:t xml:space="preserve"> H</w:t>
      </w:r>
      <w:r w:rsidR="00492721" w:rsidRPr="00492721">
        <w:t>owbeit</w:t>
      </w:r>
      <w:r w:rsidR="00492721">
        <w:t xml:space="preserve"> this can cause performance degradations </w:t>
      </w:r>
      <w:r w:rsidR="00AE7774">
        <w:t>in case</w:t>
      </w:r>
      <w:r w:rsidR="0091045F">
        <w:t>s</w:t>
      </w:r>
      <w:r w:rsidR="00AE7774">
        <w:t xml:space="preserve"> when it is used in e.g. </w:t>
      </w:r>
      <w:r w:rsidR="0028773E">
        <w:t xml:space="preserve">in </w:t>
      </w:r>
      <w:r w:rsidR="00AE7774">
        <w:t>tight loops</w:t>
      </w:r>
      <w:r w:rsidR="0091045F">
        <w:t xml:space="preserve"> or in Update Messages</w:t>
      </w:r>
      <w:r w:rsidR="00AE7774">
        <w:t>.</w:t>
      </w:r>
      <w:r w:rsidR="00003DFD">
        <w:t xml:space="preserve"> A good example to this are shaders. </w:t>
      </w:r>
      <w:r w:rsidR="006D04A5">
        <w:t xml:space="preserve">It is a common scenario where a shader has to be updated via a C# script in order to execute </w:t>
      </w:r>
      <w:r w:rsidR="002260C9">
        <w:t xml:space="preserve">some kind of special </w:t>
      </w:r>
      <w:r w:rsidR="001947EC">
        <w:t>culling, calculate light based on game logic etc.</w:t>
      </w:r>
      <w:r w:rsidR="002774D9">
        <w:t xml:space="preserve"> </w:t>
      </w:r>
      <w:r w:rsidR="004C4408">
        <w:t>Fortunately, Unity provided methods that are directly accepting hashed values for performance improvements. So</w:t>
      </w:r>
      <w:r w:rsidR="00827920">
        <w:t>,</w:t>
      </w:r>
      <w:r w:rsidR="004C4408">
        <w:t xml:space="preserve"> a</w:t>
      </w:r>
      <w:r w:rsidR="002774D9">
        <w:t xml:space="preserve"> proper solution to avoid hash calculations every time the get/set property value methods are invoked is to pre-calculate these hashes at application startup or at scene load and use the overload methods that are directly consuming </w:t>
      </w:r>
      <w:r w:rsidR="004C4408">
        <w:t>these hashes.</w:t>
      </w:r>
    </w:p>
    <w:p w14:paraId="590885CC" w14:textId="260670F9" w:rsidR="007F486F" w:rsidRDefault="0070161E" w:rsidP="007F486F">
      <w:pPr>
        <w:ind w:firstLine="425"/>
      </w:pPr>
      <w:r>
        <w:t>When working with systems that allow the definition of custom properties</w:t>
      </w:r>
      <w:r w:rsidR="00BB231A">
        <w:t xml:space="preserve"> a good design pattern </w:t>
      </w:r>
      <w:r w:rsidR="00713653">
        <w:t xml:space="preserve">proposed by this thesis </w:t>
      </w:r>
      <w:r w:rsidR="00BB231A">
        <w:t>is to use</w:t>
      </w:r>
      <w:r w:rsidR="007D070F">
        <w:t xml:space="preserve"> a mapping class</w:t>
      </w:r>
      <w:r w:rsidR="00DD6659">
        <w:t xml:space="preserve"> containing the precalculated has</w:t>
      </w:r>
      <w:r w:rsidR="004817D6">
        <w:t>h</w:t>
      </w:r>
      <w:r w:rsidR="00DD6659">
        <w:t xml:space="preserve"> values via</w:t>
      </w:r>
      <w:r w:rsidR="00BB231A">
        <w:t xml:space="preserve"> the advantage of static classes. </w:t>
      </w:r>
      <w:r w:rsidR="007F486F">
        <w:t>In C#</w:t>
      </w:r>
      <w:r w:rsidR="006529BB">
        <w:t>,</w:t>
      </w:r>
      <w:r w:rsidR="007F486F">
        <w:t xml:space="preserve"> static classes are a type of classes that cannot be instantiated</w:t>
      </w:r>
      <w:r w:rsidR="006529BB">
        <w:t xml:space="preserve"> and therefore </w:t>
      </w:r>
      <w:r w:rsidR="00462BAC">
        <w:t xml:space="preserve">can </w:t>
      </w:r>
      <w:r w:rsidR="006529BB">
        <w:t>only contain static members</w:t>
      </w:r>
      <w:r w:rsidR="007F486F">
        <w:t xml:space="preserve">. </w:t>
      </w:r>
      <w:r w:rsidR="006529BB">
        <w:t>Since a static class cannot be instantiated inheritance is also prohibited.</w:t>
      </w:r>
      <w:r w:rsidR="00413876">
        <w:t xml:space="preserve"> </w:t>
      </w:r>
      <w:r w:rsidR="00052BEF">
        <w:t>Moreover, the application</w:t>
      </w:r>
      <w:r w:rsidR="00413876" w:rsidRPr="00413876">
        <w:t xml:space="preserve"> cannot specify exactly when the class is loaded</w:t>
      </w:r>
      <w:r w:rsidR="00052BEF">
        <w:t>.</w:t>
      </w:r>
      <w:r w:rsidR="00413876" w:rsidRPr="00413876">
        <w:t xml:space="preserve"> </w:t>
      </w:r>
      <w:r w:rsidR="00052BEF">
        <w:t>H</w:t>
      </w:r>
      <w:r w:rsidR="00413876" w:rsidRPr="00413876">
        <w:t>owever</w:t>
      </w:r>
      <w:r w:rsidR="00052BEF">
        <w:t>,</w:t>
      </w:r>
      <w:r w:rsidR="00413876" w:rsidRPr="00413876">
        <w:t xml:space="preserve"> it is guaranteed to be loaded and to have its fields initialized before the class is referenced for the first time in your program. A static class remains in memory for the lifetime of the application</w:t>
      </w:r>
      <w:r w:rsidR="00CA2B80">
        <w:t xml:space="preserve">. </w:t>
      </w:r>
      <w:r w:rsidR="00233416">
        <w:t xml:space="preserve">Static classes </w:t>
      </w:r>
      <w:r w:rsidR="002B0674">
        <w:t xml:space="preserve">are therefore a </w:t>
      </w:r>
      <w:r w:rsidR="00233416">
        <w:t>perfect choice for storing “global” state about the application</w:t>
      </w:r>
      <w:r w:rsidR="004F22B6">
        <w:t>.</w:t>
      </w:r>
      <w:r w:rsidR="00531ADE">
        <w:t xml:space="preserve"> Since all of the hashing methods are static ones, we can use them in static constructors or in static field initializers.</w:t>
      </w:r>
    </w:p>
    <w:p w14:paraId="76E78C12" w14:textId="01F1C577" w:rsidR="00ED74C8" w:rsidRPr="009A6D38" w:rsidRDefault="00995EE3" w:rsidP="00D87C31">
      <w:pPr>
        <w:ind w:firstLine="425"/>
      </w:pPr>
      <w:r>
        <w:lastRenderedPageBreak/>
        <w:t xml:space="preserve">The concept of the proposed design pattern is that whenever a shader is created </w:t>
      </w:r>
      <w:r w:rsidR="009C0D8C">
        <w:t>that needs input or the game needs output from it</w:t>
      </w:r>
      <w:r w:rsidR="00D87C31">
        <w:t>,</w:t>
      </w:r>
      <w:r w:rsidR="009C0D8C">
        <w:t xml:space="preserve"> a corresponding </w:t>
      </w:r>
      <w:r w:rsidR="00EC7CB6">
        <w:t>static mapping class</w:t>
      </w:r>
      <w:r w:rsidR="009C0D8C">
        <w:t xml:space="preserve"> </w:t>
      </w:r>
      <w:r w:rsidR="00D87C31">
        <w:t xml:space="preserve">with the same name as the shader </w:t>
      </w:r>
      <w:r w:rsidR="009C0D8C">
        <w:t xml:space="preserve">has to be created based on </w:t>
      </w:r>
      <w:r w:rsidR="009C0D8C" w:rsidRPr="009C0D8C">
        <w:rPr>
          <w:b/>
          <w:bCs/>
        </w:rPr>
        <w:t>Figure 3</w:t>
      </w:r>
      <w:r w:rsidR="00C37318">
        <w:rPr>
          <w:b/>
          <w:bCs/>
        </w:rPr>
        <w:t>0</w:t>
      </w:r>
      <w:r w:rsidR="009C0D8C">
        <w:t>.</w:t>
      </w:r>
    </w:p>
    <w:p w14:paraId="296067CC" w14:textId="30EE25F7" w:rsidR="007E30F2" w:rsidRDefault="00ED74C8" w:rsidP="00ED74C8">
      <w:pPr>
        <w:ind w:firstLine="0"/>
      </w:pPr>
      <w:r w:rsidRPr="004B7D84">
        <w:rPr>
          <w:rFonts w:cs="Consolas"/>
          <w:noProof/>
          <w:color w:val="000000"/>
          <w:sz w:val="19"/>
          <w:szCs w:val="19"/>
          <w:lang w:eastAsia="hu-HU"/>
        </w:rPr>
        <mc:AlternateContent>
          <mc:Choice Requires="wps">
            <w:drawing>
              <wp:inline distT="0" distB="0" distL="0" distR="0" wp14:anchorId="70322126" wp14:editId="514EB808">
                <wp:extent cx="5400040" cy="2100943"/>
                <wp:effectExtent l="0" t="0" r="10160" b="13970"/>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00943"/>
                        </a:xfrm>
                        <a:prstGeom prst="rect">
                          <a:avLst/>
                        </a:prstGeom>
                        <a:solidFill>
                          <a:srgbClr val="FFFFFF"/>
                        </a:solidFill>
                        <a:ln w="9525">
                          <a:solidFill>
                            <a:srgbClr val="000000"/>
                          </a:solidFill>
                          <a:miter lim="800000"/>
                          <a:headEnd/>
                          <a:tailEnd/>
                        </a:ln>
                      </wps:spPr>
                      <wps:txbx>
                        <w:txbxContent>
                          <w:p w14:paraId="3BA440D1" w14:textId="20D9025F" w:rsidR="001B7B74" w:rsidRDefault="001B7B74"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r>
                              <w:rPr>
                                <w:rFonts w:ascii="Consolas" w:hAnsi="Consolas" w:cs="Consolas"/>
                                <w:color w:val="000000"/>
                                <w:sz w:val="19"/>
                                <w:szCs w:val="19"/>
                                <w:lang w:eastAsia="hu-HU"/>
                              </w:rPr>
                              <w:t>ExampleProject.Shaders</w:t>
                            </w:r>
                            <w:r>
                              <w:rPr>
                                <w:rFonts w:ascii="Consolas" w:hAnsi="Consolas" w:cs="Consolas"/>
                                <w:color w:val="000000"/>
                                <w:sz w:val="19"/>
                                <w:szCs w:val="19"/>
                                <w:lang w:eastAsia="hu-HU"/>
                              </w:rPr>
                              <w:br/>
                              <w:t>{</w:t>
                            </w:r>
                          </w:p>
                          <w:p w14:paraId="73257E2C" w14:textId="6BA008F4"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StylizedWater</w:t>
                            </w:r>
                          </w:p>
                          <w:p w14:paraId="00664CE2" w14:textId="33B0BA6D"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(_Color));</w:t>
                            </w:r>
                          </w:p>
                          <w:p w14:paraId="39764216" w14:textId="7777777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_FogColor =</w:t>
                            </w:r>
                          </w:p>
                          <w:p w14:paraId="7E7852EE" w14:textId="3959318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(_FogColor));</w:t>
                            </w:r>
                          </w:p>
                          <w:p w14:paraId="69126813" w14:textId="7777777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_IntersectionColor =</w:t>
                            </w:r>
                          </w:p>
                          <w:p w14:paraId="74170A96" w14:textId="135B8BA3"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(_IntersectionColor));</w:t>
                            </w:r>
                          </w:p>
                          <w:p w14:paraId="100650EC" w14:textId="41C7CC3C"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1B7B74" w:rsidRPr="00EB0661" w:rsidRDefault="001B7B74"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70322126" id="_x0000_s1038" type="#_x0000_t202" style="width:425.2pt;height:1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">
                <v:textbox inset="1mm">
                  <w:txbxContent>
                    <w:p w14:paraId="3BA440D1" w14:textId="20D9025F" w:rsidR="001B7B74" w:rsidRDefault="001B7B74"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r>
                        <w:rPr>
                          <w:rFonts w:ascii="Consolas" w:hAnsi="Consolas" w:cs="Consolas"/>
                          <w:color w:val="000000"/>
                          <w:sz w:val="19"/>
                          <w:szCs w:val="19"/>
                          <w:lang w:eastAsia="hu-HU"/>
                        </w:rPr>
                        <w:t>ExampleProject.Shaders</w:t>
                      </w:r>
                      <w:r>
                        <w:rPr>
                          <w:rFonts w:ascii="Consolas" w:hAnsi="Consolas" w:cs="Consolas"/>
                          <w:color w:val="000000"/>
                          <w:sz w:val="19"/>
                          <w:szCs w:val="19"/>
                          <w:lang w:eastAsia="hu-HU"/>
                        </w:rPr>
                        <w:br/>
                        <w:t>{</w:t>
                      </w:r>
                    </w:p>
                    <w:p w14:paraId="73257E2C" w14:textId="6BA008F4"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StylizedWater</w:t>
                      </w:r>
                    </w:p>
                    <w:p w14:paraId="00664CE2" w14:textId="33B0BA6D"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(_Color));</w:t>
                      </w:r>
                    </w:p>
                    <w:p w14:paraId="39764216" w14:textId="7777777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_FogColor =</w:t>
                      </w:r>
                    </w:p>
                    <w:p w14:paraId="7E7852EE" w14:textId="3959318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(_FogColor));</w:t>
                      </w:r>
                    </w:p>
                    <w:p w14:paraId="69126813" w14:textId="7777777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_IntersectionColor =</w:t>
                      </w:r>
                    </w:p>
                    <w:p w14:paraId="74170A96" w14:textId="135B8BA3"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(_IntersectionColor));</w:t>
                      </w:r>
                    </w:p>
                    <w:p w14:paraId="100650EC" w14:textId="41C7CC3C"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1B7B74" w:rsidRPr="00EB0661" w:rsidRDefault="001B7B74"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3B3343EE" w14:textId="7CE22FDE" w:rsidR="009E2F0D" w:rsidRDefault="009E2F0D" w:rsidP="009E2F0D">
      <w:pPr>
        <w:pStyle w:val="Kpalrs"/>
        <w:rPr>
          <w:b w:val="0"/>
          <w:bCs w:val="0"/>
        </w:rPr>
      </w:pPr>
      <w:r>
        <w:t>Figure 3</w:t>
      </w:r>
      <w:r w:rsidR="00C37318">
        <w:t>0</w:t>
      </w:r>
      <w:r>
        <w:t xml:space="preserve">: </w:t>
      </w:r>
      <w:r>
        <w:rPr>
          <w:b w:val="0"/>
          <w:bCs w:val="0"/>
        </w:rPr>
        <w:t xml:space="preserve">The proposed design pattern for </w:t>
      </w:r>
      <w:r w:rsidR="00C27614">
        <w:rPr>
          <w:b w:val="0"/>
          <w:bCs w:val="0"/>
        </w:rPr>
        <w:t>storing pre</w:t>
      </w:r>
      <w:r w:rsidR="00E93329">
        <w:rPr>
          <w:b w:val="0"/>
          <w:bCs w:val="0"/>
        </w:rPr>
        <w:t>-</w:t>
      </w:r>
      <w:r w:rsidR="00C27614">
        <w:rPr>
          <w:b w:val="0"/>
          <w:bCs w:val="0"/>
        </w:rPr>
        <w:t>calculated hash values for shaders</w:t>
      </w:r>
    </w:p>
    <w:p w14:paraId="08326E76" w14:textId="7116BDB4" w:rsidR="00EE4812" w:rsidRDefault="00B03772" w:rsidP="00C27614">
      <w:pPr>
        <w:ind w:firstLine="425"/>
      </w:pPr>
      <w:r>
        <w:t xml:space="preserve">In </w:t>
      </w:r>
      <w:r w:rsidRPr="00B03772">
        <w:rPr>
          <w:b/>
          <w:bCs/>
        </w:rPr>
        <w:t>Figure 3</w:t>
      </w:r>
      <w:r w:rsidR="00C37318">
        <w:rPr>
          <w:b/>
          <w:bCs/>
        </w:rPr>
        <w:t>0</w:t>
      </w:r>
      <w:r>
        <w:rPr>
          <w:b/>
          <w:bCs/>
        </w:rPr>
        <w:t xml:space="preserve"> </w:t>
      </w:r>
      <w:r w:rsidR="002B622D">
        <w:t xml:space="preserve">we can see a hash mapping </w:t>
      </w:r>
      <w:r w:rsidR="007D070F">
        <w:t xml:space="preserve">static class for the </w:t>
      </w:r>
      <w:r w:rsidR="007D070F" w:rsidRPr="003F5DC0">
        <w:rPr>
          <w:rFonts w:ascii="Consolas" w:hAnsi="Consolas"/>
          <w:sz w:val="22"/>
          <w:szCs w:val="22"/>
        </w:rPr>
        <w:t>StylizedWater</w:t>
      </w:r>
      <w:r w:rsidR="007D070F">
        <w:t xml:space="preserve"> shader. The </w:t>
      </w:r>
      <w:r w:rsidR="007D070F" w:rsidRPr="003F5DC0">
        <w:rPr>
          <w:rFonts w:ascii="Consolas" w:hAnsi="Consolas"/>
          <w:sz w:val="22"/>
          <w:szCs w:val="22"/>
        </w:rPr>
        <w:t>StylizedWater</w:t>
      </w:r>
      <w:r w:rsidR="007D070F">
        <w:t xml:space="preserve"> shader needs </w:t>
      </w:r>
      <w:r w:rsidR="00D0789A">
        <w:t>three</w:t>
      </w:r>
      <w:r w:rsidR="007D070F">
        <w:t xml:space="preserve"> input parameters from the game thus the mapping class</w:t>
      </w:r>
      <w:r w:rsidR="004817D6">
        <w:t xml:space="preserve"> has </w:t>
      </w:r>
      <w:r w:rsidR="008312EF">
        <w:t>three</w:t>
      </w:r>
      <w:r w:rsidR="004817D6">
        <w:t xml:space="preserve"> int values containing the pre-calculated hash values</w:t>
      </w:r>
      <w:r w:rsidR="00BE52D7">
        <w:t xml:space="preserve"> with the same name as in the </w:t>
      </w:r>
      <w:r w:rsidR="00BE52D7" w:rsidRPr="003F5DC0">
        <w:rPr>
          <w:rFonts w:ascii="Consolas" w:hAnsi="Consolas"/>
          <w:sz w:val="22"/>
          <w:szCs w:val="22"/>
        </w:rPr>
        <w:t>StylizedWater</w:t>
      </w:r>
      <w:r w:rsidR="00BE52D7">
        <w:t xml:space="preserve"> shader.</w:t>
      </w:r>
      <w:r w:rsidR="00A27AF0">
        <w:t xml:space="preserve"> By defining the properties with the same </w:t>
      </w:r>
      <w:r w:rsidR="003F5DC0">
        <w:t>name,</w:t>
      </w:r>
      <w:r w:rsidR="00A27AF0">
        <w:t xml:space="preserve"> we can avoid the using of magic string</w:t>
      </w:r>
      <w:r w:rsidR="003F5DC0">
        <w:t>s</w:t>
      </w:r>
      <w:r w:rsidR="00A27AF0">
        <w:t xml:space="preserve"> </w:t>
      </w:r>
      <w:r w:rsidR="003F5DC0">
        <w:t xml:space="preserve">since with the </w:t>
      </w:r>
      <w:r w:rsidR="003F5DC0" w:rsidRPr="003F5DC0">
        <w:rPr>
          <w:rFonts w:ascii="Consolas" w:hAnsi="Consolas"/>
          <w:sz w:val="22"/>
          <w:szCs w:val="22"/>
        </w:rPr>
        <w:t>nameof</w:t>
      </w:r>
      <w:r w:rsidR="003F5DC0">
        <w:t xml:space="preserve"> keyword we can convert a variable name to a string value. </w:t>
      </w:r>
      <w:r w:rsidR="00C310EF">
        <w:t>Therefore,</w:t>
      </w:r>
      <w:r w:rsidR="003F5DC0">
        <w:t xml:space="preserve"> whenever we need to change the property’s name</w:t>
      </w:r>
      <w:r w:rsidR="0002237F">
        <w:t xml:space="preserve"> inside the </w:t>
      </w:r>
      <w:r w:rsidR="00E67E62">
        <w:t>shader,</w:t>
      </w:r>
      <w:r w:rsidR="003F5DC0">
        <w:t xml:space="preserve"> we only need to change the variable name </w:t>
      </w:r>
      <w:r w:rsidR="0002237F">
        <w:t xml:space="preserve">in the static class </w:t>
      </w:r>
      <w:r w:rsidR="003F5DC0">
        <w:t xml:space="preserve">which can be </w:t>
      </w:r>
      <w:r w:rsidR="00DE2F7C">
        <w:t xml:space="preserve">conveniently </w:t>
      </w:r>
      <w:r w:rsidR="00A048C7">
        <w:t>done</w:t>
      </w:r>
      <w:r w:rsidR="00DE2F7C">
        <w:t xml:space="preserve"> via IDE </w:t>
      </w:r>
      <w:r w:rsidR="001F5D54">
        <w:t xml:space="preserve">specific </w:t>
      </w:r>
      <w:r w:rsidR="00DE2F7C">
        <w:t>refactor tools.</w:t>
      </w:r>
      <w:r w:rsidR="0018381E">
        <w:t xml:space="preserve"> Moreover, all of the mapping values </w:t>
      </w:r>
      <w:r w:rsidR="00A048C7">
        <w:t xml:space="preserve">are </w:t>
      </w:r>
      <w:r w:rsidR="00A048C7" w:rsidRPr="00A048C7">
        <w:rPr>
          <w:rFonts w:ascii="Consolas" w:hAnsi="Consolas"/>
          <w:sz w:val="22"/>
          <w:szCs w:val="22"/>
        </w:rPr>
        <w:t>readonly</w:t>
      </w:r>
      <w:r w:rsidR="00A048C7">
        <w:t xml:space="preserve"> so accidental value assignments are prohibited by the compiler.</w:t>
      </w:r>
    </w:p>
    <w:p w14:paraId="42E5F77B" w14:textId="7BDAE706" w:rsidR="00576BF2" w:rsidRDefault="00576BF2" w:rsidP="00576BF2">
      <w:pPr>
        <w:ind w:firstLine="0"/>
      </w:pPr>
      <w:r w:rsidRPr="004B7D84">
        <w:rPr>
          <w:rFonts w:cs="Consolas"/>
          <w:noProof/>
          <w:color w:val="000000"/>
          <w:sz w:val="19"/>
          <w:szCs w:val="19"/>
          <w:lang w:eastAsia="hu-HU"/>
        </w:rPr>
        <mc:AlternateContent>
          <mc:Choice Requires="wps">
            <w:drawing>
              <wp:inline distT="0" distB="0" distL="0" distR="0" wp14:anchorId="5BBCB8E6" wp14:editId="0F9A1103">
                <wp:extent cx="5400040" cy="1230086"/>
                <wp:effectExtent l="0" t="0" r="10160" b="27305"/>
                <wp:docPr id="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30086"/>
                        </a:xfrm>
                        <a:prstGeom prst="rect">
                          <a:avLst/>
                        </a:prstGeom>
                        <a:solidFill>
                          <a:srgbClr val="FFFFFF"/>
                        </a:solidFill>
                        <a:ln w="9525">
                          <a:solidFill>
                            <a:srgbClr val="000000"/>
                          </a:solidFill>
                          <a:miter lim="800000"/>
                          <a:headEnd/>
                          <a:tailEnd/>
                        </a:ln>
                      </wps:spPr>
                      <wps:txbx>
                        <w:txbxContent>
                          <w:p w14:paraId="0A823595" w14:textId="77777777"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"Custom/StylizedWater"</w:t>
                            </w:r>
                          </w:p>
                          <w:p w14:paraId="3D90399E" w14:textId="38BFDC2C"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_FogColor;</w:t>
                            </w:r>
                          </w:p>
                          <w:p w14:paraId="24D46DC6" w14:textId="4CD4DC2F"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_IntersectionColor;</w:t>
                            </w:r>
                          </w:p>
                          <w:p w14:paraId="675397BA" w14:textId="528E72E5"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1B7B74" w:rsidRPr="00EB0661" w:rsidRDefault="001B7B74"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BBCB8E6" id="_x0000_s1039" type="#_x0000_t202" style="width:425.2pt;height:9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">
                <v:textbox inset="1mm">
                  <w:txbxContent>
                    <w:p w14:paraId="0A823595" w14:textId="77777777"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"Custom/StylizedWater"</w:t>
                      </w:r>
                    </w:p>
                    <w:p w14:paraId="3D90399E" w14:textId="38BFDC2C"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_FogColor;</w:t>
                      </w:r>
                    </w:p>
                    <w:p w14:paraId="24D46DC6" w14:textId="4CD4DC2F"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_IntersectionColor;</w:t>
                      </w:r>
                    </w:p>
                    <w:p w14:paraId="675397BA" w14:textId="528E72E5"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1B7B74" w:rsidRPr="00EB0661" w:rsidRDefault="001B7B74"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7DDC685" w14:textId="7C5931B0" w:rsidR="00576BF2" w:rsidRDefault="00576BF2" w:rsidP="00576BF2">
      <w:pPr>
        <w:pStyle w:val="Kpalrs"/>
        <w:rPr>
          <w:b w:val="0"/>
          <w:bCs w:val="0"/>
        </w:rPr>
      </w:pPr>
      <w:r>
        <w:t>Figure 3</w:t>
      </w:r>
      <w:r w:rsidR="00C37318">
        <w:t>1</w:t>
      </w:r>
      <w:r>
        <w:t xml:space="preserve">: </w:t>
      </w:r>
      <w:r>
        <w:rPr>
          <w:b w:val="0"/>
          <w:bCs w:val="0"/>
        </w:rPr>
        <w:t xml:space="preserve">The parameter </w:t>
      </w:r>
      <w:r w:rsidR="003E2213">
        <w:rPr>
          <w:b w:val="0"/>
          <w:bCs w:val="0"/>
        </w:rPr>
        <w:t>declarations</w:t>
      </w:r>
      <w:r>
        <w:rPr>
          <w:b w:val="0"/>
          <w:bCs w:val="0"/>
        </w:rPr>
        <w:t xml:space="preserve"> of the StylizedWater shader </w:t>
      </w:r>
    </w:p>
    <w:p w14:paraId="4B18A971" w14:textId="68646EEF" w:rsidR="00EC0D95" w:rsidRDefault="00EC0D95" w:rsidP="00EC0D95">
      <w:pPr>
        <w:ind w:firstLine="0"/>
      </w:pPr>
      <w:r w:rsidRPr="004B7D84">
        <w:rPr>
          <w:rFonts w:cs="Consolas"/>
          <w:noProof/>
          <w:color w:val="000000"/>
          <w:sz w:val="19"/>
          <w:szCs w:val="19"/>
          <w:lang w:eastAsia="hu-HU"/>
        </w:rPr>
        <mc:AlternateContent>
          <mc:Choice Requires="wps">
            <w:drawing>
              <wp:inline distT="0" distB="0" distL="0" distR="0" wp14:anchorId="20634697" wp14:editId="2F32254F">
                <wp:extent cx="5400040" cy="283028"/>
                <wp:effectExtent l="0" t="0" r="10160" b="22225"/>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3028"/>
                        </a:xfrm>
                        <a:prstGeom prst="rect">
                          <a:avLst/>
                        </a:prstGeom>
                        <a:solidFill>
                          <a:srgbClr val="FFFFFF"/>
                        </a:solidFill>
                        <a:ln w="9525">
                          <a:solidFill>
                            <a:srgbClr val="000000"/>
                          </a:solidFill>
                          <a:miter lim="800000"/>
                          <a:headEnd/>
                          <a:tailEnd/>
                        </a:ln>
                      </wps:spPr>
                      <wps:txbx>
                        <w:txbxContent>
                          <w:p w14:paraId="06A7720E" w14:textId="796EB542" w:rsidR="001B7B74" w:rsidRPr="00EB0661" w:rsidRDefault="001B7B74"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_material.SetColor(</w:t>
                            </w:r>
                            <w:r w:rsidRPr="00985108">
                              <w:rPr>
                                <w:rFonts w:ascii="Consolas" w:hAnsi="Consolas" w:cs="Consolas"/>
                                <w:color w:val="2B91AF"/>
                                <w:sz w:val="19"/>
                                <w:szCs w:val="19"/>
                                <w:lang w:eastAsia="hu-HU"/>
                              </w:rPr>
                              <w:t>StylizedWater</w:t>
                            </w:r>
                            <w:r>
                              <w:rPr>
                                <w:rFonts w:ascii="Consolas" w:hAnsi="Consolas" w:cs="Consolas"/>
                                <w:color w:val="000000"/>
                                <w:sz w:val="19"/>
                                <w:szCs w:val="19"/>
                                <w:lang w:eastAsia="hu-HU"/>
                              </w:rPr>
                              <w:t xml:space="preserve">._Color, </w:t>
                            </w:r>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
                        </w:txbxContent>
                      </wps:txbx>
                      <wps:bodyPr rot="0" vert="horz" wrap="square" lIns="36000" tIns="45720" rIns="91440" bIns="45720" anchor="t" anchorCtr="0">
                        <a:noAutofit/>
                      </wps:bodyPr>
                    </wps:wsp>
                  </a:graphicData>
                </a:graphic>
              </wp:inline>
            </w:drawing>
          </mc:Choice>
          <mc:Fallback>
            <w:pict>
              <v:shape w14:anchorId="20634697" id="_x0000_s1040" type="#_x0000_t202" style="width:425.2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">
                <v:textbox inset="1mm">
                  <w:txbxContent>
                    <w:p w14:paraId="06A7720E" w14:textId="796EB542" w:rsidR="001B7B74" w:rsidRPr="00EB0661" w:rsidRDefault="001B7B74"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_material.SetColor(</w:t>
                      </w:r>
                      <w:r w:rsidRPr="00985108">
                        <w:rPr>
                          <w:rFonts w:ascii="Consolas" w:hAnsi="Consolas" w:cs="Consolas"/>
                          <w:color w:val="2B91AF"/>
                          <w:sz w:val="19"/>
                          <w:szCs w:val="19"/>
                          <w:lang w:eastAsia="hu-HU"/>
                        </w:rPr>
                        <w:t>StylizedWater</w:t>
                      </w:r>
                      <w:r>
                        <w:rPr>
                          <w:rFonts w:ascii="Consolas" w:hAnsi="Consolas" w:cs="Consolas"/>
                          <w:color w:val="000000"/>
                          <w:sz w:val="19"/>
                          <w:szCs w:val="19"/>
                          <w:lang w:eastAsia="hu-HU"/>
                        </w:rPr>
                        <w:t xml:space="preserve">._Color, </w:t>
                      </w:r>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
                  </w:txbxContent>
                </v:textbox>
                <w10:anchorlock/>
              </v:shape>
            </w:pict>
          </mc:Fallback>
        </mc:AlternateContent>
      </w:r>
    </w:p>
    <w:p w14:paraId="7000AEBF" w14:textId="59BDBC71" w:rsidR="00EC0D95" w:rsidRDefault="00952FB0" w:rsidP="00EC0D95">
      <w:pPr>
        <w:pStyle w:val="Kpalrs"/>
        <w:rPr>
          <w:b w:val="0"/>
          <w:bCs w:val="0"/>
        </w:rPr>
      </w:pPr>
      <w:r>
        <w:t>Figure 3</w:t>
      </w:r>
      <w:r w:rsidR="00C37318">
        <w:t>2</w:t>
      </w:r>
      <w:r>
        <w:t xml:space="preserve">: </w:t>
      </w:r>
      <w:r>
        <w:rPr>
          <w:b w:val="0"/>
          <w:bCs w:val="0"/>
        </w:rPr>
        <w:t>Example usage of the proposed design pattern</w:t>
      </w:r>
    </w:p>
    <w:p w14:paraId="5765C439" w14:textId="7625B34B" w:rsidR="00BD271E" w:rsidRDefault="00BD271E">
      <w:pPr>
        <w:spacing w:after="0" w:line="240" w:lineRule="auto"/>
        <w:ind w:firstLine="0"/>
        <w:jc w:val="left"/>
      </w:pPr>
      <w:r>
        <w:br w:type="page"/>
      </w:r>
    </w:p>
    <w:p w14:paraId="1F5C365D" w14:textId="30C6E332" w:rsidR="00BD271E" w:rsidRDefault="00BD271E" w:rsidP="00BD271E">
      <w:pPr>
        <w:pStyle w:val="Cmsor3"/>
      </w:pPr>
      <w:bookmarkStart w:id="34" w:name="_Toc58162414"/>
      <w:r>
        <w:lastRenderedPageBreak/>
        <w:t>Benchmarking</w:t>
      </w:r>
      <w:bookmarkEnd w:id="34"/>
    </w:p>
    <w:p w14:paraId="5906D18D" w14:textId="2922E54A" w:rsidR="00BD271E" w:rsidRDefault="00BD271E" w:rsidP="00BD271E">
      <w:pPr>
        <w:ind w:firstLine="425"/>
      </w:pPr>
      <w:r>
        <w:t xml:space="preserve">The example scene for the benchmarking is called </w:t>
      </w:r>
      <w:r w:rsidRPr="00BD271E">
        <w:t>Importance of Hashing</w:t>
      </w:r>
      <w:r>
        <w:t xml:space="preserve">. The scene is the example scene of </w:t>
      </w:r>
      <w:r w:rsidRPr="00BD271E">
        <w:t>Harry Alisavakis</w:t>
      </w:r>
      <w:r>
        <w:t xml:space="preserve"> showing his stylized water shader. </w:t>
      </w:r>
      <w:r w:rsidR="00CB50B5">
        <w:t xml:space="preserve">The </w:t>
      </w:r>
      <w:r w:rsidR="00551D0B">
        <w:t>optimization</w:t>
      </w:r>
      <w:r w:rsidR="00CB50B5">
        <w:t xml:space="preserve"> is scripting backend independent so IL2CPP was used since that is the recommended backend for standalone windows.</w:t>
      </w:r>
    </w:p>
    <w:p w14:paraId="3C71B682" w14:textId="77777777" w:rsidR="005307B5" w:rsidRDefault="005307B5" w:rsidP="005307B5">
      <w:pPr>
        <w:pStyle w:val="Kp"/>
      </w:pPr>
      <w:r>
        <w:rPr>
          <w:noProof/>
        </w:rPr>
        <w:drawing>
          <wp:inline distT="0" distB="0" distL="0" distR="0" wp14:anchorId="7E670425" wp14:editId="0DBD7C58">
            <wp:extent cx="5290457" cy="1753235"/>
            <wp:effectExtent l="114300" t="95250" r="120015" b="946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0">
                      <a:extLst>
                        <a:ext uri="{28A0092B-C50C-407E-A947-70E740481C1C}">
                          <a14:useLocalDpi xmlns:a14="http://schemas.microsoft.com/office/drawing/2010/main" val="0"/>
                        </a:ext>
                      </a:extLst>
                    </a:blip>
                    <a:stretch>
                      <a:fillRect/>
                    </a:stretch>
                  </pic:blipFill>
                  <pic:spPr>
                    <a:xfrm>
                      <a:off x="0" y="0"/>
                      <a:ext cx="5292265" cy="1753834"/>
                    </a:xfrm>
                    <a:prstGeom prst="rect">
                      <a:avLst/>
                    </a:prstGeom>
                    <a:effectLst>
                      <a:outerShdw blurRad="63500" sx="102000" sy="102000" algn="ctr" rotWithShape="0">
                        <a:prstClr val="black">
                          <a:alpha val="40000"/>
                        </a:prstClr>
                      </a:outerShdw>
                    </a:effectLst>
                  </pic:spPr>
                </pic:pic>
              </a:graphicData>
            </a:graphic>
          </wp:inline>
        </w:drawing>
      </w:r>
    </w:p>
    <w:p w14:paraId="3AC2FDC2" w14:textId="32E4AD6B" w:rsidR="00551D0B" w:rsidRDefault="005307B5" w:rsidP="005307B5">
      <w:pPr>
        <w:pStyle w:val="Kpalrs"/>
        <w:rPr>
          <w:b w:val="0"/>
          <w:bCs w:val="0"/>
        </w:rPr>
      </w:pPr>
      <w:r>
        <w:t>Figure 3</w:t>
      </w:r>
      <w:r w:rsidR="00C37318">
        <w:t>3</w:t>
      </w:r>
      <w:r>
        <w:t xml:space="preserve">: </w:t>
      </w:r>
      <w:r>
        <w:rPr>
          <w:b w:val="0"/>
          <w:bCs w:val="0"/>
        </w:rPr>
        <w:t>The results of the benchmarks</w:t>
      </w:r>
    </w:p>
    <w:p w14:paraId="314220A8" w14:textId="17EA8426" w:rsidR="00E30410" w:rsidRDefault="00E30410" w:rsidP="00E30410">
      <w:pPr>
        <w:ind w:firstLine="425"/>
      </w:pPr>
      <w:r>
        <w:t xml:space="preserve">As it can be seen on </w:t>
      </w:r>
      <w:r w:rsidRPr="00E30410">
        <w:rPr>
          <w:b/>
          <w:bCs/>
        </w:rPr>
        <w:t>Figure 3</w:t>
      </w:r>
      <w:r w:rsidR="00C37318">
        <w:rPr>
          <w:b/>
          <w:bCs/>
        </w:rPr>
        <w:t>3</w:t>
      </w:r>
      <w:r>
        <w:t xml:space="preserve"> this optimization is a micro optimization and on its own won’t change that much. </w:t>
      </w:r>
      <w:r w:rsidR="006F250B">
        <w:t>However, in large projects and on low end devices this might be a nice optimization on its own. Pre-calculated hashing is also extremely important on consoles since on PlayStation and on Xbox most of the graphics touches are achieved via proper shading rather than on model complexity.</w:t>
      </w:r>
    </w:p>
    <w:p w14:paraId="2A1DCFD2" w14:textId="609D86DE" w:rsidR="00A54B6A" w:rsidRDefault="00A54B6A" w:rsidP="00E30410">
      <w:pPr>
        <w:ind w:firstLine="425"/>
      </w:pPr>
      <w:r>
        <w:t xml:space="preserve">The </w:t>
      </w:r>
      <w:r w:rsidR="007B4791">
        <w:t xml:space="preserve">benchmark </w:t>
      </w:r>
      <w:r w:rsidR="00840681">
        <w:t>ran for one minute prior to a 5 seconds warmup. For more impactful numbers 250 shaders were used</w:t>
      </w:r>
      <w:r w:rsidR="007045EB">
        <w:t xml:space="preserve"> meaning that in each frame 1000 hash values were calculated with the unoptimized solution</w:t>
      </w:r>
      <w:r w:rsidR="00844290">
        <w:t xml:space="preserve"> rather than just a value assignment/retrieval</w:t>
      </w:r>
      <w:r w:rsidR="00884465">
        <w:t>.</w:t>
      </w:r>
    </w:p>
    <w:p w14:paraId="164BD0E9" w14:textId="61840694" w:rsidR="002C4124" w:rsidRDefault="002C4124" w:rsidP="00E30410">
      <w:pPr>
        <w:ind w:firstLine="425"/>
      </w:pPr>
      <w:r>
        <w:t xml:space="preserve">Since this optimization technique is more impactful </w:t>
      </w:r>
      <w:r w:rsidR="00B05B33">
        <w:t>on</w:t>
      </w:r>
      <w:r>
        <w:t xml:space="preserve"> lower end devices the benchmarks were repeated on an </w:t>
      </w:r>
      <w:r w:rsidR="00295D44">
        <w:t>A</w:t>
      </w:r>
      <w:r>
        <w:t xml:space="preserve">ndroid phone with the following </w:t>
      </w:r>
      <w:r w:rsidR="00021727">
        <w:t>hardware</w:t>
      </w:r>
      <w:r>
        <w:t>.</w:t>
      </w:r>
    </w:p>
    <w:p w14:paraId="1BFD604F" w14:textId="51F41968" w:rsidR="000B168A" w:rsidRDefault="000B168A" w:rsidP="000B168A">
      <w:pPr>
        <w:ind w:firstLine="0"/>
      </w:pPr>
      <w:r w:rsidRPr="004B7D84">
        <w:rPr>
          <w:rFonts w:cs="Consolas"/>
          <w:noProof/>
          <w:color w:val="000000"/>
          <w:sz w:val="19"/>
          <w:szCs w:val="19"/>
          <w:lang w:eastAsia="hu-HU"/>
        </w:rPr>
        <mc:AlternateContent>
          <mc:Choice Requires="wps">
            <w:drawing>
              <wp:inline distT="0" distB="0" distL="0" distR="0" wp14:anchorId="12F88D23" wp14:editId="77663563">
                <wp:extent cx="5431971" cy="1366158"/>
                <wp:effectExtent l="0" t="0" r="16510" b="24765"/>
                <wp:docPr id="3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971" cy="1366158"/>
                        </a:xfrm>
                        <a:prstGeom prst="rect">
                          <a:avLst/>
                        </a:prstGeom>
                        <a:solidFill>
                          <a:srgbClr val="FFFFFF"/>
                        </a:solidFill>
                        <a:ln w="9525">
                          <a:solidFill>
                            <a:srgbClr val="000000"/>
                          </a:solidFill>
                          <a:miter lim="800000"/>
                          <a:headEnd/>
                          <a:tailEnd/>
                        </a:ln>
                      </wps:spPr>
                      <wps:txbx>
                        <w:txbxContent>
                          <w:p w14:paraId="62647869" w14:textId="77777777" w:rsidR="001B7B74"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"OperatingSystem"</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"DeviceModel"</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 ASUS_X00TD"</w:t>
                            </w:r>
                            <w:r w:rsidRPr="0032017C">
                              <w:rPr>
                                <w:rFonts w:ascii="Consolas" w:hAnsi="Consolas" w:cs="Consolas"/>
                                <w:color w:val="000000"/>
                                <w:sz w:val="19"/>
                                <w:szCs w:val="19"/>
                                <w:lang w:eastAsia="hu-HU"/>
                              </w:rPr>
                              <w:t>,</w:t>
                            </w:r>
                          </w:p>
                          <w:p w14:paraId="0857816D" w14:textId="213847E8"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1B7B74" w:rsidRPr="0032017C"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"ProcessorType"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"ProcessorCount"</w:t>
                            </w:r>
                            <w:r w:rsidRPr="0032017C">
                              <w:rPr>
                                <w:rFonts w:ascii="Consolas" w:hAnsi="Consolas" w:cs="Consolas"/>
                                <w:color w:val="000000"/>
                                <w:sz w:val="19"/>
                                <w:szCs w:val="19"/>
                                <w:lang w:eastAsia="hu-HU"/>
                              </w:rPr>
                              <w:t>: 8,</w:t>
                            </w:r>
                          </w:p>
                          <w:p w14:paraId="5035E635" w14:textId="49EBC039"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"GraphicsDeviceName"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1B7B74" w:rsidRDefault="001B7B74"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"SystemMemorySizeMB"</w:t>
                            </w:r>
                            <w:r w:rsidRPr="0032017C">
                              <w:rPr>
                                <w:rFonts w:ascii="Consolas" w:hAnsi="Consolas" w:cs="Consolas"/>
                                <w:color w:val="000000"/>
                                <w:sz w:val="19"/>
                                <w:szCs w:val="19"/>
                                <w:lang w:eastAsia="hu-HU"/>
                              </w:rPr>
                              <w:t>: 2744</w:t>
                            </w:r>
                          </w:p>
                          <w:p w14:paraId="0FB35231" w14:textId="4BAEB5A6" w:rsidR="001B7B74" w:rsidRPr="000B168A"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wps:txbx>
                      <wps:bodyPr rot="0" vert="horz" wrap="square" lIns="91440" tIns="45720" rIns="36000" bIns="45720" anchor="t" anchorCtr="0">
                        <a:noAutofit/>
                      </wps:bodyPr>
                    </wps:wsp>
                  </a:graphicData>
                </a:graphic>
              </wp:inline>
            </w:drawing>
          </mc:Choice>
          <mc:Fallback>
            <w:pict>
              <v:shape w14:anchorId="12F88D23" id="_x0000_s1041" type="#_x0000_t202" style="width:427.7pt;height:1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">
                <v:textbox inset=",,1mm">
                  <w:txbxContent>
                    <w:p w14:paraId="62647869" w14:textId="77777777" w:rsidR="001B7B74"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"OperatingSystem"</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"DeviceModel"</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 ASUS_X00TD"</w:t>
                      </w:r>
                      <w:r w:rsidRPr="0032017C">
                        <w:rPr>
                          <w:rFonts w:ascii="Consolas" w:hAnsi="Consolas" w:cs="Consolas"/>
                          <w:color w:val="000000"/>
                          <w:sz w:val="19"/>
                          <w:szCs w:val="19"/>
                          <w:lang w:eastAsia="hu-HU"/>
                        </w:rPr>
                        <w:t>,</w:t>
                      </w:r>
                    </w:p>
                    <w:p w14:paraId="0857816D" w14:textId="213847E8"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1B7B74" w:rsidRPr="0032017C"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"ProcessorType"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"ProcessorCount"</w:t>
                      </w:r>
                      <w:r w:rsidRPr="0032017C">
                        <w:rPr>
                          <w:rFonts w:ascii="Consolas" w:hAnsi="Consolas" w:cs="Consolas"/>
                          <w:color w:val="000000"/>
                          <w:sz w:val="19"/>
                          <w:szCs w:val="19"/>
                          <w:lang w:eastAsia="hu-HU"/>
                        </w:rPr>
                        <w:t>: 8,</w:t>
                      </w:r>
                    </w:p>
                    <w:p w14:paraId="5035E635" w14:textId="49EBC039"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"GraphicsDeviceName"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1B7B74" w:rsidRDefault="001B7B74"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"SystemMemorySizeMB"</w:t>
                      </w:r>
                      <w:r w:rsidRPr="0032017C">
                        <w:rPr>
                          <w:rFonts w:ascii="Consolas" w:hAnsi="Consolas" w:cs="Consolas"/>
                          <w:color w:val="000000"/>
                          <w:sz w:val="19"/>
                          <w:szCs w:val="19"/>
                          <w:lang w:eastAsia="hu-HU"/>
                        </w:rPr>
                        <w:t>: 2744</w:t>
                      </w:r>
                    </w:p>
                    <w:p w14:paraId="0FB35231" w14:textId="4BAEB5A6" w:rsidR="001B7B74" w:rsidRPr="000B168A"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v:textbox>
                <w10:anchorlock/>
              </v:shape>
            </w:pict>
          </mc:Fallback>
        </mc:AlternateContent>
      </w:r>
    </w:p>
    <w:p w14:paraId="1C7F85E6" w14:textId="5ED5DCD7" w:rsidR="00295D44" w:rsidRDefault="00295D44" w:rsidP="00295D44">
      <w:pPr>
        <w:pStyle w:val="Kpalrs"/>
        <w:rPr>
          <w:b w:val="0"/>
          <w:bCs w:val="0"/>
        </w:rPr>
      </w:pPr>
      <w:r>
        <w:t>Figure 3</w:t>
      </w:r>
      <w:r w:rsidR="00B92C15">
        <w:t>4</w:t>
      </w:r>
      <w:r>
        <w:t xml:space="preserve">: </w:t>
      </w:r>
      <w:r w:rsidR="00021727">
        <w:rPr>
          <w:b w:val="0"/>
          <w:bCs w:val="0"/>
        </w:rPr>
        <w:t xml:space="preserve">The </w:t>
      </w:r>
      <w:r w:rsidR="00595FFC">
        <w:rPr>
          <w:b w:val="0"/>
          <w:bCs w:val="0"/>
        </w:rPr>
        <w:t xml:space="preserve">hardware info of an </w:t>
      </w:r>
      <w:r w:rsidR="00DC27C2" w:rsidRPr="00DC27C2">
        <w:rPr>
          <w:b w:val="0"/>
          <w:bCs w:val="0"/>
        </w:rPr>
        <w:t>Asus Zenfone Max Pro M1</w:t>
      </w:r>
    </w:p>
    <w:p w14:paraId="5DE3E6F5" w14:textId="6D3482F1" w:rsidR="00B05B33" w:rsidRDefault="004D0EFC" w:rsidP="004D0EFC">
      <w:pPr>
        <w:ind w:firstLine="0"/>
      </w:pPr>
      <w:r>
        <w:lastRenderedPageBreak/>
        <w:t xml:space="preserve">Since we cannot setup the same performance requirements for a high-end desktop PC and for a low-end Android device only 20 shaders were used in </w:t>
      </w:r>
      <w:r w:rsidRPr="004D0EFC">
        <w:rPr>
          <w:b/>
          <w:bCs/>
        </w:rPr>
        <w:t>Figure 3</w:t>
      </w:r>
      <w:r w:rsidR="00966020">
        <w:rPr>
          <w:b/>
          <w:bCs/>
        </w:rPr>
        <w:t>5</w:t>
      </w:r>
      <w:r>
        <w:t>.</w:t>
      </w:r>
    </w:p>
    <w:p w14:paraId="34EF7576" w14:textId="77777777" w:rsidR="004A03BE" w:rsidRDefault="004D0EFC" w:rsidP="004A03BE">
      <w:pPr>
        <w:pStyle w:val="Kp"/>
      </w:pPr>
      <w:r>
        <w:rPr>
          <w:noProof/>
        </w:rPr>
        <w:drawing>
          <wp:inline distT="0" distB="0" distL="0" distR="0" wp14:anchorId="2C6A3DE2" wp14:editId="032F898B">
            <wp:extent cx="5274128" cy="1753235"/>
            <wp:effectExtent l="114300" t="95250" r="117475" b="9461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1">
                      <a:extLst>
                        <a:ext uri="{28A0092B-C50C-407E-A947-70E740481C1C}">
                          <a14:useLocalDpi xmlns:a14="http://schemas.microsoft.com/office/drawing/2010/main" val="0"/>
                        </a:ext>
                      </a:extLst>
                    </a:blip>
                    <a:stretch>
                      <a:fillRect/>
                    </a:stretch>
                  </pic:blipFill>
                  <pic:spPr>
                    <a:xfrm>
                      <a:off x="0" y="0"/>
                      <a:ext cx="5278261" cy="1754609"/>
                    </a:xfrm>
                    <a:prstGeom prst="rect">
                      <a:avLst/>
                    </a:prstGeom>
                    <a:effectLst>
                      <a:outerShdw blurRad="63500" sx="102000" sy="102000" algn="ctr" rotWithShape="0">
                        <a:prstClr val="black">
                          <a:alpha val="40000"/>
                        </a:prstClr>
                      </a:outerShdw>
                    </a:effectLst>
                  </pic:spPr>
                </pic:pic>
              </a:graphicData>
            </a:graphic>
          </wp:inline>
        </w:drawing>
      </w:r>
    </w:p>
    <w:p w14:paraId="639786A4" w14:textId="46F653B0" w:rsidR="004D0EFC" w:rsidRDefault="004A03BE" w:rsidP="004A03BE">
      <w:pPr>
        <w:pStyle w:val="Kpalrs"/>
        <w:rPr>
          <w:b w:val="0"/>
          <w:bCs w:val="0"/>
        </w:rPr>
      </w:pPr>
      <w:r>
        <w:t>Figure 3</w:t>
      </w:r>
      <w:r w:rsidR="00966020">
        <w:t>5</w:t>
      </w:r>
      <w:r>
        <w:t xml:space="preserve">: </w:t>
      </w:r>
      <w:r w:rsidR="00321C26">
        <w:rPr>
          <w:b w:val="0"/>
          <w:bCs w:val="0"/>
        </w:rPr>
        <w:t>The results of the lighter benchmark</w:t>
      </w:r>
      <w:r w:rsidR="00E11085">
        <w:rPr>
          <w:b w:val="0"/>
          <w:bCs w:val="0"/>
        </w:rPr>
        <w:t>s</w:t>
      </w:r>
      <w:r w:rsidR="00321C26">
        <w:rPr>
          <w:b w:val="0"/>
          <w:bCs w:val="0"/>
        </w:rPr>
        <w:t xml:space="preserve"> on an </w:t>
      </w:r>
      <w:r w:rsidR="00321C26" w:rsidRPr="00DC27C2">
        <w:rPr>
          <w:b w:val="0"/>
          <w:bCs w:val="0"/>
        </w:rPr>
        <w:t>Asus Zenfone Max Pro M1</w:t>
      </w:r>
    </w:p>
    <w:p w14:paraId="51225BDA" w14:textId="55CFB873" w:rsidR="00E50423" w:rsidRDefault="00E50423" w:rsidP="00E50423">
      <w:pPr>
        <w:ind w:firstLine="425"/>
      </w:pPr>
      <w:r>
        <w:t xml:space="preserve">Note, </w:t>
      </w:r>
      <w:r w:rsidR="00302E51">
        <w:t>the outstanding values! Under 60 seconds around 10 frames suffered nearly a millisecond stuttering because of hash value calculations</w:t>
      </w:r>
      <w:r w:rsidR="00B132ED">
        <w:t>. In a performance critical mobile game where graphics are important and animations are highly used this is unacceptable.</w:t>
      </w:r>
      <w:r w:rsidR="001938C2">
        <w:t xml:space="preserve"> The tests were run ten </w:t>
      </w:r>
      <w:r w:rsidR="001938C2" w:rsidRPr="001938C2">
        <w:t>consecutive</w:t>
      </w:r>
      <w:r w:rsidR="001938C2">
        <w:t xml:space="preserve"> times </w:t>
      </w:r>
      <w:r w:rsidR="003A4619">
        <w:t xml:space="preserve">and in all of them the outstanding values were overrepresented. In order to visualize how much stuttering happens over a </w:t>
      </w:r>
      <w:r w:rsidR="00A0191F">
        <w:t>one-minute</w:t>
      </w:r>
      <w:r w:rsidR="003A4619">
        <w:t xml:space="preserve"> time span, the results were ordered from highest to lowest execution time</w:t>
      </w:r>
      <w:r w:rsidR="00A0191F">
        <w:t xml:space="preserve"> (</w:t>
      </w:r>
      <w:r w:rsidR="00A0191F" w:rsidRPr="00A0191F">
        <w:rPr>
          <w:b/>
          <w:bCs/>
        </w:rPr>
        <w:t>Figure 3</w:t>
      </w:r>
      <w:r w:rsidR="003E70F2">
        <w:rPr>
          <w:b/>
          <w:bCs/>
        </w:rPr>
        <w:t>6</w:t>
      </w:r>
      <w:r w:rsidR="00A0191F">
        <w:t>).</w:t>
      </w:r>
    </w:p>
    <w:p w14:paraId="785B5D77" w14:textId="77777777" w:rsidR="008422FA" w:rsidRDefault="008422FA" w:rsidP="008422FA">
      <w:pPr>
        <w:pStyle w:val="Kp"/>
      </w:pPr>
      <w:r>
        <w:rPr>
          <w:noProof/>
        </w:rPr>
        <w:drawing>
          <wp:inline distT="0" distB="0" distL="0" distR="0" wp14:anchorId="22A9DC86" wp14:editId="3E4C54FC">
            <wp:extent cx="5400040" cy="175323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32">
                      <a:extLst>
                        <a:ext uri="{28A0092B-C50C-407E-A947-70E740481C1C}">
                          <a14:useLocalDpi xmlns:a14="http://schemas.microsoft.com/office/drawing/2010/main" val="0"/>
                        </a:ext>
                      </a:extLst>
                    </a:blip>
                    <a:stretch>
                      <a:fillRect/>
                    </a:stretch>
                  </pic:blipFill>
                  <pic:spPr>
                    <a:xfrm>
                      <a:off x="0" y="0"/>
                      <a:ext cx="5400040" cy="1753235"/>
                    </a:xfrm>
                    <a:prstGeom prst="rect">
                      <a:avLst/>
                    </a:prstGeom>
                  </pic:spPr>
                </pic:pic>
              </a:graphicData>
            </a:graphic>
          </wp:inline>
        </w:drawing>
      </w:r>
    </w:p>
    <w:p w14:paraId="060A5E0D" w14:textId="787C1B31" w:rsidR="00A0191F" w:rsidRDefault="008422FA" w:rsidP="008422FA">
      <w:pPr>
        <w:pStyle w:val="Kpalrs"/>
        <w:rPr>
          <w:b w:val="0"/>
          <w:bCs w:val="0"/>
        </w:rPr>
      </w:pPr>
      <w:r>
        <w:t>Figure 3</w:t>
      </w:r>
      <w:r w:rsidR="003E70F2">
        <w:t>6</w:t>
      </w:r>
      <w:r>
        <w:t xml:space="preserve">: </w:t>
      </w:r>
      <w:r w:rsidR="0095344A">
        <w:rPr>
          <w:b w:val="0"/>
          <w:bCs w:val="0"/>
        </w:rPr>
        <w:t>The 10</w:t>
      </w:r>
      <w:r w:rsidR="0095344A" w:rsidRPr="0029028A">
        <w:rPr>
          <w:b w:val="0"/>
          <w:bCs w:val="0"/>
          <w:vertAlign w:val="superscript"/>
        </w:rPr>
        <w:t>th</w:t>
      </w:r>
      <w:r w:rsidR="0095344A">
        <w:rPr>
          <w:b w:val="0"/>
          <w:bCs w:val="0"/>
        </w:rPr>
        <w:t xml:space="preserve"> consecutive run on the Android phone in decreasing order.</w:t>
      </w:r>
    </w:p>
    <w:p w14:paraId="240BFCA3" w14:textId="06383591" w:rsidR="00D31FFB" w:rsidRDefault="00D31FFB" w:rsidP="00D31FFB">
      <w:pPr>
        <w:ind w:firstLine="425"/>
      </w:pPr>
      <w:r>
        <w:t>Note how the pre-calculated hash has only one</w:t>
      </w:r>
      <w:r w:rsidR="00DB52AF">
        <w:t xml:space="preserve"> serious</w:t>
      </w:r>
      <w:r>
        <w:t xml:space="preserve"> outstanding value while </w:t>
      </w:r>
      <w:r w:rsidR="00DB52AF">
        <w:t xml:space="preserve">the </w:t>
      </w:r>
      <w:r w:rsidR="00765C7A">
        <w:t xml:space="preserve">no </w:t>
      </w:r>
      <w:r w:rsidR="00DB52AF">
        <w:t xml:space="preserve">pre-calculated hash </w:t>
      </w:r>
      <w:r w:rsidR="00765C7A">
        <w:t xml:space="preserve">solution </w:t>
      </w:r>
      <w:r w:rsidR="00DB52AF">
        <w:t>has 10-20 times more.</w:t>
      </w:r>
      <w:r w:rsidR="008C66F1">
        <w:t xml:space="preserve"> To sum it all this is a micro optimization. Yet such a simple optimization technique that should be always applied. Moreover, </w:t>
      </w:r>
      <w:r w:rsidR="002855AB">
        <w:t>the proposed design pattern avoids the usage of magic strings thus making the code more readable and easier to refactor.</w:t>
      </w:r>
    </w:p>
    <w:p w14:paraId="356B9FDE" w14:textId="7CE0D738" w:rsidR="006E0AB5" w:rsidRDefault="006E0AB5">
      <w:pPr>
        <w:spacing w:after="0" w:line="240" w:lineRule="auto"/>
        <w:ind w:firstLine="0"/>
        <w:jc w:val="left"/>
      </w:pPr>
      <w:r>
        <w:br w:type="page"/>
      </w:r>
    </w:p>
    <w:p w14:paraId="58AD7BCC" w14:textId="4F6AEAC6" w:rsidR="006E0AB5" w:rsidRDefault="00FA4759" w:rsidP="006E0AB5">
      <w:pPr>
        <w:pStyle w:val="Cmsor2"/>
      </w:pPr>
      <w:bookmarkStart w:id="35" w:name="_Toc58162415"/>
      <w:r>
        <w:lastRenderedPageBreak/>
        <w:t>Struct</w:t>
      </w:r>
      <w:r w:rsidR="00295C8A">
        <w:t xml:space="preserve"> assignment</w:t>
      </w:r>
      <w:bookmarkEnd w:id="35"/>
    </w:p>
    <w:p w14:paraId="64039C62" w14:textId="2146F55E" w:rsidR="00295C8A" w:rsidRDefault="00735682" w:rsidP="00065C49">
      <w:pPr>
        <w:ind w:firstLine="425"/>
      </w:pPr>
      <w:r>
        <w:t xml:space="preserve">When a project depends on the mono runtime for some reasons and the project also heavily utilizes </w:t>
      </w:r>
      <w:r w:rsidR="00B10B43">
        <w:t>v</w:t>
      </w:r>
      <w:r>
        <w:t xml:space="preserve">ector math or struct creation in general there is an optimization that can save serious </w:t>
      </w:r>
      <w:r w:rsidR="00A916EF">
        <w:t xml:space="preserve">micro or </w:t>
      </w:r>
      <w:r>
        <w:t>milliseconds</w:t>
      </w:r>
      <w:r w:rsidR="00E62F0B">
        <w:t>.</w:t>
      </w:r>
      <w:r w:rsidR="00B10B43">
        <w:t xml:space="preserve"> Whenever a struct is created via </w:t>
      </w:r>
      <w:r w:rsidR="00D81AC6">
        <w:t xml:space="preserve">the </w:t>
      </w:r>
      <w:r w:rsidR="00D81AC6" w:rsidRPr="00450B6E">
        <w:rPr>
          <w:rFonts w:ascii="Consolas" w:hAnsi="Consolas"/>
          <w:sz w:val="22"/>
          <w:szCs w:val="22"/>
        </w:rPr>
        <w:t>new</w:t>
      </w:r>
      <w:r w:rsidR="00D81AC6" w:rsidRPr="00450B6E">
        <w:rPr>
          <w:sz w:val="22"/>
          <w:szCs w:val="22"/>
        </w:rPr>
        <w:t xml:space="preserve"> </w:t>
      </w:r>
      <w:r w:rsidR="00D81AC6">
        <w:t xml:space="preserve">keyword the constructor is called thus a stack frame allocation happens. The parameters </w:t>
      </w:r>
      <w:r w:rsidR="00E80C1C">
        <w:t xml:space="preserve">and some meta data are pushed onto the stack </w:t>
      </w:r>
      <w:r w:rsidR="008B4BF9">
        <w:t>and</w:t>
      </w:r>
      <w:r w:rsidR="00E80C1C">
        <w:t xml:space="preserve"> when the constructor is </w:t>
      </w:r>
      <w:r w:rsidR="008B4BF9">
        <w:t>finished all the relevant data</w:t>
      </w:r>
      <w:r w:rsidR="00E80C1C">
        <w:t xml:space="preserve"> has to be deallocated. In case of large data this can mean that serious micro or milliseconds are spent </w:t>
      </w:r>
      <w:r w:rsidR="00541099">
        <w:t xml:space="preserve">on </w:t>
      </w:r>
      <w:r w:rsidR="000756BE">
        <w:t>constructor function</w:t>
      </w:r>
      <w:r w:rsidR="00E80C1C">
        <w:t xml:space="preserve"> call</w:t>
      </w:r>
      <w:r w:rsidR="00541099">
        <w:t>s</w:t>
      </w:r>
      <w:r w:rsidR="000756BE">
        <w:t xml:space="preserve">. This is the case with vector math in Unity. Unity implemented </w:t>
      </w:r>
      <w:r w:rsidR="006A62F6">
        <w:t>scaling in the following way</w:t>
      </w:r>
      <w:r w:rsidR="00450B6E">
        <w:t xml:space="preserve"> </w:t>
      </w:r>
      <w:r w:rsidR="00450B6E" w:rsidRPr="00450B6E">
        <w:rPr>
          <w:b/>
          <w:bCs/>
        </w:rPr>
        <w:t>Figure 3</w:t>
      </w:r>
      <w:r w:rsidR="00D434C1">
        <w:rPr>
          <w:b/>
          <w:bCs/>
        </w:rPr>
        <w:t>7</w:t>
      </w:r>
      <w:r w:rsidR="006A62F6">
        <w:t>.</w:t>
      </w:r>
    </w:p>
    <w:p w14:paraId="0049572F" w14:textId="1797D2E4" w:rsidR="00E62F0B" w:rsidRDefault="00E62F0B" w:rsidP="00E62F0B">
      <w:pPr>
        <w:ind w:firstLine="0"/>
      </w:pPr>
      <w:r w:rsidRPr="004B7D84">
        <w:rPr>
          <w:rFonts w:cs="Consolas"/>
          <w:noProof/>
          <w:color w:val="000000"/>
          <w:sz w:val="19"/>
          <w:szCs w:val="19"/>
          <w:lang w:eastAsia="hu-HU"/>
        </w:rPr>
        <mc:AlternateContent>
          <mc:Choice Requires="wps">
            <w:drawing>
              <wp:inline distT="0" distB="0" distL="0" distR="0" wp14:anchorId="3B06C74D" wp14:editId="6DA3F89B">
                <wp:extent cx="5400040" cy="669471"/>
                <wp:effectExtent l="0" t="0" r="10160" b="16510"/>
                <wp:docPr id="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69471"/>
                        </a:xfrm>
                        <a:prstGeom prst="rect">
                          <a:avLst/>
                        </a:prstGeom>
                        <a:solidFill>
                          <a:srgbClr val="FFFFFF"/>
                        </a:solidFill>
                        <a:ln w="9525">
                          <a:solidFill>
                            <a:srgbClr val="000000"/>
                          </a:solidFill>
                          <a:miter lim="800000"/>
                          <a:headEnd/>
                          <a:tailEnd/>
                        </a:ln>
                      </wps:spPr>
                      <wps:txbx>
                        <w:txbxContent>
                          <w:p w14:paraId="48C170EB"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(a.x * d, a.y * d, a.z * d);</w:t>
                            </w:r>
                          </w:p>
                          <w:p w14:paraId="018230C0" w14:textId="354B6453"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06C74D" id="_x0000_s1042" type="#_x0000_t202" style="width:425.2pt;height:5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">
                <v:textbox inset="1mm">
                  <w:txbxContent>
                    <w:p w14:paraId="48C170EB"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(a.x * d, a.y * d, a.z * d);</w:t>
                      </w:r>
                    </w:p>
                    <w:p w14:paraId="018230C0" w14:textId="354B6453"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3682320C" w14:textId="3E21B8B8" w:rsidR="00E62F0B" w:rsidRDefault="00E62F0B" w:rsidP="00B400A4">
      <w:pPr>
        <w:pStyle w:val="Kpalrs"/>
        <w:spacing w:after="160"/>
        <w:rPr>
          <w:b w:val="0"/>
          <w:bCs w:val="0"/>
        </w:rPr>
      </w:pPr>
      <w:r>
        <w:t>Figure 3</w:t>
      </w:r>
      <w:r w:rsidR="00D434C1">
        <w:t>7</w:t>
      </w:r>
      <w:r>
        <w:t xml:space="preserve">: </w:t>
      </w:r>
      <w:r>
        <w:rPr>
          <w:b w:val="0"/>
          <w:bCs w:val="0"/>
        </w:rPr>
        <w:t>Implementation of scaling in Unity 2019 LTS</w:t>
      </w:r>
    </w:p>
    <w:p w14:paraId="6E9971AC" w14:textId="6B3041C6" w:rsidR="00E80655" w:rsidRDefault="00E80655" w:rsidP="00E80655">
      <w:pPr>
        <w:ind w:firstLine="0"/>
      </w:pPr>
      <w:r>
        <w:t xml:space="preserve">We can see that </w:t>
      </w:r>
      <w:r w:rsidR="006C5D85">
        <w:t xml:space="preserve">when vector </w:t>
      </w:r>
      <w:r w:rsidR="006C5D85" w:rsidRPr="006C5D85">
        <w:rPr>
          <w:rFonts w:ascii="Consolas" w:hAnsi="Consolas"/>
          <w:sz w:val="18"/>
          <w:szCs w:val="18"/>
        </w:rPr>
        <w:t>x</w:t>
      </w:r>
      <w:r w:rsidR="006C5D85">
        <w:t xml:space="preserve"> scalar returns it calls </w:t>
      </w:r>
      <w:r w:rsidR="006C5D85" w:rsidRPr="006C5D85">
        <w:rPr>
          <w:rFonts w:ascii="Consolas" w:hAnsi="Consolas"/>
          <w:sz w:val="22"/>
          <w:szCs w:val="22"/>
        </w:rPr>
        <w:t>Vector3</w:t>
      </w:r>
      <w:r w:rsidR="006C5D85" w:rsidRPr="006C5D85">
        <w:rPr>
          <w:sz w:val="22"/>
          <w:szCs w:val="22"/>
        </w:rPr>
        <w:t xml:space="preserve"> </w:t>
      </w:r>
      <w:r w:rsidR="006C5D85">
        <w:t>struct’s constructor.</w:t>
      </w:r>
      <w:r>
        <w:t xml:space="preserve"> </w:t>
      </w:r>
      <w:r w:rsidR="00DE78D9">
        <w:t xml:space="preserve">A more optimal solution when using the mono runtime would be the one in </w:t>
      </w:r>
      <w:r w:rsidR="00DE78D9" w:rsidRPr="00DE78D9">
        <w:rPr>
          <w:b/>
          <w:bCs/>
        </w:rPr>
        <w:t>Figure 3</w:t>
      </w:r>
      <w:r w:rsidR="00D434C1">
        <w:rPr>
          <w:b/>
          <w:bCs/>
        </w:rPr>
        <w:t>8</w:t>
      </w:r>
      <w:r w:rsidR="00DE78D9">
        <w:t>.</w:t>
      </w:r>
    </w:p>
    <w:p w14:paraId="2D0E216E" w14:textId="53AACC07" w:rsidR="00DE78D9" w:rsidRDefault="00DE78D9" w:rsidP="00E80655">
      <w:pPr>
        <w:ind w:firstLine="0"/>
      </w:pPr>
      <w:r w:rsidRPr="004B7D84">
        <w:rPr>
          <w:rFonts w:cs="Consolas"/>
          <w:noProof/>
          <w:color w:val="000000"/>
          <w:sz w:val="19"/>
          <w:szCs w:val="19"/>
          <w:lang w:eastAsia="hu-HU"/>
        </w:rPr>
        <mc:AlternateContent>
          <mc:Choice Requires="wps">
            <w:drawing>
              <wp:inline distT="0" distB="0" distL="0" distR="0" wp14:anchorId="0EA04D3B" wp14:editId="5D605507">
                <wp:extent cx="5400040" cy="1268186"/>
                <wp:effectExtent l="0" t="0" r="10160" b="27305"/>
                <wp:docPr id="4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68186"/>
                        </a:xfrm>
                        <a:prstGeom prst="rect">
                          <a:avLst/>
                        </a:prstGeom>
                        <a:solidFill>
                          <a:srgbClr val="FFFFFF"/>
                        </a:solidFill>
                        <a:ln w="9525">
                          <a:solidFill>
                            <a:srgbClr val="000000"/>
                          </a:solidFill>
                          <a:miter lim="800000"/>
                          <a:headEnd/>
                          <a:tailEnd/>
                        </a:ln>
                      </wps:spPr>
                      <wps:txbx>
                        <w:txbxContent>
                          <w:p w14:paraId="0FC96EFA" w14:textId="77777777"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result.x = </w:t>
                            </w:r>
                            <w:r w:rsidRPr="00F41480">
                              <w:rPr>
                                <w:rFonts w:ascii="Consolas" w:hAnsi="Consolas" w:cs="Consolas"/>
                                <w:color w:val="000000"/>
                                <w:sz w:val="19"/>
                                <w:szCs w:val="19"/>
                                <w:lang w:eastAsia="hu-HU"/>
                              </w:rPr>
                              <w:t>a.x * d</w:t>
                            </w:r>
                            <w:r>
                              <w:rPr>
                                <w:rFonts w:ascii="Consolas" w:hAnsi="Consolas" w:cs="Consolas"/>
                                <w:color w:val="000000"/>
                                <w:sz w:val="19"/>
                                <w:szCs w:val="19"/>
                                <w:lang w:eastAsia="hu-HU"/>
                              </w:rPr>
                              <w:t>;</w:t>
                            </w:r>
                          </w:p>
                          <w:p w14:paraId="4914A351" w14:textId="7554B8B5"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result.y = </w:t>
                            </w:r>
                            <w:r w:rsidRPr="00F41480">
                              <w:rPr>
                                <w:rFonts w:ascii="Consolas" w:hAnsi="Consolas" w:cs="Consolas"/>
                                <w:color w:val="000000"/>
                                <w:sz w:val="19"/>
                                <w:szCs w:val="19"/>
                                <w:lang w:eastAsia="hu-HU"/>
                              </w:rPr>
                              <w:t>a.y * d</w:t>
                            </w:r>
                            <w:r>
                              <w:rPr>
                                <w:rFonts w:ascii="Consolas" w:hAnsi="Consolas" w:cs="Consolas"/>
                                <w:color w:val="000000"/>
                                <w:sz w:val="19"/>
                                <w:szCs w:val="19"/>
                                <w:lang w:eastAsia="hu-HU"/>
                              </w:rPr>
                              <w:t>;</w:t>
                            </w:r>
                          </w:p>
                          <w:p w14:paraId="6F8FB807" w14:textId="5B0ED5BD"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result.z = </w:t>
                            </w:r>
                            <w:r w:rsidRPr="00F41480">
                              <w:rPr>
                                <w:rFonts w:ascii="Consolas" w:hAnsi="Consolas" w:cs="Consolas"/>
                                <w:color w:val="000000"/>
                                <w:sz w:val="19"/>
                                <w:szCs w:val="19"/>
                                <w:lang w:eastAsia="hu-HU"/>
                              </w:rPr>
                              <w:t>a.z * d</w:t>
                            </w:r>
                            <w:r>
                              <w:rPr>
                                <w:rFonts w:ascii="Consolas" w:hAnsi="Consolas" w:cs="Consolas"/>
                                <w:color w:val="000000"/>
                                <w:sz w:val="19"/>
                                <w:szCs w:val="19"/>
                                <w:lang w:eastAsia="hu-HU"/>
                              </w:rPr>
                              <w:t>;</w:t>
                            </w:r>
                          </w:p>
                          <w:p w14:paraId="1F436EBF" w14:textId="5BAB0D53"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EA04D3B" id="_x0000_s1043" type="#_x0000_t202" style="width:425.2pt;height:9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">
                <v:textbox inset="1mm">
                  <w:txbxContent>
                    <w:p w14:paraId="0FC96EFA" w14:textId="77777777"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result.x = </w:t>
                      </w:r>
                      <w:r w:rsidRPr="00F41480">
                        <w:rPr>
                          <w:rFonts w:ascii="Consolas" w:hAnsi="Consolas" w:cs="Consolas"/>
                          <w:color w:val="000000"/>
                          <w:sz w:val="19"/>
                          <w:szCs w:val="19"/>
                          <w:lang w:eastAsia="hu-HU"/>
                        </w:rPr>
                        <w:t>a.x * d</w:t>
                      </w:r>
                      <w:r>
                        <w:rPr>
                          <w:rFonts w:ascii="Consolas" w:hAnsi="Consolas" w:cs="Consolas"/>
                          <w:color w:val="000000"/>
                          <w:sz w:val="19"/>
                          <w:szCs w:val="19"/>
                          <w:lang w:eastAsia="hu-HU"/>
                        </w:rPr>
                        <w:t>;</w:t>
                      </w:r>
                    </w:p>
                    <w:p w14:paraId="4914A351" w14:textId="7554B8B5"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result.y = </w:t>
                      </w:r>
                      <w:r w:rsidRPr="00F41480">
                        <w:rPr>
                          <w:rFonts w:ascii="Consolas" w:hAnsi="Consolas" w:cs="Consolas"/>
                          <w:color w:val="000000"/>
                          <w:sz w:val="19"/>
                          <w:szCs w:val="19"/>
                          <w:lang w:eastAsia="hu-HU"/>
                        </w:rPr>
                        <w:t>a.y * d</w:t>
                      </w:r>
                      <w:r>
                        <w:rPr>
                          <w:rFonts w:ascii="Consolas" w:hAnsi="Consolas" w:cs="Consolas"/>
                          <w:color w:val="000000"/>
                          <w:sz w:val="19"/>
                          <w:szCs w:val="19"/>
                          <w:lang w:eastAsia="hu-HU"/>
                        </w:rPr>
                        <w:t>;</w:t>
                      </w:r>
                    </w:p>
                    <w:p w14:paraId="6F8FB807" w14:textId="5B0ED5BD"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result.z = </w:t>
                      </w:r>
                      <w:r w:rsidRPr="00F41480">
                        <w:rPr>
                          <w:rFonts w:ascii="Consolas" w:hAnsi="Consolas" w:cs="Consolas"/>
                          <w:color w:val="000000"/>
                          <w:sz w:val="19"/>
                          <w:szCs w:val="19"/>
                          <w:lang w:eastAsia="hu-HU"/>
                        </w:rPr>
                        <w:t>a.z * d</w:t>
                      </w:r>
                      <w:r>
                        <w:rPr>
                          <w:rFonts w:ascii="Consolas" w:hAnsi="Consolas" w:cs="Consolas"/>
                          <w:color w:val="000000"/>
                          <w:sz w:val="19"/>
                          <w:szCs w:val="19"/>
                          <w:lang w:eastAsia="hu-HU"/>
                        </w:rPr>
                        <w:t>;</w:t>
                      </w:r>
                    </w:p>
                    <w:p w14:paraId="1F436EBF" w14:textId="5BAB0D53"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5A620441" w14:textId="1514A508" w:rsidR="00DE78D9" w:rsidRDefault="00DE78D9" w:rsidP="00B400A4">
      <w:pPr>
        <w:pStyle w:val="Kpalrs"/>
        <w:spacing w:after="160"/>
        <w:rPr>
          <w:b w:val="0"/>
          <w:bCs w:val="0"/>
        </w:rPr>
      </w:pPr>
      <w:r>
        <w:t>Figure 3</w:t>
      </w:r>
      <w:r w:rsidR="00D434C1">
        <w:t>8</w:t>
      </w:r>
      <w:r>
        <w:t xml:space="preserve">: </w:t>
      </w:r>
      <w:r>
        <w:rPr>
          <w:b w:val="0"/>
          <w:bCs w:val="0"/>
        </w:rPr>
        <w:t>A more optimal solution when using the mono backend</w:t>
      </w:r>
    </w:p>
    <w:p w14:paraId="16272120" w14:textId="2EA82508" w:rsidR="00A73CDC" w:rsidRDefault="00A73CDC" w:rsidP="00B400A4">
      <w:pPr>
        <w:spacing w:after="0"/>
        <w:ind w:firstLine="0"/>
      </w:pPr>
      <w:r>
        <w:t>Let’s see some benchmarks</w:t>
      </w:r>
      <w:r w:rsidR="00526222">
        <w:t xml:space="preserve"> (</w:t>
      </w:r>
      <w:r w:rsidR="00526222" w:rsidRPr="00526222">
        <w:rPr>
          <w:b/>
          <w:bCs/>
        </w:rPr>
        <w:t xml:space="preserve">Figure </w:t>
      </w:r>
      <w:r w:rsidR="00D434C1">
        <w:rPr>
          <w:b/>
          <w:bCs/>
        </w:rPr>
        <w:t>39</w:t>
      </w:r>
      <w:r w:rsidR="00526222">
        <w:t>)</w:t>
      </w:r>
      <w:r>
        <w:t xml:space="preserve"> using the mono backend on </w:t>
      </w:r>
      <w:r w:rsidR="009B4B05">
        <w:t>the PC</w:t>
      </w:r>
      <w:r>
        <w:t xml:space="preserve"> configuration.</w:t>
      </w:r>
    </w:p>
    <w:p w14:paraId="3FF1DA9E" w14:textId="77777777" w:rsidR="00031636" w:rsidRDefault="00031636" w:rsidP="00B400A4">
      <w:pPr>
        <w:keepNext/>
        <w:spacing w:after="80"/>
        <w:ind w:firstLine="0"/>
      </w:pPr>
      <w:r>
        <w:rPr>
          <w:noProof/>
        </w:rPr>
        <w:drawing>
          <wp:inline distT="0" distB="0" distL="0" distR="0" wp14:anchorId="02252A6E" wp14:editId="2494C0F3">
            <wp:extent cx="5285740" cy="1753235"/>
            <wp:effectExtent l="114300" t="95250" r="105410" b="946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33">
                      <a:extLst>
                        <a:ext uri="{28A0092B-C50C-407E-A947-70E740481C1C}">
                          <a14:useLocalDpi xmlns:a14="http://schemas.microsoft.com/office/drawing/2010/main" val="0"/>
                        </a:ext>
                      </a:extLst>
                    </a:blip>
                    <a:stretch>
                      <a:fillRect/>
                    </a:stretch>
                  </pic:blipFill>
                  <pic:spPr>
                    <a:xfrm>
                      <a:off x="0" y="0"/>
                      <a:ext cx="5288613" cy="1754188"/>
                    </a:xfrm>
                    <a:prstGeom prst="rect">
                      <a:avLst/>
                    </a:prstGeom>
                    <a:effectLst>
                      <a:outerShdw blurRad="63500" sx="102000" sy="102000" algn="ctr" rotWithShape="0">
                        <a:prstClr val="black">
                          <a:alpha val="40000"/>
                        </a:prstClr>
                      </a:outerShdw>
                    </a:effectLst>
                  </pic:spPr>
                </pic:pic>
              </a:graphicData>
            </a:graphic>
          </wp:inline>
        </w:drawing>
      </w:r>
    </w:p>
    <w:p w14:paraId="56FF0DEC" w14:textId="3A3C0988" w:rsidR="00031636" w:rsidRDefault="00031636" w:rsidP="00B400A4">
      <w:pPr>
        <w:pStyle w:val="Kpalrs"/>
        <w:spacing w:before="80"/>
        <w:rPr>
          <w:b w:val="0"/>
          <w:bCs w:val="0"/>
        </w:rPr>
      </w:pPr>
      <w:r>
        <w:t xml:space="preserve">Figure </w:t>
      </w:r>
      <w:r w:rsidR="00D434C1">
        <w:t>39</w:t>
      </w:r>
      <w:r>
        <w:t xml:space="preserve">: </w:t>
      </w:r>
      <w:r w:rsidR="00B400A4">
        <w:rPr>
          <w:b w:val="0"/>
          <w:bCs w:val="0"/>
        </w:rPr>
        <w:t xml:space="preserve">The </w:t>
      </w:r>
      <w:r w:rsidR="00EC76A7">
        <w:rPr>
          <w:b w:val="0"/>
          <w:bCs w:val="0"/>
        </w:rPr>
        <w:t>difference can be quite impactful when using large data</w:t>
      </w:r>
      <w:r w:rsidR="00DF6026">
        <w:rPr>
          <w:b w:val="0"/>
          <w:bCs w:val="0"/>
        </w:rPr>
        <w:t xml:space="preserve"> with Mono</w:t>
      </w:r>
    </w:p>
    <w:p w14:paraId="6B502B85" w14:textId="1C833EA1" w:rsidR="00365CED" w:rsidRDefault="00603625" w:rsidP="00365CED">
      <w:pPr>
        <w:ind w:firstLine="425"/>
      </w:pPr>
      <w:r>
        <w:lastRenderedPageBreak/>
        <w:t>The key move here is the we do not call the struct’s constructor but we allocate the memory needed for it</w:t>
      </w:r>
      <w:r w:rsidR="00A33EC9">
        <w:t xml:space="preserve"> with empty values</w:t>
      </w:r>
      <w:r>
        <w:t>.</w:t>
      </w:r>
      <w:r w:rsidR="00A33EC9">
        <w:t xml:space="preserve"> After this we just assign the individual</w:t>
      </w:r>
      <w:r w:rsidR="00A06B23">
        <w:t xml:space="preserve"> components.</w:t>
      </w:r>
      <w:r>
        <w:t xml:space="preserve"> </w:t>
      </w:r>
      <w:r w:rsidR="00365CED">
        <w:t xml:space="preserve">The benchmark </w:t>
      </w:r>
      <w:r w:rsidR="00586FAF">
        <w:t>is</w:t>
      </w:r>
      <w:r w:rsidR="00365CED">
        <w:t xml:space="preserve"> doing 50 000 vector scaling</w:t>
      </w:r>
      <w:r w:rsidR="00F5331E">
        <w:t xml:space="preserve"> with 10 warmup iterations. </w:t>
      </w:r>
      <w:r w:rsidR="0089644A">
        <w:t>It</w:t>
      </w:r>
      <w:r w:rsidR="00F5331E">
        <w:t xml:space="preserve"> is located inside the </w:t>
      </w:r>
      <w:r w:rsidR="00F5331E" w:rsidRPr="00F5331E">
        <w:rPr>
          <w:rFonts w:ascii="Consolas" w:hAnsi="Consolas"/>
          <w:sz w:val="22"/>
          <w:szCs w:val="22"/>
        </w:rPr>
        <w:t>VectorAssignmentBenchmark</w:t>
      </w:r>
      <w:r w:rsidR="00F5331E">
        <w:t>.cs</w:t>
      </w:r>
      <w:r w:rsidR="002C7CBE">
        <w:t xml:space="preserve"> file</w:t>
      </w:r>
      <w:r w:rsidR="00F5331E">
        <w:t>.</w:t>
      </w:r>
    </w:p>
    <w:p w14:paraId="079F8449" w14:textId="54DF809A" w:rsidR="00F969E6" w:rsidRDefault="00F969E6" w:rsidP="00F969E6">
      <w:pPr>
        <w:ind w:firstLine="425"/>
        <w:jc w:val="center"/>
        <w:rPr>
          <w:rStyle w:val="Irodalomjegyzkforrs"/>
        </w:rPr>
      </w:pPr>
      <w:r w:rsidRPr="00F969E6">
        <w:rPr>
          <w:rStyle w:val="Irodalomjegyzkforrs"/>
        </w:rPr>
        <w:t xml:space="preserve">But if this is such a problem why Unity does not fix </w:t>
      </w:r>
      <w:r w:rsidR="009B1DBF">
        <w:rPr>
          <w:rStyle w:val="Irodalomjegyzkforrs"/>
        </w:rPr>
        <w:t>it</w:t>
      </w:r>
      <w:r w:rsidRPr="00F969E6">
        <w:rPr>
          <w:rStyle w:val="Irodalomjegyzkforrs"/>
        </w:rPr>
        <w:t>?</w:t>
      </w:r>
    </w:p>
    <w:p w14:paraId="4EAF1571" w14:textId="36D98CC6" w:rsidR="00F969E6" w:rsidRDefault="009B1DBF" w:rsidP="00C17889">
      <w:pPr>
        <w:ind w:firstLine="425"/>
        <w:rPr>
          <w:rStyle w:val="Irodalomjegyzkforrs"/>
          <w:i w:val="0"/>
          <w:iCs/>
        </w:rPr>
      </w:pPr>
      <w:r>
        <w:rPr>
          <w:rStyle w:val="Irodalomjegyzkforrs"/>
          <w:i w:val="0"/>
          <w:iCs/>
        </w:rPr>
        <w:t xml:space="preserve">The answer is simple. Mono is not the recommended scripting backend for production builds. </w:t>
      </w:r>
      <w:r w:rsidR="00C17889">
        <w:rPr>
          <w:rStyle w:val="Irodalomjegyzkforrs"/>
          <w:i w:val="0"/>
          <w:iCs/>
        </w:rPr>
        <w:t xml:space="preserve">The </w:t>
      </w:r>
      <w:r>
        <w:rPr>
          <w:rStyle w:val="Irodalomjegyzkforrs"/>
          <w:i w:val="0"/>
          <w:iCs/>
        </w:rPr>
        <w:t xml:space="preserve">truth is </w:t>
      </w:r>
      <w:r w:rsidR="00C17889">
        <w:rPr>
          <w:rStyle w:val="Irodalomjegyzkforrs"/>
          <w:i w:val="0"/>
          <w:iCs/>
        </w:rPr>
        <w:t xml:space="preserve">that </w:t>
      </w:r>
      <w:r>
        <w:rPr>
          <w:rStyle w:val="Irodalomjegyzkforrs"/>
          <w:i w:val="0"/>
          <w:iCs/>
        </w:rPr>
        <w:t xml:space="preserve">the previous optimization is not just useless but </w:t>
      </w:r>
      <w:r w:rsidR="00C17889">
        <w:rPr>
          <w:rStyle w:val="Irodalomjegyzkforrs"/>
          <w:i w:val="0"/>
          <w:iCs/>
        </w:rPr>
        <w:t xml:space="preserve">actually </w:t>
      </w:r>
      <w:r>
        <w:rPr>
          <w:rStyle w:val="Irodalomjegyzkforrs"/>
          <w:i w:val="0"/>
          <w:iCs/>
        </w:rPr>
        <w:t>harmful on an IL2CPP build</w:t>
      </w:r>
      <w:r w:rsidR="00C17889">
        <w:rPr>
          <w:rStyle w:val="Irodalomjegyzkforrs"/>
          <w:i w:val="0"/>
          <w:iCs/>
        </w:rPr>
        <w:t xml:space="preserve"> as it can be seen in </w:t>
      </w:r>
      <w:r w:rsidR="00C17889" w:rsidRPr="00534262">
        <w:rPr>
          <w:rStyle w:val="Irodalomjegyzkforrs"/>
          <w:b/>
          <w:bCs/>
          <w:i w:val="0"/>
          <w:iCs/>
        </w:rPr>
        <w:t>Figure 4</w:t>
      </w:r>
      <w:r w:rsidR="0006133D">
        <w:rPr>
          <w:rStyle w:val="Irodalomjegyzkforrs"/>
          <w:b/>
          <w:bCs/>
          <w:i w:val="0"/>
          <w:iCs/>
        </w:rPr>
        <w:t>0</w:t>
      </w:r>
      <w:r>
        <w:rPr>
          <w:rStyle w:val="Irodalomjegyzkforrs"/>
          <w:i w:val="0"/>
          <w:iCs/>
        </w:rPr>
        <w:t>.</w:t>
      </w:r>
      <w:r w:rsidR="003F2387">
        <w:rPr>
          <w:rStyle w:val="Irodalomjegyzkforrs"/>
          <w:i w:val="0"/>
          <w:iCs/>
        </w:rPr>
        <w:t xml:space="preserve"> Therefore, Unity does not intend to slow down its flagship backend obviously. The only interesting question is what </w:t>
      </w:r>
      <w:r w:rsidR="004F53FF">
        <w:rPr>
          <w:rStyle w:val="Irodalomjegyzkforrs"/>
          <w:i w:val="0"/>
          <w:iCs/>
        </w:rPr>
        <w:t>would Unity do</w:t>
      </w:r>
      <w:r w:rsidR="003F2387">
        <w:rPr>
          <w:rStyle w:val="Irodalomjegyzkforrs"/>
          <w:i w:val="0"/>
          <w:iCs/>
        </w:rPr>
        <w:t xml:space="preserve"> if </w:t>
      </w:r>
      <w:r w:rsidR="004F53FF">
        <w:rPr>
          <w:rStyle w:val="Irodalomjegyzkforrs"/>
          <w:i w:val="0"/>
          <w:iCs/>
        </w:rPr>
        <w:t xml:space="preserve">they </w:t>
      </w:r>
      <w:r w:rsidR="00AB1505">
        <w:rPr>
          <w:rStyle w:val="Irodalomjegyzkforrs"/>
          <w:i w:val="0"/>
          <w:iCs/>
        </w:rPr>
        <w:t xml:space="preserve">are planning to </w:t>
      </w:r>
      <w:r w:rsidR="003F2387">
        <w:rPr>
          <w:rStyle w:val="Irodalomjegyzkforrs"/>
          <w:i w:val="0"/>
          <w:iCs/>
        </w:rPr>
        <w:t>switch Mono to CoreCLR when .NET 6 is introduced</w:t>
      </w:r>
      <w:r w:rsidR="004F53FF">
        <w:rPr>
          <w:rStyle w:val="Irodalomjegyzkforrs"/>
          <w:i w:val="0"/>
          <w:iCs/>
        </w:rPr>
        <w:t>.</w:t>
      </w:r>
      <w:r w:rsidR="003F2387">
        <w:rPr>
          <w:rStyle w:val="Irodalomjegyzkforrs"/>
          <w:i w:val="0"/>
          <w:iCs/>
        </w:rPr>
        <w:t xml:space="preserve"> </w:t>
      </w:r>
      <w:r w:rsidR="0026637F">
        <w:rPr>
          <w:rStyle w:val="Irodalomjegyzkforrs"/>
          <w:i w:val="0"/>
          <w:iCs/>
        </w:rPr>
        <w:t>But that’s a question for the future.</w:t>
      </w:r>
    </w:p>
    <w:p w14:paraId="6B33E0A2" w14:textId="5283C131" w:rsidR="000C5BBE" w:rsidRDefault="000C5BBE" w:rsidP="000C5BBE">
      <w:pPr>
        <w:pStyle w:val="Kp"/>
        <w:rPr>
          <w:rStyle w:val="Irodalomjegyzkforrs"/>
          <w:i w:val="0"/>
          <w:iCs/>
        </w:rPr>
      </w:pPr>
      <w:r>
        <w:rPr>
          <w:iCs/>
          <w:noProof/>
        </w:rPr>
        <w:drawing>
          <wp:inline distT="0" distB="0" distL="0" distR="0" wp14:anchorId="5D8EFC56" wp14:editId="441BD861">
            <wp:extent cx="5268686" cy="1753235"/>
            <wp:effectExtent l="114300" t="95250" r="122555" b="9461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4">
                      <a:extLst>
                        <a:ext uri="{28A0092B-C50C-407E-A947-70E740481C1C}">
                          <a14:useLocalDpi xmlns:a14="http://schemas.microsoft.com/office/drawing/2010/main" val="0"/>
                        </a:ext>
                      </a:extLst>
                    </a:blip>
                    <a:stretch>
                      <a:fillRect/>
                    </a:stretch>
                  </pic:blipFill>
                  <pic:spPr>
                    <a:xfrm>
                      <a:off x="0" y="0"/>
                      <a:ext cx="5273092" cy="1754701"/>
                    </a:xfrm>
                    <a:prstGeom prst="rect">
                      <a:avLst/>
                    </a:prstGeom>
                    <a:effectLst>
                      <a:outerShdw blurRad="63500" sx="102000" sy="102000" algn="ctr" rotWithShape="0">
                        <a:prstClr val="black">
                          <a:alpha val="40000"/>
                        </a:prstClr>
                      </a:outerShdw>
                    </a:effectLst>
                  </pic:spPr>
                </pic:pic>
              </a:graphicData>
            </a:graphic>
          </wp:inline>
        </w:drawing>
      </w:r>
    </w:p>
    <w:p w14:paraId="2397572F" w14:textId="67C2740D" w:rsidR="00DF6026" w:rsidRDefault="00DF6026" w:rsidP="00DF6026">
      <w:pPr>
        <w:pStyle w:val="Kpalrs"/>
        <w:rPr>
          <w:rStyle w:val="Irodalomjegyzkforrs"/>
          <w:b w:val="0"/>
          <w:bCs w:val="0"/>
          <w:i w:val="0"/>
        </w:rPr>
      </w:pPr>
      <w:r>
        <w:rPr>
          <w:rStyle w:val="Irodalomjegyzkforrs"/>
          <w:i w:val="0"/>
        </w:rPr>
        <w:t>Figure 4</w:t>
      </w:r>
      <w:r w:rsidR="0006133D">
        <w:rPr>
          <w:rStyle w:val="Irodalomjegyzkforrs"/>
          <w:i w:val="0"/>
        </w:rPr>
        <w:t>0</w:t>
      </w:r>
      <w:r>
        <w:rPr>
          <w:rStyle w:val="Irodalomjegyzkforrs"/>
          <w:i w:val="0"/>
        </w:rPr>
        <w:t xml:space="preserve">: </w:t>
      </w:r>
      <w:r w:rsidR="00EC1FAB" w:rsidRPr="00EC1FAB">
        <w:rPr>
          <w:rStyle w:val="Irodalomjegyzkforrs"/>
          <w:b w:val="0"/>
          <w:bCs w:val="0"/>
          <w:i w:val="0"/>
        </w:rPr>
        <w:t>An</w:t>
      </w:r>
      <w:r w:rsidR="00EC1FAB">
        <w:rPr>
          <w:rStyle w:val="Irodalomjegyzkforrs"/>
          <w:i w:val="0"/>
        </w:rPr>
        <w:t xml:space="preserve"> </w:t>
      </w:r>
      <w:r>
        <w:rPr>
          <w:rStyle w:val="Irodalomjegyzkforrs"/>
          <w:b w:val="0"/>
          <w:bCs w:val="0"/>
          <w:i w:val="0"/>
        </w:rPr>
        <w:t xml:space="preserve">IL2CPP </w:t>
      </w:r>
      <w:r w:rsidR="00EC1FAB">
        <w:rPr>
          <w:rStyle w:val="Irodalomjegyzkforrs"/>
          <w:b w:val="0"/>
          <w:bCs w:val="0"/>
          <w:i w:val="0"/>
        </w:rPr>
        <w:t xml:space="preserve">build </w:t>
      </w:r>
      <w:r>
        <w:rPr>
          <w:rStyle w:val="Irodalomjegyzkforrs"/>
          <w:b w:val="0"/>
          <w:bCs w:val="0"/>
          <w:i w:val="0"/>
        </w:rPr>
        <w:t>is actually slower when this optimization is applied</w:t>
      </w:r>
    </w:p>
    <w:p w14:paraId="51D9346A" w14:textId="27001489" w:rsidR="00B3250D" w:rsidRDefault="009F7B44" w:rsidP="00B3250D">
      <w:pPr>
        <w:pStyle w:val="Cmsor2"/>
      </w:pPr>
      <w:bookmarkStart w:id="36" w:name="_Toc58162416"/>
      <w:r>
        <w:t>Hierarchy Optimization</w:t>
      </w:r>
      <w:bookmarkEnd w:id="36"/>
    </w:p>
    <w:p w14:paraId="3E4D0A5A" w14:textId="07227FFE" w:rsidR="00C51475" w:rsidRDefault="000847FB" w:rsidP="000847FB">
      <w:pPr>
        <w:ind w:firstLine="425"/>
      </w:pPr>
      <w:r>
        <w:t xml:space="preserve">In Unity every GameObject has a Transform component. It </w:t>
      </w:r>
      <w:r w:rsidR="00D5247E">
        <w:t>cannot</w:t>
      </w:r>
      <w:r>
        <w:t xml:space="preserve"> be removed and only one can be attached to a </w:t>
      </w:r>
      <w:r w:rsidR="00CF1052">
        <w:t xml:space="preserve">single </w:t>
      </w:r>
      <w:r>
        <w:t>GameObject.</w:t>
      </w:r>
      <w:r w:rsidR="00A41A61">
        <w:t xml:space="preserve"> </w:t>
      </w:r>
      <w:r w:rsidR="00A41A61" w:rsidRPr="00A41A61">
        <w:t>Every time a GameObject moves, altering its transform, we need to let every game system that might care about this know. Rendering, physics, and every parent and child of the GameObject needs to be informed of this movement in order to match.</w:t>
      </w:r>
      <w:r w:rsidR="00A41A61">
        <w:t xml:space="preserve"> As the project grows in size a heavily composited hierarchy could spend serious micro or milliseconds sending and receiving Transform Changed Messages. </w:t>
      </w:r>
      <w:r w:rsidR="00CC0E1D">
        <w:t>So, while ordering your GameObjects logically can really help navigating in the hierarchy</w:t>
      </w:r>
      <w:r w:rsidR="00D329B6">
        <w:t>,</w:t>
      </w:r>
      <w:r w:rsidR="00CC0E1D">
        <w:t xml:space="preserve"> over organizing can cause serious performance penalties. </w:t>
      </w:r>
      <w:r w:rsidR="005465AF">
        <w:t>It’s extremely hard to present an example where this can cause serious performance penalty since the project has to be a large one, however it can be still measured on smaller project</w:t>
      </w:r>
      <w:r w:rsidR="00207CE6">
        <w:t>s</w:t>
      </w:r>
      <w:r w:rsidR="005465AF">
        <w:t xml:space="preserve"> albeit with </w:t>
      </w:r>
      <w:r w:rsidR="00207CE6">
        <w:t>more modest results.</w:t>
      </w:r>
    </w:p>
    <w:p w14:paraId="506B3E16" w14:textId="377CFA91" w:rsidR="00207CE6" w:rsidRDefault="00207CE6" w:rsidP="009822FA">
      <w:pPr>
        <w:spacing w:after="0"/>
        <w:ind w:firstLine="425"/>
      </w:pPr>
      <w:r>
        <w:lastRenderedPageBreak/>
        <w:t xml:space="preserve">In </w:t>
      </w:r>
      <w:r w:rsidRPr="00207CE6">
        <w:rPr>
          <w:b/>
          <w:bCs/>
        </w:rPr>
        <w:t>Figure 4</w:t>
      </w:r>
      <w:r w:rsidR="0006133D">
        <w:rPr>
          <w:b/>
          <w:bCs/>
        </w:rPr>
        <w:t>1</w:t>
      </w:r>
      <w:r>
        <w:t xml:space="preserve"> we can see a heavily composited hierarchy or we could say an over organized object hierarchy.</w:t>
      </w:r>
    </w:p>
    <w:p w14:paraId="1A9645C3" w14:textId="77777777" w:rsidR="00061DAA" w:rsidRDefault="00061DAA" w:rsidP="009822FA">
      <w:pPr>
        <w:pStyle w:val="Kp"/>
        <w:spacing w:before="120"/>
      </w:pPr>
      <w:r>
        <w:rPr>
          <w:noProof/>
        </w:rPr>
        <w:drawing>
          <wp:inline distT="0" distB="0" distL="0" distR="0" wp14:anchorId="469FECA7" wp14:editId="6B3655AC">
            <wp:extent cx="3298371" cy="4629123"/>
            <wp:effectExtent l="95250" t="114300" r="92710" b="1149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5">
                      <a:extLst>
                        <a:ext uri="{28A0092B-C50C-407E-A947-70E740481C1C}">
                          <a14:useLocalDpi xmlns:a14="http://schemas.microsoft.com/office/drawing/2010/main" val="0"/>
                        </a:ext>
                      </a:extLst>
                    </a:blip>
                    <a:stretch>
                      <a:fillRect/>
                    </a:stretch>
                  </pic:blipFill>
                  <pic:spPr>
                    <a:xfrm>
                      <a:off x="0" y="0"/>
                      <a:ext cx="3351954" cy="4704324"/>
                    </a:xfrm>
                    <a:prstGeom prst="rect">
                      <a:avLst/>
                    </a:prstGeom>
                    <a:effectLst>
                      <a:outerShdw blurRad="63500" sx="102000" sy="102000" algn="ctr" rotWithShape="0">
                        <a:prstClr val="black">
                          <a:alpha val="40000"/>
                        </a:prstClr>
                      </a:outerShdw>
                    </a:effectLst>
                  </pic:spPr>
                </pic:pic>
              </a:graphicData>
            </a:graphic>
          </wp:inline>
        </w:drawing>
      </w:r>
    </w:p>
    <w:p w14:paraId="568AB36E" w14:textId="7596D965" w:rsidR="00061DAA" w:rsidRDefault="00061DAA" w:rsidP="00061DAA">
      <w:pPr>
        <w:pStyle w:val="Kpalrs"/>
        <w:rPr>
          <w:b w:val="0"/>
          <w:bCs w:val="0"/>
        </w:rPr>
      </w:pPr>
      <w:r>
        <w:t>Figure 4</w:t>
      </w:r>
      <w:r w:rsidR="0006133D">
        <w:t>1</w:t>
      </w:r>
      <w:r>
        <w:t xml:space="preserve">: </w:t>
      </w:r>
      <w:r w:rsidR="009822FA">
        <w:rPr>
          <w:b w:val="0"/>
          <w:bCs w:val="0"/>
        </w:rPr>
        <w:t>An over</w:t>
      </w:r>
      <w:r w:rsidR="005F21BD">
        <w:rPr>
          <w:b w:val="0"/>
          <w:bCs w:val="0"/>
        </w:rPr>
        <w:t xml:space="preserve"> </w:t>
      </w:r>
      <w:r w:rsidR="009822FA">
        <w:rPr>
          <w:b w:val="0"/>
          <w:bCs w:val="0"/>
        </w:rPr>
        <w:t>organized object hierarchy</w:t>
      </w:r>
    </w:p>
    <w:p w14:paraId="7FE054FB" w14:textId="55B496D4" w:rsidR="00BC1555" w:rsidRDefault="009822FA" w:rsidP="00D4374A">
      <w:pPr>
        <w:ind w:firstLine="0"/>
      </w:pPr>
      <w:r>
        <w:t xml:space="preserve">As we can see when a unit is spawned it is grouped under a spawner GameObject but a spawner </w:t>
      </w:r>
      <w:r w:rsidR="00BA57F8">
        <w:t xml:space="preserve">object </w:t>
      </w:r>
      <w:r>
        <w:t>is grouped under several other GameObjects</w:t>
      </w:r>
      <w:r w:rsidR="003A1472">
        <w:t xml:space="preserve"> as well</w:t>
      </w:r>
      <w:r>
        <w:t xml:space="preserve">. The Water Mage unit type uses </w:t>
      </w:r>
      <w:r w:rsidR="005F21BD">
        <w:t xml:space="preserve">an over organized </w:t>
      </w:r>
      <w:r w:rsidR="003A1472">
        <w:t>hierarchy</w:t>
      </w:r>
      <w:r w:rsidR="005F21BD">
        <w:t xml:space="preserve"> where audio</w:t>
      </w:r>
      <w:r w:rsidR="003A1472">
        <w:t>, VFX and abilities are also have dedicated GameObjects thus dedicated transforms.</w:t>
      </w:r>
      <w:r w:rsidR="00C1424D">
        <w:t xml:space="preserve"> This would not be a problem if the hierarchy tree would be static but “unfortunately” mages can move or new units can be spawned.</w:t>
      </w:r>
      <w:r w:rsidR="00FC74BD">
        <w:t xml:space="preserve"> Whenever a mage moves</w:t>
      </w:r>
      <w:r w:rsidR="000F624B">
        <w:t>,</w:t>
      </w:r>
      <w:r w:rsidR="00FC74BD">
        <w:t xml:space="preserve"> the whole hierarchy tree have to be updated via </w:t>
      </w:r>
      <w:r w:rsidR="00686335">
        <w:t>Transform Changed Messages</w:t>
      </w:r>
      <w:r w:rsidR="00FC74BD">
        <w:t>.</w:t>
      </w:r>
      <w:r w:rsidR="00686335">
        <w:t xml:space="preserve"> The script which moves the mage is located on the mage’s root object</w:t>
      </w:r>
      <w:r w:rsidR="00EF5694">
        <w:t xml:space="preserve"> (</w:t>
      </w:r>
      <w:r w:rsidR="00B87F3E">
        <w:t>Water Mage – Level 1</w:t>
      </w:r>
      <w:r w:rsidR="00EF5694">
        <w:t>)</w:t>
      </w:r>
      <w:r w:rsidR="00686335">
        <w:t>.</w:t>
      </w:r>
    </w:p>
    <w:p w14:paraId="2E5AA283" w14:textId="0C8A1D35" w:rsidR="00BC1555" w:rsidRDefault="00BC1555" w:rsidP="00BC1555">
      <w:pPr>
        <w:ind w:firstLine="425"/>
      </w:pPr>
      <w:r>
        <w:t xml:space="preserve">Let’s see a benchmark where we move </w:t>
      </w:r>
      <w:r w:rsidR="00996CC2">
        <w:t>300</w:t>
      </w:r>
      <w:r>
        <w:t xml:space="preserve"> mages in an empty scene. The scene </w:t>
      </w:r>
      <w:r w:rsidR="00A51DCA">
        <w:t xml:space="preserve">used by the benchmark is called </w:t>
      </w:r>
      <w:r w:rsidR="00655E1A" w:rsidRPr="00655E1A">
        <w:t xml:space="preserve">Hierarchy Optimization </w:t>
      </w:r>
      <w:r w:rsidR="0029028A">
        <w:t>–</w:t>
      </w:r>
      <w:r w:rsidR="00655E1A" w:rsidRPr="00655E1A">
        <w:t xml:space="preserve"> Heavy Composition</w:t>
      </w:r>
      <w:r>
        <w:t>.</w:t>
      </w:r>
      <w:r w:rsidR="00D4374A">
        <w:t xml:space="preserve"> </w:t>
      </w:r>
      <w:r w:rsidR="00E512B4">
        <w:t>The benchmark will run</w:t>
      </w:r>
      <w:r w:rsidR="00D4374A">
        <w:t xml:space="preserve"> for 60 seconds prior to a 5 seconds warmup phase.</w:t>
      </w:r>
    </w:p>
    <w:p w14:paraId="68EAC3B2" w14:textId="0964449A" w:rsidR="009834BF" w:rsidRDefault="009834BF" w:rsidP="009834BF">
      <w:pPr>
        <w:pStyle w:val="Kp"/>
      </w:pPr>
      <w:r>
        <w:rPr>
          <w:noProof/>
        </w:rPr>
        <w:lastRenderedPageBreak/>
        <w:drawing>
          <wp:inline distT="0" distB="0" distL="0" distR="0" wp14:anchorId="66A887DB" wp14:editId="5B0F07B8">
            <wp:extent cx="5279571" cy="1753235"/>
            <wp:effectExtent l="114300" t="95250" r="111760" b="946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36">
                      <a:extLst>
                        <a:ext uri="{28A0092B-C50C-407E-A947-70E740481C1C}">
                          <a14:useLocalDpi xmlns:a14="http://schemas.microsoft.com/office/drawing/2010/main" val="0"/>
                        </a:ext>
                      </a:extLst>
                    </a:blip>
                    <a:stretch>
                      <a:fillRect/>
                    </a:stretch>
                  </pic:blipFill>
                  <pic:spPr>
                    <a:xfrm>
                      <a:off x="0" y="0"/>
                      <a:ext cx="5283616" cy="1754578"/>
                    </a:xfrm>
                    <a:prstGeom prst="rect">
                      <a:avLst/>
                    </a:prstGeom>
                    <a:effectLst>
                      <a:outerShdw blurRad="63500" sx="102000" sy="102000" algn="ctr" rotWithShape="0">
                        <a:prstClr val="black">
                          <a:alpha val="40000"/>
                        </a:prstClr>
                      </a:outerShdw>
                    </a:effectLst>
                  </pic:spPr>
                </pic:pic>
              </a:graphicData>
            </a:graphic>
          </wp:inline>
        </w:drawing>
      </w:r>
    </w:p>
    <w:p w14:paraId="4A2F403F" w14:textId="0BBCCA72" w:rsidR="008F7889" w:rsidRDefault="00A204A9" w:rsidP="00A204A9">
      <w:pPr>
        <w:pStyle w:val="Kpalrs"/>
        <w:rPr>
          <w:b w:val="0"/>
          <w:bCs w:val="0"/>
        </w:rPr>
      </w:pPr>
      <w:r>
        <w:t>Figure 4</w:t>
      </w:r>
      <w:r w:rsidR="0099556A">
        <w:t>2</w:t>
      </w:r>
      <w:r>
        <w:t xml:space="preserve">: </w:t>
      </w:r>
      <w:r>
        <w:rPr>
          <w:b w:val="0"/>
          <w:bCs w:val="0"/>
        </w:rPr>
        <w:t>The benchmark results of the heavy composition</w:t>
      </w:r>
    </w:p>
    <w:p w14:paraId="789FB0AC" w14:textId="77CE2E97" w:rsidR="00DB4701" w:rsidRDefault="00DB4701" w:rsidP="00DB4701">
      <w:pPr>
        <w:ind w:firstLine="425"/>
      </w:pPr>
      <w:r w:rsidRPr="00DB4701">
        <w:rPr>
          <w:b/>
          <w:bCs/>
        </w:rPr>
        <w:t>Figure 4</w:t>
      </w:r>
      <w:r w:rsidR="0099556A">
        <w:rPr>
          <w:b/>
          <w:bCs/>
        </w:rPr>
        <w:t>2</w:t>
      </w:r>
      <w:r>
        <w:rPr>
          <w:b/>
          <w:bCs/>
        </w:rPr>
        <w:t xml:space="preserve"> </w:t>
      </w:r>
      <w:r>
        <w:t xml:space="preserve">on </w:t>
      </w:r>
      <w:r w:rsidR="00804351">
        <w:t>its own does not tell much so let’s optimize the hierarchy for performance</w:t>
      </w:r>
      <w:r w:rsidR="001304BB">
        <w:t xml:space="preserve"> reasons</w:t>
      </w:r>
      <w:r w:rsidR="00804351">
        <w:t xml:space="preserve">. Firstly, when </w:t>
      </w:r>
      <w:r w:rsidR="00C76D4E">
        <w:t>moving</w:t>
      </w:r>
      <w:r w:rsidR="00804351">
        <w:t xml:space="preserve"> the </w:t>
      </w:r>
      <w:r w:rsidR="00C76D4E">
        <w:t>mage,</w:t>
      </w:r>
      <w:r w:rsidR="00804351">
        <w:t xml:space="preserve"> we do not have to move all its abilities audio files etc.</w:t>
      </w:r>
      <w:r w:rsidR="00D329B6">
        <w:t xml:space="preserve"> </w:t>
      </w:r>
      <w:r w:rsidR="00FD1BC0">
        <w:t>So,</w:t>
      </w:r>
      <w:r w:rsidR="00D329B6">
        <w:t xml:space="preserve"> the first optimization would be to move</w:t>
      </w:r>
      <w:r w:rsidR="00FD1BC0">
        <w:t xml:space="preserve"> the mover script to the root bones GameObject. This way </w:t>
      </w:r>
      <w:r w:rsidR="00EE5585">
        <w:t>only the relevant parts are moved, however we are still sending countless Transform Changed Messages towards parent GameObjects.</w:t>
      </w:r>
      <w:r w:rsidR="00DE2A12">
        <w:t xml:space="preserve"> Even though grouping </w:t>
      </w:r>
      <w:r w:rsidR="00891C24">
        <w:t xml:space="preserve">the spawned units under the respective category is a good organization strategy, if we leave the editor scope it </w:t>
      </w:r>
      <w:r w:rsidR="00902762">
        <w:t>becomes</w:t>
      </w:r>
      <w:r w:rsidR="00891C24">
        <w:t xml:space="preserve"> useless.</w:t>
      </w:r>
      <w:r w:rsidR="00B967CE">
        <w:t xml:space="preserve"> </w:t>
      </w:r>
      <w:r w:rsidR="00902762">
        <w:t xml:space="preserve">Removing this deep composition and spawning the units on the top level or under a common </w:t>
      </w:r>
      <w:r w:rsidR="00655E1A">
        <w:t>shallow composited container GameObject will greatly improve our performance. Let’s see a benchmark with the applied changes</w:t>
      </w:r>
      <w:r w:rsidR="008F25A5">
        <w:t xml:space="preserve"> where the units are spawned on top level.</w:t>
      </w:r>
      <w:r w:rsidR="00EE416B">
        <w:t xml:space="preserve"> The scene used by the benchmark is called </w:t>
      </w:r>
      <w:r w:rsidR="00EE416B" w:rsidRPr="00EE416B">
        <w:t xml:space="preserve">Hierarchy Optimization </w:t>
      </w:r>
      <w:r w:rsidR="0029028A">
        <w:t>–</w:t>
      </w:r>
      <w:r w:rsidR="00EE416B" w:rsidRPr="00EE416B">
        <w:t xml:space="preserve"> Optimized Composition</w:t>
      </w:r>
      <w:r w:rsidR="00EE416B">
        <w:t>.</w:t>
      </w:r>
    </w:p>
    <w:p w14:paraId="201F985D" w14:textId="09B9AF95" w:rsidR="00E33416" w:rsidRDefault="00E33416" w:rsidP="00E33416">
      <w:pPr>
        <w:pStyle w:val="Kp"/>
      </w:pPr>
      <w:r>
        <w:rPr>
          <w:noProof/>
        </w:rPr>
        <w:drawing>
          <wp:inline distT="0" distB="0" distL="0" distR="0" wp14:anchorId="49C0BBD5" wp14:editId="5A68D558">
            <wp:extent cx="5279390" cy="1752600"/>
            <wp:effectExtent l="114300" t="95250" r="111760" b="9525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37">
                      <a:extLst>
                        <a:ext uri="{28A0092B-C50C-407E-A947-70E740481C1C}">
                          <a14:useLocalDpi xmlns:a14="http://schemas.microsoft.com/office/drawing/2010/main" val="0"/>
                        </a:ext>
                      </a:extLst>
                    </a:blip>
                    <a:stretch>
                      <a:fillRect/>
                    </a:stretch>
                  </pic:blipFill>
                  <pic:spPr>
                    <a:xfrm>
                      <a:off x="0" y="0"/>
                      <a:ext cx="5305913" cy="1761405"/>
                    </a:xfrm>
                    <a:prstGeom prst="rect">
                      <a:avLst/>
                    </a:prstGeom>
                    <a:effectLst>
                      <a:outerShdw blurRad="63500" sx="102000" sy="102000" algn="ctr" rotWithShape="0">
                        <a:prstClr val="black">
                          <a:alpha val="40000"/>
                        </a:prstClr>
                      </a:outerShdw>
                    </a:effectLst>
                  </pic:spPr>
                </pic:pic>
              </a:graphicData>
            </a:graphic>
          </wp:inline>
        </w:drawing>
      </w:r>
    </w:p>
    <w:p w14:paraId="33919AD5" w14:textId="0E80736F" w:rsidR="00AF2462" w:rsidRDefault="00AF2462" w:rsidP="00AF2462">
      <w:pPr>
        <w:pStyle w:val="Kpalrs"/>
        <w:rPr>
          <w:b w:val="0"/>
          <w:bCs w:val="0"/>
        </w:rPr>
      </w:pPr>
      <w:r>
        <w:t>Figure 4</w:t>
      </w:r>
      <w:r w:rsidR="00FD156F">
        <w:t>3</w:t>
      </w:r>
      <w:r>
        <w:t xml:space="preserve">: </w:t>
      </w:r>
      <w:r>
        <w:rPr>
          <w:b w:val="0"/>
          <w:bCs w:val="0"/>
        </w:rPr>
        <w:t>The benchmark results of the optimized hierarchy</w:t>
      </w:r>
    </w:p>
    <w:p w14:paraId="03D5CAAD" w14:textId="327A0DE5" w:rsidR="00DA25E2" w:rsidRDefault="00DA25E2" w:rsidP="00DA25E2">
      <w:pPr>
        <w:ind w:firstLine="425"/>
      </w:pPr>
      <w:r>
        <w:t xml:space="preserve">As we can see via the small applied changes </w:t>
      </w:r>
      <w:r w:rsidR="00A62D96">
        <w:t>in</w:t>
      </w:r>
      <w:r w:rsidR="007D3097">
        <w:t xml:space="preserve"> this small and simple </w:t>
      </w:r>
      <w:r w:rsidR="00A62D96">
        <w:t>scene</w:t>
      </w:r>
      <w:r w:rsidR="007D3097">
        <w:t xml:space="preserve"> we could boost our FPS by </w:t>
      </w:r>
      <w:r w:rsidR="00A62D96">
        <w:t>10%.</w:t>
      </w:r>
    </w:p>
    <w:p w14:paraId="0F73E1C9" w14:textId="6BA99C75" w:rsidR="004855B1" w:rsidRDefault="004855B1">
      <w:pPr>
        <w:spacing w:after="0" w:line="240" w:lineRule="auto"/>
        <w:ind w:firstLine="0"/>
        <w:jc w:val="left"/>
      </w:pPr>
      <w:r>
        <w:br w:type="page"/>
      </w:r>
    </w:p>
    <w:p w14:paraId="64E4166F" w14:textId="53DD1D8B" w:rsidR="004855B1" w:rsidRDefault="004855B1" w:rsidP="004855B1">
      <w:pPr>
        <w:pStyle w:val="Cmsor1"/>
      </w:pPr>
      <w:bookmarkStart w:id="37" w:name="_Toc58162417"/>
      <w:r>
        <w:lastRenderedPageBreak/>
        <w:t>Conclusion</w:t>
      </w:r>
      <w:bookmarkEnd w:id="37"/>
    </w:p>
    <w:p w14:paraId="64C3329D" w14:textId="5E675454" w:rsidR="004855B1" w:rsidRDefault="0029028A" w:rsidP="004855B1">
      <w:pPr>
        <w:ind w:firstLine="425"/>
      </w:pPr>
      <w:r>
        <w:t xml:space="preserve">In this thesis we </w:t>
      </w:r>
      <w:r w:rsidR="00907377">
        <w:t xml:space="preserve">explored the field of optimization in game development. We learned how to </w:t>
      </w:r>
      <w:r w:rsidR="008659A4">
        <w:t>identify possible</w:t>
      </w:r>
      <w:r w:rsidR="00242396">
        <w:t xml:space="preserve"> performance</w:t>
      </w:r>
      <w:r w:rsidR="008659A4">
        <w:t xml:space="preserve"> critical areas of our system early in the development process. We learned</w:t>
      </w:r>
      <w:r w:rsidR="000F65CD">
        <w:t xml:space="preserve"> how to handle</w:t>
      </w:r>
      <w:r w:rsidR="00E62B50">
        <w:t xml:space="preserve"> </w:t>
      </w:r>
      <w:r w:rsidR="008659A4">
        <w:t xml:space="preserve">arising performance </w:t>
      </w:r>
      <w:r w:rsidR="008659A4">
        <w:t>degradations</w:t>
      </w:r>
      <w:r w:rsidR="00AF7137">
        <w:t xml:space="preserve"> via setting up </w:t>
      </w:r>
      <w:r w:rsidR="00716D2E">
        <w:t xml:space="preserve">proper </w:t>
      </w:r>
      <w:r w:rsidR="00AF7137">
        <w:t>Optimization Goals</w:t>
      </w:r>
      <w:r w:rsidR="008659A4">
        <w:t xml:space="preserve"> </w:t>
      </w:r>
      <w:r w:rsidR="00716D2E">
        <w:t xml:space="preserve">in order to handle these degradations </w:t>
      </w:r>
      <w:r w:rsidR="00273A61">
        <w:t xml:space="preserve">from observation to implementation. </w:t>
      </w:r>
      <w:r w:rsidR="003F783D">
        <w:t>We mastered w</w:t>
      </w:r>
      <w:r w:rsidR="00273A61">
        <w:t xml:space="preserve">hen </w:t>
      </w:r>
      <w:r w:rsidR="000F65CD">
        <w:t xml:space="preserve">and what type of optimizations we should do in the different stages of </w:t>
      </w:r>
      <w:r w:rsidR="00273A61">
        <w:t xml:space="preserve">the development </w:t>
      </w:r>
      <w:r w:rsidR="000F65CD">
        <w:t>process.</w:t>
      </w:r>
      <w:r w:rsidR="00273A61">
        <w:t xml:space="preserve"> </w:t>
      </w:r>
      <w:r w:rsidR="00C63630">
        <w:t>Afterwards</w:t>
      </w:r>
      <w:r w:rsidR="002B3D57">
        <w:t>, we</w:t>
      </w:r>
      <w:r w:rsidR="0066260D">
        <w:t xml:space="preserve"> took a deep dive into the mechanisms of the popular real-time development platform Unity.</w:t>
      </w:r>
      <w:r w:rsidR="00397189">
        <w:t xml:space="preserve"> I</w:t>
      </w:r>
      <w:r w:rsidR="00AB7147">
        <w:t xml:space="preserve">nvestigated why </w:t>
      </w:r>
      <w:r w:rsidR="0027783E">
        <w:t>Unity</w:t>
      </w:r>
      <w:r w:rsidR="00AB7147">
        <w:t xml:space="preserve"> choose C# as their scripting language and how it is used </w:t>
      </w:r>
      <w:r w:rsidR="00612351">
        <w:t xml:space="preserve">by </w:t>
      </w:r>
      <w:r w:rsidR="00397189">
        <w:t>both Mono and the IL2CPP scripting backend</w:t>
      </w:r>
      <w:r w:rsidR="00AB7147">
        <w:t>.</w:t>
      </w:r>
      <w:r w:rsidR="00397189">
        <w:t xml:space="preserve"> </w:t>
      </w:r>
      <w:r w:rsidR="00AF7137">
        <w:t>After this we gained knowledge about the available tools and frameworks for performance analysis in Unity. We proposed a general solution for automatic performance degradation detection</w:t>
      </w:r>
      <w:r w:rsidR="005A2D0C">
        <w:t xml:space="preserve"> and learned about why benchmarking and performance testing is </w:t>
      </w:r>
      <w:r w:rsidR="00580EE0">
        <w:t>crucial in game development as well</w:t>
      </w:r>
      <w:r w:rsidR="005A2D0C">
        <w:t xml:space="preserve">. At the end of this thesis after mastering the aforementioned topics we gathered some advanced optimization techniques </w:t>
      </w:r>
      <w:r w:rsidR="00FC6861">
        <w:t>and illustrated it via real life scenarios and then benchmarking</w:t>
      </w:r>
      <w:r w:rsidR="00BA50E4">
        <w:t xml:space="preserve"> their results through proper performance tests.</w:t>
      </w:r>
    </w:p>
    <w:p w14:paraId="4E0E30A8" w14:textId="59C0CE21" w:rsidR="0063585C" w:rsidRDefault="00565391" w:rsidP="00816BCB">
      <w:pPr>
        <w:pStyle w:val="Fejezetcimszmozsnlkl"/>
      </w:pPr>
      <w:bookmarkStart w:id="38" w:name="_Toc58162418"/>
      <w:bookmarkEnd w:id="13"/>
      <w:r>
        <w:lastRenderedPageBreak/>
        <w:t>Bibliography</w:t>
      </w:r>
      <w:bookmarkEnd w:id="38"/>
    </w:p>
    <w:p w14:paraId="2EA49E0C" w14:textId="0ADCB934" w:rsidR="00190682" w:rsidRDefault="00D96944" w:rsidP="004F48F3">
      <w:pPr>
        <w:pStyle w:val="Irodalomjegyzksor"/>
      </w:pPr>
      <w:bookmarkStart w:id="39"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39"/>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38"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40" w:name="_Ref55722065"/>
      <w:r>
        <w:t>Steam</w:t>
      </w:r>
      <w:r w:rsidR="00D22805">
        <w:t>,</w:t>
      </w:r>
      <w:r>
        <w:t xml:space="preserve"> </w:t>
      </w:r>
      <w:r w:rsidRPr="00D22805">
        <w:rPr>
          <w:i/>
          <w:iCs/>
        </w:rPr>
        <w:t>The First Tree</w:t>
      </w:r>
      <w:r w:rsidR="00A01797">
        <w:t xml:space="preserve"> </w:t>
      </w:r>
      <w:hyperlink r:id="rId39" w:history="1">
        <w:r w:rsidR="00D22805" w:rsidRPr="004C4297">
          <w:rPr>
            <w:rStyle w:val="Hiperhivatkozs"/>
          </w:rPr>
          <w:t>https://store.steampowered.com/app/555150/The_First_Tree/</w:t>
        </w:r>
      </w:hyperlink>
      <w:bookmarkEnd w:id="40"/>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41" w:name="_Ref55770603"/>
      <w:r>
        <w:t>Learning Hub</w:t>
      </w:r>
      <w:r w:rsidR="00D22805">
        <w:t>,</w:t>
      </w:r>
      <w:r>
        <w:t xml:space="preserve"> </w:t>
      </w:r>
      <w:r w:rsidRPr="00D22805">
        <w:rPr>
          <w:i/>
          <w:iCs/>
        </w:rPr>
        <w:t>The 7 Stages of Game Development</w:t>
      </w:r>
      <w:r>
        <w:t>,</w:t>
      </w:r>
      <w:r>
        <w:br/>
      </w:r>
      <w:hyperlink r:id="rId40" w:history="1">
        <w:r w:rsidRPr="00176C0F">
          <w:rPr>
            <w:rStyle w:val="Hiperhivatkozs"/>
          </w:rPr>
          <w:t>https://learn.g2.com/stages-of-game-development</w:t>
        </w:r>
      </w:hyperlink>
      <w:bookmarkEnd w:id="41"/>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42" w:name="_Ref55935545"/>
      <w:r>
        <w:t xml:space="preserve">Unity Technologies, </w:t>
      </w:r>
      <w:r w:rsidRPr="00D22805">
        <w:rPr>
          <w:i/>
          <w:iCs/>
        </w:rPr>
        <w:t>Unparalleled platform support</w:t>
      </w:r>
      <w:r>
        <w:br/>
      </w:r>
      <w:hyperlink r:id="rId41" w:history="1">
        <w:r w:rsidRPr="006A4B56">
          <w:rPr>
            <w:rStyle w:val="Hiperhivatkozs"/>
          </w:rPr>
          <w:t>https://unity.com/features/multiplatform</w:t>
        </w:r>
      </w:hyperlink>
      <w:bookmarkEnd w:id="42"/>
      <w:r w:rsidR="00875D74">
        <w:rPr>
          <w:rStyle w:val="Hiperhivatkozs"/>
        </w:rPr>
        <w:br/>
      </w:r>
      <w:r w:rsidR="00875D74" w:rsidRPr="00875D74">
        <w:t xml:space="preserve">Acessed </w:t>
      </w:r>
      <w:r w:rsidR="00FE0A95" w:rsidRPr="00875D74">
        <w:t>2020.</w:t>
      </w:r>
      <w:r w:rsidR="00FE0A95">
        <w:t>10.06</w:t>
      </w:r>
    </w:p>
    <w:p w14:paraId="6F675510" w14:textId="5A23BFE5" w:rsidR="00433959" w:rsidRPr="00F7284E" w:rsidRDefault="00433959" w:rsidP="004F48F3">
      <w:pPr>
        <w:pStyle w:val="Irodalomjegyzksor"/>
        <w:rPr>
          <w:rStyle w:val="Hiperhivatkozs"/>
          <w:color w:val="auto"/>
          <w:u w:val="none"/>
        </w:rPr>
      </w:pPr>
      <w:bookmarkStart w:id="43"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42" w:history="1">
        <w:r w:rsidRPr="00433959">
          <w:rPr>
            <w:rStyle w:val="Hiperhivatkozs"/>
          </w:rPr>
          <w:t>https://www.raywenderlich.com/7630142-entity-component-system-for-unity-getting-started#toc-anchor-003</w:t>
        </w:r>
      </w:hyperlink>
      <w:bookmarkEnd w:id="43"/>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44" w:name="_Ref56177476"/>
      <w:r>
        <w:t>Unity Technologies,</w:t>
      </w:r>
      <w:r w:rsidRPr="00F7284E">
        <w:t xml:space="preserve"> </w:t>
      </w:r>
      <w:r w:rsidRPr="00D22805">
        <w:rPr>
          <w:i/>
          <w:iCs/>
        </w:rPr>
        <w:t>DOTS Packages</w:t>
      </w:r>
      <w:r>
        <w:br/>
      </w:r>
      <w:hyperlink r:id="rId43" w:history="1">
        <w:r w:rsidRPr="00F7284E">
          <w:rPr>
            <w:rStyle w:val="Hiperhivatkozs"/>
          </w:rPr>
          <w:t>https://unity.com/dots/packages</w:t>
        </w:r>
      </w:hyperlink>
      <w:bookmarkEnd w:id="44"/>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45" w:name="_Ref56331320"/>
      <w:r>
        <w:t>Unity Technologies,</w:t>
      </w:r>
      <w:r w:rsidRPr="00F7284E">
        <w:t xml:space="preserve"> </w:t>
      </w:r>
      <w:r w:rsidRPr="00D22805">
        <w:rPr>
          <w:i/>
          <w:iCs/>
        </w:rPr>
        <w:t>Unity Reference-Only License</w:t>
      </w:r>
      <w:r>
        <w:br/>
      </w:r>
      <w:hyperlink r:id="rId44" w:history="1">
        <w:r w:rsidRPr="00677ED1">
          <w:rPr>
            <w:rStyle w:val="Hiperhivatkozs"/>
          </w:rPr>
          <w:t>https://unity3d.com/legal/licenses/Unity_Reference_Only_License</w:t>
        </w:r>
      </w:hyperlink>
      <w:bookmarkEnd w:id="45"/>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45"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46"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47"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48"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46" w:name="_Ref56524106"/>
      <w:r>
        <w:lastRenderedPageBreak/>
        <w:t xml:space="preserve">ZDNet, </w:t>
      </w:r>
      <w:r w:rsidRPr="00D22805">
        <w:rPr>
          <w:i/>
          <w:iCs/>
        </w:rPr>
        <w:t>Security bugs and memory leaks</w:t>
      </w:r>
      <w:r>
        <w:br/>
      </w:r>
      <w:hyperlink r:id="rId49" w:history="1">
        <w:r w:rsidRPr="00567FA3">
          <w:rPr>
            <w:rStyle w:val="Hiperhivatkozs"/>
          </w:rPr>
          <w:t>https://www.zdnet.com/article/microsoft-70-percent-of-all-security-bugs-are-memory-safety-issues/</w:t>
        </w:r>
      </w:hyperlink>
      <w:r>
        <w:br/>
      </w:r>
      <w:hyperlink r:id="rId50" w:history="1">
        <w:r w:rsidRPr="00567FA3">
          <w:rPr>
            <w:rStyle w:val="Hiperhivatkozs"/>
          </w:rPr>
          <w:t>https://www.zdnet.com/article/chrome-70-of-all-security-bugs-are-memory-safety-issues/</w:t>
        </w:r>
      </w:hyperlink>
      <w:bookmarkEnd w:id="46"/>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47" w:name="_Ref56676206"/>
      <w:r w:rsidRPr="002015E3">
        <w:t>Eric Lippert</w:t>
      </w:r>
      <w:r>
        <w:t xml:space="preserve">, </w:t>
      </w:r>
      <w:r w:rsidRPr="002015E3">
        <w:rPr>
          <w:i/>
          <w:iCs/>
        </w:rPr>
        <w:t>Mutating Readonly Structs</w:t>
      </w:r>
      <w:r>
        <w:rPr>
          <w:rStyle w:val="Hiperhivatkozs"/>
        </w:rPr>
        <w:br/>
      </w:r>
      <w:hyperlink r:id="rId51" w:history="1">
        <w:r w:rsidRPr="004B673A">
          <w:rPr>
            <w:rStyle w:val="Hiperhivatkozs"/>
          </w:rPr>
          <w:t>https://docs.microsoft.com/en-us/archive/blogs/ericlippert/mutating-readonly-structs</w:t>
        </w:r>
      </w:hyperlink>
      <w:bookmarkEnd w:id="47"/>
      <w:r w:rsidR="00875D74">
        <w:rPr>
          <w:rStyle w:val="Hiperhivatkozs"/>
        </w:rPr>
        <w:br/>
      </w:r>
      <w:r w:rsidR="00451BAF" w:rsidRPr="00875D74">
        <w:t>Acessed 2020.</w:t>
      </w:r>
      <w:r w:rsidR="00451BAF">
        <w:t>10.26</w:t>
      </w:r>
    </w:p>
    <w:p w14:paraId="28BD92E8" w14:textId="528429C9" w:rsidR="00974D39" w:rsidRPr="00F667FC" w:rsidRDefault="00974D39" w:rsidP="004F48F3">
      <w:pPr>
        <w:pStyle w:val="Irodalomjegyzksor"/>
        <w:rPr>
          <w:rStyle w:val="Hiperhivatkozs"/>
          <w:color w:val="auto"/>
          <w:u w:val="none"/>
        </w:rPr>
      </w:pPr>
      <w:bookmarkStart w:id="48" w:name="_Ref56709229"/>
      <w:r>
        <w:t xml:space="preserve">Microsoft Docs, </w:t>
      </w:r>
      <w:r w:rsidRPr="00405523">
        <w:rPr>
          <w:i/>
          <w:iCs/>
        </w:rPr>
        <w:t>Calling Native Functions from Managed Code</w:t>
      </w:r>
      <w:r>
        <w:rPr>
          <w:rStyle w:val="Hiperhivatkozs"/>
          <w:color w:val="auto"/>
          <w:u w:val="none"/>
        </w:rPr>
        <w:br/>
      </w:r>
      <w:hyperlink r:id="rId52" w:history="1">
        <w:r w:rsidRPr="00974D39">
          <w:rPr>
            <w:rStyle w:val="Hiperhivatkozs"/>
          </w:rPr>
          <w:t>https://docs.microsoft.com/en-us/cpp/dotnet/calling-native-functions-from-managed-code?redirectedfrom=MSDN&amp;view=msvc-160</w:t>
        </w:r>
      </w:hyperlink>
      <w:bookmarkEnd w:id="48"/>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53"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54" w:history="1">
        <w:bookmarkStart w:id="49" w:name="_Ref56851246"/>
        <w:r w:rsidR="00373E35" w:rsidRPr="00373E35">
          <w:rPr>
            <w:rStyle w:val="Hiperhivatkozs"/>
          </w:rPr>
          <w:t>https://xoofx.com/blog/2018/04/06/porting-unity-to-coreclr/</w:t>
        </w:r>
        <w:bookmarkEnd w:id="49"/>
      </w:hyperlink>
      <w:r w:rsidR="00875D74">
        <w:rPr>
          <w:rStyle w:val="Hiperhivatkozs"/>
        </w:rPr>
        <w:br/>
      </w:r>
      <w:r w:rsidR="00451BAF" w:rsidRPr="00875D74">
        <w:t>Acessed 2020.</w:t>
      </w:r>
      <w:r w:rsidR="00451BAF">
        <w:t>11.08</w:t>
      </w:r>
    </w:p>
    <w:p w14:paraId="51422022" w14:textId="48B2F47A" w:rsidR="004A22B1" w:rsidRDefault="004A22B1" w:rsidP="004F48F3">
      <w:pPr>
        <w:pStyle w:val="Irodalomjegyzksor"/>
        <w:rPr>
          <w:rStyle w:val="Hiperhivatkozs"/>
          <w:color w:val="auto"/>
          <w:u w:val="none"/>
        </w:rPr>
      </w:pPr>
      <w:bookmarkStart w:id="50"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55" w:history="1">
        <w:r w:rsidRPr="004A22B1">
          <w:rPr>
            <w:rStyle w:val="Hiperhivatkozs"/>
          </w:rPr>
          <w:t>https://blogs.unity3d.com/2015/05/06/an-introduction-to-ilcpp-internals/</w:t>
        </w:r>
      </w:hyperlink>
      <w:bookmarkEnd w:id="50"/>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56"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57"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11.19</w:t>
      </w:r>
    </w:p>
    <w:p w14:paraId="40E05427" w14:textId="4EFC9152"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58" w:history="1">
        <w:r w:rsidRPr="00FF445F">
          <w:rPr>
            <w:rStyle w:val="Hiperhivatkozs"/>
          </w:rPr>
          <w:t>https://docs.unity3d.com/Packages/com.unity.testframework.performance@2.4/manual/index.html</w:t>
        </w:r>
      </w:hyperlink>
      <w:r w:rsidR="00875D74">
        <w:rPr>
          <w:rStyle w:val="Hiperhivatkozs"/>
        </w:rPr>
        <w:br/>
      </w:r>
      <w:r w:rsidR="00E027BE" w:rsidRPr="00875D74">
        <w:t>Acessed 2020.</w:t>
      </w:r>
      <w:r w:rsidR="00E027BE">
        <w:t>11.20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59"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72B60ADA" w:rsidR="00B50CAA" w:rsidRDefault="00EB7B89" w:rsidP="00875D74">
      <w:pPr>
        <w:pStyle w:val="Irodalomjegyzksor"/>
      </w:pPr>
      <w:r w:rsidRPr="00EB7B89">
        <w:rPr>
          <w:rStyle w:val="Hiperhivatkozs"/>
          <w:color w:val="auto"/>
          <w:u w:val="none"/>
        </w:rPr>
        <w:t>Valentin Simonov</w:t>
      </w:r>
      <w:r w:rsidR="004F48F3">
        <w:rPr>
          <w:rStyle w:val="Hiperhivatkozs"/>
          <w:color w:val="auto"/>
          <w:u w:val="none"/>
        </w:rPr>
        <w:t xml:space="preserve">, </w:t>
      </w:r>
      <w:r w:rsidRPr="00EB7B89">
        <w:rPr>
          <w:rStyle w:val="Hiperhivatkozs"/>
          <w:i/>
          <w:iCs/>
          <w:color w:val="auto"/>
          <w:u w:val="none"/>
        </w:rPr>
        <w:t>10000 Update() calls</w:t>
      </w:r>
      <w:r w:rsidR="00875D74">
        <w:rPr>
          <w:rStyle w:val="Hiperhivatkozs"/>
          <w:color w:val="auto"/>
          <w:u w:val="none"/>
        </w:rPr>
        <w:br/>
      </w:r>
      <w:hyperlink r:id="rId60" w:history="1">
        <w:r w:rsidR="00875D74" w:rsidRPr="00875D74">
          <w:rPr>
            <w:rStyle w:val="Hiperhivatkozs"/>
          </w:rPr>
          <w:t>https://blogs.unity3d.com/2015/12/23/1k-update-calls/</w:t>
        </w:r>
      </w:hyperlink>
      <w:r w:rsidR="004F48F3">
        <w:rPr>
          <w:rStyle w:val="Hiperhivatkozs"/>
          <w:color w:val="auto"/>
          <w:u w:val="none"/>
        </w:rPr>
        <w:br/>
      </w:r>
      <w:r w:rsidR="00875D74" w:rsidRPr="00875D74">
        <w:t>Acessed 2020.</w:t>
      </w:r>
      <w:r w:rsidR="00E027BE">
        <w:t>11</w:t>
      </w:r>
      <w:r w:rsidR="00875D74">
        <w:t>.</w:t>
      </w:r>
      <w:r w:rsidR="00E027BE">
        <w:t>25</w:t>
      </w:r>
    </w:p>
    <w:p w14:paraId="5278A6B4" w14:textId="520D0F4F" w:rsidR="006926B2" w:rsidRDefault="00A73604" w:rsidP="006926B2">
      <w:pPr>
        <w:pStyle w:val="Irodalomjegyzksor"/>
      </w:pPr>
      <w:r w:rsidRPr="00BD271E">
        <w:lastRenderedPageBreak/>
        <w:t>Harry Alisavakis</w:t>
      </w:r>
      <w:r>
        <w:t xml:space="preserve">, </w:t>
      </w:r>
      <w:r w:rsidRPr="00A73604">
        <w:rPr>
          <w:i/>
          <w:iCs/>
        </w:rPr>
        <w:t>Stylized water shading</w:t>
      </w:r>
      <w:r w:rsidRPr="00A73604">
        <w:br/>
      </w:r>
      <w:hyperlink r:id="rId61" w:history="1">
        <w:r w:rsidRPr="00A13BDE">
          <w:rPr>
            <w:rStyle w:val="Hiperhivatkozs"/>
          </w:rPr>
          <w:t>https://halisavakis.com/my-take-on-shaders-stylized-water-shader/</w:t>
        </w:r>
      </w:hyperlink>
      <w:r w:rsidR="006926B2">
        <w:br/>
      </w:r>
      <w:r w:rsidR="006926B2" w:rsidRPr="00875D74">
        <w:t>Acessed 2020.</w:t>
      </w:r>
      <w:r w:rsidR="006926B2">
        <w:t>11.28</w:t>
      </w:r>
    </w:p>
    <w:p w14:paraId="5A112CC1" w14:textId="319E71AC" w:rsidR="00FC74BD" w:rsidRDefault="00FC74BD" w:rsidP="006926B2">
      <w:pPr>
        <w:pStyle w:val="Irodalomjegyzksor"/>
      </w:pPr>
      <w:r w:rsidRPr="00FC74BD">
        <w:t>William Armstrong</w:t>
      </w:r>
      <w:r>
        <w:t xml:space="preserve">, </w:t>
      </w:r>
      <w:r w:rsidRPr="00FC74BD">
        <w:t>Optimizing the Hierarchy</w:t>
      </w:r>
      <w:r w:rsidR="00E85061">
        <w:br/>
      </w:r>
      <w:hyperlink r:id="rId62" w:history="1">
        <w:r w:rsidR="00E85061" w:rsidRPr="00E85061">
          <w:rPr>
            <w:rStyle w:val="Hiperhivatkozs"/>
          </w:rPr>
          <w:t>https://blogs.unity3d.com/2017/06/29/best-practices-from-the-spotlight-team-optimizing-the-hierarchy/</w:t>
        </w:r>
      </w:hyperlink>
      <w:r w:rsidR="00E85061">
        <w:br/>
      </w:r>
      <w:r w:rsidR="00E85061" w:rsidRPr="00875D74">
        <w:t>Acessed 2020.</w:t>
      </w:r>
      <w:r w:rsidR="00E85061">
        <w:t>11.30.</w:t>
      </w:r>
    </w:p>
    <w:sectPr w:rsidR="00FC74BD" w:rsidSect="00D23BFC">
      <w:headerReference w:type="even" r:id="rId63"/>
      <w:footerReference w:type="default" r:id="rId6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CBCE74" w14:textId="77777777" w:rsidR="0097149D" w:rsidRDefault="0097149D">
      <w:r>
        <w:separator/>
      </w:r>
    </w:p>
  </w:endnote>
  <w:endnote w:type="continuationSeparator" w:id="0">
    <w:p w14:paraId="79E2892C" w14:textId="77777777" w:rsidR="0097149D" w:rsidRDefault="009714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1B7B74" w:rsidRDefault="001B7B74">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1B7B74" w:rsidRDefault="001B7B74"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B80CF3" w14:textId="77777777" w:rsidR="0097149D" w:rsidRDefault="0097149D" w:rsidP="00596D57">
      <w:pPr>
        <w:ind w:firstLine="142"/>
      </w:pPr>
      <w:r>
        <w:separator/>
      </w:r>
    </w:p>
  </w:footnote>
  <w:footnote w:type="continuationSeparator" w:id="0">
    <w:p w14:paraId="28932AF9" w14:textId="77777777" w:rsidR="0097149D" w:rsidRDefault="0097149D">
      <w:r>
        <w:continuationSeparator/>
      </w:r>
    </w:p>
  </w:footnote>
  <w:footnote w:id="1">
    <w:p w14:paraId="6241B43A" w14:textId="4F5BE0DA" w:rsidR="001B7B74" w:rsidRPr="008F49BF" w:rsidRDefault="001B7B74"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1B7B74" w:rsidRPr="00BA403D" w:rsidRDefault="001B7B74"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1B7B74" w:rsidRPr="0005353F" w:rsidRDefault="001B7B74" w:rsidP="0005353F">
      <w:pPr>
        <w:pStyle w:val="Lbjegyzetszveg"/>
        <w:ind w:firstLine="142"/>
        <w:rPr>
          <w:lang w:val="hu-HU"/>
        </w:rPr>
      </w:pPr>
      <w:r>
        <w:rPr>
          <w:rStyle w:val="Lbjegyzet-hivatkozs"/>
        </w:rPr>
        <w:footnoteRef/>
      </w:r>
      <w:r>
        <w:rPr>
          <w:lang w:val="hu-HU"/>
        </w:rPr>
        <w:t xml:space="preserve"> A story can not be marked as verified till it does not fulfill all the requirements listed in it</w:t>
      </w:r>
    </w:p>
  </w:footnote>
  <w:footnote w:id="4">
    <w:p w14:paraId="5E569F48" w14:textId="2B2772A0" w:rsidR="001B7B74" w:rsidRPr="003263EA" w:rsidRDefault="001B7B74"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1B7B74" w:rsidRPr="001A7527" w:rsidRDefault="001B7B74"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1B7B74" w:rsidRPr="001F1B02" w:rsidRDefault="001B7B74"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1B7B74" w:rsidRPr="00C40AC6" w:rsidRDefault="001B7B74"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1B7B74" w:rsidRPr="00B8051F" w:rsidRDefault="001B7B74"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1B7B74" w:rsidRPr="00003701" w:rsidRDefault="001B7B74"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1B7B74" w:rsidRPr="002006BB" w:rsidRDefault="001B7B74"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1B7B74" w:rsidRPr="00127AFB" w:rsidRDefault="001B7B74"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1B7B74" w:rsidRPr="004372CC" w:rsidRDefault="001B7B74" w:rsidP="00647975">
      <w:pPr>
        <w:pStyle w:val="Lbjegyzetszveg"/>
        <w:ind w:firstLine="142"/>
        <w:rPr>
          <w:lang w:val="hu-HU"/>
        </w:rPr>
      </w:pPr>
      <w:bookmarkStart w:id="12"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12"/>
      <w:r>
        <w:rPr>
          <w:lang w:val="hu-HU"/>
        </w:rPr>
        <w:t>and user-friendly</w:t>
      </w:r>
    </w:p>
  </w:footnote>
  <w:footnote w:id="13">
    <w:p w14:paraId="43C1319F" w14:textId="0D4ADE44" w:rsidR="001B7B74" w:rsidRPr="00647975" w:rsidRDefault="001B7B74"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1B7B74" w:rsidRPr="00FF3E92" w:rsidRDefault="001B7B74"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1B7B74" w:rsidRPr="002C08D8" w:rsidRDefault="001B7B74"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1B7B74" w:rsidRPr="002C08D8" w:rsidRDefault="001B7B74"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1B7B74" w:rsidRPr="002C08D8" w:rsidRDefault="001B7B74"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1B7B74" w:rsidRPr="00E217C4" w:rsidRDefault="001B7B74"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1B7B74" w:rsidRPr="00CA022C" w:rsidRDefault="001B7B74" w:rsidP="00CA022C">
      <w:pPr>
        <w:pStyle w:val="Lbjegyzetszveg"/>
        <w:spacing w:after="0"/>
        <w:ind w:firstLine="142"/>
        <w:rPr>
          <w:lang w:val="hu-HU"/>
        </w:rPr>
      </w:pPr>
      <w:r>
        <w:rPr>
          <w:rStyle w:val="Lbjegyzet-hivatkozs"/>
        </w:rPr>
        <w:footnoteRef/>
      </w:r>
      <w:r>
        <w:t xml:space="preserve"> </w:t>
      </w:r>
      <w:r>
        <w:rPr>
          <w:lang w:val="hu-HU"/>
        </w:rPr>
        <w:t>A type of change in a software system that potentially causes other parts of the system to fail.</w:t>
      </w:r>
    </w:p>
  </w:footnote>
  <w:footnote w:id="20">
    <w:p w14:paraId="7EA938A7" w14:textId="77777777" w:rsidR="001B7B74" w:rsidRPr="00351D8E" w:rsidRDefault="001B7B74"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21">
    <w:p w14:paraId="3CEF65C4" w14:textId="77777777" w:rsidR="001B7B74" w:rsidRPr="001451F7" w:rsidRDefault="001B7B74"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2">
    <w:p w14:paraId="1BAE924C" w14:textId="77777777" w:rsidR="001B7B74" w:rsidRPr="00313041" w:rsidRDefault="001B7B74"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38F913AD" w:rsidR="001B7B74" w:rsidRPr="00313041" w:rsidRDefault="001B7B74"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1B7B74" w:rsidRPr="00B42673" w:rsidRDefault="001B7B74"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Pr>
          <w:lang w:val="hu-HU"/>
        </w:rPr>
        <w:br/>
        <w:t>E.g. C# is an imperative, declarative, functional, object-oriented and component-oriented language.</w:t>
      </w:r>
    </w:p>
  </w:footnote>
  <w:footnote w:id="25">
    <w:p w14:paraId="18609E43" w14:textId="17A09CA3" w:rsidR="001B7B74" w:rsidRPr="006E44A9" w:rsidRDefault="001B7B74"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1B7B74" w:rsidRPr="00C22135" w:rsidRDefault="001B7B74"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1B7B74" w:rsidRPr="0018627E" w:rsidRDefault="001B7B74"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r w:rsidRPr="0018627E">
        <w:rPr>
          <w:b/>
          <w:bCs/>
          <w:lang w:val="hu-HU"/>
        </w:rPr>
        <w:t>I</w:t>
      </w:r>
      <w:r w:rsidRPr="0018627E">
        <w:rPr>
          <w:lang w:val="hu-HU"/>
        </w:rPr>
        <w:t xml:space="preserve">ntermediate </w:t>
      </w:r>
      <w:r w:rsidRPr="0018627E">
        <w:rPr>
          <w:b/>
          <w:bCs/>
          <w:lang w:val="hu-HU"/>
        </w:rPr>
        <w:t>L</w:t>
      </w:r>
      <w:r w:rsidRPr="0018627E">
        <w:rPr>
          <w:lang w:val="hu-HU"/>
        </w:rPr>
        <w:t>anguage</w:t>
      </w:r>
    </w:p>
  </w:footnote>
  <w:footnote w:id="28">
    <w:p w14:paraId="5E247CEC" w14:textId="11ACA11E" w:rsidR="001B7B74" w:rsidRPr="00FD523B" w:rsidRDefault="001B7B74"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1B7B74" w:rsidRPr="007159E1" w:rsidRDefault="001B7B74" w:rsidP="00C75D30">
      <w:pPr>
        <w:pStyle w:val="Lbjegyzetszveg"/>
        <w:spacing w:after="0"/>
        <w:ind w:left="142" w:firstLine="0"/>
        <w:rPr>
          <w:lang w:val="hu-HU"/>
        </w:rPr>
      </w:pPr>
      <w:r>
        <w:rPr>
          <w:rStyle w:val="Lbjegyzet-hivatkozs"/>
        </w:rPr>
        <w:footnoteRef/>
      </w:r>
      <w:r>
        <w:t xml:space="preserve"> </w:t>
      </w:r>
      <w:r>
        <w:rPr>
          <w:lang w:val="hu-HU"/>
        </w:rPr>
        <w:t>Heap is the portion of the memory where the dynamically allocated memory resides.</w:t>
      </w:r>
    </w:p>
  </w:footnote>
  <w:footnote w:id="30">
    <w:p w14:paraId="374E272D" w14:textId="312EE9B8" w:rsidR="001B7B74" w:rsidRPr="00C75D30" w:rsidRDefault="001B7B74"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1B7B74" w:rsidRPr="00404E7F" w:rsidRDefault="001B7B74" w:rsidP="0010222E">
      <w:pPr>
        <w:pStyle w:val="Lbjegyzetszveg"/>
        <w:spacing w:after="0"/>
        <w:ind w:firstLine="142"/>
        <w:rPr>
          <w:lang w:val="hu-HU"/>
        </w:rPr>
      </w:pPr>
      <w:r>
        <w:rPr>
          <w:rStyle w:val="Lbjegyzet-hivatkozs"/>
        </w:rPr>
        <w:footnoteRef/>
      </w:r>
      <w:r>
        <w:t xml:space="preserve"> Stack is an array of memory in a LIFO (Last In First Out) structure.</w:t>
      </w:r>
    </w:p>
  </w:footnote>
  <w:footnote w:id="32">
    <w:p w14:paraId="38EE3BA0" w14:textId="0556C02F" w:rsidR="001B7B74" w:rsidRPr="0010222E" w:rsidRDefault="001B7B74" w:rsidP="0010222E">
      <w:pPr>
        <w:pStyle w:val="Lbjegyzetszveg"/>
        <w:ind w:firstLine="142"/>
        <w:rPr>
          <w:lang w:val="hu-HU"/>
        </w:rPr>
      </w:pPr>
      <w:r>
        <w:rPr>
          <w:rStyle w:val="Lbjegyzet-hivatkozs"/>
        </w:rPr>
        <w:footnoteRef/>
      </w:r>
      <w:r>
        <w:t xml:space="preserve"> Boxing is when the CLR wraps a value type inside a </w:t>
      </w:r>
      <w:r w:rsidRPr="00391F2D">
        <w:rPr>
          <w:rFonts w:ascii="Consolas" w:hAnsi="Consolas"/>
          <w:sz w:val="18"/>
          <w:szCs w:val="18"/>
        </w:rPr>
        <w:t>System.Object</w:t>
      </w:r>
      <w:r>
        <w:t xml:space="preserve"> instance and stores it on the heap.</w:t>
      </w:r>
    </w:p>
  </w:footnote>
  <w:footnote w:id="33">
    <w:p w14:paraId="019B8391" w14:textId="37C6F162" w:rsidR="001B7B74" w:rsidRPr="00554A61" w:rsidRDefault="001B7B74" w:rsidP="00554A61">
      <w:pPr>
        <w:pStyle w:val="Lbjegyzetszveg"/>
        <w:ind w:firstLine="142"/>
        <w:rPr>
          <w:lang w:val="hu-HU"/>
        </w:rPr>
      </w:pPr>
      <w:r>
        <w:rPr>
          <w:rStyle w:val="Lbjegyzet-hivatkozs"/>
        </w:rPr>
        <w:footnoteRef/>
      </w:r>
      <w:r>
        <w:t xml:space="preserve"> int, long, float, double, bool, char, enum etc.</w:t>
      </w:r>
    </w:p>
  </w:footnote>
  <w:footnote w:id="34">
    <w:p w14:paraId="5C102403" w14:textId="3A98422E" w:rsidR="001B7B74" w:rsidRPr="00C37CDF" w:rsidRDefault="001B7B74" w:rsidP="00475E79">
      <w:pPr>
        <w:pStyle w:val="Lbjegyzetszveg"/>
        <w:ind w:left="142" w:firstLine="0"/>
        <w:rPr>
          <w:lang w:val="hu-HU"/>
        </w:rPr>
      </w:pPr>
      <w:r>
        <w:rPr>
          <w:rStyle w:val="Lbjegyzet-hivatkozs"/>
        </w:rPr>
        <w:footnoteRef/>
      </w:r>
      <w:r>
        <w:t xml:space="preserve"> </w:t>
      </w:r>
      <w:r>
        <w:rPr>
          <w:lang w:val="hu-HU"/>
        </w:rPr>
        <w:t>Marshalling is the process of transforming an object’s memory layout into another suitable memory layout for transmission. In C# it is usually reffered to converting managed types to unmanaged ones.</w:t>
      </w:r>
    </w:p>
  </w:footnote>
  <w:footnote w:id="35">
    <w:p w14:paraId="7B287D9D" w14:textId="758FAB57" w:rsidR="001B7B74" w:rsidRPr="00845DAD" w:rsidRDefault="001B7B74" w:rsidP="00407897">
      <w:pPr>
        <w:pStyle w:val="Lbjegyzetszveg"/>
        <w:spacing w:after="0"/>
        <w:ind w:left="142" w:firstLine="0"/>
        <w:rPr>
          <w:lang w:val="hu-HU"/>
        </w:rPr>
      </w:pPr>
      <w:r>
        <w:rPr>
          <w:rStyle w:val="Lbjegyzet-hivatkozs"/>
        </w:rPr>
        <w:footnoteRef/>
      </w:r>
      <w:r>
        <w:t xml:space="preserve"> </w:t>
      </w:r>
      <w:r>
        <w:rPr>
          <w:lang w:val="hu-HU"/>
        </w:rPr>
        <w:t>Blittable types are data types which memory representation is the same in both managed and unmanaged memory therefore requiring no marshalling. Some well-known blittable types are byte, int, float, double.</w:t>
      </w:r>
    </w:p>
  </w:footnote>
  <w:footnote w:id="36">
    <w:p w14:paraId="6E16F3DF" w14:textId="17965BBB" w:rsidR="001B7B74" w:rsidRPr="00384B49" w:rsidRDefault="001B7B74" w:rsidP="00384B49">
      <w:pPr>
        <w:pStyle w:val="Lbjegyzetszveg"/>
        <w:ind w:firstLine="142"/>
        <w:rPr>
          <w:lang w:val="hu-HU"/>
        </w:rPr>
      </w:pPr>
      <w:r>
        <w:rPr>
          <w:rStyle w:val="Lbjegyzet-hivatkozs"/>
        </w:rPr>
        <w:footnoteRef/>
      </w:r>
      <w:r>
        <w:t xml:space="preserve"> </w:t>
      </w:r>
      <w:r w:rsidRPr="00384B49">
        <w:rPr>
          <w:b/>
          <w:bCs/>
          <w:lang w:val="hu-HU"/>
        </w:rPr>
        <w:t>A</w:t>
      </w:r>
      <w:r>
        <w:rPr>
          <w:lang w:val="hu-HU"/>
        </w:rPr>
        <w:t>head-</w:t>
      </w:r>
      <w:r w:rsidRPr="00384B49">
        <w:rPr>
          <w:b/>
          <w:bCs/>
          <w:lang w:val="hu-HU"/>
        </w:rPr>
        <w:t>o</w:t>
      </w:r>
      <w:r>
        <w:rPr>
          <w:lang w:val="hu-HU"/>
        </w:rPr>
        <w:t>f-</w:t>
      </w:r>
      <w:r w:rsidRPr="00384B49">
        <w:rPr>
          <w:b/>
          <w:bCs/>
          <w:lang w:val="hu-HU"/>
        </w:rPr>
        <w:t>t</w:t>
      </w:r>
      <w:r>
        <w:rPr>
          <w:lang w:val="hu-HU"/>
        </w:rPr>
        <w:t>ime compilers compile the code into static libraries that can be then directly executed on the target architecture without the need of dynamic compilation like in the case of a JIT compiler.</w:t>
      </w:r>
    </w:p>
  </w:footnote>
  <w:footnote w:id="37">
    <w:p w14:paraId="14052C54" w14:textId="2ACAB883" w:rsidR="001B7B74" w:rsidRPr="00E4289B" w:rsidRDefault="001B7B74"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1B7B74" w:rsidRPr="00725D8E" w:rsidRDefault="001B7B74"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1B7B74" w:rsidRPr="003D236D" w:rsidRDefault="001B7B74"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1B7B74" w:rsidRPr="007B6D90" w:rsidRDefault="001B7B74" w:rsidP="00B05264">
      <w:pPr>
        <w:pStyle w:val="Lbjegyzetszveg"/>
        <w:spacing w:after="0"/>
        <w:ind w:firstLine="142"/>
        <w:rPr>
          <w:lang w:val="hu-HU"/>
        </w:rPr>
      </w:pPr>
      <w:r>
        <w:rPr>
          <w:rStyle w:val="Lbjegyzet-hivatkozs"/>
        </w:rPr>
        <w:footnoteRef/>
      </w:r>
      <w:r>
        <w:t xml:space="preserve"> </w:t>
      </w:r>
      <w:r>
        <w:rPr>
          <w:lang w:val="hu-HU"/>
        </w:rPr>
        <w:t>Editor loop in the profiler is the editor related overheads like drawing the hierarchy, inspector view etc.</w:t>
      </w:r>
    </w:p>
  </w:footnote>
  <w:footnote w:id="41">
    <w:p w14:paraId="596849F5" w14:textId="4E88D110" w:rsidR="001B7B74" w:rsidRPr="00A67FE7" w:rsidRDefault="001B7B74" w:rsidP="00B05264">
      <w:pPr>
        <w:pStyle w:val="Lbjegyzetszveg"/>
        <w:ind w:left="142" w:firstLine="0"/>
        <w:rPr>
          <w:lang w:val="hu-HU"/>
        </w:rPr>
      </w:pPr>
      <w:r>
        <w:rPr>
          <w:rStyle w:val="Lbjegyzet-hivatkozs"/>
        </w:rPr>
        <w:footnoteRef/>
      </w:r>
      <w:r>
        <w:t xml:space="preserve"> </w:t>
      </w:r>
      <w:r>
        <w:rPr>
          <w:lang w:val="hu-HU"/>
        </w:rPr>
        <w:t>The Other category in the CPU module are mostly engine related updates, like coroutine manager updates, render pipeline handlers etc.</w:t>
      </w:r>
    </w:p>
  </w:footnote>
  <w:footnote w:id="42">
    <w:p w14:paraId="6D3E5009" w14:textId="11088DD5" w:rsidR="001B7B74" w:rsidRPr="004F76AC" w:rsidRDefault="001B7B74"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process of putting </w:t>
      </w:r>
      <w:r>
        <w:rPr>
          <w:lang w:val="hu-HU"/>
        </w:rPr>
        <w:t>an expected load</w:t>
      </w:r>
      <w:r w:rsidRPr="00D97761">
        <w:rPr>
          <w:lang w:val="hu-HU"/>
        </w:rPr>
        <w:t xml:space="preserve"> on </w:t>
      </w:r>
      <w:r>
        <w:rPr>
          <w:lang w:val="hu-HU"/>
        </w:rPr>
        <w:t>the</w:t>
      </w:r>
      <w:r w:rsidRPr="00D97761">
        <w:rPr>
          <w:lang w:val="hu-HU"/>
        </w:rPr>
        <w:t xml:space="preserve"> system and </w:t>
      </w:r>
      <w:r>
        <w:rPr>
          <w:lang w:val="hu-HU"/>
        </w:rPr>
        <w:t xml:space="preserve">then </w:t>
      </w:r>
      <w:r w:rsidRPr="00D97761">
        <w:rPr>
          <w:lang w:val="hu-HU"/>
        </w:rPr>
        <w:t>measuring its response</w:t>
      </w:r>
      <w:r>
        <w:rPr>
          <w:lang w:val="hu-HU"/>
        </w:rPr>
        <w:t>.</w:t>
      </w:r>
    </w:p>
  </w:footnote>
  <w:footnote w:id="43">
    <w:p w14:paraId="6DDBF00C" w14:textId="63FC1CC1" w:rsidR="001B7B74" w:rsidRPr="00D97761" w:rsidRDefault="001B7B74"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1B7B74" w:rsidRPr="00D97761" w:rsidRDefault="001B7B74"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48D99969" w:rsidR="001B7B74" w:rsidRPr="004246C0" w:rsidRDefault="001B7B74"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ssert is a software industry standard testing pattern. In arrange we setup the test’s prerequisites, in act we do the main action from the point of the test and finally in the assert section we check if the results are indeed the expected results. This pattern greatly helps readability.</w:t>
      </w:r>
    </w:p>
  </w:footnote>
  <w:footnote w:id="46">
    <w:p w14:paraId="1940B3D6" w14:textId="45B6ACAD" w:rsidR="001B7B74" w:rsidRPr="00344CCB" w:rsidRDefault="001B7B74"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1B7B74" w:rsidRPr="00EA4427" w:rsidRDefault="001B7B74"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1B7B74" w:rsidRPr="006242F2" w:rsidRDefault="001B7B74"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NUnit is part of the .NET Foundation</w:t>
      </w:r>
    </w:p>
  </w:footnote>
  <w:footnote w:id="49">
    <w:p w14:paraId="482A736F" w14:textId="3FED7A90" w:rsidR="001B7B74" w:rsidRPr="00AD4386" w:rsidRDefault="001B7B74"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1B7B74" w:rsidRPr="005F1ECC" w:rsidRDefault="001B7B74"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1B7B74" w:rsidRPr="005F1ECC" w:rsidRDefault="001B7B74"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1B7B74" w:rsidRPr="008C64CE" w:rsidRDefault="001B7B74"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1B7B74" w:rsidRPr="007C4B41" w:rsidRDefault="001B7B74"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1B7B74" w:rsidRPr="00AD0FB0" w:rsidRDefault="001B7B74"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5">
    <w:p w14:paraId="5A740D31" w14:textId="5B6B93D1" w:rsidR="001B7B74" w:rsidRPr="00E85BD7" w:rsidRDefault="001B7B74" w:rsidP="00835F01">
      <w:pPr>
        <w:pStyle w:val="Lbjegyzetszveg"/>
        <w:spacing w:after="0"/>
        <w:ind w:left="142" w:firstLine="0"/>
        <w:rPr>
          <w:lang w:val="hu-HU"/>
        </w:rPr>
      </w:pPr>
      <w:r>
        <w:rPr>
          <w:rStyle w:val="Lbjegyzet-hivatkozs"/>
        </w:rPr>
        <w:footnoteRef/>
      </w:r>
      <w:r>
        <w:t xml:space="preserve"> </w:t>
      </w:r>
      <w:r>
        <w:rPr>
          <w:lang w:val="hu-HU"/>
        </w:rPr>
        <w:t xml:space="preserve">In Unity coroutines are implemented via enumerators therefore the yielding logic in </w:t>
      </w:r>
      <w:r w:rsidRPr="00E85BD7">
        <w:rPr>
          <w:b/>
          <w:bCs/>
          <w:lang w:val="hu-HU"/>
        </w:rPr>
        <w:t>Figure 18</w:t>
      </w:r>
      <w:r w:rsidRPr="009210C3">
        <w:rPr>
          <w:lang w:val="hu-HU"/>
        </w:rPr>
        <w:t>.</w:t>
      </w:r>
      <w:r>
        <w:rPr>
          <w:lang w:val="hu-HU"/>
        </w:rPr>
        <w:t xml:space="preserve"> </w:t>
      </w:r>
    </w:p>
  </w:footnote>
  <w:footnote w:id="56">
    <w:p w14:paraId="693BF35F" w14:textId="16F3C99F" w:rsidR="001B7B74" w:rsidRPr="004A2CCD" w:rsidRDefault="001B7B74" w:rsidP="004A2CCD">
      <w:pPr>
        <w:pStyle w:val="Lbjegyzetszveg"/>
        <w:ind w:left="142" w:firstLine="0"/>
        <w:rPr>
          <w:lang w:val="hu-HU"/>
        </w:rPr>
      </w:pPr>
      <w:r>
        <w:rPr>
          <w:rStyle w:val="Lbjegyzet-hivatkozs"/>
        </w:rPr>
        <w:footnoteRef/>
      </w:r>
      <w:r>
        <w:t xml:space="preserve"> </w:t>
      </w:r>
      <w:r w:rsidRPr="00B52379">
        <w:rPr>
          <w:lang w:val="hu-HU"/>
        </w:rPr>
        <w:t>Coroutines are a type of methods which can pause execution, save state, then yield control back to Unity</w:t>
      </w:r>
      <w:r>
        <w:rPr>
          <w:lang w:val="hu-HU"/>
        </w:rPr>
        <w:t>’</w:t>
      </w:r>
      <w:r w:rsidRPr="00B52379">
        <w:rPr>
          <w:lang w:val="hu-HU"/>
        </w:rPr>
        <w:t>s game loop, so later in time the coroutine can continue execution where it "left off".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1B7B74" w:rsidRDefault="001B7B74"/>
  <w:p w14:paraId="2E97C07A" w14:textId="77777777" w:rsidR="001B7B74" w:rsidRDefault="001B7B74"/>
  <w:p w14:paraId="0EBFDCC5" w14:textId="77777777" w:rsidR="001B7B74" w:rsidRDefault="001B7B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1C6"/>
    <w:rsid w:val="00003701"/>
    <w:rsid w:val="00003DFD"/>
    <w:rsid w:val="000051F3"/>
    <w:rsid w:val="00005B05"/>
    <w:rsid w:val="00005F11"/>
    <w:rsid w:val="000060C3"/>
    <w:rsid w:val="000062F4"/>
    <w:rsid w:val="00006510"/>
    <w:rsid w:val="00007CE5"/>
    <w:rsid w:val="00010728"/>
    <w:rsid w:val="0001098C"/>
    <w:rsid w:val="000112EE"/>
    <w:rsid w:val="000114A7"/>
    <w:rsid w:val="0001192F"/>
    <w:rsid w:val="00011D5A"/>
    <w:rsid w:val="00011EEE"/>
    <w:rsid w:val="00011FE4"/>
    <w:rsid w:val="000140C8"/>
    <w:rsid w:val="00014981"/>
    <w:rsid w:val="0001551B"/>
    <w:rsid w:val="00015AE7"/>
    <w:rsid w:val="00015F62"/>
    <w:rsid w:val="00016375"/>
    <w:rsid w:val="00016960"/>
    <w:rsid w:val="00016ACE"/>
    <w:rsid w:val="0001798D"/>
    <w:rsid w:val="000204E5"/>
    <w:rsid w:val="00021428"/>
    <w:rsid w:val="00021727"/>
    <w:rsid w:val="00021A4C"/>
    <w:rsid w:val="0002237F"/>
    <w:rsid w:val="00023371"/>
    <w:rsid w:val="00024727"/>
    <w:rsid w:val="0002651A"/>
    <w:rsid w:val="000313C8"/>
    <w:rsid w:val="00031636"/>
    <w:rsid w:val="000342FD"/>
    <w:rsid w:val="000343DF"/>
    <w:rsid w:val="000348D3"/>
    <w:rsid w:val="000351A0"/>
    <w:rsid w:val="000368AD"/>
    <w:rsid w:val="00036991"/>
    <w:rsid w:val="00036E75"/>
    <w:rsid w:val="00037A5E"/>
    <w:rsid w:val="00037EF9"/>
    <w:rsid w:val="00040F6C"/>
    <w:rsid w:val="00041CFE"/>
    <w:rsid w:val="00042116"/>
    <w:rsid w:val="0004217E"/>
    <w:rsid w:val="00042DB6"/>
    <w:rsid w:val="00043700"/>
    <w:rsid w:val="00044188"/>
    <w:rsid w:val="00045B1A"/>
    <w:rsid w:val="00047FC8"/>
    <w:rsid w:val="00050E06"/>
    <w:rsid w:val="00052BEF"/>
    <w:rsid w:val="0005353F"/>
    <w:rsid w:val="00053E41"/>
    <w:rsid w:val="000569E0"/>
    <w:rsid w:val="00056F1A"/>
    <w:rsid w:val="00057AB0"/>
    <w:rsid w:val="00060930"/>
    <w:rsid w:val="000611ED"/>
    <w:rsid w:val="0006133D"/>
    <w:rsid w:val="00061DAA"/>
    <w:rsid w:val="00062F58"/>
    <w:rsid w:val="00063EC5"/>
    <w:rsid w:val="000642A8"/>
    <w:rsid w:val="000650BC"/>
    <w:rsid w:val="00065179"/>
    <w:rsid w:val="00065C49"/>
    <w:rsid w:val="0006757D"/>
    <w:rsid w:val="000677A6"/>
    <w:rsid w:val="00070363"/>
    <w:rsid w:val="00070C9D"/>
    <w:rsid w:val="0007239C"/>
    <w:rsid w:val="00072FBF"/>
    <w:rsid w:val="00073B1C"/>
    <w:rsid w:val="00074E0F"/>
    <w:rsid w:val="00074EA8"/>
    <w:rsid w:val="000756BE"/>
    <w:rsid w:val="000771AC"/>
    <w:rsid w:val="00077E12"/>
    <w:rsid w:val="00082CA1"/>
    <w:rsid w:val="000830F5"/>
    <w:rsid w:val="00083F7A"/>
    <w:rsid w:val="000847FB"/>
    <w:rsid w:val="00084CA1"/>
    <w:rsid w:val="00084EF6"/>
    <w:rsid w:val="000860F5"/>
    <w:rsid w:val="00090458"/>
    <w:rsid w:val="00090F69"/>
    <w:rsid w:val="00091884"/>
    <w:rsid w:val="00091D5E"/>
    <w:rsid w:val="000924ED"/>
    <w:rsid w:val="00092B3E"/>
    <w:rsid w:val="000932D0"/>
    <w:rsid w:val="000948D5"/>
    <w:rsid w:val="00095D81"/>
    <w:rsid w:val="00096541"/>
    <w:rsid w:val="000966DD"/>
    <w:rsid w:val="000970F0"/>
    <w:rsid w:val="000A01A1"/>
    <w:rsid w:val="000A1546"/>
    <w:rsid w:val="000A159D"/>
    <w:rsid w:val="000A2EF9"/>
    <w:rsid w:val="000A3FC2"/>
    <w:rsid w:val="000A42B3"/>
    <w:rsid w:val="000A441C"/>
    <w:rsid w:val="000A44E8"/>
    <w:rsid w:val="000A5216"/>
    <w:rsid w:val="000A62F0"/>
    <w:rsid w:val="000A67EA"/>
    <w:rsid w:val="000A6C9C"/>
    <w:rsid w:val="000A6CA3"/>
    <w:rsid w:val="000A6F3D"/>
    <w:rsid w:val="000A708C"/>
    <w:rsid w:val="000A7483"/>
    <w:rsid w:val="000B0341"/>
    <w:rsid w:val="000B1485"/>
    <w:rsid w:val="000B168A"/>
    <w:rsid w:val="000B2BC6"/>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5BBE"/>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CCC"/>
    <w:rsid w:val="000D6F35"/>
    <w:rsid w:val="000D7AC6"/>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3C7"/>
    <w:rsid w:val="000F3BF3"/>
    <w:rsid w:val="000F3F55"/>
    <w:rsid w:val="000F460A"/>
    <w:rsid w:val="000F505C"/>
    <w:rsid w:val="000F5F2B"/>
    <w:rsid w:val="000F624B"/>
    <w:rsid w:val="000F65CD"/>
    <w:rsid w:val="000F6BA1"/>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7F9"/>
    <w:rsid w:val="00114267"/>
    <w:rsid w:val="001147EC"/>
    <w:rsid w:val="00115E0E"/>
    <w:rsid w:val="00116388"/>
    <w:rsid w:val="00116C96"/>
    <w:rsid w:val="00116DCB"/>
    <w:rsid w:val="0012071A"/>
    <w:rsid w:val="00122109"/>
    <w:rsid w:val="0012232D"/>
    <w:rsid w:val="0012237D"/>
    <w:rsid w:val="00123C4C"/>
    <w:rsid w:val="00124E23"/>
    <w:rsid w:val="00124E9A"/>
    <w:rsid w:val="001265C2"/>
    <w:rsid w:val="001271F8"/>
    <w:rsid w:val="00127AFB"/>
    <w:rsid w:val="00127D5F"/>
    <w:rsid w:val="00130413"/>
    <w:rsid w:val="001304BB"/>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1F94"/>
    <w:rsid w:val="001425CA"/>
    <w:rsid w:val="001429AC"/>
    <w:rsid w:val="00143B80"/>
    <w:rsid w:val="0014418C"/>
    <w:rsid w:val="001441AE"/>
    <w:rsid w:val="001447CD"/>
    <w:rsid w:val="001451F7"/>
    <w:rsid w:val="00146891"/>
    <w:rsid w:val="00146C31"/>
    <w:rsid w:val="0014741C"/>
    <w:rsid w:val="00150323"/>
    <w:rsid w:val="00150A11"/>
    <w:rsid w:val="00151D83"/>
    <w:rsid w:val="001520F4"/>
    <w:rsid w:val="0015281A"/>
    <w:rsid w:val="00153735"/>
    <w:rsid w:val="00153BAB"/>
    <w:rsid w:val="00154112"/>
    <w:rsid w:val="00156822"/>
    <w:rsid w:val="00160279"/>
    <w:rsid w:val="00160B6E"/>
    <w:rsid w:val="00162ED7"/>
    <w:rsid w:val="001639ED"/>
    <w:rsid w:val="00163AAA"/>
    <w:rsid w:val="00163ABA"/>
    <w:rsid w:val="00165B96"/>
    <w:rsid w:val="00166313"/>
    <w:rsid w:val="00166E9A"/>
    <w:rsid w:val="0016766A"/>
    <w:rsid w:val="00167730"/>
    <w:rsid w:val="00170040"/>
    <w:rsid w:val="00170A38"/>
    <w:rsid w:val="00170F06"/>
    <w:rsid w:val="00171054"/>
    <w:rsid w:val="001743A4"/>
    <w:rsid w:val="00174BB7"/>
    <w:rsid w:val="00174D96"/>
    <w:rsid w:val="00175C8D"/>
    <w:rsid w:val="00176146"/>
    <w:rsid w:val="00176C0F"/>
    <w:rsid w:val="001806EC"/>
    <w:rsid w:val="00180940"/>
    <w:rsid w:val="00180C5E"/>
    <w:rsid w:val="00180F1B"/>
    <w:rsid w:val="00181222"/>
    <w:rsid w:val="0018381E"/>
    <w:rsid w:val="001838CC"/>
    <w:rsid w:val="0018439D"/>
    <w:rsid w:val="001849D9"/>
    <w:rsid w:val="00184FD7"/>
    <w:rsid w:val="0018627E"/>
    <w:rsid w:val="0018696B"/>
    <w:rsid w:val="0018716C"/>
    <w:rsid w:val="00190682"/>
    <w:rsid w:val="001914D3"/>
    <w:rsid w:val="00191816"/>
    <w:rsid w:val="00191D97"/>
    <w:rsid w:val="0019227B"/>
    <w:rsid w:val="001922AC"/>
    <w:rsid w:val="001938C2"/>
    <w:rsid w:val="001943CB"/>
    <w:rsid w:val="001944C3"/>
    <w:rsid w:val="0019450D"/>
    <w:rsid w:val="001947EC"/>
    <w:rsid w:val="00194BA6"/>
    <w:rsid w:val="0019798C"/>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6F8F"/>
    <w:rsid w:val="001A7527"/>
    <w:rsid w:val="001A7930"/>
    <w:rsid w:val="001A7AA4"/>
    <w:rsid w:val="001B08DC"/>
    <w:rsid w:val="001B1BC0"/>
    <w:rsid w:val="001B1DC2"/>
    <w:rsid w:val="001B211D"/>
    <w:rsid w:val="001B39FE"/>
    <w:rsid w:val="001B3D99"/>
    <w:rsid w:val="001B3DD9"/>
    <w:rsid w:val="001B5AF3"/>
    <w:rsid w:val="001B5D9B"/>
    <w:rsid w:val="001B6868"/>
    <w:rsid w:val="001B69D7"/>
    <w:rsid w:val="001B6B44"/>
    <w:rsid w:val="001B6C08"/>
    <w:rsid w:val="001B7B74"/>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870"/>
    <w:rsid w:val="001D6B35"/>
    <w:rsid w:val="001E1C0B"/>
    <w:rsid w:val="001E206A"/>
    <w:rsid w:val="001E23A3"/>
    <w:rsid w:val="001E330B"/>
    <w:rsid w:val="001E333C"/>
    <w:rsid w:val="001E555E"/>
    <w:rsid w:val="001E605F"/>
    <w:rsid w:val="001E612E"/>
    <w:rsid w:val="001E6763"/>
    <w:rsid w:val="001F05E4"/>
    <w:rsid w:val="001F1B02"/>
    <w:rsid w:val="001F3494"/>
    <w:rsid w:val="001F47F8"/>
    <w:rsid w:val="001F522D"/>
    <w:rsid w:val="001F5D54"/>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CE6"/>
    <w:rsid w:val="00207E78"/>
    <w:rsid w:val="002100FB"/>
    <w:rsid w:val="002102C3"/>
    <w:rsid w:val="00210D01"/>
    <w:rsid w:val="0021301C"/>
    <w:rsid w:val="00214CE1"/>
    <w:rsid w:val="00215AD6"/>
    <w:rsid w:val="0021617E"/>
    <w:rsid w:val="002166BA"/>
    <w:rsid w:val="002169E4"/>
    <w:rsid w:val="0021784D"/>
    <w:rsid w:val="002220DD"/>
    <w:rsid w:val="00222ED6"/>
    <w:rsid w:val="00223353"/>
    <w:rsid w:val="002242A3"/>
    <w:rsid w:val="00224C4A"/>
    <w:rsid w:val="00224EE2"/>
    <w:rsid w:val="00225F65"/>
    <w:rsid w:val="002260C9"/>
    <w:rsid w:val="00226AB3"/>
    <w:rsid w:val="00227347"/>
    <w:rsid w:val="00227B7D"/>
    <w:rsid w:val="00230E9A"/>
    <w:rsid w:val="00231B34"/>
    <w:rsid w:val="00232DCC"/>
    <w:rsid w:val="00233416"/>
    <w:rsid w:val="0023487C"/>
    <w:rsid w:val="002348FA"/>
    <w:rsid w:val="002349C1"/>
    <w:rsid w:val="00235D62"/>
    <w:rsid w:val="00235F19"/>
    <w:rsid w:val="002361E6"/>
    <w:rsid w:val="002376C8"/>
    <w:rsid w:val="0024100E"/>
    <w:rsid w:val="00241116"/>
    <w:rsid w:val="0024239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61362"/>
    <w:rsid w:val="00261B0B"/>
    <w:rsid w:val="00264D08"/>
    <w:rsid w:val="0026637F"/>
    <w:rsid w:val="00267677"/>
    <w:rsid w:val="00267979"/>
    <w:rsid w:val="00267C56"/>
    <w:rsid w:val="00267E21"/>
    <w:rsid w:val="00267E35"/>
    <w:rsid w:val="0027059A"/>
    <w:rsid w:val="002716EC"/>
    <w:rsid w:val="00273A61"/>
    <w:rsid w:val="00273AF4"/>
    <w:rsid w:val="00274179"/>
    <w:rsid w:val="0027451C"/>
    <w:rsid w:val="0027486A"/>
    <w:rsid w:val="00274BED"/>
    <w:rsid w:val="00275582"/>
    <w:rsid w:val="002757E2"/>
    <w:rsid w:val="002774D9"/>
    <w:rsid w:val="0027783E"/>
    <w:rsid w:val="00280FA7"/>
    <w:rsid w:val="00281AC9"/>
    <w:rsid w:val="00281B6F"/>
    <w:rsid w:val="002825CA"/>
    <w:rsid w:val="002836BE"/>
    <w:rsid w:val="002841F9"/>
    <w:rsid w:val="0028479D"/>
    <w:rsid w:val="00284D21"/>
    <w:rsid w:val="00284F4D"/>
    <w:rsid w:val="002855AB"/>
    <w:rsid w:val="00285984"/>
    <w:rsid w:val="002868A3"/>
    <w:rsid w:val="00286B49"/>
    <w:rsid w:val="0028773E"/>
    <w:rsid w:val="0029028A"/>
    <w:rsid w:val="00291698"/>
    <w:rsid w:val="00291EB0"/>
    <w:rsid w:val="002933F5"/>
    <w:rsid w:val="00293638"/>
    <w:rsid w:val="00293CF7"/>
    <w:rsid w:val="00293E62"/>
    <w:rsid w:val="00295BF8"/>
    <w:rsid w:val="00295C8A"/>
    <w:rsid w:val="00295D44"/>
    <w:rsid w:val="00296031"/>
    <w:rsid w:val="0029627B"/>
    <w:rsid w:val="00297355"/>
    <w:rsid w:val="0029765E"/>
    <w:rsid w:val="002977DB"/>
    <w:rsid w:val="00297C16"/>
    <w:rsid w:val="002A01F9"/>
    <w:rsid w:val="002A08C8"/>
    <w:rsid w:val="002A1B99"/>
    <w:rsid w:val="002A1DD4"/>
    <w:rsid w:val="002A22CB"/>
    <w:rsid w:val="002A3F4C"/>
    <w:rsid w:val="002A4144"/>
    <w:rsid w:val="002A4E5F"/>
    <w:rsid w:val="002A57E5"/>
    <w:rsid w:val="002A5AF4"/>
    <w:rsid w:val="002B0674"/>
    <w:rsid w:val="002B209B"/>
    <w:rsid w:val="002B25FB"/>
    <w:rsid w:val="002B3173"/>
    <w:rsid w:val="002B3D57"/>
    <w:rsid w:val="002B4095"/>
    <w:rsid w:val="002B501C"/>
    <w:rsid w:val="002B54CF"/>
    <w:rsid w:val="002B622D"/>
    <w:rsid w:val="002B6425"/>
    <w:rsid w:val="002B6780"/>
    <w:rsid w:val="002B6A96"/>
    <w:rsid w:val="002C0195"/>
    <w:rsid w:val="002C08D8"/>
    <w:rsid w:val="002C13F1"/>
    <w:rsid w:val="002C1D80"/>
    <w:rsid w:val="002C2420"/>
    <w:rsid w:val="002C26EA"/>
    <w:rsid w:val="002C4124"/>
    <w:rsid w:val="002C4550"/>
    <w:rsid w:val="002C5184"/>
    <w:rsid w:val="002C5A43"/>
    <w:rsid w:val="002C5B15"/>
    <w:rsid w:val="002C5E9C"/>
    <w:rsid w:val="002C6BEB"/>
    <w:rsid w:val="002C6F4E"/>
    <w:rsid w:val="002C6FCE"/>
    <w:rsid w:val="002C7BF2"/>
    <w:rsid w:val="002C7CBE"/>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2FCA"/>
    <w:rsid w:val="002E4824"/>
    <w:rsid w:val="002E4BAF"/>
    <w:rsid w:val="002E6971"/>
    <w:rsid w:val="002E6F8C"/>
    <w:rsid w:val="002E7B50"/>
    <w:rsid w:val="002F088E"/>
    <w:rsid w:val="002F0B2F"/>
    <w:rsid w:val="002F1F84"/>
    <w:rsid w:val="002F2DA7"/>
    <w:rsid w:val="002F3B90"/>
    <w:rsid w:val="002F3E59"/>
    <w:rsid w:val="002F4BB7"/>
    <w:rsid w:val="002F5514"/>
    <w:rsid w:val="002F5F44"/>
    <w:rsid w:val="002F6E27"/>
    <w:rsid w:val="00300504"/>
    <w:rsid w:val="00301982"/>
    <w:rsid w:val="00302BB3"/>
    <w:rsid w:val="00302E51"/>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11A"/>
    <w:rsid w:val="0032017C"/>
    <w:rsid w:val="00320240"/>
    <w:rsid w:val="003208B4"/>
    <w:rsid w:val="00320A47"/>
    <w:rsid w:val="003215B1"/>
    <w:rsid w:val="00321C26"/>
    <w:rsid w:val="00322FAB"/>
    <w:rsid w:val="00324226"/>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A5F"/>
    <w:rsid w:val="00332EA7"/>
    <w:rsid w:val="0033415D"/>
    <w:rsid w:val="00334A0F"/>
    <w:rsid w:val="00334C68"/>
    <w:rsid w:val="0033567A"/>
    <w:rsid w:val="00343469"/>
    <w:rsid w:val="00344CCB"/>
    <w:rsid w:val="00345776"/>
    <w:rsid w:val="00346783"/>
    <w:rsid w:val="0034678A"/>
    <w:rsid w:val="00346BA4"/>
    <w:rsid w:val="00350301"/>
    <w:rsid w:val="00350AEC"/>
    <w:rsid w:val="0035175C"/>
    <w:rsid w:val="00351D8E"/>
    <w:rsid w:val="003527CF"/>
    <w:rsid w:val="003528CD"/>
    <w:rsid w:val="00352B84"/>
    <w:rsid w:val="00354572"/>
    <w:rsid w:val="00354631"/>
    <w:rsid w:val="0035653D"/>
    <w:rsid w:val="00357625"/>
    <w:rsid w:val="00360C80"/>
    <w:rsid w:val="00361098"/>
    <w:rsid w:val="00362CD1"/>
    <w:rsid w:val="00363FA6"/>
    <w:rsid w:val="00364175"/>
    <w:rsid w:val="003642EA"/>
    <w:rsid w:val="00364F1E"/>
    <w:rsid w:val="0036580B"/>
    <w:rsid w:val="00365ACB"/>
    <w:rsid w:val="00365CED"/>
    <w:rsid w:val="00366E58"/>
    <w:rsid w:val="00367C01"/>
    <w:rsid w:val="00367CC4"/>
    <w:rsid w:val="00370716"/>
    <w:rsid w:val="00370FF8"/>
    <w:rsid w:val="003713B8"/>
    <w:rsid w:val="00372528"/>
    <w:rsid w:val="00372C96"/>
    <w:rsid w:val="00372D7B"/>
    <w:rsid w:val="0037381F"/>
    <w:rsid w:val="0037392F"/>
    <w:rsid w:val="00373E35"/>
    <w:rsid w:val="00373E59"/>
    <w:rsid w:val="00374ED6"/>
    <w:rsid w:val="0037510E"/>
    <w:rsid w:val="003764EE"/>
    <w:rsid w:val="0037682B"/>
    <w:rsid w:val="0037776D"/>
    <w:rsid w:val="003801D6"/>
    <w:rsid w:val="003827B8"/>
    <w:rsid w:val="00382A85"/>
    <w:rsid w:val="0038396E"/>
    <w:rsid w:val="00384B49"/>
    <w:rsid w:val="00384F57"/>
    <w:rsid w:val="0038539E"/>
    <w:rsid w:val="00386F4B"/>
    <w:rsid w:val="00387F3D"/>
    <w:rsid w:val="00390C9E"/>
    <w:rsid w:val="00391F2D"/>
    <w:rsid w:val="00393073"/>
    <w:rsid w:val="003939F9"/>
    <w:rsid w:val="00393FB5"/>
    <w:rsid w:val="00396629"/>
    <w:rsid w:val="00397189"/>
    <w:rsid w:val="003A09C0"/>
    <w:rsid w:val="003A0B03"/>
    <w:rsid w:val="003A129C"/>
    <w:rsid w:val="003A1472"/>
    <w:rsid w:val="003A2E68"/>
    <w:rsid w:val="003A3E56"/>
    <w:rsid w:val="003A4619"/>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3FE"/>
    <w:rsid w:val="003B14E6"/>
    <w:rsid w:val="003B1AEF"/>
    <w:rsid w:val="003B2844"/>
    <w:rsid w:val="003B2AC4"/>
    <w:rsid w:val="003B2D6E"/>
    <w:rsid w:val="003B3C99"/>
    <w:rsid w:val="003B47AF"/>
    <w:rsid w:val="003B522F"/>
    <w:rsid w:val="003B73BE"/>
    <w:rsid w:val="003C12B4"/>
    <w:rsid w:val="003C1D24"/>
    <w:rsid w:val="003C210B"/>
    <w:rsid w:val="003C29EA"/>
    <w:rsid w:val="003C3DD5"/>
    <w:rsid w:val="003C5AD4"/>
    <w:rsid w:val="003D17AD"/>
    <w:rsid w:val="003D236D"/>
    <w:rsid w:val="003D2C08"/>
    <w:rsid w:val="003D451F"/>
    <w:rsid w:val="003D45A0"/>
    <w:rsid w:val="003D4823"/>
    <w:rsid w:val="003E0C4E"/>
    <w:rsid w:val="003E2213"/>
    <w:rsid w:val="003E2ACC"/>
    <w:rsid w:val="003E309C"/>
    <w:rsid w:val="003E3BAD"/>
    <w:rsid w:val="003E3E13"/>
    <w:rsid w:val="003E65B2"/>
    <w:rsid w:val="003E6757"/>
    <w:rsid w:val="003E7008"/>
    <w:rsid w:val="003E70B1"/>
    <w:rsid w:val="003E70F2"/>
    <w:rsid w:val="003F1812"/>
    <w:rsid w:val="003F2387"/>
    <w:rsid w:val="003F2880"/>
    <w:rsid w:val="003F3D0C"/>
    <w:rsid w:val="003F508B"/>
    <w:rsid w:val="003F5320"/>
    <w:rsid w:val="003F5425"/>
    <w:rsid w:val="003F5DC0"/>
    <w:rsid w:val="003F68D7"/>
    <w:rsid w:val="003F74C9"/>
    <w:rsid w:val="003F783D"/>
    <w:rsid w:val="003F7C16"/>
    <w:rsid w:val="003F7F9B"/>
    <w:rsid w:val="00401DF7"/>
    <w:rsid w:val="00402558"/>
    <w:rsid w:val="00402D37"/>
    <w:rsid w:val="00403DE1"/>
    <w:rsid w:val="00404E7F"/>
    <w:rsid w:val="00405523"/>
    <w:rsid w:val="00406ECD"/>
    <w:rsid w:val="00407360"/>
    <w:rsid w:val="00407897"/>
    <w:rsid w:val="004078C1"/>
    <w:rsid w:val="00410924"/>
    <w:rsid w:val="00410BEC"/>
    <w:rsid w:val="00410CCC"/>
    <w:rsid w:val="0041270A"/>
    <w:rsid w:val="0041322A"/>
    <w:rsid w:val="00413876"/>
    <w:rsid w:val="00414D82"/>
    <w:rsid w:val="00416C2A"/>
    <w:rsid w:val="00417DD2"/>
    <w:rsid w:val="0042097F"/>
    <w:rsid w:val="00421A71"/>
    <w:rsid w:val="00421BFA"/>
    <w:rsid w:val="004222DF"/>
    <w:rsid w:val="00422FF5"/>
    <w:rsid w:val="004246C0"/>
    <w:rsid w:val="00424AA3"/>
    <w:rsid w:val="00424E20"/>
    <w:rsid w:val="00424FA7"/>
    <w:rsid w:val="004308EA"/>
    <w:rsid w:val="0043090F"/>
    <w:rsid w:val="00430A4C"/>
    <w:rsid w:val="00430DDE"/>
    <w:rsid w:val="00433959"/>
    <w:rsid w:val="00434063"/>
    <w:rsid w:val="0043462E"/>
    <w:rsid w:val="00435465"/>
    <w:rsid w:val="004361E0"/>
    <w:rsid w:val="004362EE"/>
    <w:rsid w:val="004372CC"/>
    <w:rsid w:val="00441D07"/>
    <w:rsid w:val="004421FE"/>
    <w:rsid w:val="00442AD0"/>
    <w:rsid w:val="00442EF7"/>
    <w:rsid w:val="0044352B"/>
    <w:rsid w:val="00444D3C"/>
    <w:rsid w:val="00445595"/>
    <w:rsid w:val="00445E00"/>
    <w:rsid w:val="00446EEE"/>
    <w:rsid w:val="004477BE"/>
    <w:rsid w:val="00450B6E"/>
    <w:rsid w:val="00451723"/>
    <w:rsid w:val="00451BAF"/>
    <w:rsid w:val="0045325D"/>
    <w:rsid w:val="00453B1E"/>
    <w:rsid w:val="004542AE"/>
    <w:rsid w:val="00454D19"/>
    <w:rsid w:val="004568CA"/>
    <w:rsid w:val="00456AE7"/>
    <w:rsid w:val="00456CF5"/>
    <w:rsid w:val="00456E9E"/>
    <w:rsid w:val="004610FD"/>
    <w:rsid w:val="0046139C"/>
    <w:rsid w:val="0046143E"/>
    <w:rsid w:val="00462957"/>
    <w:rsid w:val="00462BAC"/>
    <w:rsid w:val="00462C97"/>
    <w:rsid w:val="00464866"/>
    <w:rsid w:val="00465341"/>
    <w:rsid w:val="004672AA"/>
    <w:rsid w:val="004675D7"/>
    <w:rsid w:val="0046783C"/>
    <w:rsid w:val="0047111A"/>
    <w:rsid w:val="0047120C"/>
    <w:rsid w:val="00471CC5"/>
    <w:rsid w:val="00472A2D"/>
    <w:rsid w:val="0047307E"/>
    <w:rsid w:val="004736FC"/>
    <w:rsid w:val="00474408"/>
    <w:rsid w:val="00474F5E"/>
    <w:rsid w:val="00474F8D"/>
    <w:rsid w:val="0047506E"/>
    <w:rsid w:val="004758BF"/>
    <w:rsid w:val="00475E79"/>
    <w:rsid w:val="00477449"/>
    <w:rsid w:val="004817D6"/>
    <w:rsid w:val="00482989"/>
    <w:rsid w:val="00482A6F"/>
    <w:rsid w:val="0048395A"/>
    <w:rsid w:val="0048395C"/>
    <w:rsid w:val="00483CA2"/>
    <w:rsid w:val="00485076"/>
    <w:rsid w:val="004851C7"/>
    <w:rsid w:val="004855B1"/>
    <w:rsid w:val="00487269"/>
    <w:rsid w:val="004904BB"/>
    <w:rsid w:val="00491C6B"/>
    <w:rsid w:val="00492560"/>
    <w:rsid w:val="00492715"/>
    <w:rsid w:val="00492721"/>
    <w:rsid w:val="00492886"/>
    <w:rsid w:val="004936E4"/>
    <w:rsid w:val="00493B94"/>
    <w:rsid w:val="00494317"/>
    <w:rsid w:val="00495BE6"/>
    <w:rsid w:val="00496315"/>
    <w:rsid w:val="00496490"/>
    <w:rsid w:val="00496C2C"/>
    <w:rsid w:val="0049796D"/>
    <w:rsid w:val="004A03BE"/>
    <w:rsid w:val="004A1BFE"/>
    <w:rsid w:val="004A2232"/>
    <w:rsid w:val="004A22B1"/>
    <w:rsid w:val="004A2414"/>
    <w:rsid w:val="004A2CCD"/>
    <w:rsid w:val="004A36D0"/>
    <w:rsid w:val="004A4732"/>
    <w:rsid w:val="004A575C"/>
    <w:rsid w:val="004A5D8A"/>
    <w:rsid w:val="004B2542"/>
    <w:rsid w:val="004B51BA"/>
    <w:rsid w:val="004B673A"/>
    <w:rsid w:val="004B7870"/>
    <w:rsid w:val="004B7B2F"/>
    <w:rsid w:val="004B7D84"/>
    <w:rsid w:val="004C0122"/>
    <w:rsid w:val="004C0F8B"/>
    <w:rsid w:val="004C259F"/>
    <w:rsid w:val="004C2780"/>
    <w:rsid w:val="004C2E7C"/>
    <w:rsid w:val="004C2F5B"/>
    <w:rsid w:val="004C3209"/>
    <w:rsid w:val="004C42B9"/>
    <w:rsid w:val="004C4408"/>
    <w:rsid w:val="004D083E"/>
    <w:rsid w:val="004D0EFC"/>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2B6"/>
    <w:rsid w:val="004F2938"/>
    <w:rsid w:val="004F2EBC"/>
    <w:rsid w:val="004F3387"/>
    <w:rsid w:val="004F41C2"/>
    <w:rsid w:val="004F48F3"/>
    <w:rsid w:val="004F53FF"/>
    <w:rsid w:val="004F5996"/>
    <w:rsid w:val="004F63D6"/>
    <w:rsid w:val="004F76AC"/>
    <w:rsid w:val="004F7A0F"/>
    <w:rsid w:val="00500E5E"/>
    <w:rsid w:val="005014E7"/>
    <w:rsid w:val="00501D9D"/>
    <w:rsid w:val="00502A30"/>
    <w:rsid w:val="00503CC7"/>
    <w:rsid w:val="00504707"/>
    <w:rsid w:val="00504FCD"/>
    <w:rsid w:val="005056DE"/>
    <w:rsid w:val="00505A7A"/>
    <w:rsid w:val="00506B17"/>
    <w:rsid w:val="00506EA5"/>
    <w:rsid w:val="0050704F"/>
    <w:rsid w:val="00507DA3"/>
    <w:rsid w:val="00507F34"/>
    <w:rsid w:val="005102C1"/>
    <w:rsid w:val="0051039C"/>
    <w:rsid w:val="005105F6"/>
    <w:rsid w:val="00511408"/>
    <w:rsid w:val="00511E73"/>
    <w:rsid w:val="00511F25"/>
    <w:rsid w:val="0051215C"/>
    <w:rsid w:val="00513864"/>
    <w:rsid w:val="005141E6"/>
    <w:rsid w:val="00514C26"/>
    <w:rsid w:val="00515087"/>
    <w:rsid w:val="0051602D"/>
    <w:rsid w:val="00517EBD"/>
    <w:rsid w:val="005230B6"/>
    <w:rsid w:val="00524214"/>
    <w:rsid w:val="00524404"/>
    <w:rsid w:val="00525659"/>
    <w:rsid w:val="00525C7A"/>
    <w:rsid w:val="00526222"/>
    <w:rsid w:val="0052632A"/>
    <w:rsid w:val="005307B5"/>
    <w:rsid w:val="005308F9"/>
    <w:rsid w:val="0053155E"/>
    <w:rsid w:val="00531ADE"/>
    <w:rsid w:val="00531AE6"/>
    <w:rsid w:val="00532C47"/>
    <w:rsid w:val="00534262"/>
    <w:rsid w:val="005342B2"/>
    <w:rsid w:val="00534B64"/>
    <w:rsid w:val="00536113"/>
    <w:rsid w:val="00536EC8"/>
    <w:rsid w:val="00536EDA"/>
    <w:rsid w:val="00541099"/>
    <w:rsid w:val="00541C82"/>
    <w:rsid w:val="00541DA2"/>
    <w:rsid w:val="005429C9"/>
    <w:rsid w:val="00543816"/>
    <w:rsid w:val="00543A69"/>
    <w:rsid w:val="00544710"/>
    <w:rsid w:val="00544E51"/>
    <w:rsid w:val="005452D5"/>
    <w:rsid w:val="00545ADF"/>
    <w:rsid w:val="00546002"/>
    <w:rsid w:val="005465AF"/>
    <w:rsid w:val="005478CA"/>
    <w:rsid w:val="005478F3"/>
    <w:rsid w:val="005500DB"/>
    <w:rsid w:val="00551D0B"/>
    <w:rsid w:val="00552448"/>
    <w:rsid w:val="005524FC"/>
    <w:rsid w:val="00552EC9"/>
    <w:rsid w:val="00554583"/>
    <w:rsid w:val="00554776"/>
    <w:rsid w:val="00554A61"/>
    <w:rsid w:val="00554BD4"/>
    <w:rsid w:val="00554CF2"/>
    <w:rsid w:val="00554D49"/>
    <w:rsid w:val="00554E10"/>
    <w:rsid w:val="005555DE"/>
    <w:rsid w:val="00556D05"/>
    <w:rsid w:val="00560DA1"/>
    <w:rsid w:val="0056158D"/>
    <w:rsid w:val="00561CE8"/>
    <w:rsid w:val="00561D5B"/>
    <w:rsid w:val="00561FB7"/>
    <w:rsid w:val="00562D6F"/>
    <w:rsid w:val="005631DE"/>
    <w:rsid w:val="005642CA"/>
    <w:rsid w:val="00564A62"/>
    <w:rsid w:val="0056530D"/>
    <w:rsid w:val="00565391"/>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76BF2"/>
    <w:rsid w:val="00580192"/>
    <w:rsid w:val="0058091D"/>
    <w:rsid w:val="00580AD4"/>
    <w:rsid w:val="00580EE0"/>
    <w:rsid w:val="00581824"/>
    <w:rsid w:val="00581D59"/>
    <w:rsid w:val="005820A6"/>
    <w:rsid w:val="00584458"/>
    <w:rsid w:val="005850B5"/>
    <w:rsid w:val="00586B10"/>
    <w:rsid w:val="00586FAF"/>
    <w:rsid w:val="00587005"/>
    <w:rsid w:val="005871CE"/>
    <w:rsid w:val="005901ED"/>
    <w:rsid w:val="00593337"/>
    <w:rsid w:val="00593E08"/>
    <w:rsid w:val="005941D6"/>
    <w:rsid w:val="005944AC"/>
    <w:rsid w:val="0059479F"/>
    <w:rsid w:val="00595FFC"/>
    <w:rsid w:val="005968D5"/>
    <w:rsid w:val="00596D57"/>
    <w:rsid w:val="00596DAE"/>
    <w:rsid w:val="005977C1"/>
    <w:rsid w:val="005A0012"/>
    <w:rsid w:val="005A0DED"/>
    <w:rsid w:val="005A2075"/>
    <w:rsid w:val="005A2D0C"/>
    <w:rsid w:val="005A2F2A"/>
    <w:rsid w:val="005A31FB"/>
    <w:rsid w:val="005A55F3"/>
    <w:rsid w:val="005A623D"/>
    <w:rsid w:val="005B0F9D"/>
    <w:rsid w:val="005B1353"/>
    <w:rsid w:val="005B16EC"/>
    <w:rsid w:val="005B2061"/>
    <w:rsid w:val="005B2F49"/>
    <w:rsid w:val="005B3600"/>
    <w:rsid w:val="005B38AE"/>
    <w:rsid w:val="005B38FB"/>
    <w:rsid w:val="005B3F9D"/>
    <w:rsid w:val="005B4CF7"/>
    <w:rsid w:val="005B7D8C"/>
    <w:rsid w:val="005C1881"/>
    <w:rsid w:val="005C20EB"/>
    <w:rsid w:val="005C261A"/>
    <w:rsid w:val="005C34C4"/>
    <w:rsid w:val="005C3BF8"/>
    <w:rsid w:val="005C432B"/>
    <w:rsid w:val="005C496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D77A5"/>
    <w:rsid w:val="005E01E0"/>
    <w:rsid w:val="005E0217"/>
    <w:rsid w:val="005E0879"/>
    <w:rsid w:val="005E09A7"/>
    <w:rsid w:val="005E189D"/>
    <w:rsid w:val="005E1BCC"/>
    <w:rsid w:val="005E3193"/>
    <w:rsid w:val="005E3C39"/>
    <w:rsid w:val="005E3F05"/>
    <w:rsid w:val="005E41CF"/>
    <w:rsid w:val="005E546F"/>
    <w:rsid w:val="005E58DC"/>
    <w:rsid w:val="005E6538"/>
    <w:rsid w:val="005F072D"/>
    <w:rsid w:val="005F1ECC"/>
    <w:rsid w:val="005F21BD"/>
    <w:rsid w:val="005F3D3F"/>
    <w:rsid w:val="005F4215"/>
    <w:rsid w:val="005F47A8"/>
    <w:rsid w:val="005F56CA"/>
    <w:rsid w:val="005F5A23"/>
    <w:rsid w:val="005F6F46"/>
    <w:rsid w:val="005F71B5"/>
    <w:rsid w:val="0060156C"/>
    <w:rsid w:val="006027DC"/>
    <w:rsid w:val="00603625"/>
    <w:rsid w:val="0060452C"/>
    <w:rsid w:val="00604618"/>
    <w:rsid w:val="0060556F"/>
    <w:rsid w:val="00605B4A"/>
    <w:rsid w:val="00605D39"/>
    <w:rsid w:val="0060610B"/>
    <w:rsid w:val="006071B5"/>
    <w:rsid w:val="006074DF"/>
    <w:rsid w:val="006100A6"/>
    <w:rsid w:val="006103B8"/>
    <w:rsid w:val="00610527"/>
    <w:rsid w:val="0061070F"/>
    <w:rsid w:val="00610AF0"/>
    <w:rsid w:val="00610D73"/>
    <w:rsid w:val="006117B0"/>
    <w:rsid w:val="00612351"/>
    <w:rsid w:val="006123FF"/>
    <w:rsid w:val="0061290F"/>
    <w:rsid w:val="00612BC2"/>
    <w:rsid w:val="00613357"/>
    <w:rsid w:val="00614DBF"/>
    <w:rsid w:val="00614F18"/>
    <w:rsid w:val="006154B3"/>
    <w:rsid w:val="00615A2A"/>
    <w:rsid w:val="006162AB"/>
    <w:rsid w:val="00616557"/>
    <w:rsid w:val="00616E19"/>
    <w:rsid w:val="00620B6B"/>
    <w:rsid w:val="0062185B"/>
    <w:rsid w:val="00622902"/>
    <w:rsid w:val="00623171"/>
    <w:rsid w:val="006242F2"/>
    <w:rsid w:val="0062440C"/>
    <w:rsid w:val="0062471A"/>
    <w:rsid w:val="00626124"/>
    <w:rsid w:val="00626215"/>
    <w:rsid w:val="0062757D"/>
    <w:rsid w:val="00631989"/>
    <w:rsid w:val="006321CF"/>
    <w:rsid w:val="00633FE9"/>
    <w:rsid w:val="00634003"/>
    <w:rsid w:val="0063585C"/>
    <w:rsid w:val="00635CF9"/>
    <w:rsid w:val="00636C0C"/>
    <w:rsid w:val="00641018"/>
    <w:rsid w:val="0064179D"/>
    <w:rsid w:val="006426BB"/>
    <w:rsid w:val="00642F8F"/>
    <w:rsid w:val="0064377E"/>
    <w:rsid w:val="00643D9D"/>
    <w:rsid w:val="00643EF5"/>
    <w:rsid w:val="006450BF"/>
    <w:rsid w:val="00645540"/>
    <w:rsid w:val="00645932"/>
    <w:rsid w:val="00645A92"/>
    <w:rsid w:val="006465C3"/>
    <w:rsid w:val="00646EE4"/>
    <w:rsid w:val="00647975"/>
    <w:rsid w:val="00647A87"/>
    <w:rsid w:val="00650C7C"/>
    <w:rsid w:val="006529BB"/>
    <w:rsid w:val="00653484"/>
    <w:rsid w:val="00653AE3"/>
    <w:rsid w:val="00654284"/>
    <w:rsid w:val="006545BA"/>
    <w:rsid w:val="00654CC4"/>
    <w:rsid w:val="00655E1A"/>
    <w:rsid w:val="00656719"/>
    <w:rsid w:val="00656E14"/>
    <w:rsid w:val="00657172"/>
    <w:rsid w:val="00657209"/>
    <w:rsid w:val="00657729"/>
    <w:rsid w:val="00660885"/>
    <w:rsid w:val="0066260D"/>
    <w:rsid w:val="00663328"/>
    <w:rsid w:val="00664140"/>
    <w:rsid w:val="00664645"/>
    <w:rsid w:val="00665AC7"/>
    <w:rsid w:val="006664E8"/>
    <w:rsid w:val="00666D98"/>
    <w:rsid w:val="00666F88"/>
    <w:rsid w:val="00667484"/>
    <w:rsid w:val="006675CA"/>
    <w:rsid w:val="006679D9"/>
    <w:rsid w:val="00670F5E"/>
    <w:rsid w:val="00672C57"/>
    <w:rsid w:val="006734C7"/>
    <w:rsid w:val="00675281"/>
    <w:rsid w:val="00675389"/>
    <w:rsid w:val="006758E0"/>
    <w:rsid w:val="00676016"/>
    <w:rsid w:val="00677732"/>
    <w:rsid w:val="00677ED1"/>
    <w:rsid w:val="006812B0"/>
    <w:rsid w:val="006814DA"/>
    <w:rsid w:val="006816F0"/>
    <w:rsid w:val="00681E99"/>
    <w:rsid w:val="00682107"/>
    <w:rsid w:val="00683647"/>
    <w:rsid w:val="00685BE8"/>
    <w:rsid w:val="00685CD9"/>
    <w:rsid w:val="00685DAF"/>
    <w:rsid w:val="0068624D"/>
    <w:rsid w:val="00686335"/>
    <w:rsid w:val="006906C1"/>
    <w:rsid w:val="006911F7"/>
    <w:rsid w:val="00691607"/>
    <w:rsid w:val="0069252D"/>
    <w:rsid w:val="00692605"/>
    <w:rsid w:val="006926B2"/>
    <w:rsid w:val="006941BA"/>
    <w:rsid w:val="0069728B"/>
    <w:rsid w:val="006A1B7F"/>
    <w:rsid w:val="006A2816"/>
    <w:rsid w:val="006A3954"/>
    <w:rsid w:val="006A3D79"/>
    <w:rsid w:val="006A4B56"/>
    <w:rsid w:val="006A62F6"/>
    <w:rsid w:val="006A6F4E"/>
    <w:rsid w:val="006B1821"/>
    <w:rsid w:val="006B1CC3"/>
    <w:rsid w:val="006B2340"/>
    <w:rsid w:val="006B2861"/>
    <w:rsid w:val="006B29EC"/>
    <w:rsid w:val="006B3879"/>
    <w:rsid w:val="006B48F3"/>
    <w:rsid w:val="006B4C67"/>
    <w:rsid w:val="006B562F"/>
    <w:rsid w:val="006B5725"/>
    <w:rsid w:val="006B5FCF"/>
    <w:rsid w:val="006B6C0A"/>
    <w:rsid w:val="006B787A"/>
    <w:rsid w:val="006C0491"/>
    <w:rsid w:val="006C0AB3"/>
    <w:rsid w:val="006C0D56"/>
    <w:rsid w:val="006C1B90"/>
    <w:rsid w:val="006C2158"/>
    <w:rsid w:val="006C227D"/>
    <w:rsid w:val="006C268C"/>
    <w:rsid w:val="006C2BFD"/>
    <w:rsid w:val="006C3205"/>
    <w:rsid w:val="006C511F"/>
    <w:rsid w:val="006C526B"/>
    <w:rsid w:val="006C5D85"/>
    <w:rsid w:val="006C63AC"/>
    <w:rsid w:val="006C7469"/>
    <w:rsid w:val="006C766F"/>
    <w:rsid w:val="006C7727"/>
    <w:rsid w:val="006D04A5"/>
    <w:rsid w:val="006D081A"/>
    <w:rsid w:val="006D1014"/>
    <w:rsid w:val="006D15DD"/>
    <w:rsid w:val="006D218D"/>
    <w:rsid w:val="006D338C"/>
    <w:rsid w:val="006D3778"/>
    <w:rsid w:val="006D3A9B"/>
    <w:rsid w:val="006D49C7"/>
    <w:rsid w:val="006D5281"/>
    <w:rsid w:val="006D5926"/>
    <w:rsid w:val="006D68EF"/>
    <w:rsid w:val="006D6E5B"/>
    <w:rsid w:val="006D73E4"/>
    <w:rsid w:val="006D7968"/>
    <w:rsid w:val="006E064A"/>
    <w:rsid w:val="006E0AB5"/>
    <w:rsid w:val="006E208B"/>
    <w:rsid w:val="006E2176"/>
    <w:rsid w:val="006E2AC1"/>
    <w:rsid w:val="006E3205"/>
    <w:rsid w:val="006E3A06"/>
    <w:rsid w:val="006E44A9"/>
    <w:rsid w:val="006F10BF"/>
    <w:rsid w:val="006F250B"/>
    <w:rsid w:val="006F25B5"/>
    <w:rsid w:val="006F37AA"/>
    <w:rsid w:val="006F3BD8"/>
    <w:rsid w:val="006F4DCF"/>
    <w:rsid w:val="006F512E"/>
    <w:rsid w:val="006F785B"/>
    <w:rsid w:val="006F791E"/>
    <w:rsid w:val="00700B8A"/>
    <w:rsid w:val="00700E3A"/>
    <w:rsid w:val="0070161E"/>
    <w:rsid w:val="00701E95"/>
    <w:rsid w:val="007045EB"/>
    <w:rsid w:val="0070468B"/>
    <w:rsid w:val="00704E55"/>
    <w:rsid w:val="00705672"/>
    <w:rsid w:val="007060B1"/>
    <w:rsid w:val="00707501"/>
    <w:rsid w:val="00707CC4"/>
    <w:rsid w:val="00710059"/>
    <w:rsid w:val="007100D8"/>
    <w:rsid w:val="00710703"/>
    <w:rsid w:val="00710B50"/>
    <w:rsid w:val="00713653"/>
    <w:rsid w:val="0071507C"/>
    <w:rsid w:val="007159E1"/>
    <w:rsid w:val="00715EA5"/>
    <w:rsid w:val="0071604C"/>
    <w:rsid w:val="00716985"/>
    <w:rsid w:val="00716D20"/>
    <w:rsid w:val="00716D2E"/>
    <w:rsid w:val="0072008D"/>
    <w:rsid w:val="007204AA"/>
    <w:rsid w:val="00722569"/>
    <w:rsid w:val="0072401F"/>
    <w:rsid w:val="0072408F"/>
    <w:rsid w:val="007243CF"/>
    <w:rsid w:val="007250D0"/>
    <w:rsid w:val="00725D76"/>
    <w:rsid w:val="00725D8E"/>
    <w:rsid w:val="0072698B"/>
    <w:rsid w:val="00726F7D"/>
    <w:rsid w:val="00730717"/>
    <w:rsid w:val="00730B3C"/>
    <w:rsid w:val="00731207"/>
    <w:rsid w:val="0073251B"/>
    <w:rsid w:val="007333E3"/>
    <w:rsid w:val="00733A53"/>
    <w:rsid w:val="00735682"/>
    <w:rsid w:val="00735811"/>
    <w:rsid w:val="0073653F"/>
    <w:rsid w:val="00740289"/>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04"/>
    <w:rsid w:val="00757DCB"/>
    <w:rsid w:val="007613B7"/>
    <w:rsid w:val="00763814"/>
    <w:rsid w:val="00765C7A"/>
    <w:rsid w:val="0076654A"/>
    <w:rsid w:val="0076699E"/>
    <w:rsid w:val="00770038"/>
    <w:rsid w:val="00770F52"/>
    <w:rsid w:val="00771E47"/>
    <w:rsid w:val="007732C3"/>
    <w:rsid w:val="00774CAE"/>
    <w:rsid w:val="00776C79"/>
    <w:rsid w:val="00780B4D"/>
    <w:rsid w:val="00780D3C"/>
    <w:rsid w:val="007810E2"/>
    <w:rsid w:val="007816E7"/>
    <w:rsid w:val="0078274E"/>
    <w:rsid w:val="00782BC0"/>
    <w:rsid w:val="00782CA5"/>
    <w:rsid w:val="00784DDC"/>
    <w:rsid w:val="00785247"/>
    <w:rsid w:val="00785E6F"/>
    <w:rsid w:val="00786AEB"/>
    <w:rsid w:val="00786C85"/>
    <w:rsid w:val="00793191"/>
    <w:rsid w:val="00793898"/>
    <w:rsid w:val="00793D18"/>
    <w:rsid w:val="00794BDE"/>
    <w:rsid w:val="0079629D"/>
    <w:rsid w:val="007963B5"/>
    <w:rsid w:val="00796B38"/>
    <w:rsid w:val="007970B7"/>
    <w:rsid w:val="007979F9"/>
    <w:rsid w:val="00797F2E"/>
    <w:rsid w:val="007A209A"/>
    <w:rsid w:val="007A296B"/>
    <w:rsid w:val="007A2B27"/>
    <w:rsid w:val="007A2E71"/>
    <w:rsid w:val="007A37A6"/>
    <w:rsid w:val="007A4396"/>
    <w:rsid w:val="007A444E"/>
    <w:rsid w:val="007A506E"/>
    <w:rsid w:val="007A69B2"/>
    <w:rsid w:val="007A78AB"/>
    <w:rsid w:val="007B121A"/>
    <w:rsid w:val="007B16D3"/>
    <w:rsid w:val="007B1988"/>
    <w:rsid w:val="007B2F26"/>
    <w:rsid w:val="007B40ED"/>
    <w:rsid w:val="007B4791"/>
    <w:rsid w:val="007B6361"/>
    <w:rsid w:val="007B64F4"/>
    <w:rsid w:val="007B6D90"/>
    <w:rsid w:val="007B780A"/>
    <w:rsid w:val="007B7C2A"/>
    <w:rsid w:val="007C05E0"/>
    <w:rsid w:val="007C0BE3"/>
    <w:rsid w:val="007C16DB"/>
    <w:rsid w:val="007C2017"/>
    <w:rsid w:val="007C2385"/>
    <w:rsid w:val="007C25A5"/>
    <w:rsid w:val="007C25ED"/>
    <w:rsid w:val="007C2B91"/>
    <w:rsid w:val="007C2DA6"/>
    <w:rsid w:val="007C37B3"/>
    <w:rsid w:val="007C4B41"/>
    <w:rsid w:val="007C4FDF"/>
    <w:rsid w:val="007C500D"/>
    <w:rsid w:val="007C76BB"/>
    <w:rsid w:val="007C7CC8"/>
    <w:rsid w:val="007C7ED3"/>
    <w:rsid w:val="007D070F"/>
    <w:rsid w:val="007D1262"/>
    <w:rsid w:val="007D2108"/>
    <w:rsid w:val="007D28FA"/>
    <w:rsid w:val="007D2E91"/>
    <w:rsid w:val="007D3097"/>
    <w:rsid w:val="007D5876"/>
    <w:rsid w:val="007D67C1"/>
    <w:rsid w:val="007D6D26"/>
    <w:rsid w:val="007D7AEA"/>
    <w:rsid w:val="007E013B"/>
    <w:rsid w:val="007E04AF"/>
    <w:rsid w:val="007E1A97"/>
    <w:rsid w:val="007E1AFE"/>
    <w:rsid w:val="007E30F2"/>
    <w:rsid w:val="007E5680"/>
    <w:rsid w:val="007E5B08"/>
    <w:rsid w:val="007F1604"/>
    <w:rsid w:val="007F2324"/>
    <w:rsid w:val="007F2C74"/>
    <w:rsid w:val="007F3015"/>
    <w:rsid w:val="007F35B0"/>
    <w:rsid w:val="007F419D"/>
    <w:rsid w:val="007F41DF"/>
    <w:rsid w:val="007F450A"/>
    <w:rsid w:val="007F486F"/>
    <w:rsid w:val="007F4A6D"/>
    <w:rsid w:val="007F5079"/>
    <w:rsid w:val="007F5936"/>
    <w:rsid w:val="007F7862"/>
    <w:rsid w:val="007F7B0B"/>
    <w:rsid w:val="00802222"/>
    <w:rsid w:val="008025BB"/>
    <w:rsid w:val="00802CE4"/>
    <w:rsid w:val="00804351"/>
    <w:rsid w:val="0080555F"/>
    <w:rsid w:val="008066AA"/>
    <w:rsid w:val="008070F8"/>
    <w:rsid w:val="00807515"/>
    <w:rsid w:val="008078FF"/>
    <w:rsid w:val="00807D7A"/>
    <w:rsid w:val="00811140"/>
    <w:rsid w:val="008117FD"/>
    <w:rsid w:val="00811B19"/>
    <w:rsid w:val="0081339D"/>
    <w:rsid w:val="008136AC"/>
    <w:rsid w:val="00813767"/>
    <w:rsid w:val="0081475C"/>
    <w:rsid w:val="0081595F"/>
    <w:rsid w:val="00816BCB"/>
    <w:rsid w:val="00816F4E"/>
    <w:rsid w:val="0081783D"/>
    <w:rsid w:val="00820512"/>
    <w:rsid w:val="0082076A"/>
    <w:rsid w:val="00821859"/>
    <w:rsid w:val="00822462"/>
    <w:rsid w:val="00822BDF"/>
    <w:rsid w:val="008246FB"/>
    <w:rsid w:val="008251E1"/>
    <w:rsid w:val="008252EF"/>
    <w:rsid w:val="00826DB2"/>
    <w:rsid w:val="00827107"/>
    <w:rsid w:val="008272FD"/>
    <w:rsid w:val="00827753"/>
    <w:rsid w:val="00827920"/>
    <w:rsid w:val="00827F58"/>
    <w:rsid w:val="008302B0"/>
    <w:rsid w:val="008312EF"/>
    <w:rsid w:val="00832364"/>
    <w:rsid w:val="0083241A"/>
    <w:rsid w:val="00833D5A"/>
    <w:rsid w:val="008350B2"/>
    <w:rsid w:val="00835501"/>
    <w:rsid w:val="008358DA"/>
    <w:rsid w:val="00835F01"/>
    <w:rsid w:val="008360B1"/>
    <w:rsid w:val="008365E1"/>
    <w:rsid w:val="00840681"/>
    <w:rsid w:val="00840958"/>
    <w:rsid w:val="008415A6"/>
    <w:rsid w:val="00841E25"/>
    <w:rsid w:val="008422FA"/>
    <w:rsid w:val="00842B65"/>
    <w:rsid w:val="00844280"/>
    <w:rsid w:val="00844290"/>
    <w:rsid w:val="00845142"/>
    <w:rsid w:val="00845D0E"/>
    <w:rsid w:val="00845D13"/>
    <w:rsid w:val="00845DAD"/>
    <w:rsid w:val="00846FA4"/>
    <w:rsid w:val="00847359"/>
    <w:rsid w:val="008478FA"/>
    <w:rsid w:val="00847F90"/>
    <w:rsid w:val="00850C06"/>
    <w:rsid w:val="0085163B"/>
    <w:rsid w:val="0085226E"/>
    <w:rsid w:val="00852E2C"/>
    <w:rsid w:val="00854160"/>
    <w:rsid w:val="00854BDC"/>
    <w:rsid w:val="00854E1C"/>
    <w:rsid w:val="00854ED4"/>
    <w:rsid w:val="00856317"/>
    <w:rsid w:val="00856D88"/>
    <w:rsid w:val="00857792"/>
    <w:rsid w:val="00857C34"/>
    <w:rsid w:val="00861571"/>
    <w:rsid w:val="00862085"/>
    <w:rsid w:val="008630FE"/>
    <w:rsid w:val="00864C5C"/>
    <w:rsid w:val="00864ED7"/>
    <w:rsid w:val="008659A4"/>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D74"/>
    <w:rsid w:val="008779FC"/>
    <w:rsid w:val="00880620"/>
    <w:rsid w:val="00881A08"/>
    <w:rsid w:val="00882599"/>
    <w:rsid w:val="00882895"/>
    <w:rsid w:val="00884465"/>
    <w:rsid w:val="00885ADD"/>
    <w:rsid w:val="008863B6"/>
    <w:rsid w:val="0088685B"/>
    <w:rsid w:val="00887142"/>
    <w:rsid w:val="008871ED"/>
    <w:rsid w:val="00887D34"/>
    <w:rsid w:val="00890EF7"/>
    <w:rsid w:val="00891C24"/>
    <w:rsid w:val="008931EE"/>
    <w:rsid w:val="00895E3E"/>
    <w:rsid w:val="0089644A"/>
    <w:rsid w:val="00896B2E"/>
    <w:rsid w:val="008A0868"/>
    <w:rsid w:val="008A0D81"/>
    <w:rsid w:val="008A0ECA"/>
    <w:rsid w:val="008A3153"/>
    <w:rsid w:val="008A37F2"/>
    <w:rsid w:val="008A4CFC"/>
    <w:rsid w:val="008A5FB8"/>
    <w:rsid w:val="008B05F1"/>
    <w:rsid w:val="008B113E"/>
    <w:rsid w:val="008B17D5"/>
    <w:rsid w:val="008B18B9"/>
    <w:rsid w:val="008B1FA3"/>
    <w:rsid w:val="008B26BA"/>
    <w:rsid w:val="008B2E5B"/>
    <w:rsid w:val="008B4B53"/>
    <w:rsid w:val="008B4BF9"/>
    <w:rsid w:val="008B4E92"/>
    <w:rsid w:val="008B6D9E"/>
    <w:rsid w:val="008C17CF"/>
    <w:rsid w:val="008C2614"/>
    <w:rsid w:val="008C3023"/>
    <w:rsid w:val="008C34B1"/>
    <w:rsid w:val="008C365A"/>
    <w:rsid w:val="008C369A"/>
    <w:rsid w:val="008C3E89"/>
    <w:rsid w:val="008C42B8"/>
    <w:rsid w:val="008C451F"/>
    <w:rsid w:val="008C4A61"/>
    <w:rsid w:val="008C4D46"/>
    <w:rsid w:val="008C57AA"/>
    <w:rsid w:val="008C64CE"/>
    <w:rsid w:val="008C66F1"/>
    <w:rsid w:val="008C78D5"/>
    <w:rsid w:val="008C7B15"/>
    <w:rsid w:val="008C7FD9"/>
    <w:rsid w:val="008D02AE"/>
    <w:rsid w:val="008D0C6C"/>
    <w:rsid w:val="008D38FB"/>
    <w:rsid w:val="008D4118"/>
    <w:rsid w:val="008D524F"/>
    <w:rsid w:val="008E0730"/>
    <w:rsid w:val="008E1005"/>
    <w:rsid w:val="008E1489"/>
    <w:rsid w:val="008E27FE"/>
    <w:rsid w:val="008E2C34"/>
    <w:rsid w:val="008E2DB2"/>
    <w:rsid w:val="008E3286"/>
    <w:rsid w:val="008E38A6"/>
    <w:rsid w:val="008E3D92"/>
    <w:rsid w:val="008E46EA"/>
    <w:rsid w:val="008E5CAA"/>
    <w:rsid w:val="008E7228"/>
    <w:rsid w:val="008E7F66"/>
    <w:rsid w:val="008F0013"/>
    <w:rsid w:val="008F22E5"/>
    <w:rsid w:val="008F25A5"/>
    <w:rsid w:val="008F31FA"/>
    <w:rsid w:val="008F451A"/>
    <w:rsid w:val="008F475F"/>
    <w:rsid w:val="008F49BF"/>
    <w:rsid w:val="008F4CC0"/>
    <w:rsid w:val="008F539E"/>
    <w:rsid w:val="008F5AF8"/>
    <w:rsid w:val="008F70A2"/>
    <w:rsid w:val="008F73A4"/>
    <w:rsid w:val="008F7624"/>
    <w:rsid w:val="008F7889"/>
    <w:rsid w:val="00900359"/>
    <w:rsid w:val="00900C1B"/>
    <w:rsid w:val="009019F2"/>
    <w:rsid w:val="00902762"/>
    <w:rsid w:val="00902DA0"/>
    <w:rsid w:val="00903DBD"/>
    <w:rsid w:val="009043C8"/>
    <w:rsid w:val="00904682"/>
    <w:rsid w:val="009049A9"/>
    <w:rsid w:val="00905267"/>
    <w:rsid w:val="009052D4"/>
    <w:rsid w:val="0090541F"/>
    <w:rsid w:val="00907377"/>
    <w:rsid w:val="0091045F"/>
    <w:rsid w:val="009119A3"/>
    <w:rsid w:val="00911AD7"/>
    <w:rsid w:val="00911B0E"/>
    <w:rsid w:val="00912267"/>
    <w:rsid w:val="009134C3"/>
    <w:rsid w:val="009136BE"/>
    <w:rsid w:val="0091398F"/>
    <w:rsid w:val="00913CF3"/>
    <w:rsid w:val="00913EBD"/>
    <w:rsid w:val="00916994"/>
    <w:rsid w:val="009210C3"/>
    <w:rsid w:val="0092206F"/>
    <w:rsid w:val="009231E9"/>
    <w:rsid w:val="00923461"/>
    <w:rsid w:val="0092470D"/>
    <w:rsid w:val="00925DB8"/>
    <w:rsid w:val="00925E1C"/>
    <w:rsid w:val="0092601E"/>
    <w:rsid w:val="00930559"/>
    <w:rsid w:val="0093187B"/>
    <w:rsid w:val="00931D50"/>
    <w:rsid w:val="00932563"/>
    <w:rsid w:val="00933580"/>
    <w:rsid w:val="0093416B"/>
    <w:rsid w:val="009355DE"/>
    <w:rsid w:val="00935E54"/>
    <w:rsid w:val="009370D5"/>
    <w:rsid w:val="00937913"/>
    <w:rsid w:val="00940CB1"/>
    <w:rsid w:val="00940E73"/>
    <w:rsid w:val="0094234F"/>
    <w:rsid w:val="00942B8A"/>
    <w:rsid w:val="00943DF8"/>
    <w:rsid w:val="0094477C"/>
    <w:rsid w:val="009448CF"/>
    <w:rsid w:val="00944CFF"/>
    <w:rsid w:val="00945C83"/>
    <w:rsid w:val="00946188"/>
    <w:rsid w:val="00946FC7"/>
    <w:rsid w:val="00947C65"/>
    <w:rsid w:val="00952D04"/>
    <w:rsid w:val="00952FB0"/>
    <w:rsid w:val="0095344A"/>
    <w:rsid w:val="009538E0"/>
    <w:rsid w:val="00953B3C"/>
    <w:rsid w:val="00953C89"/>
    <w:rsid w:val="00953E62"/>
    <w:rsid w:val="009542F2"/>
    <w:rsid w:val="009551E8"/>
    <w:rsid w:val="00955D1D"/>
    <w:rsid w:val="009561FD"/>
    <w:rsid w:val="009563D3"/>
    <w:rsid w:val="00960EA6"/>
    <w:rsid w:val="009610CE"/>
    <w:rsid w:val="009610FA"/>
    <w:rsid w:val="009614C8"/>
    <w:rsid w:val="009622CA"/>
    <w:rsid w:val="00962B24"/>
    <w:rsid w:val="009635F7"/>
    <w:rsid w:val="0096433C"/>
    <w:rsid w:val="00964A8C"/>
    <w:rsid w:val="00964AC9"/>
    <w:rsid w:val="00964BD4"/>
    <w:rsid w:val="009658C2"/>
    <w:rsid w:val="00965B10"/>
    <w:rsid w:val="00965ECB"/>
    <w:rsid w:val="00966020"/>
    <w:rsid w:val="00967045"/>
    <w:rsid w:val="009673AD"/>
    <w:rsid w:val="009679D0"/>
    <w:rsid w:val="00971453"/>
    <w:rsid w:val="0097149D"/>
    <w:rsid w:val="00974B24"/>
    <w:rsid w:val="00974D39"/>
    <w:rsid w:val="009771D8"/>
    <w:rsid w:val="00977441"/>
    <w:rsid w:val="00980306"/>
    <w:rsid w:val="00980F08"/>
    <w:rsid w:val="009812A7"/>
    <w:rsid w:val="009813E6"/>
    <w:rsid w:val="009822FA"/>
    <w:rsid w:val="009824AE"/>
    <w:rsid w:val="00982B9B"/>
    <w:rsid w:val="009830BD"/>
    <w:rsid w:val="009834BF"/>
    <w:rsid w:val="00984251"/>
    <w:rsid w:val="00984EB1"/>
    <w:rsid w:val="00985108"/>
    <w:rsid w:val="0098532E"/>
    <w:rsid w:val="00986E90"/>
    <w:rsid w:val="00987D13"/>
    <w:rsid w:val="00987D32"/>
    <w:rsid w:val="009935B0"/>
    <w:rsid w:val="00994E06"/>
    <w:rsid w:val="0099500A"/>
    <w:rsid w:val="0099556A"/>
    <w:rsid w:val="00995618"/>
    <w:rsid w:val="00995EE3"/>
    <w:rsid w:val="00996343"/>
    <w:rsid w:val="009963DE"/>
    <w:rsid w:val="0099655B"/>
    <w:rsid w:val="00996CC2"/>
    <w:rsid w:val="0099774A"/>
    <w:rsid w:val="00997BB7"/>
    <w:rsid w:val="009A0378"/>
    <w:rsid w:val="009A1D1C"/>
    <w:rsid w:val="009A1F6C"/>
    <w:rsid w:val="009A23A9"/>
    <w:rsid w:val="009A3346"/>
    <w:rsid w:val="009A35FC"/>
    <w:rsid w:val="009A378E"/>
    <w:rsid w:val="009A398B"/>
    <w:rsid w:val="009A471B"/>
    <w:rsid w:val="009A632C"/>
    <w:rsid w:val="009A6D38"/>
    <w:rsid w:val="009B09B3"/>
    <w:rsid w:val="009B1AB8"/>
    <w:rsid w:val="009B1DBF"/>
    <w:rsid w:val="009B2BF9"/>
    <w:rsid w:val="009B3007"/>
    <w:rsid w:val="009B35DA"/>
    <w:rsid w:val="009B3F5E"/>
    <w:rsid w:val="009B4B05"/>
    <w:rsid w:val="009B4FD7"/>
    <w:rsid w:val="009B630F"/>
    <w:rsid w:val="009B66A6"/>
    <w:rsid w:val="009B6DD7"/>
    <w:rsid w:val="009B6FD3"/>
    <w:rsid w:val="009B75F2"/>
    <w:rsid w:val="009B7D65"/>
    <w:rsid w:val="009C0BF4"/>
    <w:rsid w:val="009C0D8C"/>
    <w:rsid w:val="009C14FD"/>
    <w:rsid w:val="009C1C93"/>
    <w:rsid w:val="009C1F28"/>
    <w:rsid w:val="009C2501"/>
    <w:rsid w:val="009C2C4D"/>
    <w:rsid w:val="009C35FA"/>
    <w:rsid w:val="009C3646"/>
    <w:rsid w:val="009C3763"/>
    <w:rsid w:val="009C508C"/>
    <w:rsid w:val="009C5689"/>
    <w:rsid w:val="009C6983"/>
    <w:rsid w:val="009C7E61"/>
    <w:rsid w:val="009D0291"/>
    <w:rsid w:val="009D045F"/>
    <w:rsid w:val="009D0E94"/>
    <w:rsid w:val="009D231E"/>
    <w:rsid w:val="009D3D32"/>
    <w:rsid w:val="009D5625"/>
    <w:rsid w:val="009D5A5F"/>
    <w:rsid w:val="009D6318"/>
    <w:rsid w:val="009E1D90"/>
    <w:rsid w:val="009E2C52"/>
    <w:rsid w:val="009E2F0D"/>
    <w:rsid w:val="009E487A"/>
    <w:rsid w:val="009E7D13"/>
    <w:rsid w:val="009F0B2F"/>
    <w:rsid w:val="009F187C"/>
    <w:rsid w:val="009F2C40"/>
    <w:rsid w:val="009F2D0D"/>
    <w:rsid w:val="009F36A1"/>
    <w:rsid w:val="009F3A07"/>
    <w:rsid w:val="009F65D2"/>
    <w:rsid w:val="009F6725"/>
    <w:rsid w:val="009F6E0D"/>
    <w:rsid w:val="009F788A"/>
    <w:rsid w:val="009F7B44"/>
    <w:rsid w:val="009F7B5D"/>
    <w:rsid w:val="00A00524"/>
    <w:rsid w:val="00A00F7B"/>
    <w:rsid w:val="00A01646"/>
    <w:rsid w:val="00A01797"/>
    <w:rsid w:val="00A0191F"/>
    <w:rsid w:val="00A01CB4"/>
    <w:rsid w:val="00A03793"/>
    <w:rsid w:val="00A044CC"/>
    <w:rsid w:val="00A048C7"/>
    <w:rsid w:val="00A04B64"/>
    <w:rsid w:val="00A06A36"/>
    <w:rsid w:val="00A06B23"/>
    <w:rsid w:val="00A11369"/>
    <w:rsid w:val="00A1194A"/>
    <w:rsid w:val="00A1367A"/>
    <w:rsid w:val="00A13DBA"/>
    <w:rsid w:val="00A14263"/>
    <w:rsid w:val="00A15504"/>
    <w:rsid w:val="00A15E06"/>
    <w:rsid w:val="00A15F8A"/>
    <w:rsid w:val="00A1604D"/>
    <w:rsid w:val="00A16419"/>
    <w:rsid w:val="00A164C2"/>
    <w:rsid w:val="00A17049"/>
    <w:rsid w:val="00A17850"/>
    <w:rsid w:val="00A204A9"/>
    <w:rsid w:val="00A20D6B"/>
    <w:rsid w:val="00A2120E"/>
    <w:rsid w:val="00A229A9"/>
    <w:rsid w:val="00A22D2C"/>
    <w:rsid w:val="00A24DA5"/>
    <w:rsid w:val="00A26293"/>
    <w:rsid w:val="00A2643F"/>
    <w:rsid w:val="00A2663D"/>
    <w:rsid w:val="00A26BD5"/>
    <w:rsid w:val="00A27AF0"/>
    <w:rsid w:val="00A27C81"/>
    <w:rsid w:val="00A301F2"/>
    <w:rsid w:val="00A308E5"/>
    <w:rsid w:val="00A31BA2"/>
    <w:rsid w:val="00A32136"/>
    <w:rsid w:val="00A33EC9"/>
    <w:rsid w:val="00A34DC4"/>
    <w:rsid w:val="00A352CA"/>
    <w:rsid w:val="00A364BE"/>
    <w:rsid w:val="00A36B18"/>
    <w:rsid w:val="00A36D3D"/>
    <w:rsid w:val="00A37189"/>
    <w:rsid w:val="00A37A25"/>
    <w:rsid w:val="00A4021D"/>
    <w:rsid w:val="00A40302"/>
    <w:rsid w:val="00A405AF"/>
    <w:rsid w:val="00A40B17"/>
    <w:rsid w:val="00A41A61"/>
    <w:rsid w:val="00A41B9C"/>
    <w:rsid w:val="00A44DF6"/>
    <w:rsid w:val="00A44FD1"/>
    <w:rsid w:val="00A46762"/>
    <w:rsid w:val="00A46BAF"/>
    <w:rsid w:val="00A46D2C"/>
    <w:rsid w:val="00A474DF"/>
    <w:rsid w:val="00A4787C"/>
    <w:rsid w:val="00A47A91"/>
    <w:rsid w:val="00A506A4"/>
    <w:rsid w:val="00A5079E"/>
    <w:rsid w:val="00A50ACD"/>
    <w:rsid w:val="00A5131E"/>
    <w:rsid w:val="00A51DCA"/>
    <w:rsid w:val="00A5309D"/>
    <w:rsid w:val="00A53482"/>
    <w:rsid w:val="00A5440A"/>
    <w:rsid w:val="00A5479E"/>
    <w:rsid w:val="00A54B6A"/>
    <w:rsid w:val="00A5598C"/>
    <w:rsid w:val="00A5684D"/>
    <w:rsid w:val="00A568A3"/>
    <w:rsid w:val="00A571FB"/>
    <w:rsid w:val="00A57317"/>
    <w:rsid w:val="00A576C8"/>
    <w:rsid w:val="00A57E9A"/>
    <w:rsid w:val="00A60988"/>
    <w:rsid w:val="00A62D96"/>
    <w:rsid w:val="00A63187"/>
    <w:rsid w:val="00A63AD3"/>
    <w:rsid w:val="00A666A6"/>
    <w:rsid w:val="00A666D3"/>
    <w:rsid w:val="00A67428"/>
    <w:rsid w:val="00A67FE7"/>
    <w:rsid w:val="00A71F5D"/>
    <w:rsid w:val="00A72B1C"/>
    <w:rsid w:val="00A73604"/>
    <w:rsid w:val="00A73AE1"/>
    <w:rsid w:val="00A73CDC"/>
    <w:rsid w:val="00A74019"/>
    <w:rsid w:val="00A744D8"/>
    <w:rsid w:val="00A74B43"/>
    <w:rsid w:val="00A74EC8"/>
    <w:rsid w:val="00A77555"/>
    <w:rsid w:val="00A77E6B"/>
    <w:rsid w:val="00A800B5"/>
    <w:rsid w:val="00A8100C"/>
    <w:rsid w:val="00A812AB"/>
    <w:rsid w:val="00A8211F"/>
    <w:rsid w:val="00A8224E"/>
    <w:rsid w:val="00A82DE8"/>
    <w:rsid w:val="00A84395"/>
    <w:rsid w:val="00A856CC"/>
    <w:rsid w:val="00A86BE7"/>
    <w:rsid w:val="00A87CA2"/>
    <w:rsid w:val="00A9013A"/>
    <w:rsid w:val="00A901F6"/>
    <w:rsid w:val="00A914E9"/>
    <w:rsid w:val="00A916EF"/>
    <w:rsid w:val="00A9246A"/>
    <w:rsid w:val="00A933A4"/>
    <w:rsid w:val="00A93EE6"/>
    <w:rsid w:val="00A947B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B03CB"/>
    <w:rsid w:val="00AB0A0D"/>
    <w:rsid w:val="00AB0DAC"/>
    <w:rsid w:val="00AB1505"/>
    <w:rsid w:val="00AB179B"/>
    <w:rsid w:val="00AB29BD"/>
    <w:rsid w:val="00AB3B46"/>
    <w:rsid w:val="00AB453E"/>
    <w:rsid w:val="00AB4698"/>
    <w:rsid w:val="00AB511F"/>
    <w:rsid w:val="00AB550C"/>
    <w:rsid w:val="00AB5AFE"/>
    <w:rsid w:val="00AB6EC3"/>
    <w:rsid w:val="00AB7147"/>
    <w:rsid w:val="00AB77ED"/>
    <w:rsid w:val="00AB7E69"/>
    <w:rsid w:val="00AC152A"/>
    <w:rsid w:val="00AC15CF"/>
    <w:rsid w:val="00AC19E3"/>
    <w:rsid w:val="00AC21B9"/>
    <w:rsid w:val="00AC23CE"/>
    <w:rsid w:val="00AC3389"/>
    <w:rsid w:val="00AC4352"/>
    <w:rsid w:val="00AC5914"/>
    <w:rsid w:val="00AC5BBC"/>
    <w:rsid w:val="00AC66E5"/>
    <w:rsid w:val="00AC7B85"/>
    <w:rsid w:val="00AD0FB0"/>
    <w:rsid w:val="00AD1319"/>
    <w:rsid w:val="00AD164C"/>
    <w:rsid w:val="00AD290C"/>
    <w:rsid w:val="00AD3CF1"/>
    <w:rsid w:val="00AD4386"/>
    <w:rsid w:val="00AD496E"/>
    <w:rsid w:val="00AD4A42"/>
    <w:rsid w:val="00AE05C4"/>
    <w:rsid w:val="00AE152A"/>
    <w:rsid w:val="00AE186B"/>
    <w:rsid w:val="00AE1F8A"/>
    <w:rsid w:val="00AE325A"/>
    <w:rsid w:val="00AE4BAB"/>
    <w:rsid w:val="00AE5FDA"/>
    <w:rsid w:val="00AE6422"/>
    <w:rsid w:val="00AE6E74"/>
    <w:rsid w:val="00AE7342"/>
    <w:rsid w:val="00AE7774"/>
    <w:rsid w:val="00AF0AA3"/>
    <w:rsid w:val="00AF0CF5"/>
    <w:rsid w:val="00AF158F"/>
    <w:rsid w:val="00AF165D"/>
    <w:rsid w:val="00AF2223"/>
    <w:rsid w:val="00AF2462"/>
    <w:rsid w:val="00AF2BFD"/>
    <w:rsid w:val="00AF34D3"/>
    <w:rsid w:val="00AF4229"/>
    <w:rsid w:val="00AF4B07"/>
    <w:rsid w:val="00AF6099"/>
    <w:rsid w:val="00AF6688"/>
    <w:rsid w:val="00AF6B21"/>
    <w:rsid w:val="00AF7137"/>
    <w:rsid w:val="00B00656"/>
    <w:rsid w:val="00B00BD4"/>
    <w:rsid w:val="00B011AA"/>
    <w:rsid w:val="00B013F4"/>
    <w:rsid w:val="00B0369F"/>
    <w:rsid w:val="00B03772"/>
    <w:rsid w:val="00B03E27"/>
    <w:rsid w:val="00B05264"/>
    <w:rsid w:val="00B05291"/>
    <w:rsid w:val="00B05B33"/>
    <w:rsid w:val="00B05EB4"/>
    <w:rsid w:val="00B10961"/>
    <w:rsid w:val="00B10AE1"/>
    <w:rsid w:val="00B10B43"/>
    <w:rsid w:val="00B10BAF"/>
    <w:rsid w:val="00B11823"/>
    <w:rsid w:val="00B12887"/>
    <w:rsid w:val="00B132ED"/>
    <w:rsid w:val="00B13FD0"/>
    <w:rsid w:val="00B147FC"/>
    <w:rsid w:val="00B15E19"/>
    <w:rsid w:val="00B17259"/>
    <w:rsid w:val="00B17F45"/>
    <w:rsid w:val="00B20848"/>
    <w:rsid w:val="00B2102F"/>
    <w:rsid w:val="00B21C48"/>
    <w:rsid w:val="00B23E65"/>
    <w:rsid w:val="00B25C4E"/>
    <w:rsid w:val="00B26077"/>
    <w:rsid w:val="00B3223D"/>
    <w:rsid w:val="00B323BD"/>
    <w:rsid w:val="00B3250D"/>
    <w:rsid w:val="00B32783"/>
    <w:rsid w:val="00B335BC"/>
    <w:rsid w:val="00B34798"/>
    <w:rsid w:val="00B3629D"/>
    <w:rsid w:val="00B36C60"/>
    <w:rsid w:val="00B3723E"/>
    <w:rsid w:val="00B400A4"/>
    <w:rsid w:val="00B40C2B"/>
    <w:rsid w:val="00B4104A"/>
    <w:rsid w:val="00B42598"/>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2D56"/>
    <w:rsid w:val="00B64CF6"/>
    <w:rsid w:val="00B666FB"/>
    <w:rsid w:val="00B66AD0"/>
    <w:rsid w:val="00B67C3E"/>
    <w:rsid w:val="00B67D0A"/>
    <w:rsid w:val="00B7003F"/>
    <w:rsid w:val="00B729E7"/>
    <w:rsid w:val="00B75F6A"/>
    <w:rsid w:val="00B765B8"/>
    <w:rsid w:val="00B76FC3"/>
    <w:rsid w:val="00B771F4"/>
    <w:rsid w:val="00B7785F"/>
    <w:rsid w:val="00B77F93"/>
    <w:rsid w:val="00B8051F"/>
    <w:rsid w:val="00B810BD"/>
    <w:rsid w:val="00B820C6"/>
    <w:rsid w:val="00B825F2"/>
    <w:rsid w:val="00B83D7D"/>
    <w:rsid w:val="00B8407E"/>
    <w:rsid w:val="00B84257"/>
    <w:rsid w:val="00B84717"/>
    <w:rsid w:val="00B8533A"/>
    <w:rsid w:val="00B8777F"/>
    <w:rsid w:val="00B87F3E"/>
    <w:rsid w:val="00B90C5D"/>
    <w:rsid w:val="00B92C15"/>
    <w:rsid w:val="00B935F4"/>
    <w:rsid w:val="00B93E2B"/>
    <w:rsid w:val="00B93F8F"/>
    <w:rsid w:val="00B9493E"/>
    <w:rsid w:val="00B96506"/>
    <w:rsid w:val="00B967CE"/>
    <w:rsid w:val="00B96880"/>
    <w:rsid w:val="00B96B39"/>
    <w:rsid w:val="00B96C72"/>
    <w:rsid w:val="00BA017F"/>
    <w:rsid w:val="00BA06DB"/>
    <w:rsid w:val="00BA0AED"/>
    <w:rsid w:val="00BA0CE2"/>
    <w:rsid w:val="00BA1C8E"/>
    <w:rsid w:val="00BA2B04"/>
    <w:rsid w:val="00BA403D"/>
    <w:rsid w:val="00BA50E4"/>
    <w:rsid w:val="00BA57F8"/>
    <w:rsid w:val="00BA6020"/>
    <w:rsid w:val="00BA685E"/>
    <w:rsid w:val="00BA7512"/>
    <w:rsid w:val="00BB18DC"/>
    <w:rsid w:val="00BB231A"/>
    <w:rsid w:val="00BB2B71"/>
    <w:rsid w:val="00BB2E77"/>
    <w:rsid w:val="00BB307A"/>
    <w:rsid w:val="00BB3127"/>
    <w:rsid w:val="00BB3D2E"/>
    <w:rsid w:val="00BB5272"/>
    <w:rsid w:val="00BB6A8E"/>
    <w:rsid w:val="00BB7701"/>
    <w:rsid w:val="00BC0046"/>
    <w:rsid w:val="00BC1226"/>
    <w:rsid w:val="00BC1555"/>
    <w:rsid w:val="00BC1DCA"/>
    <w:rsid w:val="00BC2957"/>
    <w:rsid w:val="00BC2EA4"/>
    <w:rsid w:val="00BC5B30"/>
    <w:rsid w:val="00BC693A"/>
    <w:rsid w:val="00BC7F70"/>
    <w:rsid w:val="00BD01AB"/>
    <w:rsid w:val="00BD05C9"/>
    <w:rsid w:val="00BD1723"/>
    <w:rsid w:val="00BD1B8A"/>
    <w:rsid w:val="00BD2497"/>
    <w:rsid w:val="00BD271E"/>
    <w:rsid w:val="00BD27E8"/>
    <w:rsid w:val="00BD2A7A"/>
    <w:rsid w:val="00BD2C26"/>
    <w:rsid w:val="00BD2DC9"/>
    <w:rsid w:val="00BD338E"/>
    <w:rsid w:val="00BD403A"/>
    <w:rsid w:val="00BD5E5E"/>
    <w:rsid w:val="00BD68B2"/>
    <w:rsid w:val="00BD6F0E"/>
    <w:rsid w:val="00BD77F5"/>
    <w:rsid w:val="00BD7A11"/>
    <w:rsid w:val="00BE1DAD"/>
    <w:rsid w:val="00BE237B"/>
    <w:rsid w:val="00BE39ED"/>
    <w:rsid w:val="00BE4372"/>
    <w:rsid w:val="00BE4B1F"/>
    <w:rsid w:val="00BE52D7"/>
    <w:rsid w:val="00BE5DCF"/>
    <w:rsid w:val="00BE61AD"/>
    <w:rsid w:val="00BE6730"/>
    <w:rsid w:val="00BE6FF3"/>
    <w:rsid w:val="00BE7C2E"/>
    <w:rsid w:val="00BE7EEE"/>
    <w:rsid w:val="00BF0A09"/>
    <w:rsid w:val="00BF0E56"/>
    <w:rsid w:val="00BF181F"/>
    <w:rsid w:val="00BF20F5"/>
    <w:rsid w:val="00BF34FB"/>
    <w:rsid w:val="00BF52A1"/>
    <w:rsid w:val="00BF5E22"/>
    <w:rsid w:val="00BF6209"/>
    <w:rsid w:val="00BF6A1A"/>
    <w:rsid w:val="00BF6C11"/>
    <w:rsid w:val="00BF6C45"/>
    <w:rsid w:val="00BF7EFF"/>
    <w:rsid w:val="00C003EA"/>
    <w:rsid w:val="00C00B3C"/>
    <w:rsid w:val="00C01516"/>
    <w:rsid w:val="00C02205"/>
    <w:rsid w:val="00C02634"/>
    <w:rsid w:val="00C03E52"/>
    <w:rsid w:val="00C04142"/>
    <w:rsid w:val="00C041E9"/>
    <w:rsid w:val="00C04A5E"/>
    <w:rsid w:val="00C04A97"/>
    <w:rsid w:val="00C051C0"/>
    <w:rsid w:val="00C10965"/>
    <w:rsid w:val="00C135F8"/>
    <w:rsid w:val="00C14053"/>
    <w:rsid w:val="00C1424D"/>
    <w:rsid w:val="00C14F32"/>
    <w:rsid w:val="00C14F79"/>
    <w:rsid w:val="00C1617C"/>
    <w:rsid w:val="00C173BD"/>
    <w:rsid w:val="00C17889"/>
    <w:rsid w:val="00C20403"/>
    <w:rsid w:val="00C215C7"/>
    <w:rsid w:val="00C22135"/>
    <w:rsid w:val="00C2567A"/>
    <w:rsid w:val="00C2686E"/>
    <w:rsid w:val="00C27614"/>
    <w:rsid w:val="00C310EF"/>
    <w:rsid w:val="00C31260"/>
    <w:rsid w:val="00C3175D"/>
    <w:rsid w:val="00C32041"/>
    <w:rsid w:val="00C32BB1"/>
    <w:rsid w:val="00C3341F"/>
    <w:rsid w:val="00C3369C"/>
    <w:rsid w:val="00C338A2"/>
    <w:rsid w:val="00C3412B"/>
    <w:rsid w:val="00C36045"/>
    <w:rsid w:val="00C367D1"/>
    <w:rsid w:val="00C36D9D"/>
    <w:rsid w:val="00C37246"/>
    <w:rsid w:val="00C37318"/>
    <w:rsid w:val="00C37CDF"/>
    <w:rsid w:val="00C406D5"/>
    <w:rsid w:val="00C40AC6"/>
    <w:rsid w:val="00C40EB8"/>
    <w:rsid w:val="00C4181C"/>
    <w:rsid w:val="00C420D5"/>
    <w:rsid w:val="00C45123"/>
    <w:rsid w:val="00C457F2"/>
    <w:rsid w:val="00C46D5D"/>
    <w:rsid w:val="00C47008"/>
    <w:rsid w:val="00C4722F"/>
    <w:rsid w:val="00C47501"/>
    <w:rsid w:val="00C4757D"/>
    <w:rsid w:val="00C47B8C"/>
    <w:rsid w:val="00C51475"/>
    <w:rsid w:val="00C53CC7"/>
    <w:rsid w:val="00C53E5B"/>
    <w:rsid w:val="00C53F92"/>
    <w:rsid w:val="00C567D7"/>
    <w:rsid w:val="00C57151"/>
    <w:rsid w:val="00C617D3"/>
    <w:rsid w:val="00C629C6"/>
    <w:rsid w:val="00C62B37"/>
    <w:rsid w:val="00C6314B"/>
    <w:rsid w:val="00C63630"/>
    <w:rsid w:val="00C65490"/>
    <w:rsid w:val="00C65636"/>
    <w:rsid w:val="00C658AF"/>
    <w:rsid w:val="00C6666E"/>
    <w:rsid w:val="00C67F32"/>
    <w:rsid w:val="00C70067"/>
    <w:rsid w:val="00C714CA"/>
    <w:rsid w:val="00C7215E"/>
    <w:rsid w:val="00C72447"/>
    <w:rsid w:val="00C73665"/>
    <w:rsid w:val="00C739D8"/>
    <w:rsid w:val="00C73DEE"/>
    <w:rsid w:val="00C74601"/>
    <w:rsid w:val="00C7592D"/>
    <w:rsid w:val="00C75D30"/>
    <w:rsid w:val="00C76D4E"/>
    <w:rsid w:val="00C76F0C"/>
    <w:rsid w:val="00C77BAF"/>
    <w:rsid w:val="00C77D9D"/>
    <w:rsid w:val="00C80EBE"/>
    <w:rsid w:val="00C810F0"/>
    <w:rsid w:val="00C8200B"/>
    <w:rsid w:val="00C821BA"/>
    <w:rsid w:val="00C82BC7"/>
    <w:rsid w:val="00C83181"/>
    <w:rsid w:val="00C832F7"/>
    <w:rsid w:val="00C85919"/>
    <w:rsid w:val="00C860A5"/>
    <w:rsid w:val="00C866D8"/>
    <w:rsid w:val="00C86E7D"/>
    <w:rsid w:val="00C87101"/>
    <w:rsid w:val="00C90DCE"/>
    <w:rsid w:val="00C91360"/>
    <w:rsid w:val="00C91F62"/>
    <w:rsid w:val="00C92F76"/>
    <w:rsid w:val="00C93ADB"/>
    <w:rsid w:val="00C944E1"/>
    <w:rsid w:val="00C94815"/>
    <w:rsid w:val="00C95374"/>
    <w:rsid w:val="00C96D30"/>
    <w:rsid w:val="00CA022C"/>
    <w:rsid w:val="00CA0C31"/>
    <w:rsid w:val="00CA12B7"/>
    <w:rsid w:val="00CA130A"/>
    <w:rsid w:val="00CA140D"/>
    <w:rsid w:val="00CA1800"/>
    <w:rsid w:val="00CA19CC"/>
    <w:rsid w:val="00CA1E4F"/>
    <w:rsid w:val="00CA2B80"/>
    <w:rsid w:val="00CA2EE3"/>
    <w:rsid w:val="00CA2FD7"/>
    <w:rsid w:val="00CA58BC"/>
    <w:rsid w:val="00CA6082"/>
    <w:rsid w:val="00CA621B"/>
    <w:rsid w:val="00CA6963"/>
    <w:rsid w:val="00CA6BD1"/>
    <w:rsid w:val="00CA76FD"/>
    <w:rsid w:val="00CA7BF0"/>
    <w:rsid w:val="00CB0DEB"/>
    <w:rsid w:val="00CB10A9"/>
    <w:rsid w:val="00CB2510"/>
    <w:rsid w:val="00CB409C"/>
    <w:rsid w:val="00CB506D"/>
    <w:rsid w:val="00CB50B5"/>
    <w:rsid w:val="00CB7487"/>
    <w:rsid w:val="00CB7E2E"/>
    <w:rsid w:val="00CC0DD0"/>
    <w:rsid w:val="00CC0E1D"/>
    <w:rsid w:val="00CC1552"/>
    <w:rsid w:val="00CC2F39"/>
    <w:rsid w:val="00CC330A"/>
    <w:rsid w:val="00CC3326"/>
    <w:rsid w:val="00CC3A23"/>
    <w:rsid w:val="00CC42BD"/>
    <w:rsid w:val="00CC4782"/>
    <w:rsid w:val="00CC68D1"/>
    <w:rsid w:val="00CC6998"/>
    <w:rsid w:val="00CC7181"/>
    <w:rsid w:val="00CD06E5"/>
    <w:rsid w:val="00CD143B"/>
    <w:rsid w:val="00CD2592"/>
    <w:rsid w:val="00CD2BCC"/>
    <w:rsid w:val="00CD5C49"/>
    <w:rsid w:val="00CE1685"/>
    <w:rsid w:val="00CE1F1B"/>
    <w:rsid w:val="00CE2230"/>
    <w:rsid w:val="00CE2CF8"/>
    <w:rsid w:val="00CE37C8"/>
    <w:rsid w:val="00CE38FA"/>
    <w:rsid w:val="00CE46CA"/>
    <w:rsid w:val="00CE5923"/>
    <w:rsid w:val="00CE6643"/>
    <w:rsid w:val="00CE6AEE"/>
    <w:rsid w:val="00CE6D68"/>
    <w:rsid w:val="00CE7C79"/>
    <w:rsid w:val="00CE7E5C"/>
    <w:rsid w:val="00CF0375"/>
    <w:rsid w:val="00CF0B51"/>
    <w:rsid w:val="00CF0DAA"/>
    <w:rsid w:val="00CF1052"/>
    <w:rsid w:val="00CF2C14"/>
    <w:rsid w:val="00CF2CA5"/>
    <w:rsid w:val="00CF5739"/>
    <w:rsid w:val="00CF5AF1"/>
    <w:rsid w:val="00CF5B32"/>
    <w:rsid w:val="00CF5B64"/>
    <w:rsid w:val="00CF7059"/>
    <w:rsid w:val="00D003B0"/>
    <w:rsid w:val="00D01F7D"/>
    <w:rsid w:val="00D0245D"/>
    <w:rsid w:val="00D02DB9"/>
    <w:rsid w:val="00D04578"/>
    <w:rsid w:val="00D04E73"/>
    <w:rsid w:val="00D05320"/>
    <w:rsid w:val="00D07335"/>
    <w:rsid w:val="00D0789A"/>
    <w:rsid w:val="00D10828"/>
    <w:rsid w:val="00D11B57"/>
    <w:rsid w:val="00D13F76"/>
    <w:rsid w:val="00D14C19"/>
    <w:rsid w:val="00D1632F"/>
    <w:rsid w:val="00D16B95"/>
    <w:rsid w:val="00D16E49"/>
    <w:rsid w:val="00D2099B"/>
    <w:rsid w:val="00D20A55"/>
    <w:rsid w:val="00D210DE"/>
    <w:rsid w:val="00D21597"/>
    <w:rsid w:val="00D216AC"/>
    <w:rsid w:val="00D21D92"/>
    <w:rsid w:val="00D225FB"/>
    <w:rsid w:val="00D226AD"/>
    <w:rsid w:val="00D22805"/>
    <w:rsid w:val="00D228C8"/>
    <w:rsid w:val="00D23BFC"/>
    <w:rsid w:val="00D23FB8"/>
    <w:rsid w:val="00D24F0B"/>
    <w:rsid w:val="00D25B39"/>
    <w:rsid w:val="00D266A3"/>
    <w:rsid w:val="00D26AAD"/>
    <w:rsid w:val="00D306EF"/>
    <w:rsid w:val="00D31086"/>
    <w:rsid w:val="00D31FFB"/>
    <w:rsid w:val="00D324ED"/>
    <w:rsid w:val="00D32641"/>
    <w:rsid w:val="00D329B6"/>
    <w:rsid w:val="00D32C03"/>
    <w:rsid w:val="00D334FA"/>
    <w:rsid w:val="00D34861"/>
    <w:rsid w:val="00D3654A"/>
    <w:rsid w:val="00D37E9B"/>
    <w:rsid w:val="00D40154"/>
    <w:rsid w:val="00D40ABE"/>
    <w:rsid w:val="00D40DC0"/>
    <w:rsid w:val="00D40ECC"/>
    <w:rsid w:val="00D41248"/>
    <w:rsid w:val="00D426AA"/>
    <w:rsid w:val="00D429F2"/>
    <w:rsid w:val="00D42AA3"/>
    <w:rsid w:val="00D434C1"/>
    <w:rsid w:val="00D4374A"/>
    <w:rsid w:val="00D450BB"/>
    <w:rsid w:val="00D46CB4"/>
    <w:rsid w:val="00D5172D"/>
    <w:rsid w:val="00D51A1F"/>
    <w:rsid w:val="00D5247E"/>
    <w:rsid w:val="00D52AC9"/>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54B0"/>
    <w:rsid w:val="00D65994"/>
    <w:rsid w:val="00D6620E"/>
    <w:rsid w:val="00D667D1"/>
    <w:rsid w:val="00D6693C"/>
    <w:rsid w:val="00D7087C"/>
    <w:rsid w:val="00D70D97"/>
    <w:rsid w:val="00D70EE4"/>
    <w:rsid w:val="00D71398"/>
    <w:rsid w:val="00D72AF2"/>
    <w:rsid w:val="00D73369"/>
    <w:rsid w:val="00D744FE"/>
    <w:rsid w:val="00D74A19"/>
    <w:rsid w:val="00D74A29"/>
    <w:rsid w:val="00D75297"/>
    <w:rsid w:val="00D75884"/>
    <w:rsid w:val="00D7697F"/>
    <w:rsid w:val="00D77D18"/>
    <w:rsid w:val="00D80124"/>
    <w:rsid w:val="00D80188"/>
    <w:rsid w:val="00D802B1"/>
    <w:rsid w:val="00D80463"/>
    <w:rsid w:val="00D810F5"/>
    <w:rsid w:val="00D815F1"/>
    <w:rsid w:val="00D81927"/>
    <w:rsid w:val="00D81AC6"/>
    <w:rsid w:val="00D83AC7"/>
    <w:rsid w:val="00D83F2E"/>
    <w:rsid w:val="00D842CB"/>
    <w:rsid w:val="00D84A63"/>
    <w:rsid w:val="00D84EA2"/>
    <w:rsid w:val="00D84FC5"/>
    <w:rsid w:val="00D8638C"/>
    <w:rsid w:val="00D86522"/>
    <w:rsid w:val="00D87C31"/>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25E2"/>
    <w:rsid w:val="00DA348A"/>
    <w:rsid w:val="00DA38F1"/>
    <w:rsid w:val="00DA3A6A"/>
    <w:rsid w:val="00DA3B91"/>
    <w:rsid w:val="00DA3F7E"/>
    <w:rsid w:val="00DA46E5"/>
    <w:rsid w:val="00DA5517"/>
    <w:rsid w:val="00DA6F7F"/>
    <w:rsid w:val="00DB0AFF"/>
    <w:rsid w:val="00DB13F7"/>
    <w:rsid w:val="00DB1750"/>
    <w:rsid w:val="00DB1762"/>
    <w:rsid w:val="00DB21B4"/>
    <w:rsid w:val="00DB24CD"/>
    <w:rsid w:val="00DB3643"/>
    <w:rsid w:val="00DB3C52"/>
    <w:rsid w:val="00DB4701"/>
    <w:rsid w:val="00DB4C9C"/>
    <w:rsid w:val="00DB52AF"/>
    <w:rsid w:val="00DB5C70"/>
    <w:rsid w:val="00DB620C"/>
    <w:rsid w:val="00DB6BE1"/>
    <w:rsid w:val="00DB7185"/>
    <w:rsid w:val="00DC19BB"/>
    <w:rsid w:val="00DC240C"/>
    <w:rsid w:val="00DC2689"/>
    <w:rsid w:val="00DC27C2"/>
    <w:rsid w:val="00DC2CBA"/>
    <w:rsid w:val="00DC2D51"/>
    <w:rsid w:val="00DC37A7"/>
    <w:rsid w:val="00DC431D"/>
    <w:rsid w:val="00DC5004"/>
    <w:rsid w:val="00DC51BD"/>
    <w:rsid w:val="00DC6392"/>
    <w:rsid w:val="00DC6FB3"/>
    <w:rsid w:val="00DD00D3"/>
    <w:rsid w:val="00DD2203"/>
    <w:rsid w:val="00DD47EC"/>
    <w:rsid w:val="00DD55AE"/>
    <w:rsid w:val="00DD6659"/>
    <w:rsid w:val="00DD6A58"/>
    <w:rsid w:val="00DD7A10"/>
    <w:rsid w:val="00DD7C6F"/>
    <w:rsid w:val="00DD7F31"/>
    <w:rsid w:val="00DE2A12"/>
    <w:rsid w:val="00DE2F7C"/>
    <w:rsid w:val="00DE3E4F"/>
    <w:rsid w:val="00DE417A"/>
    <w:rsid w:val="00DE553B"/>
    <w:rsid w:val="00DE6A40"/>
    <w:rsid w:val="00DE73AD"/>
    <w:rsid w:val="00DE78D9"/>
    <w:rsid w:val="00DF123C"/>
    <w:rsid w:val="00DF17B1"/>
    <w:rsid w:val="00DF234C"/>
    <w:rsid w:val="00DF4917"/>
    <w:rsid w:val="00DF5060"/>
    <w:rsid w:val="00DF574A"/>
    <w:rsid w:val="00DF57AC"/>
    <w:rsid w:val="00DF6026"/>
    <w:rsid w:val="00DF6786"/>
    <w:rsid w:val="00E017DE"/>
    <w:rsid w:val="00E01AEC"/>
    <w:rsid w:val="00E0243F"/>
    <w:rsid w:val="00E026CA"/>
    <w:rsid w:val="00E027BE"/>
    <w:rsid w:val="00E02EA5"/>
    <w:rsid w:val="00E0304A"/>
    <w:rsid w:val="00E03256"/>
    <w:rsid w:val="00E033F2"/>
    <w:rsid w:val="00E042C2"/>
    <w:rsid w:val="00E05137"/>
    <w:rsid w:val="00E07756"/>
    <w:rsid w:val="00E07EE4"/>
    <w:rsid w:val="00E11085"/>
    <w:rsid w:val="00E11531"/>
    <w:rsid w:val="00E12245"/>
    <w:rsid w:val="00E12A3A"/>
    <w:rsid w:val="00E12EBF"/>
    <w:rsid w:val="00E134DC"/>
    <w:rsid w:val="00E13862"/>
    <w:rsid w:val="00E13CE6"/>
    <w:rsid w:val="00E13E09"/>
    <w:rsid w:val="00E14D38"/>
    <w:rsid w:val="00E150BB"/>
    <w:rsid w:val="00E16CB3"/>
    <w:rsid w:val="00E16CFF"/>
    <w:rsid w:val="00E2147F"/>
    <w:rsid w:val="00E217C4"/>
    <w:rsid w:val="00E22D77"/>
    <w:rsid w:val="00E22E04"/>
    <w:rsid w:val="00E24158"/>
    <w:rsid w:val="00E242E8"/>
    <w:rsid w:val="00E24DE5"/>
    <w:rsid w:val="00E27ECC"/>
    <w:rsid w:val="00E27EDD"/>
    <w:rsid w:val="00E300B8"/>
    <w:rsid w:val="00E30410"/>
    <w:rsid w:val="00E305A3"/>
    <w:rsid w:val="00E30BAC"/>
    <w:rsid w:val="00E30F13"/>
    <w:rsid w:val="00E30F34"/>
    <w:rsid w:val="00E33416"/>
    <w:rsid w:val="00E3431F"/>
    <w:rsid w:val="00E34AAD"/>
    <w:rsid w:val="00E34E2C"/>
    <w:rsid w:val="00E36728"/>
    <w:rsid w:val="00E36A37"/>
    <w:rsid w:val="00E37671"/>
    <w:rsid w:val="00E40805"/>
    <w:rsid w:val="00E41FA7"/>
    <w:rsid w:val="00E4289B"/>
    <w:rsid w:val="00E42F0D"/>
    <w:rsid w:val="00E42F5F"/>
    <w:rsid w:val="00E43956"/>
    <w:rsid w:val="00E449F3"/>
    <w:rsid w:val="00E44C32"/>
    <w:rsid w:val="00E50423"/>
    <w:rsid w:val="00E51014"/>
    <w:rsid w:val="00E512B4"/>
    <w:rsid w:val="00E5135D"/>
    <w:rsid w:val="00E51E6B"/>
    <w:rsid w:val="00E51EC1"/>
    <w:rsid w:val="00E52BB9"/>
    <w:rsid w:val="00E5318F"/>
    <w:rsid w:val="00E533B5"/>
    <w:rsid w:val="00E53AB3"/>
    <w:rsid w:val="00E54D18"/>
    <w:rsid w:val="00E54D78"/>
    <w:rsid w:val="00E54DD2"/>
    <w:rsid w:val="00E55873"/>
    <w:rsid w:val="00E575D7"/>
    <w:rsid w:val="00E6256E"/>
    <w:rsid w:val="00E62B50"/>
    <w:rsid w:val="00E62E93"/>
    <w:rsid w:val="00E62F0B"/>
    <w:rsid w:val="00E6372B"/>
    <w:rsid w:val="00E63F5E"/>
    <w:rsid w:val="00E64199"/>
    <w:rsid w:val="00E641B6"/>
    <w:rsid w:val="00E64DAA"/>
    <w:rsid w:val="00E65632"/>
    <w:rsid w:val="00E67024"/>
    <w:rsid w:val="00E67E22"/>
    <w:rsid w:val="00E67E62"/>
    <w:rsid w:val="00E70E63"/>
    <w:rsid w:val="00E70FB9"/>
    <w:rsid w:val="00E71299"/>
    <w:rsid w:val="00E73777"/>
    <w:rsid w:val="00E73B75"/>
    <w:rsid w:val="00E73F50"/>
    <w:rsid w:val="00E7498E"/>
    <w:rsid w:val="00E74C66"/>
    <w:rsid w:val="00E75A59"/>
    <w:rsid w:val="00E77369"/>
    <w:rsid w:val="00E77594"/>
    <w:rsid w:val="00E800E1"/>
    <w:rsid w:val="00E805DC"/>
    <w:rsid w:val="00E80655"/>
    <w:rsid w:val="00E80C1C"/>
    <w:rsid w:val="00E81D8A"/>
    <w:rsid w:val="00E82373"/>
    <w:rsid w:val="00E8385C"/>
    <w:rsid w:val="00E84708"/>
    <w:rsid w:val="00E84B01"/>
    <w:rsid w:val="00E85061"/>
    <w:rsid w:val="00E85558"/>
    <w:rsid w:val="00E855DB"/>
    <w:rsid w:val="00E85B8F"/>
    <w:rsid w:val="00E85BD7"/>
    <w:rsid w:val="00E85C49"/>
    <w:rsid w:val="00E867B5"/>
    <w:rsid w:val="00E86A0C"/>
    <w:rsid w:val="00E916A6"/>
    <w:rsid w:val="00E919BF"/>
    <w:rsid w:val="00E93329"/>
    <w:rsid w:val="00E936E1"/>
    <w:rsid w:val="00E948ED"/>
    <w:rsid w:val="00E9501C"/>
    <w:rsid w:val="00E95C17"/>
    <w:rsid w:val="00E977F5"/>
    <w:rsid w:val="00E97E0D"/>
    <w:rsid w:val="00E97FE9"/>
    <w:rsid w:val="00EA1355"/>
    <w:rsid w:val="00EA2B3B"/>
    <w:rsid w:val="00EA2E3E"/>
    <w:rsid w:val="00EA30F3"/>
    <w:rsid w:val="00EA390E"/>
    <w:rsid w:val="00EA39B9"/>
    <w:rsid w:val="00EA417C"/>
    <w:rsid w:val="00EA4427"/>
    <w:rsid w:val="00EA4592"/>
    <w:rsid w:val="00EA59D1"/>
    <w:rsid w:val="00EA5E2E"/>
    <w:rsid w:val="00EA6EBD"/>
    <w:rsid w:val="00EA7421"/>
    <w:rsid w:val="00EB0661"/>
    <w:rsid w:val="00EB2FFE"/>
    <w:rsid w:val="00EB3646"/>
    <w:rsid w:val="00EB4B85"/>
    <w:rsid w:val="00EB5D68"/>
    <w:rsid w:val="00EB702D"/>
    <w:rsid w:val="00EB70BE"/>
    <w:rsid w:val="00EB7B89"/>
    <w:rsid w:val="00EC00E2"/>
    <w:rsid w:val="00EC0432"/>
    <w:rsid w:val="00EC0D95"/>
    <w:rsid w:val="00EC1AD1"/>
    <w:rsid w:val="00EC1D2F"/>
    <w:rsid w:val="00EC1FAB"/>
    <w:rsid w:val="00EC22F4"/>
    <w:rsid w:val="00EC2466"/>
    <w:rsid w:val="00EC29EE"/>
    <w:rsid w:val="00EC2EE4"/>
    <w:rsid w:val="00EC3942"/>
    <w:rsid w:val="00EC4AF8"/>
    <w:rsid w:val="00EC622A"/>
    <w:rsid w:val="00EC6B76"/>
    <w:rsid w:val="00EC76A7"/>
    <w:rsid w:val="00EC7C8C"/>
    <w:rsid w:val="00EC7CB6"/>
    <w:rsid w:val="00ED01B1"/>
    <w:rsid w:val="00ED0E41"/>
    <w:rsid w:val="00ED1D65"/>
    <w:rsid w:val="00ED3111"/>
    <w:rsid w:val="00ED3945"/>
    <w:rsid w:val="00ED39E1"/>
    <w:rsid w:val="00ED3D07"/>
    <w:rsid w:val="00ED4C3B"/>
    <w:rsid w:val="00ED57A7"/>
    <w:rsid w:val="00ED5C38"/>
    <w:rsid w:val="00ED74C8"/>
    <w:rsid w:val="00ED7838"/>
    <w:rsid w:val="00ED798B"/>
    <w:rsid w:val="00EE013B"/>
    <w:rsid w:val="00EE0FF9"/>
    <w:rsid w:val="00EE10E8"/>
    <w:rsid w:val="00EE1589"/>
    <w:rsid w:val="00EE174B"/>
    <w:rsid w:val="00EE1A1F"/>
    <w:rsid w:val="00EE1F99"/>
    <w:rsid w:val="00EE2264"/>
    <w:rsid w:val="00EE37A7"/>
    <w:rsid w:val="00EE38D3"/>
    <w:rsid w:val="00EE416B"/>
    <w:rsid w:val="00EE4812"/>
    <w:rsid w:val="00EE5585"/>
    <w:rsid w:val="00EE59D8"/>
    <w:rsid w:val="00EF07E7"/>
    <w:rsid w:val="00EF23BB"/>
    <w:rsid w:val="00EF24B8"/>
    <w:rsid w:val="00EF2E68"/>
    <w:rsid w:val="00EF3104"/>
    <w:rsid w:val="00EF3722"/>
    <w:rsid w:val="00EF3793"/>
    <w:rsid w:val="00EF380A"/>
    <w:rsid w:val="00EF3BE7"/>
    <w:rsid w:val="00EF5694"/>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56F1"/>
    <w:rsid w:val="00F16751"/>
    <w:rsid w:val="00F16D4D"/>
    <w:rsid w:val="00F1752B"/>
    <w:rsid w:val="00F17812"/>
    <w:rsid w:val="00F20C20"/>
    <w:rsid w:val="00F21B3B"/>
    <w:rsid w:val="00F21D40"/>
    <w:rsid w:val="00F2562A"/>
    <w:rsid w:val="00F25CBC"/>
    <w:rsid w:val="00F26470"/>
    <w:rsid w:val="00F26644"/>
    <w:rsid w:val="00F26998"/>
    <w:rsid w:val="00F2699F"/>
    <w:rsid w:val="00F31768"/>
    <w:rsid w:val="00F31906"/>
    <w:rsid w:val="00F327B9"/>
    <w:rsid w:val="00F331C7"/>
    <w:rsid w:val="00F3334E"/>
    <w:rsid w:val="00F33BE5"/>
    <w:rsid w:val="00F33ECC"/>
    <w:rsid w:val="00F35172"/>
    <w:rsid w:val="00F35C1F"/>
    <w:rsid w:val="00F410C9"/>
    <w:rsid w:val="00F41480"/>
    <w:rsid w:val="00F43859"/>
    <w:rsid w:val="00F45180"/>
    <w:rsid w:val="00F462CA"/>
    <w:rsid w:val="00F467DD"/>
    <w:rsid w:val="00F46962"/>
    <w:rsid w:val="00F52DDA"/>
    <w:rsid w:val="00F532ED"/>
    <w:rsid w:val="00F5331E"/>
    <w:rsid w:val="00F55E7C"/>
    <w:rsid w:val="00F57EDF"/>
    <w:rsid w:val="00F609BF"/>
    <w:rsid w:val="00F63152"/>
    <w:rsid w:val="00F634BC"/>
    <w:rsid w:val="00F652DF"/>
    <w:rsid w:val="00F667FC"/>
    <w:rsid w:val="00F678CE"/>
    <w:rsid w:val="00F700A8"/>
    <w:rsid w:val="00F70A47"/>
    <w:rsid w:val="00F70D9C"/>
    <w:rsid w:val="00F71162"/>
    <w:rsid w:val="00F719C7"/>
    <w:rsid w:val="00F7213A"/>
    <w:rsid w:val="00F7254C"/>
    <w:rsid w:val="00F7284E"/>
    <w:rsid w:val="00F73F01"/>
    <w:rsid w:val="00F740AA"/>
    <w:rsid w:val="00F742F6"/>
    <w:rsid w:val="00F74E68"/>
    <w:rsid w:val="00F75501"/>
    <w:rsid w:val="00F76884"/>
    <w:rsid w:val="00F80951"/>
    <w:rsid w:val="00F839BC"/>
    <w:rsid w:val="00F83BFE"/>
    <w:rsid w:val="00F83E6F"/>
    <w:rsid w:val="00F8784E"/>
    <w:rsid w:val="00F90A7B"/>
    <w:rsid w:val="00F91BF1"/>
    <w:rsid w:val="00F91C2B"/>
    <w:rsid w:val="00F91F4B"/>
    <w:rsid w:val="00F92809"/>
    <w:rsid w:val="00F936C0"/>
    <w:rsid w:val="00F93DFD"/>
    <w:rsid w:val="00F95015"/>
    <w:rsid w:val="00F95CB5"/>
    <w:rsid w:val="00F960DC"/>
    <w:rsid w:val="00F969E6"/>
    <w:rsid w:val="00F97720"/>
    <w:rsid w:val="00F97A8B"/>
    <w:rsid w:val="00FA0030"/>
    <w:rsid w:val="00FA27E7"/>
    <w:rsid w:val="00FA36E6"/>
    <w:rsid w:val="00FA44A5"/>
    <w:rsid w:val="00FA4759"/>
    <w:rsid w:val="00FA4B6A"/>
    <w:rsid w:val="00FA5FCC"/>
    <w:rsid w:val="00FA6843"/>
    <w:rsid w:val="00FB01E9"/>
    <w:rsid w:val="00FB034E"/>
    <w:rsid w:val="00FB14D5"/>
    <w:rsid w:val="00FB1F3C"/>
    <w:rsid w:val="00FB3181"/>
    <w:rsid w:val="00FB602F"/>
    <w:rsid w:val="00FC1514"/>
    <w:rsid w:val="00FC1554"/>
    <w:rsid w:val="00FC2D51"/>
    <w:rsid w:val="00FC36D6"/>
    <w:rsid w:val="00FC3D64"/>
    <w:rsid w:val="00FC4942"/>
    <w:rsid w:val="00FC5DE3"/>
    <w:rsid w:val="00FC6861"/>
    <w:rsid w:val="00FC6E14"/>
    <w:rsid w:val="00FC6EF8"/>
    <w:rsid w:val="00FC74BD"/>
    <w:rsid w:val="00FC7D93"/>
    <w:rsid w:val="00FD0C52"/>
    <w:rsid w:val="00FD156F"/>
    <w:rsid w:val="00FD1BC0"/>
    <w:rsid w:val="00FD2484"/>
    <w:rsid w:val="00FD2A1C"/>
    <w:rsid w:val="00FD2D31"/>
    <w:rsid w:val="00FD3061"/>
    <w:rsid w:val="00FD3D2A"/>
    <w:rsid w:val="00FD523B"/>
    <w:rsid w:val="00FE03E5"/>
    <w:rsid w:val="00FE0A95"/>
    <w:rsid w:val="00FE1FD1"/>
    <w:rsid w:val="00FE2AAE"/>
    <w:rsid w:val="00FE4E7B"/>
    <w:rsid w:val="00FE5B4E"/>
    <w:rsid w:val="00FE708B"/>
    <w:rsid w:val="00FF0104"/>
    <w:rsid w:val="00FF0397"/>
    <w:rsid w:val="00FF08CC"/>
    <w:rsid w:val="00FF24C7"/>
    <w:rsid w:val="00FF33C0"/>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DF6026"/>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84554">
      <w:bodyDiv w:val="1"/>
      <w:marLeft w:val="0"/>
      <w:marRight w:val="0"/>
      <w:marTop w:val="0"/>
      <w:marBottom w:val="0"/>
      <w:divBdr>
        <w:top w:val="none" w:sz="0" w:space="0" w:color="auto"/>
        <w:left w:val="none" w:sz="0" w:space="0" w:color="auto"/>
        <w:bottom w:val="none" w:sz="0" w:space="0" w:color="auto"/>
        <w:right w:val="none" w:sz="0" w:space="0" w:color="auto"/>
      </w:divBdr>
      <w:divsChild>
        <w:div w:id="993948887">
          <w:marLeft w:val="0"/>
          <w:marRight w:val="0"/>
          <w:marTop w:val="0"/>
          <w:marBottom w:val="0"/>
          <w:divBdr>
            <w:top w:val="none" w:sz="0" w:space="0" w:color="auto"/>
            <w:left w:val="none" w:sz="0" w:space="0" w:color="auto"/>
            <w:bottom w:val="none" w:sz="0" w:space="0" w:color="auto"/>
            <w:right w:val="none" w:sz="0" w:space="0" w:color="auto"/>
          </w:divBdr>
          <w:divsChild>
            <w:div w:id="1769039109">
              <w:marLeft w:val="0"/>
              <w:marRight w:val="0"/>
              <w:marTop w:val="0"/>
              <w:marBottom w:val="0"/>
              <w:divBdr>
                <w:top w:val="none" w:sz="0" w:space="0" w:color="auto"/>
                <w:left w:val="none" w:sz="0" w:space="0" w:color="auto"/>
                <w:bottom w:val="none" w:sz="0" w:space="0" w:color="auto"/>
                <w:right w:val="none" w:sz="0" w:space="0" w:color="auto"/>
              </w:divBdr>
            </w:div>
            <w:div w:id="538518016">
              <w:marLeft w:val="0"/>
              <w:marRight w:val="0"/>
              <w:marTop w:val="0"/>
              <w:marBottom w:val="0"/>
              <w:divBdr>
                <w:top w:val="none" w:sz="0" w:space="0" w:color="auto"/>
                <w:left w:val="none" w:sz="0" w:space="0" w:color="auto"/>
                <w:bottom w:val="none" w:sz="0" w:space="0" w:color="auto"/>
                <w:right w:val="none" w:sz="0" w:space="0" w:color="auto"/>
              </w:divBdr>
            </w:div>
            <w:div w:id="1812136989">
              <w:marLeft w:val="0"/>
              <w:marRight w:val="0"/>
              <w:marTop w:val="0"/>
              <w:marBottom w:val="0"/>
              <w:divBdr>
                <w:top w:val="none" w:sz="0" w:space="0" w:color="auto"/>
                <w:left w:val="none" w:sz="0" w:space="0" w:color="auto"/>
                <w:bottom w:val="none" w:sz="0" w:space="0" w:color="auto"/>
                <w:right w:val="none" w:sz="0" w:space="0" w:color="auto"/>
              </w:divBdr>
            </w:div>
            <w:div w:id="1469325487">
              <w:marLeft w:val="0"/>
              <w:marRight w:val="0"/>
              <w:marTop w:val="0"/>
              <w:marBottom w:val="0"/>
              <w:divBdr>
                <w:top w:val="none" w:sz="0" w:space="0" w:color="auto"/>
                <w:left w:val="none" w:sz="0" w:space="0" w:color="auto"/>
                <w:bottom w:val="none" w:sz="0" w:space="0" w:color="auto"/>
                <w:right w:val="none" w:sz="0" w:space="0" w:color="auto"/>
              </w:divBdr>
            </w:div>
            <w:div w:id="2119523072">
              <w:marLeft w:val="0"/>
              <w:marRight w:val="0"/>
              <w:marTop w:val="0"/>
              <w:marBottom w:val="0"/>
              <w:divBdr>
                <w:top w:val="none" w:sz="0" w:space="0" w:color="auto"/>
                <w:left w:val="none" w:sz="0" w:space="0" w:color="auto"/>
                <w:bottom w:val="none" w:sz="0" w:space="0" w:color="auto"/>
                <w:right w:val="none" w:sz="0" w:space="0" w:color="auto"/>
              </w:divBdr>
            </w:div>
            <w:div w:id="555506359">
              <w:marLeft w:val="0"/>
              <w:marRight w:val="0"/>
              <w:marTop w:val="0"/>
              <w:marBottom w:val="0"/>
              <w:divBdr>
                <w:top w:val="none" w:sz="0" w:space="0" w:color="auto"/>
                <w:left w:val="none" w:sz="0" w:space="0" w:color="auto"/>
                <w:bottom w:val="none" w:sz="0" w:space="0" w:color="auto"/>
                <w:right w:val="none" w:sz="0" w:space="0" w:color="auto"/>
              </w:divBdr>
            </w:div>
            <w:div w:id="10772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52207183">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0826674">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03418463">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54700798">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5112437">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47830455">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07580110">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ore.steampowered.com/app/555150/The_First_Tre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aywenderlich.com/7630142-entity-component-system-for-unity-getting-started%23toc-anchor-003" TargetMode="External"/><Relationship Id="rId47" Type="http://schemas.openxmlformats.org/officeDocument/2006/relationships/hyperlink" Target="https://docs.microsoft.com/en-us/dotnet/standard/managed-code" TargetMode="External"/><Relationship Id="rId50" Type="http://schemas.openxmlformats.org/officeDocument/2006/relationships/hyperlink" Target="https://www.zdnet.com/article/chrome-70-of-all-security-bugs-are-memory-safety-issues/" TargetMode="External"/><Relationship Id="rId55" Type="http://schemas.openxmlformats.org/officeDocument/2006/relationships/hyperlink" Target="https://blogs.unity3d.com/2015/05/06/an-introduction-to-ilcpp-internals/"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unity.com/features/multiplatform" TargetMode="External"/><Relationship Id="rId54" Type="http://schemas.openxmlformats.org/officeDocument/2006/relationships/hyperlink" Target="https://xoofx.com/blog/2018/04/06/porting-unity-to-coreclr/" TargetMode="External"/><Relationship Id="rId62" Type="http://schemas.openxmlformats.org/officeDocument/2006/relationships/hyperlink" Target="https://blogs.unity3d.com/2017/06/29/best-practices-from-the-spotlight-team-optimizing-the-hierarch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learn.g2.com/stages-of-game-development" TargetMode="External"/><Relationship Id="rId45" Type="http://schemas.openxmlformats.org/officeDocument/2006/relationships/hyperlink" Target="https://docs.microsoft.com/en-us/dotnet/csharp/tour-of-csharp/" TargetMode="External"/><Relationship Id="rId53" Type="http://schemas.openxmlformats.org/officeDocument/2006/relationships/hyperlink" Target="https://en.wikipedia.org/wiki/Mono_(software)" TargetMode="External"/><Relationship Id="rId58" Type="http://schemas.openxmlformats.org/officeDocument/2006/relationships/hyperlink" Target="https://docs.unity3d.com/Packages/com.unity.testframework.performance@2.4/manual/index.htm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zdnet.com/article/microsoft-70-percent-of-all-security-bugs-are-memory-safety-issues/" TargetMode="External"/><Relationship Id="rId57" Type="http://schemas.openxmlformats.org/officeDocument/2006/relationships/hyperlink" Target="https://docs.unity3d.com/Manual/Profiler.html" TargetMode="External"/><Relationship Id="rId61" Type="http://schemas.openxmlformats.org/officeDocument/2006/relationships/hyperlink" Target="https://halisavakis.com/my-take-on-shaders-stylized-water-shad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unity3d.com/legal/licenses/Unity_Reference_Only_License" TargetMode="External"/><Relationship Id="rId52" Type="http://schemas.openxmlformats.org/officeDocument/2006/relationships/hyperlink" Target="https://docs.microsoft.com/en-us/cpp/dotnet/calling-native-functions-from-managed-code?redirectedfrom=MSDN&amp;view=msvc-160" TargetMode="External"/><Relationship Id="rId60" Type="http://schemas.openxmlformats.org/officeDocument/2006/relationships/hyperlink" Target="https://blogs.unity3d.com/2015/12/23/1k-update-call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unity.com/dots/packages" TargetMode="External"/><Relationship Id="rId48" Type="http://schemas.openxmlformats.org/officeDocument/2006/relationships/hyperlink" Target="https://docs.microsoft.com/en-us/dotnet/standard/clr" TargetMode="External"/><Relationship Id="rId56" Type="http://schemas.openxmlformats.org/officeDocument/2006/relationships/hyperlink" Target="https://en.wikipedia.org/wiki/Profiling_(computer_programming)"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docs.microsoft.com/en-us/archive/blogs/ericlippert/mutating-readonly-struc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unity.com/our-company" TargetMode="External"/><Relationship Id="rId46" Type="http://schemas.openxmlformats.org/officeDocument/2006/relationships/hyperlink" Target="https://en.wikipedia.org/wiki/C_Sharp_(programming_language)" TargetMode="External"/><Relationship Id="rId59" Type="http://schemas.openxmlformats.org/officeDocument/2006/relationships/hyperlink" Target="https://blogs.unity3d.com/2018/09/25/performance-benchmarking-in-unity-how-to-get-started/"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4531</TotalTime>
  <Pages>67</Pages>
  <Words>15101</Words>
  <Characters>86080</Characters>
  <Application>Microsoft Office Word</Application>
  <DocSecurity>0</DocSecurity>
  <Lines>717</Lines>
  <Paragraphs>201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Game engine specific optimization techniques for Unity</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Magdics Milán</Manager>
  <Company/>
  <LinksUpToDate>false</LinksUpToDate>
  <CharactersWithSpaces>100980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engine specific optimization techniques for Unity</dc:title>
  <dc:subject>Optimization in Unity</dc:subject>
  <dc:creator>Bence Menyhárt</dc:creator>
  <cp:keywords>Unity, Optimization, .NET, Game Development</cp:keywords>
  <dc:description/>
  <cp:lastModifiedBy>Bence Menyhárt</cp:lastModifiedBy>
  <cp:revision>767</cp:revision>
  <cp:lastPrinted>2020-12-06T14:56:00Z</cp:lastPrinted>
  <dcterms:created xsi:type="dcterms:W3CDTF">2020-11-25T12:07:00Z</dcterms:created>
  <dcterms:modified xsi:type="dcterms:W3CDTF">2020-12-06T16:04:00Z</dcterms:modified>
</cp:coreProperties>
</file>