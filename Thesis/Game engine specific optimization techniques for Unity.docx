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8C7B15"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8C7B15" w:rsidRDefault="008C7B15" w:rsidP="00171054">
                            <w:pPr>
                              <w:keepLines/>
                              <w:spacing w:after="0"/>
                              <w:ind w:firstLine="0"/>
                              <w:jc w:val="center"/>
                              <w:rPr>
                                <w:smallCaps/>
                              </w:rPr>
                            </w:pPr>
                            <w:r>
                              <w:rPr>
                                <w:smallCaps/>
                              </w:rPr>
                              <w:t>Consultant</w:t>
                            </w:r>
                          </w:p>
                          <w:p w14:paraId="1514B356" w14:textId="34135B65" w:rsidR="008C7B15" w:rsidRDefault="008C7B15" w:rsidP="00171054">
                            <w:pPr>
                              <w:pStyle w:val="Cmlapszerz"/>
                            </w:pPr>
                            <w:fldSimple w:instr=" DOCPROPERTY &quot;Manager&quot;  \* MERGEFORMAT ">
                              <w:r>
                                <w:t xml:space="preserve">Dr. Magdics </w:t>
                              </w:r>
                            </w:fldSimple>
                            <w:r>
                              <w:t>Milán</w:t>
                            </w:r>
                          </w:p>
                          <w:p w14:paraId="563096AC" w14:textId="66E5C770" w:rsidR="008C7B15" w:rsidRDefault="008C7B15"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8C7B15" w:rsidRDefault="008C7B15" w:rsidP="00171054">
                      <w:pPr>
                        <w:keepLines/>
                        <w:spacing w:after="0"/>
                        <w:ind w:firstLine="0"/>
                        <w:jc w:val="center"/>
                        <w:rPr>
                          <w:smallCaps/>
                        </w:rPr>
                      </w:pPr>
                      <w:r>
                        <w:rPr>
                          <w:smallCaps/>
                        </w:rPr>
                        <w:t>Consultant</w:t>
                      </w:r>
                    </w:p>
                    <w:p w14:paraId="1514B356" w14:textId="34135B65" w:rsidR="008C7B15" w:rsidRDefault="008C7B15" w:rsidP="00171054">
                      <w:pPr>
                        <w:pStyle w:val="Cmlapszerz"/>
                      </w:pPr>
                      <w:fldSimple w:instr=" DOCPROPERTY &quot;Manager&quot;  \* MERGEFORMAT ">
                        <w:r>
                          <w:t xml:space="preserve">Dr. Magdics </w:t>
                        </w:r>
                      </w:fldSimple>
                      <w:r>
                        <w:t>Milán</w:t>
                      </w:r>
                    </w:p>
                    <w:p w14:paraId="563096AC" w14:textId="66E5C770" w:rsidR="008C7B15" w:rsidRDefault="008C7B15"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31B5FF9A"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3B3C99">
          <w:rPr>
            <w:noProof/>
            <w:webHidden/>
          </w:rPr>
          <w:t>5</w:t>
        </w:r>
        <w:r w:rsidR="00B96880">
          <w:rPr>
            <w:noProof/>
            <w:webHidden/>
          </w:rPr>
          <w:fldChar w:fldCharType="end"/>
        </w:r>
      </w:hyperlink>
    </w:p>
    <w:p w14:paraId="11E72A32" w14:textId="40D4D3FE" w:rsidR="00B96880" w:rsidRPr="006D338C" w:rsidRDefault="008C7B15">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3B3C99">
          <w:rPr>
            <w:noProof/>
            <w:webHidden/>
          </w:rPr>
          <w:t>6</w:t>
        </w:r>
        <w:r w:rsidR="00B96880">
          <w:rPr>
            <w:noProof/>
            <w:webHidden/>
          </w:rPr>
          <w:fldChar w:fldCharType="end"/>
        </w:r>
      </w:hyperlink>
    </w:p>
    <w:p w14:paraId="6C4A6819" w14:textId="296FA6CD" w:rsidR="00B96880" w:rsidRPr="006D338C" w:rsidRDefault="008C7B15">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3B3C99">
          <w:rPr>
            <w:b w:val="0"/>
            <w:bCs/>
            <w:noProof/>
            <w:webHidden/>
            <w:lang w:val="hu-HU"/>
          </w:rPr>
          <w:t>Hiba! A könyvjelző nem létezik.</w:t>
        </w:r>
        <w:r w:rsidR="00B96880">
          <w:rPr>
            <w:noProof/>
            <w:webHidden/>
          </w:rPr>
          <w:fldChar w:fldCharType="end"/>
        </w:r>
      </w:hyperlink>
    </w:p>
    <w:p w14:paraId="7D88802A" w14:textId="1403CE50" w:rsidR="00B96880" w:rsidRPr="006D338C" w:rsidRDefault="008C7B15">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78A9B979" w14:textId="7DB61962" w:rsidR="00B96880" w:rsidRPr="006D338C" w:rsidRDefault="008C7B15">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223D5EA8" w14:textId="3865DB89" w:rsidR="00B96880" w:rsidRPr="006D338C" w:rsidRDefault="008C7B15">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276504B6" w14:textId="5C02FE31" w:rsidR="00B96880" w:rsidRPr="006D338C" w:rsidRDefault="008C7B15">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69727E00" w14:textId="3D3691E3" w:rsidR="00B96880" w:rsidRPr="006D338C" w:rsidRDefault="008C7B15">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6858B591" w14:textId="75A4FBC6" w:rsidR="00B96880" w:rsidRPr="006D338C" w:rsidRDefault="008C7B15">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3B3C99">
          <w:rPr>
            <w:noProof/>
            <w:webHidden/>
          </w:rPr>
          <w:t>20</w:t>
        </w:r>
        <w:r w:rsidR="00B96880">
          <w:rPr>
            <w:noProof/>
            <w:webHidden/>
          </w:rPr>
          <w:fldChar w:fldCharType="end"/>
        </w:r>
      </w:hyperlink>
    </w:p>
    <w:p w14:paraId="2E3A6746" w14:textId="413FEA19" w:rsidR="00B96880" w:rsidRPr="006D338C" w:rsidRDefault="008C7B15">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3B3C99">
          <w:rPr>
            <w:noProof/>
            <w:webHidden/>
          </w:rPr>
          <w:t>52</w:t>
        </w:r>
        <w:r w:rsidR="00B96880">
          <w:rPr>
            <w:noProof/>
            <w:webHidden/>
          </w:rPr>
          <w:fldChar w:fldCharType="end"/>
        </w:r>
      </w:hyperlink>
    </w:p>
    <w:p w14:paraId="1198BBFA" w14:textId="6EEACA76" w:rsidR="00B96880" w:rsidRPr="006D338C" w:rsidRDefault="008C7B15">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3B3C99">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6F1858C3"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8025BB">
        <w:rPr>
          <w:noProof/>
        </w:rPr>
        <w:t>2020. 12. 03.</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0CE7496" w:rsidR="008350B2" w:rsidRDefault="00716985" w:rsidP="00AC4352">
      <w:pPr>
        <w:pStyle w:val="Listaszerbekezds"/>
        <w:numPr>
          <w:ilvl w:val="0"/>
          <w:numId w:val="23"/>
        </w:numPr>
        <w:spacing w:after="0"/>
      </w:pPr>
      <w:r>
        <w:t>Examine Unity specific optimizations and understand why they perform better</w:t>
      </w:r>
      <w:r w:rsidR="008025BB">
        <w:t>.</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24165486"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3B3C99">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55B2589A"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3B3C99">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66B31DB4"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3B3C99">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45CE13FE"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3B3C99">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3B3C99">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67F09B3B"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 xml:space="preserve">nd we did not </w:t>
      </w:r>
      <w:proofErr w:type="gramStart"/>
      <w:r w:rsidR="004A575C">
        <w:t>mentioned</w:t>
      </w:r>
      <w:proofErr w:type="gramEnd"/>
      <w:r w:rsidR="004A575C">
        <w:t xml:space="preserve">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1906B517"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3B3C99">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3820FDBC"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3B3C99">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3B3C99">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012A932B"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77ECE78B"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3B3C99">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6709FC2B"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3B3C99">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1C220DA1"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3B3C99">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14730FCA"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3B3C99">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3B3C99">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0F0605F0"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3B3C99">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8C7B15" w:rsidRPr="00EB0661" w:rsidRDefault="008C7B15"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8C7B15" w:rsidRPr="00EB0661" w:rsidRDefault="008C7B15"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8C7B15" w:rsidRPr="00EB0661" w:rsidRDefault="008C7B15"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C7B15" w:rsidRPr="00EB0661" w:rsidRDefault="008C7B15"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8C7B15" w:rsidRPr="00EB0661" w:rsidRDefault="008C7B15"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C7B15" w:rsidRPr="00EB0661" w:rsidRDefault="008C7B15"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2EA02D3D"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3B3C99">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3DAFF1D8"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3B3C99">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2ACF1F2D"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3B3C99">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00D19749"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3B3C99">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75406AB2"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3B3C99">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3B3C99">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03E1168A"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3B3C99">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w:t>
      </w:r>
      <w:proofErr w:type="gramStart"/>
      <w:r w:rsidR="005F47A8">
        <w:t>titles</w:t>
      </w:r>
      <w:r w:rsidR="00C041E9">
        <w:t>,</w:t>
      </w:r>
      <w:proofErr w:type="gramEnd"/>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29C1625F"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w:t>
      </w:r>
      <w:proofErr w:type="spellStart"/>
      <w:r w:rsidR="00496C2C">
        <w:t>NUnit</w:t>
      </w:r>
      <w:proofErr w:type="spellEnd"/>
      <w:r w:rsidR="006242F2">
        <w:rPr>
          <w:rStyle w:val="Lbjegyzet-hivatkozs"/>
        </w:rPr>
        <w:footnoteReference w:id="48"/>
      </w:r>
      <w:r w:rsidR="00496C2C">
        <w:t>.</w:t>
      </w:r>
    </w:p>
    <w:p w14:paraId="1A811906" w14:textId="018BD56C"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 of measurements in your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15B93F5D"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3B3C99">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8C7B15" w:rsidRPr="00EB0661" w:rsidRDefault="008C7B15"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8C7B15" w:rsidRPr="00EB0661" w:rsidRDefault="008C7B15"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55F985" w:rsidR="00E575D7" w:rsidRDefault="00205C6C" w:rsidP="00E575D7">
      <w:pPr>
        <w:ind w:firstLine="425"/>
      </w:pPr>
      <w:r>
        <w:t xml:space="preserve">One of the easiest </w:t>
      </w:r>
      <w:proofErr w:type="gramStart"/>
      <w:r>
        <w:t>way</w:t>
      </w:r>
      <w:proofErr w:type="gramEnd"/>
      <w:r>
        <w:t xml:space="preserve">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 xml:space="preserve">E.g. with long loading times we can easily break the illusion of </w:t>
      </w:r>
      <w:proofErr w:type="gramStart"/>
      <w:r w:rsidR="00322FAB">
        <w:t>a</w:t>
      </w:r>
      <w:proofErr w:type="gramEnd"/>
      <w:r w:rsidR="00322FAB">
        <w:t xml:space="preserve">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250CE334"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a level where you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proofErr w:type="spellStart"/>
      <w:r w:rsidR="00656E14" w:rsidRPr="00A856CC">
        <w:rPr>
          <w:rFonts w:ascii="Consolas" w:hAnsi="Consolas"/>
          <w:sz w:val="22"/>
          <w:szCs w:val="22"/>
        </w:rPr>
        <w:t>DragonMover.cs</w:t>
      </w:r>
      <w:proofErr w:type="spellEnd"/>
      <w:r w:rsidR="00656E14" w:rsidRPr="00A856CC">
        <w:rPr>
          <w:sz w:val="22"/>
          <w:szCs w:val="22"/>
        </w:rPr>
        <w:t xml:space="preserve"> </w:t>
      </w:r>
      <w:r w:rsidR="00656E14">
        <w:t xml:space="preserve">script moves the dragon automatically </w:t>
      </w:r>
      <w:r w:rsidR="00A856CC">
        <w:t xml:space="preserve">on the terrain while the </w:t>
      </w:r>
      <w:proofErr w:type="spellStart"/>
      <w:r w:rsidR="00A856CC" w:rsidRPr="00A856CC">
        <w:rPr>
          <w:rFonts w:ascii="Consolas" w:hAnsi="Consolas"/>
          <w:sz w:val="22"/>
          <w:szCs w:val="22"/>
        </w:rPr>
        <w:t>FireBallSpawner.cs</w:t>
      </w:r>
      <w:proofErr w:type="spellEnd"/>
      <w:r w:rsidR="00A856CC" w:rsidRPr="00A856CC">
        <w:rPr>
          <w:sz w:val="22"/>
          <w:szCs w:val="22"/>
        </w:rPr>
        <w:t xml:space="preserve"> </w:t>
      </w:r>
      <w:r w:rsidR="00A856CC">
        <w:t xml:space="preserve">script shoots fire balls towards the dragon from the sky. </w:t>
      </w:r>
      <w:r w:rsidR="00DA046D">
        <w:t xml:space="preserve">The </w:t>
      </w:r>
      <w:proofErr w:type="spellStart"/>
      <w:r w:rsidR="00DA046D" w:rsidRPr="00DA046D">
        <w:rPr>
          <w:rFonts w:ascii="Consolas" w:hAnsi="Consolas"/>
          <w:sz w:val="22"/>
          <w:szCs w:val="22"/>
        </w:rPr>
        <w:t>MainMenuController.cs</w:t>
      </w:r>
      <w:proofErr w:type="spellEnd"/>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w:t>
      </w:r>
      <w:proofErr w:type="spellStart"/>
      <w:r w:rsidR="004C259F">
        <w:t>MainMenuController’s</w:t>
      </w:r>
      <w:proofErr w:type="spellEnd"/>
      <w:r w:rsidR="004C259F">
        <w:t xml:space="preserve">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proofErr w:type="spellStart"/>
      <w:r w:rsidR="00F700A8" w:rsidRPr="00F700A8">
        <w:rPr>
          <w:rFonts w:ascii="Consolas" w:hAnsi="Consolas"/>
          <w:sz w:val="22"/>
          <w:szCs w:val="22"/>
        </w:rPr>
        <w:t>LevelLoadingPerformanceTests.cs</w:t>
      </w:r>
      <w:proofErr w:type="spellEnd"/>
      <w:r w:rsidR="00F700A8" w:rsidRPr="00F700A8">
        <w:rPr>
          <w:sz w:val="22"/>
          <w:szCs w:val="22"/>
        </w:rPr>
        <w:t xml:space="preserve"> </w:t>
      </w:r>
      <w:r w:rsidR="00F700A8">
        <w:t>script.</w:t>
      </w:r>
    </w:p>
    <w:p w14:paraId="63FF7FFB" w14:textId="4912971C" w:rsidR="007D5876" w:rsidRPr="00953E62" w:rsidRDefault="00EE10E8" w:rsidP="007D5876">
      <w:pPr>
        <w:spacing w:after="240"/>
        <w:ind w:firstLine="425"/>
      </w:pPr>
      <w:r>
        <w:t xml:space="preserve">The Unity </w:t>
      </w:r>
      <w:r w:rsidR="000204E5">
        <w:t xml:space="preserve">Test Framework is built on top of </w:t>
      </w:r>
      <w:proofErr w:type="spellStart"/>
      <w:r w:rsidR="000204E5">
        <w:t>NUnit</w:t>
      </w:r>
      <w:proofErr w:type="spellEnd"/>
      <w:r w:rsidR="000204E5">
        <w:t xml:space="preserve"> therefore </w:t>
      </w:r>
      <w:r w:rsidR="00A93EE6">
        <w:t xml:space="preserve">the whole testing concept is the same as in </w:t>
      </w:r>
      <w:proofErr w:type="spellStart"/>
      <w:r w:rsidR="00A93EE6">
        <w:t>NUnit</w:t>
      </w:r>
      <w:proofErr w:type="spellEnd"/>
      <w:r w:rsidR="00A93EE6">
        <w:t xml:space="preserve">.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proofErr w:type="spellStart"/>
      <w:r w:rsidR="00953E62" w:rsidRPr="00953E62">
        <w:rPr>
          <w:rFonts w:ascii="Consolas" w:hAnsi="Consolas"/>
          <w:sz w:val="22"/>
          <w:szCs w:val="22"/>
        </w:rPr>
        <w:t>UnitySetUp</w:t>
      </w:r>
      <w:proofErr w:type="spellEnd"/>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C7B15" w:rsidRDefault="008C7B15"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C7B15" w:rsidRPr="00EB0661" w:rsidRDefault="008C7B15"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C7B15" w:rsidRDefault="008C7B15"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C7B15" w:rsidRPr="00EB0661" w:rsidRDefault="008C7B15"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w:t>
      </w:r>
      <w:proofErr w:type="spellStart"/>
      <w:r>
        <w:t>UnityTest</w:t>
      </w:r>
      <w:proofErr w:type="spellEnd"/>
      <w:r>
        <w:t xml:space="preserve"> which is basically a test that will run in parallel to updates rather than just calling a method and stepping through it sequentially. Since </w:t>
      </w:r>
      <w:proofErr w:type="spellStart"/>
      <w:r>
        <w:t>UnityTest</w:t>
      </w:r>
      <w:r w:rsidR="00AE1F8A">
        <w:t>s</w:t>
      </w:r>
      <w:proofErr w:type="spellEnd"/>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proofErr w:type="spellStart"/>
      <w:r w:rsidR="00AE1F8A" w:rsidRPr="001271F8">
        <w:rPr>
          <w:rFonts w:ascii="Consolas" w:hAnsi="Consolas"/>
          <w:sz w:val="22"/>
          <w:szCs w:val="22"/>
        </w:rPr>
        <w:t>IEnumerator</w:t>
      </w:r>
      <w:proofErr w:type="spellEnd"/>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C7B15" w:rsidRDefault="008C7B15"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C7B15" w:rsidRPr="00EB0661" w:rsidRDefault="008C7B15"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C7B15" w:rsidRDefault="008C7B15"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C7B15" w:rsidRPr="00EB0661" w:rsidRDefault="008C7B15"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proofErr w:type="spellStart"/>
      <w:r w:rsidR="00757DCB" w:rsidRPr="00757DCB">
        <w:rPr>
          <w:rFonts w:ascii="Consolas" w:hAnsi="Consolas"/>
          <w:sz w:val="22"/>
          <w:szCs w:val="22"/>
        </w:rPr>
        <w:t>ValueSource</w:t>
      </w:r>
      <w:proofErr w:type="spellEnd"/>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64892210"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proofErr w:type="spellStart"/>
      <w:r w:rsidR="00330A2D" w:rsidRPr="00330A2D">
        <w:rPr>
          <w:rFonts w:ascii="Consolas" w:hAnsi="Consolas"/>
          <w:sz w:val="22"/>
          <w:szCs w:val="22"/>
        </w:rPr>
        <w:t>ScopedFPSMeasurement.cs</w:t>
      </w:r>
      <w:proofErr w:type="spellEnd"/>
      <w:r w:rsidR="00330A2D" w:rsidRPr="00330A2D">
        <w:rPr>
          <w:sz w:val="22"/>
          <w:szCs w:val="22"/>
        </w:rPr>
        <w:t xml:space="preserve"> </w:t>
      </w:r>
      <w:r w:rsidR="00330A2D">
        <w:t xml:space="preserve">script contains </w:t>
      </w:r>
      <w:r w:rsidR="00A36D3D">
        <w:t xml:space="preserve">a class that can be used for FPS measurements. Since the class implements the </w:t>
      </w:r>
      <w:proofErr w:type="spellStart"/>
      <w:r w:rsidR="00A36D3D" w:rsidRPr="00A36D3D">
        <w:rPr>
          <w:rFonts w:ascii="Consolas" w:hAnsi="Consolas"/>
          <w:sz w:val="22"/>
          <w:szCs w:val="22"/>
        </w:rPr>
        <w:t>IDisposable</w:t>
      </w:r>
      <w:proofErr w:type="spellEnd"/>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C7B15" w:rsidRPr="00EB0661" w:rsidRDefault="008C7B15"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C7B15" w:rsidRPr="00EB0661" w:rsidRDefault="008C7B15"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C7B15" w:rsidRPr="00EB0661" w:rsidRDefault="008C7B15"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C7B15" w:rsidRPr="00EB0661" w:rsidRDefault="008C7B15"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w:t>
      </w:r>
      <w:proofErr w:type="gramStart"/>
      <w:r w:rsidR="0053155E">
        <w:t>changes</w:t>
      </w:r>
      <w:proofErr w:type="gramEnd"/>
      <w:r w:rsidR="0053155E">
        <w:t xml:space="preserve"> the team wrote the performance test in </w:t>
      </w:r>
      <w:r w:rsidR="0053155E" w:rsidRPr="0053155E">
        <w:rPr>
          <w:b/>
          <w:bCs/>
        </w:rPr>
        <w:t>Figure 22</w:t>
      </w:r>
      <w:r w:rsidR="006675CA">
        <w:rPr>
          <w:b/>
          <w:bCs/>
        </w:rPr>
        <w:t xml:space="preserve"> </w:t>
      </w:r>
      <w:r w:rsidR="006675CA">
        <w:t xml:space="preserve">inside the </w:t>
      </w:r>
      <w:proofErr w:type="spellStart"/>
      <w:r w:rsidR="006675CA" w:rsidRPr="006675CA">
        <w:rPr>
          <w:rFonts w:ascii="Consolas" w:hAnsi="Consolas"/>
          <w:sz w:val="22"/>
          <w:szCs w:val="22"/>
        </w:rPr>
        <w:t>DragonLevelPerformanceTest.cs</w:t>
      </w:r>
      <w:proofErr w:type="spellEnd"/>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6A23C93D" w:rsidR="00346783" w:rsidRDefault="00D80124" w:rsidP="00D80124">
      <w:pPr>
        <w:pStyle w:val="Kpalrs"/>
        <w:rPr>
          <w:b w:val="0"/>
          <w:bCs w:val="0"/>
        </w:rPr>
      </w:pPr>
      <w:r>
        <w:t xml:space="preserve">Figure 24: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r>
        <w:t>Benchmarking</w:t>
      </w:r>
    </w:p>
    <w:p w14:paraId="2B5A5FFE" w14:textId="3E21A506"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3B3C99">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xml:space="preserve">. After the results are </w:t>
      </w:r>
      <w:proofErr w:type="gramStart"/>
      <w:r w:rsidR="00ED5C38">
        <w:t>available</w:t>
      </w:r>
      <w:proofErr w:type="gramEnd"/>
      <w:r w:rsidR="00ED5C38">
        <w:t xml:space="preserv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r>
        <w:lastRenderedPageBreak/>
        <w:t xml:space="preserve">Advanced </w:t>
      </w:r>
      <w:r w:rsidR="005E3193">
        <w:t>Optimization</w:t>
      </w:r>
      <w:r w:rsidR="000368AD">
        <w:t xml:space="preserve"> </w:t>
      </w:r>
      <w:r w:rsidR="005E3193">
        <w:t>Techniques</w:t>
      </w:r>
      <w:r>
        <w:t xml:space="preserve"> for Unity</w:t>
      </w:r>
    </w:p>
    <w:p w14:paraId="544F16CF" w14:textId="0DDCE888"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7777777" w:rsidR="00943DF8" w:rsidRPr="008C7B15" w:rsidRDefault="00943DF8" w:rsidP="00D41248">
      <w:pPr>
        <w:ind w:firstLine="425"/>
      </w:pP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4"/>
      <w:bookmarkEnd w:id="5"/>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32EDCE38" w:rsidR="00225F65" w:rsidRPr="0037381F" w:rsidRDefault="009A398B" w:rsidP="00826DB2">
      <w:pPr>
        <w:numPr>
          <w:ilvl w:val="0"/>
          <w:numId w:val="12"/>
        </w:num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4E0E30A8" w14:textId="77777777" w:rsidR="0063585C" w:rsidRDefault="0063585C" w:rsidP="00816BCB">
      <w:pPr>
        <w:pStyle w:val="Fejezetcimszmozsnlkl"/>
      </w:pPr>
      <w:bookmarkStart w:id="6" w:name="_Toc332798852"/>
      <w:proofErr w:type="spellStart"/>
      <w:r w:rsidRPr="00B50CAA">
        <w:lastRenderedPageBreak/>
        <w:t>Irodalomjegyzék</w:t>
      </w:r>
      <w:bookmarkEnd w:id="6"/>
      <w:proofErr w:type="spellEnd"/>
    </w:p>
    <w:p w14:paraId="2EA49E0C" w14:textId="0ADCB934" w:rsidR="00190682" w:rsidRDefault="00D96944" w:rsidP="004F48F3">
      <w:pPr>
        <w:pStyle w:val="Irodalomjegyzksor"/>
      </w:pPr>
      <w:bookmarkStart w:id="7"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7"/>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28"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8" w:name="_Ref55722065"/>
      <w:r>
        <w:t>Steam</w:t>
      </w:r>
      <w:r w:rsidR="00D22805">
        <w:t>,</w:t>
      </w:r>
      <w:r>
        <w:t xml:space="preserve"> </w:t>
      </w:r>
      <w:r w:rsidRPr="00D22805">
        <w:rPr>
          <w:i/>
          <w:iCs/>
        </w:rPr>
        <w:t>The First Tree</w:t>
      </w:r>
      <w:r w:rsidR="00A01797">
        <w:t xml:space="preserve"> </w:t>
      </w:r>
      <w:hyperlink r:id="rId29" w:history="1">
        <w:r w:rsidR="00D22805" w:rsidRPr="004C4297">
          <w:rPr>
            <w:rStyle w:val="Hiperhivatkozs"/>
          </w:rPr>
          <w:t>https://store.steampowered.com/app/555150/The_First_Tree/</w:t>
        </w:r>
      </w:hyperlink>
      <w:bookmarkEnd w:id="8"/>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30" w:history="1">
        <w:r w:rsidRPr="00176C0F">
          <w:rPr>
            <w:rStyle w:val="Hiperhivatkozs"/>
          </w:rPr>
          <w:t>https://learn.g2.com/stages-of-game-development</w:t>
        </w:r>
      </w:hyperlink>
      <w:bookmarkEnd w:id="9"/>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31" w:history="1">
        <w:r w:rsidRPr="006A4B56">
          <w:rPr>
            <w:rStyle w:val="Hiperhivatkozs"/>
          </w:rPr>
          <w:t>https://unity.com/features/multiplatform</w:t>
        </w:r>
      </w:hyperlink>
      <w:bookmarkEnd w:id="10"/>
      <w:r w:rsidR="00875D74">
        <w:rPr>
          <w:rStyle w:val="Hiperhivatkozs"/>
        </w:rPr>
        <w:br/>
      </w:r>
      <w:r w:rsidR="00875D74" w:rsidRPr="00875D74">
        <w:t xml:space="preserve">Acessed </w:t>
      </w:r>
      <w:r w:rsidR="00FE0A95" w:rsidRPr="00875D74">
        <w:t>2020.</w:t>
      </w:r>
      <w:r w:rsidR="00FE0A95">
        <w:t>10.0</w:t>
      </w:r>
      <w:r w:rsidR="00FE0A95">
        <w:t>6</w:t>
      </w:r>
    </w:p>
    <w:p w14:paraId="6F675510" w14:textId="5A23BFE5" w:rsidR="00433959" w:rsidRPr="00F7284E" w:rsidRDefault="00433959" w:rsidP="004F48F3">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2" w:history="1">
        <w:r w:rsidRPr="00433959">
          <w:rPr>
            <w:rStyle w:val="Hiperhivatkozs"/>
          </w:rPr>
          <w:t>https://www.raywenderlich.com/7630142-entity-component-system-for-unity-getting-started#toc-anchor-003</w:t>
        </w:r>
      </w:hyperlink>
      <w:bookmarkEnd w:id="11"/>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3" w:history="1">
        <w:r w:rsidRPr="00F7284E">
          <w:rPr>
            <w:rStyle w:val="Hiperhivatkozs"/>
          </w:rPr>
          <w:t>https://unity.com/dots/packages</w:t>
        </w:r>
      </w:hyperlink>
      <w:bookmarkEnd w:id="12"/>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13" w:name="_Ref56331320"/>
      <w:r>
        <w:t>Unity Technologies,</w:t>
      </w:r>
      <w:r w:rsidRPr="00F7284E">
        <w:t xml:space="preserve"> </w:t>
      </w:r>
      <w:r w:rsidRPr="00D22805">
        <w:rPr>
          <w:i/>
          <w:iCs/>
        </w:rPr>
        <w:t>Unity Reference-Only License</w:t>
      </w:r>
      <w:r>
        <w:br/>
      </w:r>
      <w:hyperlink r:id="rId34" w:history="1">
        <w:r w:rsidRPr="00677ED1">
          <w:rPr>
            <w:rStyle w:val="Hiperhivatkozs"/>
          </w:rPr>
          <w:t>https://unity3d.com/legal/licenses/Unity_Reference_Only_License</w:t>
        </w:r>
      </w:hyperlink>
      <w:bookmarkEnd w:id="13"/>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35"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3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37"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38"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14" w:name="_Ref56524106"/>
      <w:r>
        <w:lastRenderedPageBreak/>
        <w:t xml:space="preserve">ZDNet, </w:t>
      </w:r>
      <w:r w:rsidRPr="00D22805">
        <w:rPr>
          <w:i/>
          <w:iCs/>
        </w:rPr>
        <w:t>Security bugs and memory leaks</w:t>
      </w:r>
      <w:r>
        <w:br/>
      </w:r>
      <w:hyperlink r:id="rId39" w:history="1">
        <w:r w:rsidRPr="00567FA3">
          <w:rPr>
            <w:rStyle w:val="Hiperhivatkozs"/>
          </w:rPr>
          <w:t>https://www.zdnet.com/article/microsoft-70-percent-of-all-security-bugs-are-memory-safety-issues/</w:t>
        </w:r>
      </w:hyperlink>
      <w:r>
        <w:br/>
      </w:r>
      <w:hyperlink r:id="rId40" w:history="1">
        <w:r w:rsidRPr="00567FA3">
          <w:rPr>
            <w:rStyle w:val="Hiperhivatkozs"/>
          </w:rPr>
          <w:t>https://www.zdnet.com/article/chrome-70-of-all-security-bugs-are-memory-safety-issues/</w:t>
        </w:r>
      </w:hyperlink>
      <w:bookmarkEnd w:id="14"/>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41" w:history="1">
        <w:r w:rsidRPr="004B673A">
          <w:rPr>
            <w:rStyle w:val="Hiperhivatkozs"/>
          </w:rPr>
          <w:t>https://docs.microsoft.com/en-us/archive/blogs/ericlippert/mutating-readonly-structs</w:t>
        </w:r>
      </w:hyperlink>
      <w:bookmarkEnd w:id="15"/>
      <w:r w:rsidR="00875D74">
        <w:rPr>
          <w:rStyle w:val="Hiperhivatkozs"/>
        </w:rPr>
        <w:br/>
      </w:r>
      <w:r w:rsidR="00451BAF" w:rsidRPr="00875D74">
        <w:t>Acessed 2020.</w:t>
      </w:r>
      <w:r w:rsidR="00451BAF">
        <w:t>10.2</w:t>
      </w:r>
      <w:r w:rsidR="00451BAF">
        <w:t>6</w:t>
      </w:r>
    </w:p>
    <w:p w14:paraId="28BD92E8" w14:textId="528429C9" w:rsidR="00974D39" w:rsidRPr="00F667FC" w:rsidRDefault="00974D39" w:rsidP="004F48F3">
      <w:pPr>
        <w:pStyle w:val="Irodalomjegyzksor"/>
        <w:rPr>
          <w:rStyle w:val="Hiperhivatkozs"/>
          <w:color w:val="auto"/>
          <w:u w:val="none"/>
        </w:rPr>
      </w:pPr>
      <w:bookmarkStart w:id="16" w:name="_Ref56709229"/>
      <w:r>
        <w:t xml:space="preserve">Microsoft Docs, </w:t>
      </w:r>
      <w:r w:rsidRPr="00405523">
        <w:rPr>
          <w:i/>
          <w:iCs/>
        </w:rPr>
        <w:t>Calling Native Functions from Managed Code</w:t>
      </w:r>
      <w:r>
        <w:rPr>
          <w:rStyle w:val="Hiperhivatkozs"/>
          <w:color w:val="auto"/>
          <w:u w:val="none"/>
        </w:rPr>
        <w:br/>
      </w:r>
      <w:hyperlink r:id="rId42" w:history="1">
        <w:r w:rsidRPr="00974D39">
          <w:rPr>
            <w:rStyle w:val="Hiperhivatkozs"/>
          </w:rPr>
          <w:t>https://docs.microsoft.com/en-us/cpp/dotnet/calling-native-functions-from-managed-code?redirectedfrom=MSDN&amp;view=msvc-160</w:t>
        </w:r>
      </w:hyperlink>
      <w:bookmarkEnd w:id="16"/>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4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4" w:history="1">
        <w:bookmarkStart w:id="17" w:name="_Ref56851246"/>
        <w:r w:rsidR="00373E35" w:rsidRPr="00373E35">
          <w:rPr>
            <w:rStyle w:val="Hiperhivatkozs"/>
          </w:rPr>
          <w:t>https://xoofx.com/blog/2018/04/06/porting-unity-to-coreclr/</w:t>
        </w:r>
        <w:bookmarkEnd w:id="17"/>
      </w:hyperlink>
      <w:r w:rsidR="00875D74">
        <w:rPr>
          <w:rStyle w:val="Hiperhivatkozs"/>
        </w:rPr>
        <w:br/>
      </w:r>
      <w:r w:rsidR="00451BAF" w:rsidRPr="00875D74">
        <w:t>Acessed 2020.</w:t>
      </w:r>
      <w:r w:rsidR="00451BAF">
        <w:t>11.</w:t>
      </w:r>
      <w:r w:rsidR="00451BAF">
        <w:t>08</w:t>
      </w:r>
    </w:p>
    <w:p w14:paraId="51422022" w14:textId="48B2F47A" w:rsidR="004A22B1" w:rsidRDefault="004A22B1" w:rsidP="004F48F3">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5" w:history="1">
        <w:r w:rsidRPr="004A22B1">
          <w:rPr>
            <w:rStyle w:val="Hiperhivatkozs"/>
          </w:rPr>
          <w:t>https://blogs.unity3d.com/2015/05/06/an-introduction-to-ilcpp-internals/</w:t>
        </w:r>
      </w:hyperlink>
      <w:bookmarkEnd w:id="18"/>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46"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47"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w:t>
      </w:r>
      <w:r w:rsidR="00E027BE">
        <w:t>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48"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w:t>
      </w:r>
      <w:r w:rsidR="00E027BE">
        <w:t>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49"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2AC455F5" w:rsidR="00B50CAA" w:rsidRDefault="004F48F3" w:rsidP="00875D74">
      <w:pPr>
        <w:pStyle w:val="Irodalomjegyzksor"/>
      </w:pPr>
      <w:r>
        <w:rPr>
          <w:rStyle w:val="Hiperhivatkozs"/>
          <w:color w:val="auto"/>
          <w:u w:val="none"/>
        </w:rPr>
        <w:t xml:space="preserve">Bence Menyhárt, </w:t>
      </w:r>
      <w:r w:rsidR="00D667D1">
        <w:rPr>
          <w:rStyle w:val="Hiperhivatkozs"/>
          <w:color w:val="auto"/>
          <w:u w:val="none"/>
        </w:rPr>
        <w:t>Optimization Examples</w:t>
      </w:r>
      <w:r w:rsidR="00875D74">
        <w:rPr>
          <w:rStyle w:val="Hiperhivatkozs"/>
          <w:color w:val="auto"/>
          <w:u w:val="none"/>
        </w:rPr>
        <w:br/>
      </w:r>
      <w:hyperlink r:id="rId50" w:history="1">
        <w:r w:rsidR="00875D74" w:rsidRPr="00875D74">
          <w:rPr>
            <w:rStyle w:val="Hiperhivatkozs"/>
          </w:rPr>
          <w:t>https://blogs.unity3d.com/2015/12/23/1k-update-calls/</w:t>
        </w:r>
      </w:hyperlink>
      <w:r>
        <w:rPr>
          <w:rStyle w:val="Hiperhivatkozs"/>
          <w:color w:val="auto"/>
          <w:u w:val="none"/>
        </w:rPr>
        <w:br/>
      </w:r>
      <w:r w:rsidR="00875D74" w:rsidRPr="00875D74">
        <w:t>Acessed 2020.</w:t>
      </w:r>
      <w:r w:rsidR="00E027BE">
        <w:t>11</w:t>
      </w:r>
      <w:r w:rsidR="00875D74">
        <w:t>.</w:t>
      </w:r>
      <w:r w:rsidR="00E027BE">
        <w:t>25</w:t>
      </w:r>
    </w:p>
    <w:sectPr w:rsidR="00B50CAA" w:rsidSect="00D23BFC">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26E3AC" w14:textId="77777777" w:rsidR="003D69D7" w:rsidRDefault="003D69D7">
      <w:r>
        <w:separator/>
      </w:r>
    </w:p>
  </w:endnote>
  <w:endnote w:type="continuationSeparator" w:id="0">
    <w:p w14:paraId="45E304B8" w14:textId="77777777" w:rsidR="003D69D7" w:rsidRDefault="003D6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8C7B15" w:rsidRDefault="008C7B1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8C7B15" w:rsidRDefault="008C7B1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A83018" w14:textId="77777777" w:rsidR="003D69D7" w:rsidRDefault="003D69D7" w:rsidP="00596D57">
      <w:pPr>
        <w:ind w:firstLine="142"/>
      </w:pPr>
      <w:r>
        <w:separator/>
      </w:r>
    </w:p>
  </w:footnote>
  <w:footnote w:type="continuationSeparator" w:id="0">
    <w:p w14:paraId="7BED2BFB" w14:textId="77777777" w:rsidR="003D69D7" w:rsidRDefault="003D69D7">
      <w:r>
        <w:continuationSeparator/>
      </w:r>
    </w:p>
  </w:footnote>
  <w:footnote w:id="1">
    <w:p w14:paraId="6241B43A" w14:textId="4F5BE0DA" w:rsidR="008C7B15" w:rsidRPr="008F49BF" w:rsidRDefault="008C7B15"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8C7B15" w:rsidRPr="00BA403D" w:rsidRDefault="008C7B15"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8C7B15" w:rsidRPr="0005353F" w:rsidRDefault="008C7B15"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8C7B15" w:rsidRPr="003263EA" w:rsidRDefault="008C7B15"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8C7B15" w:rsidRPr="001A7527" w:rsidRDefault="008C7B15"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8C7B15" w:rsidRPr="001F1B02" w:rsidRDefault="008C7B15"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8C7B15" w:rsidRPr="00C40AC6" w:rsidRDefault="008C7B15"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8C7B15" w:rsidRPr="00B8051F" w:rsidRDefault="008C7B15"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8C7B15" w:rsidRPr="00003701" w:rsidRDefault="008C7B15"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8C7B15" w:rsidRPr="002006BB" w:rsidRDefault="008C7B15"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8C7B15" w:rsidRPr="00127AFB" w:rsidRDefault="008C7B15"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8C7B15" w:rsidRPr="004372CC" w:rsidRDefault="008C7B15" w:rsidP="00647975">
      <w:pPr>
        <w:pStyle w:val="Lbjegyzetszveg"/>
        <w:ind w:firstLine="142"/>
        <w:rPr>
          <w:lang w:val="hu-HU"/>
        </w:rPr>
      </w:pPr>
      <w:bookmarkStart w:id="3"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3"/>
      <w:r>
        <w:rPr>
          <w:lang w:val="hu-HU"/>
        </w:rPr>
        <w:t xml:space="preserve">and </w:t>
      </w:r>
      <w:proofErr w:type="spellStart"/>
      <w:r>
        <w:rPr>
          <w:lang w:val="hu-HU"/>
        </w:rPr>
        <w:t>user-friendly</w:t>
      </w:r>
      <w:proofErr w:type="spellEnd"/>
    </w:p>
  </w:footnote>
  <w:footnote w:id="13">
    <w:p w14:paraId="43C1319F" w14:textId="0D4ADE44" w:rsidR="008C7B15" w:rsidRPr="00647975" w:rsidRDefault="008C7B15"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8C7B15" w:rsidRPr="00FF3E92" w:rsidRDefault="008C7B15"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8C7B15" w:rsidRPr="002C08D8" w:rsidRDefault="008C7B1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8C7B15" w:rsidRPr="002C08D8" w:rsidRDefault="008C7B15"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8C7B15" w:rsidRPr="002C08D8" w:rsidRDefault="008C7B1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8C7B15" w:rsidRPr="00E217C4" w:rsidRDefault="008C7B15"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8C7B15" w:rsidRPr="00CA022C" w:rsidRDefault="008C7B15"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8C7B15" w:rsidRPr="00351D8E" w:rsidRDefault="008C7B15"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8C7B15" w:rsidRPr="001451F7" w:rsidRDefault="008C7B15"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8C7B15" w:rsidRPr="00313041" w:rsidRDefault="008C7B15"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354ECCE7" w:rsidR="008C7B15" w:rsidRPr="00313041" w:rsidRDefault="008C7B15"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8C7B15" w:rsidRPr="00B42673" w:rsidRDefault="008C7B15"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8C7B15" w:rsidRPr="006E44A9" w:rsidRDefault="008C7B15"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8C7B15" w:rsidRPr="00C22135" w:rsidRDefault="008C7B15"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8C7B15" w:rsidRPr="0018627E" w:rsidRDefault="008C7B15"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8C7B15" w:rsidRPr="00FD523B" w:rsidRDefault="008C7B15"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8C7B15" w:rsidRPr="007159E1" w:rsidRDefault="008C7B15"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8C7B15" w:rsidRPr="00C75D30" w:rsidRDefault="008C7B15"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8C7B15" w:rsidRPr="00404E7F" w:rsidRDefault="008C7B15"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8C7B15" w:rsidRPr="0010222E" w:rsidRDefault="008C7B15"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8C7B15" w:rsidRPr="00554A61" w:rsidRDefault="008C7B15"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8C7B15" w:rsidRPr="00C37CDF" w:rsidRDefault="008C7B15"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8C7B15" w:rsidRPr="00845DAD" w:rsidRDefault="008C7B15"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8C7B15" w:rsidRPr="00384B49" w:rsidRDefault="008C7B15"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8C7B15" w:rsidRPr="00E4289B" w:rsidRDefault="008C7B15"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8C7B15" w:rsidRPr="00725D8E" w:rsidRDefault="008C7B15"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8C7B15" w:rsidRPr="003D236D" w:rsidRDefault="008C7B15"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8C7B15" w:rsidRPr="007B6D90" w:rsidRDefault="008C7B15"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8C7B15" w:rsidRPr="00A67FE7" w:rsidRDefault="008C7B15"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6D3E5009" w14:textId="11088DD5" w:rsidR="008C7B15" w:rsidRPr="004F76AC" w:rsidRDefault="008C7B15"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w:t>
      </w:r>
      <w:proofErr w:type="spellStart"/>
      <w:r w:rsidRPr="00D97761">
        <w:rPr>
          <w:lang w:val="hu-HU"/>
        </w:rPr>
        <w:t>process</w:t>
      </w:r>
      <w:proofErr w:type="spellEnd"/>
      <w:r w:rsidRPr="00D97761">
        <w:rPr>
          <w:lang w:val="hu-HU"/>
        </w:rPr>
        <w:t xml:space="preserve"> of </w:t>
      </w:r>
      <w:proofErr w:type="spellStart"/>
      <w:r w:rsidRPr="00D97761">
        <w:rPr>
          <w:lang w:val="hu-HU"/>
        </w:rPr>
        <w:t>putting</w:t>
      </w:r>
      <w:proofErr w:type="spellEnd"/>
      <w:r w:rsidRPr="00D97761">
        <w:rPr>
          <w:lang w:val="hu-HU"/>
        </w:rPr>
        <w:t xml:space="preserve"> </w:t>
      </w:r>
      <w:r>
        <w:rPr>
          <w:lang w:val="hu-HU"/>
        </w:rPr>
        <w:t xml:space="preserve">an </w:t>
      </w:r>
      <w:proofErr w:type="spellStart"/>
      <w:r>
        <w:rPr>
          <w:lang w:val="hu-HU"/>
        </w:rPr>
        <w:t>expected</w:t>
      </w:r>
      <w:proofErr w:type="spellEnd"/>
      <w:r>
        <w:rPr>
          <w:lang w:val="hu-HU"/>
        </w:rPr>
        <w:t xml:space="preserve"> </w:t>
      </w:r>
      <w:proofErr w:type="spellStart"/>
      <w:r>
        <w:rPr>
          <w:lang w:val="hu-HU"/>
        </w:rPr>
        <w:t>load</w:t>
      </w:r>
      <w:proofErr w:type="spellEnd"/>
      <w:r w:rsidRPr="00D97761">
        <w:rPr>
          <w:lang w:val="hu-HU"/>
        </w:rPr>
        <w:t xml:space="preserve"> </w:t>
      </w:r>
      <w:proofErr w:type="spellStart"/>
      <w:r w:rsidRPr="00D97761">
        <w:rPr>
          <w:lang w:val="hu-HU"/>
        </w:rPr>
        <w:t>on</w:t>
      </w:r>
      <w:proofErr w:type="spellEnd"/>
      <w:r w:rsidRPr="00D97761">
        <w:rPr>
          <w:lang w:val="hu-HU"/>
        </w:rPr>
        <w:t xml:space="preserve"> </w:t>
      </w:r>
      <w:proofErr w:type="spellStart"/>
      <w:r>
        <w:rPr>
          <w:lang w:val="hu-HU"/>
        </w:rPr>
        <w:t>the</w:t>
      </w:r>
      <w:proofErr w:type="spellEnd"/>
      <w:r w:rsidRPr="00D97761">
        <w:rPr>
          <w:lang w:val="hu-HU"/>
        </w:rPr>
        <w:t xml:space="preserve"> </w:t>
      </w:r>
      <w:proofErr w:type="spellStart"/>
      <w:r w:rsidRPr="00D97761">
        <w:rPr>
          <w:lang w:val="hu-HU"/>
        </w:rPr>
        <w:t>system</w:t>
      </w:r>
      <w:proofErr w:type="spellEnd"/>
      <w:r w:rsidRPr="00D97761">
        <w:rPr>
          <w:lang w:val="hu-HU"/>
        </w:rPr>
        <w:t xml:space="preserve"> and </w:t>
      </w:r>
      <w:proofErr w:type="spellStart"/>
      <w:r>
        <w:rPr>
          <w:lang w:val="hu-HU"/>
        </w:rPr>
        <w:t>then</w:t>
      </w:r>
      <w:proofErr w:type="spellEnd"/>
      <w:r>
        <w:rPr>
          <w:lang w:val="hu-HU"/>
        </w:rPr>
        <w:t xml:space="preserve"> </w:t>
      </w:r>
      <w:proofErr w:type="spellStart"/>
      <w:r w:rsidRPr="00D97761">
        <w:rPr>
          <w:lang w:val="hu-HU"/>
        </w:rPr>
        <w:t>measuring</w:t>
      </w:r>
      <w:proofErr w:type="spellEnd"/>
      <w:r w:rsidRPr="00D97761">
        <w:rPr>
          <w:lang w:val="hu-HU"/>
        </w:rPr>
        <w:t xml:space="preserve"> </w:t>
      </w:r>
      <w:proofErr w:type="spellStart"/>
      <w:r w:rsidRPr="00D97761">
        <w:rPr>
          <w:lang w:val="hu-HU"/>
        </w:rPr>
        <w:t>its</w:t>
      </w:r>
      <w:proofErr w:type="spellEnd"/>
      <w:r w:rsidRPr="00D97761">
        <w:rPr>
          <w:lang w:val="hu-HU"/>
        </w:rPr>
        <w:t xml:space="preserve"> </w:t>
      </w:r>
      <w:proofErr w:type="spellStart"/>
      <w:r w:rsidRPr="00D97761">
        <w:rPr>
          <w:lang w:val="hu-HU"/>
        </w:rPr>
        <w:t>response</w:t>
      </w:r>
      <w:proofErr w:type="spellEnd"/>
      <w:r>
        <w:rPr>
          <w:lang w:val="hu-HU"/>
        </w:rPr>
        <w:t>.</w:t>
      </w:r>
    </w:p>
  </w:footnote>
  <w:footnote w:id="43">
    <w:p w14:paraId="6DDBF00C" w14:textId="63FC1CC1" w:rsidR="008C7B15" w:rsidRPr="00D97761" w:rsidRDefault="008C7B15"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8C7B15" w:rsidRPr="00D97761" w:rsidRDefault="008C7B15"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220C1407" w:rsidR="008C7B15" w:rsidRPr="004246C0" w:rsidRDefault="008C7B15"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you setup the test’s prerequisites, in act you do the main action from the point of the test and finally in the assert section you check if the results are indeed the expected results. This pattern greatly helps readability.</w:t>
      </w:r>
    </w:p>
  </w:footnote>
  <w:footnote w:id="46">
    <w:p w14:paraId="1940B3D6" w14:textId="45B6ACAD" w:rsidR="008C7B15" w:rsidRPr="00344CCB" w:rsidRDefault="008C7B15"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8C7B15" w:rsidRPr="00EA4427" w:rsidRDefault="008C7B15"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8C7B15" w:rsidRPr="006242F2" w:rsidRDefault="008C7B15"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9">
    <w:p w14:paraId="482A736F" w14:textId="3FED7A90" w:rsidR="008C7B15" w:rsidRPr="00AD4386" w:rsidRDefault="008C7B15"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8C7B15" w:rsidRPr="005F1ECC" w:rsidRDefault="008C7B15"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8C7B15" w:rsidRPr="005F1ECC" w:rsidRDefault="008C7B15"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8C7B15" w:rsidRPr="008C64CE" w:rsidRDefault="008C7B15"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8C7B15" w:rsidRPr="007C4B41" w:rsidRDefault="008C7B15"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8C7B15" w:rsidRPr="00AD0FB0" w:rsidRDefault="008C7B15"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8C7B15" w:rsidRPr="00E85BD7" w:rsidRDefault="008C7B15" w:rsidP="00835F01">
      <w:pPr>
        <w:pStyle w:val="Lbjegyzetszveg"/>
        <w:spacing w:after="0"/>
        <w:ind w:left="142" w:firstLine="0"/>
        <w:rPr>
          <w:lang w:val="hu-HU"/>
        </w:rPr>
      </w:pPr>
      <w:r>
        <w:rPr>
          <w:rStyle w:val="Lbjegyzet-hivatkozs"/>
        </w:rPr>
        <w:footnoteRef/>
      </w:r>
      <w:r>
        <w:t xml:space="preserve"> </w:t>
      </w:r>
      <w:r>
        <w:rPr>
          <w:lang w:val="hu-HU"/>
        </w:rPr>
        <w:t xml:space="preserve">In </w:t>
      </w:r>
      <w:proofErr w:type="spellStart"/>
      <w:r>
        <w:rPr>
          <w:lang w:val="hu-HU"/>
        </w:rPr>
        <w:t>Unity</w:t>
      </w:r>
      <w:proofErr w:type="spellEnd"/>
      <w:r>
        <w:rPr>
          <w:lang w:val="hu-HU"/>
        </w:rPr>
        <w:t xml:space="preserve"> </w:t>
      </w:r>
      <w:proofErr w:type="spellStart"/>
      <w:r>
        <w:rPr>
          <w:lang w:val="hu-HU"/>
        </w:rPr>
        <w:t>coroutines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implemented</w:t>
      </w:r>
      <w:proofErr w:type="spellEnd"/>
      <w:r>
        <w:rPr>
          <w:lang w:val="hu-HU"/>
        </w:rPr>
        <w:t xml:space="preserve"> </w:t>
      </w:r>
      <w:proofErr w:type="spellStart"/>
      <w:r>
        <w:rPr>
          <w:lang w:val="hu-HU"/>
        </w:rPr>
        <w:t>via</w:t>
      </w:r>
      <w:proofErr w:type="spellEnd"/>
      <w:r>
        <w:rPr>
          <w:lang w:val="hu-HU"/>
        </w:rPr>
        <w:t xml:space="preserve"> </w:t>
      </w:r>
      <w:proofErr w:type="spellStart"/>
      <w:r>
        <w:rPr>
          <w:lang w:val="hu-HU"/>
        </w:rPr>
        <w:t>enumerators</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yielding</w:t>
      </w:r>
      <w:proofErr w:type="spellEnd"/>
      <w:r>
        <w:rPr>
          <w:lang w:val="hu-HU"/>
        </w:rPr>
        <w:t xml:space="preserve"> </w:t>
      </w:r>
      <w:proofErr w:type="spellStart"/>
      <w:r>
        <w:rPr>
          <w:lang w:val="hu-HU"/>
        </w:rPr>
        <w:t>logic</w:t>
      </w:r>
      <w:proofErr w:type="spellEnd"/>
      <w:r>
        <w:rPr>
          <w:lang w:val="hu-HU"/>
        </w:rPr>
        <w:t xml:space="preserve"> in </w:t>
      </w:r>
      <w:proofErr w:type="spellStart"/>
      <w:r w:rsidRPr="00E85BD7">
        <w:rPr>
          <w:b/>
          <w:bCs/>
          <w:lang w:val="hu-HU"/>
        </w:rPr>
        <w:t>Figure</w:t>
      </w:r>
      <w:proofErr w:type="spellEnd"/>
      <w:r w:rsidRPr="00E85BD7">
        <w:rPr>
          <w:b/>
          <w:bCs/>
          <w:lang w:val="hu-HU"/>
        </w:rPr>
        <w:t xml:space="preserve"> 18</w:t>
      </w:r>
      <w:r w:rsidRPr="009210C3">
        <w:rPr>
          <w:lang w:val="hu-HU"/>
        </w:rPr>
        <w:t>.</w:t>
      </w:r>
      <w:r>
        <w:rPr>
          <w:lang w:val="hu-HU"/>
        </w:rPr>
        <w:t xml:space="preserve"> </w:t>
      </w:r>
    </w:p>
  </w:footnote>
  <w:footnote w:id="56">
    <w:p w14:paraId="693BF35F" w14:textId="16F3C99F" w:rsidR="008C7B15" w:rsidRPr="004A2CCD" w:rsidRDefault="008C7B15" w:rsidP="004A2CCD">
      <w:pPr>
        <w:pStyle w:val="Lbjegyzetszveg"/>
        <w:ind w:left="142" w:firstLine="0"/>
        <w:rPr>
          <w:lang w:val="hu-HU"/>
        </w:rPr>
      </w:pPr>
      <w:r>
        <w:rPr>
          <w:rStyle w:val="Lbjegyzet-hivatkozs"/>
        </w:rPr>
        <w:footnoteRef/>
      </w:r>
      <w:r>
        <w:t xml:space="preserve"> </w:t>
      </w:r>
      <w:proofErr w:type="spellStart"/>
      <w:r w:rsidRPr="00B52379">
        <w:rPr>
          <w:lang w:val="hu-HU"/>
        </w:rPr>
        <w:t>Coroutines</w:t>
      </w:r>
      <w:proofErr w:type="spellEnd"/>
      <w:r w:rsidRPr="00B52379">
        <w:rPr>
          <w:lang w:val="hu-HU"/>
        </w:rPr>
        <w:t xml:space="preserve"> </w:t>
      </w:r>
      <w:proofErr w:type="spellStart"/>
      <w:r w:rsidRPr="00B52379">
        <w:rPr>
          <w:lang w:val="hu-HU"/>
        </w:rPr>
        <w:t>are</w:t>
      </w:r>
      <w:proofErr w:type="spellEnd"/>
      <w:r w:rsidRPr="00B52379">
        <w:rPr>
          <w:lang w:val="hu-HU"/>
        </w:rPr>
        <w:t xml:space="preserve"> a </w:t>
      </w:r>
      <w:proofErr w:type="spellStart"/>
      <w:r w:rsidRPr="00B52379">
        <w:rPr>
          <w:lang w:val="hu-HU"/>
        </w:rPr>
        <w:t>type</w:t>
      </w:r>
      <w:proofErr w:type="spellEnd"/>
      <w:r w:rsidRPr="00B52379">
        <w:rPr>
          <w:lang w:val="hu-HU"/>
        </w:rPr>
        <w:t xml:space="preserve"> of </w:t>
      </w:r>
      <w:proofErr w:type="spellStart"/>
      <w:r w:rsidRPr="00B52379">
        <w:rPr>
          <w:lang w:val="hu-HU"/>
        </w:rPr>
        <w:t>methods</w:t>
      </w:r>
      <w:proofErr w:type="spellEnd"/>
      <w:r w:rsidRPr="00B52379">
        <w:rPr>
          <w:lang w:val="hu-HU"/>
        </w:rPr>
        <w:t xml:space="preserve"> </w:t>
      </w:r>
      <w:proofErr w:type="spellStart"/>
      <w:r w:rsidRPr="00B52379">
        <w:rPr>
          <w:lang w:val="hu-HU"/>
        </w:rPr>
        <w:t>which</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pause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save</w:t>
      </w:r>
      <w:proofErr w:type="spellEnd"/>
      <w:r w:rsidRPr="00B52379">
        <w:rPr>
          <w:lang w:val="hu-HU"/>
        </w:rPr>
        <w:t xml:space="preserve"> </w:t>
      </w:r>
      <w:proofErr w:type="spellStart"/>
      <w:r w:rsidRPr="00B52379">
        <w:rPr>
          <w:lang w:val="hu-HU"/>
        </w:rPr>
        <w:t>state</w:t>
      </w:r>
      <w:proofErr w:type="spellEnd"/>
      <w:r w:rsidRPr="00B52379">
        <w:rPr>
          <w:lang w:val="hu-HU"/>
        </w:rPr>
        <w:t xml:space="preserve">, </w:t>
      </w:r>
      <w:proofErr w:type="spellStart"/>
      <w:r w:rsidRPr="00B52379">
        <w:rPr>
          <w:lang w:val="hu-HU"/>
        </w:rPr>
        <w:t>then</w:t>
      </w:r>
      <w:proofErr w:type="spellEnd"/>
      <w:r w:rsidRPr="00B52379">
        <w:rPr>
          <w:lang w:val="hu-HU"/>
        </w:rPr>
        <w:t xml:space="preserve"> </w:t>
      </w:r>
      <w:proofErr w:type="spellStart"/>
      <w:r w:rsidRPr="00B52379">
        <w:rPr>
          <w:lang w:val="hu-HU"/>
        </w:rPr>
        <w:t>yield</w:t>
      </w:r>
      <w:proofErr w:type="spellEnd"/>
      <w:r w:rsidRPr="00B52379">
        <w:rPr>
          <w:lang w:val="hu-HU"/>
        </w:rPr>
        <w:t xml:space="preserve"> </w:t>
      </w:r>
      <w:proofErr w:type="spellStart"/>
      <w:r w:rsidRPr="00B52379">
        <w:rPr>
          <w:lang w:val="hu-HU"/>
        </w:rPr>
        <w:t>control</w:t>
      </w:r>
      <w:proofErr w:type="spellEnd"/>
      <w:r w:rsidRPr="00B52379">
        <w:rPr>
          <w:lang w:val="hu-HU"/>
        </w:rPr>
        <w:t xml:space="preserve"> back </w:t>
      </w:r>
      <w:proofErr w:type="spellStart"/>
      <w:r w:rsidRPr="00B52379">
        <w:rPr>
          <w:lang w:val="hu-HU"/>
        </w:rPr>
        <w:t>to</w:t>
      </w:r>
      <w:proofErr w:type="spellEnd"/>
      <w:r w:rsidRPr="00B52379">
        <w:rPr>
          <w:lang w:val="hu-HU"/>
        </w:rPr>
        <w:t xml:space="preserve"> </w:t>
      </w:r>
      <w:proofErr w:type="spellStart"/>
      <w:r w:rsidRPr="00B52379">
        <w:rPr>
          <w:lang w:val="hu-HU"/>
        </w:rPr>
        <w:t>Unity</w:t>
      </w:r>
      <w:r>
        <w:rPr>
          <w:lang w:val="hu-HU"/>
        </w:rPr>
        <w:t>’</w:t>
      </w:r>
      <w:r w:rsidRPr="00B52379">
        <w:rPr>
          <w:lang w:val="hu-HU"/>
        </w:rPr>
        <w:t>s</w:t>
      </w:r>
      <w:proofErr w:type="spellEnd"/>
      <w:r w:rsidRPr="00B52379">
        <w:rPr>
          <w:lang w:val="hu-HU"/>
        </w:rPr>
        <w:t xml:space="preserve"> game </w:t>
      </w:r>
      <w:proofErr w:type="spellStart"/>
      <w:r w:rsidRPr="00B52379">
        <w:rPr>
          <w:lang w:val="hu-HU"/>
        </w:rPr>
        <w:t>loop</w:t>
      </w:r>
      <w:proofErr w:type="spellEnd"/>
      <w:r w:rsidRPr="00B52379">
        <w:rPr>
          <w:lang w:val="hu-HU"/>
        </w:rPr>
        <w:t xml:space="preserve">, </w:t>
      </w:r>
      <w:proofErr w:type="spellStart"/>
      <w:r w:rsidRPr="00B52379">
        <w:rPr>
          <w:lang w:val="hu-HU"/>
        </w:rPr>
        <w:t>so</w:t>
      </w:r>
      <w:proofErr w:type="spellEnd"/>
      <w:r w:rsidRPr="00B52379">
        <w:rPr>
          <w:lang w:val="hu-HU"/>
        </w:rPr>
        <w:t xml:space="preserve"> </w:t>
      </w:r>
      <w:proofErr w:type="spellStart"/>
      <w:r w:rsidRPr="00B52379">
        <w:rPr>
          <w:lang w:val="hu-HU"/>
        </w:rPr>
        <w:t>later</w:t>
      </w:r>
      <w:proofErr w:type="spellEnd"/>
      <w:r w:rsidRPr="00B52379">
        <w:rPr>
          <w:lang w:val="hu-HU"/>
        </w:rPr>
        <w:t xml:space="preserve"> in </w:t>
      </w:r>
      <w:proofErr w:type="spellStart"/>
      <w:r w:rsidRPr="00B52379">
        <w:rPr>
          <w:lang w:val="hu-HU"/>
        </w:rPr>
        <w:t>time</w:t>
      </w:r>
      <w:proofErr w:type="spellEnd"/>
      <w:r w:rsidRPr="00B52379">
        <w:rPr>
          <w:lang w:val="hu-HU"/>
        </w:rPr>
        <w:t xml:space="preserve"> </w:t>
      </w:r>
      <w:proofErr w:type="spellStart"/>
      <w:r w:rsidRPr="00B52379">
        <w:rPr>
          <w:lang w:val="hu-HU"/>
        </w:rPr>
        <w:t>the</w:t>
      </w:r>
      <w:proofErr w:type="spellEnd"/>
      <w:r w:rsidRPr="00B52379">
        <w:rPr>
          <w:lang w:val="hu-HU"/>
        </w:rPr>
        <w:t xml:space="preserve"> </w:t>
      </w:r>
      <w:proofErr w:type="spellStart"/>
      <w:r w:rsidRPr="00B52379">
        <w:rPr>
          <w:lang w:val="hu-HU"/>
        </w:rPr>
        <w:t>coroutine</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continue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where</w:t>
      </w:r>
      <w:proofErr w:type="spellEnd"/>
      <w:r w:rsidRPr="00B52379">
        <w:rPr>
          <w:lang w:val="hu-HU"/>
        </w:rPr>
        <w:t xml:space="preserve"> </w:t>
      </w:r>
      <w:proofErr w:type="spellStart"/>
      <w:r w:rsidRPr="00B52379">
        <w:rPr>
          <w:lang w:val="hu-HU"/>
        </w:rPr>
        <w:t>it</w:t>
      </w:r>
      <w:proofErr w:type="spellEnd"/>
      <w:r w:rsidRPr="00B52379">
        <w:rPr>
          <w:lang w:val="hu-HU"/>
        </w:rPr>
        <w:t xml:space="preserve"> "</w:t>
      </w:r>
      <w:proofErr w:type="spellStart"/>
      <w:r w:rsidRPr="00B52379">
        <w:rPr>
          <w:lang w:val="hu-HU"/>
        </w:rPr>
        <w:t>left</w:t>
      </w:r>
      <w:proofErr w:type="spellEnd"/>
      <w:r w:rsidRPr="00B52379">
        <w:rPr>
          <w:lang w:val="hu-HU"/>
        </w:rPr>
        <w:t xml:space="preserve"> </w:t>
      </w:r>
      <w:proofErr w:type="spellStart"/>
      <w:r w:rsidRPr="00B52379">
        <w:rPr>
          <w:lang w:val="hu-HU"/>
        </w:rPr>
        <w:t>off</w:t>
      </w:r>
      <w:proofErr w:type="spellEnd"/>
      <w:r w:rsidRPr="00B52379">
        <w:rPr>
          <w:lang w:val="hu-H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8C7B15" w:rsidRDefault="008C7B15"/>
  <w:p w14:paraId="2E97C07A" w14:textId="77777777" w:rsidR="008C7B15" w:rsidRDefault="008C7B15"/>
  <w:p w14:paraId="0EBFDCC5" w14:textId="77777777" w:rsidR="008C7B15" w:rsidRDefault="008C7B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51B"/>
    <w:rsid w:val="00015AE7"/>
    <w:rsid w:val="00015F62"/>
    <w:rsid w:val="00016375"/>
    <w:rsid w:val="00016960"/>
    <w:rsid w:val="00016ACE"/>
    <w:rsid w:val="0001798D"/>
    <w:rsid w:val="000204E5"/>
    <w:rsid w:val="00021A4C"/>
    <w:rsid w:val="00023371"/>
    <w:rsid w:val="00024727"/>
    <w:rsid w:val="0002651A"/>
    <w:rsid w:val="000313C8"/>
    <w:rsid w:val="000342FD"/>
    <w:rsid w:val="000343DF"/>
    <w:rsid w:val="000348D3"/>
    <w:rsid w:val="000351A0"/>
    <w:rsid w:val="000368AD"/>
    <w:rsid w:val="00036991"/>
    <w:rsid w:val="00036E75"/>
    <w:rsid w:val="00037A5E"/>
    <w:rsid w:val="00040F6C"/>
    <w:rsid w:val="00041CFE"/>
    <w:rsid w:val="00042116"/>
    <w:rsid w:val="0004217E"/>
    <w:rsid w:val="00042DB6"/>
    <w:rsid w:val="00043700"/>
    <w:rsid w:val="00044188"/>
    <w:rsid w:val="00045B1A"/>
    <w:rsid w:val="00047FC8"/>
    <w:rsid w:val="00050E06"/>
    <w:rsid w:val="0005353F"/>
    <w:rsid w:val="00053E41"/>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84EF6"/>
    <w:rsid w:val="00090458"/>
    <w:rsid w:val="00090F69"/>
    <w:rsid w:val="00091884"/>
    <w:rsid w:val="00091D5E"/>
    <w:rsid w:val="000924ED"/>
    <w:rsid w:val="00092B3E"/>
    <w:rsid w:val="000948D5"/>
    <w:rsid w:val="00096541"/>
    <w:rsid w:val="000966DD"/>
    <w:rsid w:val="000970F0"/>
    <w:rsid w:val="000A01A1"/>
    <w:rsid w:val="000A1546"/>
    <w:rsid w:val="000A159D"/>
    <w:rsid w:val="000A2EF9"/>
    <w:rsid w:val="000A3FC2"/>
    <w:rsid w:val="000A42B3"/>
    <w:rsid w:val="000A44E8"/>
    <w:rsid w:val="000A5216"/>
    <w:rsid w:val="000A62F0"/>
    <w:rsid w:val="000A67EA"/>
    <w:rsid w:val="000A6C9C"/>
    <w:rsid w:val="000A6CA3"/>
    <w:rsid w:val="000A6F3D"/>
    <w:rsid w:val="000A708C"/>
    <w:rsid w:val="000A7483"/>
    <w:rsid w:val="000B0341"/>
    <w:rsid w:val="000B1485"/>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BF3"/>
    <w:rsid w:val="000F3F55"/>
    <w:rsid w:val="000F460A"/>
    <w:rsid w:val="000F505C"/>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2109"/>
    <w:rsid w:val="0012232D"/>
    <w:rsid w:val="0012237D"/>
    <w:rsid w:val="00124E23"/>
    <w:rsid w:val="00124E9A"/>
    <w:rsid w:val="001265C2"/>
    <w:rsid w:val="001271F8"/>
    <w:rsid w:val="00127AFB"/>
    <w:rsid w:val="00127D5F"/>
    <w:rsid w:val="00130413"/>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8C"/>
    <w:rsid w:val="001441AE"/>
    <w:rsid w:val="001447CD"/>
    <w:rsid w:val="001451F7"/>
    <w:rsid w:val="00146891"/>
    <w:rsid w:val="00146C31"/>
    <w:rsid w:val="0014741C"/>
    <w:rsid w:val="00150323"/>
    <w:rsid w:val="00150A11"/>
    <w:rsid w:val="001520F4"/>
    <w:rsid w:val="0015281A"/>
    <w:rsid w:val="00153735"/>
    <w:rsid w:val="00153BAB"/>
    <w:rsid w:val="00154112"/>
    <w:rsid w:val="00160279"/>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C8D"/>
    <w:rsid w:val="00176146"/>
    <w:rsid w:val="00176C0F"/>
    <w:rsid w:val="001806EC"/>
    <w:rsid w:val="00180940"/>
    <w:rsid w:val="00180F1B"/>
    <w:rsid w:val="00181222"/>
    <w:rsid w:val="001838CC"/>
    <w:rsid w:val="0018439D"/>
    <w:rsid w:val="001849D9"/>
    <w:rsid w:val="00184FD7"/>
    <w:rsid w:val="0018627E"/>
    <w:rsid w:val="0018716C"/>
    <w:rsid w:val="00190682"/>
    <w:rsid w:val="001914D3"/>
    <w:rsid w:val="00191816"/>
    <w:rsid w:val="00191D97"/>
    <w:rsid w:val="0019227B"/>
    <w:rsid w:val="001922AC"/>
    <w:rsid w:val="001943CB"/>
    <w:rsid w:val="001944C3"/>
    <w:rsid w:val="0019450D"/>
    <w:rsid w:val="00194BA6"/>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7527"/>
    <w:rsid w:val="001A7930"/>
    <w:rsid w:val="001A7AA4"/>
    <w:rsid w:val="001B08DC"/>
    <w:rsid w:val="001B1BC0"/>
    <w:rsid w:val="001B1DC2"/>
    <w:rsid w:val="001B39FE"/>
    <w:rsid w:val="001B3D99"/>
    <w:rsid w:val="001B3DD9"/>
    <w:rsid w:val="001B5AF3"/>
    <w:rsid w:val="001B5D9B"/>
    <w:rsid w:val="001B69D7"/>
    <w:rsid w:val="001B6B44"/>
    <w:rsid w:val="001B6C08"/>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B35"/>
    <w:rsid w:val="001E1C0B"/>
    <w:rsid w:val="001E206A"/>
    <w:rsid w:val="001E23A3"/>
    <w:rsid w:val="001E330B"/>
    <w:rsid w:val="001E333C"/>
    <w:rsid w:val="001E555E"/>
    <w:rsid w:val="001E605F"/>
    <w:rsid w:val="001E612E"/>
    <w:rsid w:val="001E6763"/>
    <w:rsid w:val="001F05E4"/>
    <w:rsid w:val="001F1B02"/>
    <w:rsid w:val="001F3494"/>
    <w:rsid w:val="001F47F8"/>
    <w:rsid w:val="001F522D"/>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E78"/>
    <w:rsid w:val="002102C3"/>
    <w:rsid w:val="00210D01"/>
    <w:rsid w:val="0021301C"/>
    <w:rsid w:val="00214CE1"/>
    <w:rsid w:val="00215AD6"/>
    <w:rsid w:val="0021617E"/>
    <w:rsid w:val="002166BA"/>
    <w:rsid w:val="002169E4"/>
    <w:rsid w:val="0021784D"/>
    <w:rsid w:val="002220DD"/>
    <w:rsid w:val="00222ED6"/>
    <w:rsid w:val="00223353"/>
    <w:rsid w:val="002242A3"/>
    <w:rsid w:val="00224C4A"/>
    <w:rsid w:val="00225F65"/>
    <w:rsid w:val="00226AB3"/>
    <w:rsid w:val="00227347"/>
    <w:rsid w:val="00227B7D"/>
    <w:rsid w:val="00230E9A"/>
    <w:rsid w:val="00232DCC"/>
    <w:rsid w:val="0023487C"/>
    <w:rsid w:val="002348FA"/>
    <w:rsid w:val="002349C1"/>
    <w:rsid w:val="00235D62"/>
    <w:rsid w:val="00235F19"/>
    <w:rsid w:val="002361E6"/>
    <w:rsid w:val="002376C8"/>
    <w:rsid w:val="0024100E"/>
    <w:rsid w:val="0024111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7677"/>
    <w:rsid w:val="00267979"/>
    <w:rsid w:val="00267C56"/>
    <w:rsid w:val="00267E21"/>
    <w:rsid w:val="00267E35"/>
    <w:rsid w:val="0027059A"/>
    <w:rsid w:val="002716EC"/>
    <w:rsid w:val="00273AF4"/>
    <w:rsid w:val="0027451C"/>
    <w:rsid w:val="0027486A"/>
    <w:rsid w:val="00274BED"/>
    <w:rsid w:val="002757E2"/>
    <w:rsid w:val="00280FA7"/>
    <w:rsid w:val="00281AC9"/>
    <w:rsid w:val="00281B6F"/>
    <w:rsid w:val="002825CA"/>
    <w:rsid w:val="002836BE"/>
    <w:rsid w:val="002841F9"/>
    <w:rsid w:val="0028479D"/>
    <w:rsid w:val="00284D21"/>
    <w:rsid w:val="00284F4D"/>
    <w:rsid w:val="00285984"/>
    <w:rsid w:val="002868A3"/>
    <w:rsid w:val="00286B49"/>
    <w:rsid w:val="00291EB0"/>
    <w:rsid w:val="002933F5"/>
    <w:rsid w:val="00293CF7"/>
    <w:rsid w:val="00293E62"/>
    <w:rsid w:val="00295BF8"/>
    <w:rsid w:val="00296031"/>
    <w:rsid w:val="0029627B"/>
    <w:rsid w:val="00297355"/>
    <w:rsid w:val="002977DB"/>
    <w:rsid w:val="002A01F9"/>
    <w:rsid w:val="002A1B99"/>
    <w:rsid w:val="002A22CB"/>
    <w:rsid w:val="002A3F4C"/>
    <w:rsid w:val="002A4144"/>
    <w:rsid w:val="002A4E5F"/>
    <w:rsid w:val="002A57E5"/>
    <w:rsid w:val="002A5AF4"/>
    <w:rsid w:val="002B209B"/>
    <w:rsid w:val="002B25FB"/>
    <w:rsid w:val="002B3173"/>
    <w:rsid w:val="002B4095"/>
    <w:rsid w:val="002B501C"/>
    <w:rsid w:val="002B54CF"/>
    <w:rsid w:val="002B6425"/>
    <w:rsid w:val="002B6780"/>
    <w:rsid w:val="002C0195"/>
    <w:rsid w:val="002C08D8"/>
    <w:rsid w:val="002C13F1"/>
    <w:rsid w:val="002C1D80"/>
    <w:rsid w:val="002C26EA"/>
    <w:rsid w:val="002C4550"/>
    <w:rsid w:val="002C5184"/>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4BAF"/>
    <w:rsid w:val="002E6971"/>
    <w:rsid w:val="002E7B50"/>
    <w:rsid w:val="002F088E"/>
    <w:rsid w:val="002F1F84"/>
    <w:rsid w:val="002F2DA7"/>
    <w:rsid w:val="002F3E59"/>
    <w:rsid w:val="002F4BB7"/>
    <w:rsid w:val="002F5514"/>
    <w:rsid w:val="002F5F44"/>
    <w:rsid w:val="00300504"/>
    <w:rsid w:val="00301982"/>
    <w:rsid w:val="00302BB3"/>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240"/>
    <w:rsid w:val="003208B4"/>
    <w:rsid w:val="00320A47"/>
    <w:rsid w:val="003215B1"/>
    <w:rsid w:val="00322FAB"/>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EA7"/>
    <w:rsid w:val="0033415D"/>
    <w:rsid w:val="00334A0F"/>
    <w:rsid w:val="0033567A"/>
    <w:rsid w:val="00343469"/>
    <w:rsid w:val="00344CCB"/>
    <w:rsid w:val="00345776"/>
    <w:rsid w:val="00346783"/>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580B"/>
    <w:rsid w:val="00365ACB"/>
    <w:rsid w:val="00366E58"/>
    <w:rsid w:val="00367C01"/>
    <w:rsid w:val="00367CC4"/>
    <w:rsid w:val="00370716"/>
    <w:rsid w:val="00370FF8"/>
    <w:rsid w:val="003713B8"/>
    <w:rsid w:val="00372C96"/>
    <w:rsid w:val="00372D7B"/>
    <w:rsid w:val="0037381F"/>
    <w:rsid w:val="0037392F"/>
    <w:rsid w:val="00373E35"/>
    <w:rsid w:val="00373E59"/>
    <w:rsid w:val="00374ED6"/>
    <w:rsid w:val="0037510E"/>
    <w:rsid w:val="003764EE"/>
    <w:rsid w:val="0037682B"/>
    <w:rsid w:val="0037776D"/>
    <w:rsid w:val="003827B8"/>
    <w:rsid w:val="00382A85"/>
    <w:rsid w:val="0038396E"/>
    <w:rsid w:val="00384B49"/>
    <w:rsid w:val="00384F57"/>
    <w:rsid w:val="0038539E"/>
    <w:rsid w:val="00386F4B"/>
    <w:rsid w:val="00387F3D"/>
    <w:rsid w:val="00391F2D"/>
    <w:rsid w:val="00393073"/>
    <w:rsid w:val="003939F9"/>
    <w:rsid w:val="00393FB5"/>
    <w:rsid w:val="00396629"/>
    <w:rsid w:val="003A09C0"/>
    <w:rsid w:val="003A0B03"/>
    <w:rsid w:val="003A129C"/>
    <w:rsid w:val="003A2E68"/>
    <w:rsid w:val="003A3E56"/>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4E6"/>
    <w:rsid w:val="003B1AEF"/>
    <w:rsid w:val="003B2844"/>
    <w:rsid w:val="003B2AC4"/>
    <w:rsid w:val="003B2D6E"/>
    <w:rsid w:val="003B3C99"/>
    <w:rsid w:val="003B47AF"/>
    <w:rsid w:val="003B522F"/>
    <w:rsid w:val="003C12B4"/>
    <w:rsid w:val="003C1D24"/>
    <w:rsid w:val="003C3DD5"/>
    <w:rsid w:val="003C5AD4"/>
    <w:rsid w:val="003D17AD"/>
    <w:rsid w:val="003D236D"/>
    <w:rsid w:val="003D2C08"/>
    <w:rsid w:val="003D451F"/>
    <w:rsid w:val="003D45A0"/>
    <w:rsid w:val="003D4823"/>
    <w:rsid w:val="003D69D7"/>
    <w:rsid w:val="003E0C4E"/>
    <w:rsid w:val="003E2ACC"/>
    <w:rsid w:val="003E3E13"/>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CCC"/>
    <w:rsid w:val="0041270A"/>
    <w:rsid w:val="0041322A"/>
    <w:rsid w:val="00414D82"/>
    <w:rsid w:val="00416C2A"/>
    <w:rsid w:val="00417DD2"/>
    <w:rsid w:val="0042097F"/>
    <w:rsid w:val="00421BFA"/>
    <w:rsid w:val="004222DF"/>
    <w:rsid w:val="004246C0"/>
    <w:rsid w:val="00424AA3"/>
    <w:rsid w:val="00424E20"/>
    <w:rsid w:val="00424FA7"/>
    <w:rsid w:val="004308EA"/>
    <w:rsid w:val="0043090F"/>
    <w:rsid w:val="00430A4C"/>
    <w:rsid w:val="00430DDE"/>
    <w:rsid w:val="00433959"/>
    <w:rsid w:val="00434063"/>
    <w:rsid w:val="0043462E"/>
    <w:rsid w:val="00435465"/>
    <w:rsid w:val="004362EE"/>
    <w:rsid w:val="004372CC"/>
    <w:rsid w:val="00441D07"/>
    <w:rsid w:val="004421FE"/>
    <w:rsid w:val="00442AD0"/>
    <w:rsid w:val="00442EF7"/>
    <w:rsid w:val="0044352B"/>
    <w:rsid w:val="00444D3C"/>
    <w:rsid w:val="00445595"/>
    <w:rsid w:val="00445E00"/>
    <w:rsid w:val="00446EEE"/>
    <w:rsid w:val="004477BE"/>
    <w:rsid w:val="00451BAF"/>
    <w:rsid w:val="0045325D"/>
    <w:rsid w:val="00453B1E"/>
    <w:rsid w:val="00454D19"/>
    <w:rsid w:val="004568CA"/>
    <w:rsid w:val="00456AE7"/>
    <w:rsid w:val="00456CF5"/>
    <w:rsid w:val="00456E9E"/>
    <w:rsid w:val="004610FD"/>
    <w:rsid w:val="0046139C"/>
    <w:rsid w:val="0046143E"/>
    <w:rsid w:val="00462957"/>
    <w:rsid w:val="00462C97"/>
    <w:rsid w:val="00465341"/>
    <w:rsid w:val="004675D7"/>
    <w:rsid w:val="0046783C"/>
    <w:rsid w:val="0047111A"/>
    <w:rsid w:val="0047120C"/>
    <w:rsid w:val="00472A2D"/>
    <w:rsid w:val="0047307E"/>
    <w:rsid w:val="004736FC"/>
    <w:rsid w:val="00474408"/>
    <w:rsid w:val="00474F5E"/>
    <w:rsid w:val="00474F8D"/>
    <w:rsid w:val="0047506E"/>
    <w:rsid w:val="004758BF"/>
    <w:rsid w:val="00475E79"/>
    <w:rsid w:val="00477449"/>
    <w:rsid w:val="00482989"/>
    <w:rsid w:val="00482A6F"/>
    <w:rsid w:val="0048395A"/>
    <w:rsid w:val="0048395C"/>
    <w:rsid w:val="00483CA2"/>
    <w:rsid w:val="00485076"/>
    <w:rsid w:val="004851C7"/>
    <w:rsid w:val="00487269"/>
    <w:rsid w:val="004904BB"/>
    <w:rsid w:val="00491C6B"/>
    <w:rsid w:val="00492560"/>
    <w:rsid w:val="00492715"/>
    <w:rsid w:val="00492886"/>
    <w:rsid w:val="004936E4"/>
    <w:rsid w:val="00494317"/>
    <w:rsid w:val="00495BE6"/>
    <w:rsid w:val="00496315"/>
    <w:rsid w:val="00496490"/>
    <w:rsid w:val="00496C2C"/>
    <w:rsid w:val="0049796D"/>
    <w:rsid w:val="004A1BFE"/>
    <w:rsid w:val="004A2232"/>
    <w:rsid w:val="004A22B1"/>
    <w:rsid w:val="004A2CCD"/>
    <w:rsid w:val="004A36D0"/>
    <w:rsid w:val="004A4732"/>
    <w:rsid w:val="004A575C"/>
    <w:rsid w:val="004A5D8A"/>
    <w:rsid w:val="004B2542"/>
    <w:rsid w:val="004B51BA"/>
    <w:rsid w:val="004B673A"/>
    <w:rsid w:val="004B7870"/>
    <w:rsid w:val="004B7B2F"/>
    <w:rsid w:val="004B7D84"/>
    <w:rsid w:val="004C0F8B"/>
    <w:rsid w:val="004C259F"/>
    <w:rsid w:val="004C2780"/>
    <w:rsid w:val="004C2F5B"/>
    <w:rsid w:val="004C3209"/>
    <w:rsid w:val="004C42B9"/>
    <w:rsid w:val="004D083E"/>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938"/>
    <w:rsid w:val="004F2EBC"/>
    <w:rsid w:val="004F3387"/>
    <w:rsid w:val="004F41C2"/>
    <w:rsid w:val="004F48F3"/>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3864"/>
    <w:rsid w:val="005141E6"/>
    <w:rsid w:val="00514C26"/>
    <w:rsid w:val="00515087"/>
    <w:rsid w:val="0051602D"/>
    <w:rsid w:val="00517EBD"/>
    <w:rsid w:val="00524214"/>
    <w:rsid w:val="00524404"/>
    <w:rsid w:val="00525659"/>
    <w:rsid w:val="00525C7A"/>
    <w:rsid w:val="0052632A"/>
    <w:rsid w:val="005308F9"/>
    <w:rsid w:val="0053155E"/>
    <w:rsid w:val="00532C47"/>
    <w:rsid w:val="005342B2"/>
    <w:rsid w:val="00534B64"/>
    <w:rsid w:val="00536113"/>
    <w:rsid w:val="00536EC8"/>
    <w:rsid w:val="00536EDA"/>
    <w:rsid w:val="00541C82"/>
    <w:rsid w:val="00541DA2"/>
    <w:rsid w:val="005429C9"/>
    <w:rsid w:val="00543A69"/>
    <w:rsid w:val="00544710"/>
    <w:rsid w:val="00544E51"/>
    <w:rsid w:val="005452D5"/>
    <w:rsid w:val="00545ADF"/>
    <w:rsid w:val="005478CA"/>
    <w:rsid w:val="005478F3"/>
    <w:rsid w:val="005500DB"/>
    <w:rsid w:val="00552448"/>
    <w:rsid w:val="005524FC"/>
    <w:rsid w:val="00552EC9"/>
    <w:rsid w:val="00554583"/>
    <w:rsid w:val="00554776"/>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80192"/>
    <w:rsid w:val="0058091D"/>
    <w:rsid w:val="00580AD4"/>
    <w:rsid w:val="00581824"/>
    <w:rsid w:val="00581D59"/>
    <w:rsid w:val="005820A6"/>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012"/>
    <w:rsid w:val="005A0DED"/>
    <w:rsid w:val="005A2075"/>
    <w:rsid w:val="005A2F2A"/>
    <w:rsid w:val="005A55F3"/>
    <w:rsid w:val="005A623D"/>
    <w:rsid w:val="005B0F9D"/>
    <w:rsid w:val="005B1353"/>
    <w:rsid w:val="005B2061"/>
    <w:rsid w:val="005B2F49"/>
    <w:rsid w:val="005B3600"/>
    <w:rsid w:val="005B38FB"/>
    <w:rsid w:val="005B3F9D"/>
    <w:rsid w:val="005B4CF7"/>
    <w:rsid w:val="005B7D8C"/>
    <w:rsid w:val="005C1881"/>
    <w:rsid w:val="005C20EB"/>
    <w:rsid w:val="005C261A"/>
    <w:rsid w:val="005C34C4"/>
    <w:rsid w:val="005C432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3D3F"/>
    <w:rsid w:val="005F4215"/>
    <w:rsid w:val="005F47A8"/>
    <w:rsid w:val="005F56CA"/>
    <w:rsid w:val="005F5A23"/>
    <w:rsid w:val="005F71B5"/>
    <w:rsid w:val="0060156C"/>
    <w:rsid w:val="006027DC"/>
    <w:rsid w:val="0060452C"/>
    <w:rsid w:val="0060556F"/>
    <w:rsid w:val="00605B4A"/>
    <w:rsid w:val="00605D39"/>
    <w:rsid w:val="0060610B"/>
    <w:rsid w:val="006071B5"/>
    <w:rsid w:val="006074DF"/>
    <w:rsid w:val="006100A6"/>
    <w:rsid w:val="006103B8"/>
    <w:rsid w:val="0061070F"/>
    <w:rsid w:val="00610AF0"/>
    <w:rsid w:val="00610D73"/>
    <w:rsid w:val="006117B0"/>
    <w:rsid w:val="006123FF"/>
    <w:rsid w:val="0061290F"/>
    <w:rsid w:val="00612BC2"/>
    <w:rsid w:val="00613357"/>
    <w:rsid w:val="00614DBF"/>
    <w:rsid w:val="00614F18"/>
    <w:rsid w:val="006154B3"/>
    <w:rsid w:val="00615A2A"/>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26BB"/>
    <w:rsid w:val="00642F8F"/>
    <w:rsid w:val="0064377E"/>
    <w:rsid w:val="00643D9D"/>
    <w:rsid w:val="00643EF5"/>
    <w:rsid w:val="006450BF"/>
    <w:rsid w:val="00645540"/>
    <w:rsid w:val="00645A92"/>
    <w:rsid w:val="006465C3"/>
    <w:rsid w:val="00647975"/>
    <w:rsid w:val="00647A87"/>
    <w:rsid w:val="00650C7C"/>
    <w:rsid w:val="00653484"/>
    <w:rsid w:val="006545BA"/>
    <w:rsid w:val="00654CC4"/>
    <w:rsid w:val="00656719"/>
    <w:rsid w:val="00656E14"/>
    <w:rsid w:val="00657172"/>
    <w:rsid w:val="00657209"/>
    <w:rsid w:val="00657729"/>
    <w:rsid w:val="00660885"/>
    <w:rsid w:val="00663328"/>
    <w:rsid w:val="00664140"/>
    <w:rsid w:val="00664645"/>
    <w:rsid w:val="00665AC7"/>
    <w:rsid w:val="006664E8"/>
    <w:rsid w:val="00666D98"/>
    <w:rsid w:val="00666F88"/>
    <w:rsid w:val="00667484"/>
    <w:rsid w:val="006675CA"/>
    <w:rsid w:val="006679D9"/>
    <w:rsid w:val="00670F5E"/>
    <w:rsid w:val="00672C57"/>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8624D"/>
    <w:rsid w:val="006906C1"/>
    <w:rsid w:val="006911F7"/>
    <w:rsid w:val="00691607"/>
    <w:rsid w:val="0069252D"/>
    <w:rsid w:val="00692605"/>
    <w:rsid w:val="006941BA"/>
    <w:rsid w:val="0069728B"/>
    <w:rsid w:val="006A1B7F"/>
    <w:rsid w:val="006A3D79"/>
    <w:rsid w:val="006A4B56"/>
    <w:rsid w:val="006A6F4E"/>
    <w:rsid w:val="006B1821"/>
    <w:rsid w:val="006B1CC3"/>
    <w:rsid w:val="006B2340"/>
    <w:rsid w:val="006B2861"/>
    <w:rsid w:val="006B29EC"/>
    <w:rsid w:val="006B3879"/>
    <w:rsid w:val="006B48F3"/>
    <w:rsid w:val="006B4C67"/>
    <w:rsid w:val="006B562F"/>
    <w:rsid w:val="006B5725"/>
    <w:rsid w:val="006B5FCF"/>
    <w:rsid w:val="006B6C0A"/>
    <w:rsid w:val="006C0491"/>
    <w:rsid w:val="006C0AB3"/>
    <w:rsid w:val="006C0D56"/>
    <w:rsid w:val="006C1B90"/>
    <w:rsid w:val="006C2158"/>
    <w:rsid w:val="006C268C"/>
    <w:rsid w:val="006C2BFD"/>
    <w:rsid w:val="006C3205"/>
    <w:rsid w:val="006C511F"/>
    <w:rsid w:val="006C526B"/>
    <w:rsid w:val="006C63AC"/>
    <w:rsid w:val="006C7469"/>
    <w:rsid w:val="006C766F"/>
    <w:rsid w:val="006C7727"/>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2176"/>
    <w:rsid w:val="006E2AC1"/>
    <w:rsid w:val="006E3205"/>
    <w:rsid w:val="006E3A06"/>
    <w:rsid w:val="006E44A9"/>
    <w:rsid w:val="006F10BF"/>
    <w:rsid w:val="006F25B5"/>
    <w:rsid w:val="006F37AA"/>
    <w:rsid w:val="006F3BD8"/>
    <w:rsid w:val="006F4DCF"/>
    <w:rsid w:val="006F512E"/>
    <w:rsid w:val="006F785B"/>
    <w:rsid w:val="00700B8A"/>
    <w:rsid w:val="00700E3A"/>
    <w:rsid w:val="00701E95"/>
    <w:rsid w:val="0070468B"/>
    <w:rsid w:val="00705672"/>
    <w:rsid w:val="007060B1"/>
    <w:rsid w:val="00707CC4"/>
    <w:rsid w:val="00710059"/>
    <w:rsid w:val="007100D8"/>
    <w:rsid w:val="00710703"/>
    <w:rsid w:val="00710B50"/>
    <w:rsid w:val="0071507C"/>
    <w:rsid w:val="007159E1"/>
    <w:rsid w:val="00715EA5"/>
    <w:rsid w:val="0071604C"/>
    <w:rsid w:val="00716985"/>
    <w:rsid w:val="00716D20"/>
    <w:rsid w:val="0072008D"/>
    <w:rsid w:val="007204AA"/>
    <w:rsid w:val="00722569"/>
    <w:rsid w:val="0072401F"/>
    <w:rsid w:val="0072408F"/>
    <w:rsid w:val="007250D0"/>
    <w:rsid w:val="00725D76"/>
    <w:rsid w:val="00725D8E"/>
    <w:rsid w:val="0072698B"/>
    <w:rsid w:val="00730717"/>
    <w:rsid w:val="00730B3C"/>
    <w:rsid w:val="00731207"/>
    <w:rsid w:val="007333E3"/>
    <w:rsid w:val="00733A53"/>
    <w:rsid w:val="00735811"/>
    <w:rsid w:val="0073653F"/>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CB"/>
    <w:rsid w:val="007613B7"/>
    <w:rsid w:val="00763814"/>
    <w:rsid w:val="0076654A"/>
    <w:rsid w:val="00770038"/>
    <w:rsid w:val="00770F52"/>
    <w:rsid w:val="00771E47"/>
    <w:rsid w:val="00774CAE"/>
    <w:rsid w:val="00776C79"/>
    <w:rsid w:val="00780B4D"/>
    <w:rsid w:val="00780D3C"/>
    <w:rsid w:val="007810E2"/>
    <w:rsid w:val="007816E7"/>
    <w:rsid w:val="0078274E"/>
    <w:rsid w:val="00782BC0"/>
    <w:rsid w:val="00782CA5"/>
    <w:rsid w:val="00784DDC"/>
    <w:rsid w:val="00785247"/>
    <w:rsid w:val="00785E6F"/>
    <w:rsid w:val="00786AEB"/>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506E"/>
    <w:rsid w:val="007A78AB"/>
    <w:rsid w:val="007B121A"/>
    <w:rsid w:val="007B16D3"/>
    <w:rsid w:val="007B1988"/>
    <w:rsid w:val="007B2F26"/>
    <w:rsid w:val="007B40ED"/>
    <w:rsid w:val="007B64F4"/>
    <w:rsid w:val="007B6D90"/>
    <w:rsid w:val="007B780A"/>
    <w:rsid w:val="007B7C2A"/>
    <w:rsid w:val="007C05E0"/>
    <w:rsid w:val="007C0BE3"/>
    <w:rsid w:val="007C16DB"/>
    <w:rsid w:val="007C2017"/>
    <w:rsid w:val="007C25A5"/>
    <w:rsid w:val="007C25ED"/>
    <w:rsid w:val="007C2DA6"/>
    <w:rsid w:val="007C37B3"/>
    <w:rsid w:val="007C4B41"/>
    <w:rsid w:val="007C4FDF"/>
    <w:rsid w:val="007C500D"/>
    <w:rsid w:val="007C7ED3"/>
    <w:rsid w:val="007D1262"/>
    <w:rsid w:val="007D2108"/>
    <w:rsid w:val="007D28FA"/>
    <w:rsid w:val="007D2E91"/>
    <w:rsid w:val="007D5876"/>
    <w:rsid w:val="007D67C1"/>
    <w:rsid w:val="007D6D26"/>
    <w:rsid w:val="007D7AEA"/>
    <w:rsid w:val="007E013B"/>
    <w:rsid w:val="007E04AF"/>
    <w:rsid w:val="007E1A97"/>
    <w:rsid w:val="007E5680"/>
    <w:rsid w:val="007E5B08"/>
    <w:rsid w:val="007F1604"/>
    <w:rsid w:val="007F2324"/>
    <w:rsid w:val="007F2C74"/>
    <w:rsid w:val="007F3015"/>
    <w:rsid w:val="007F35B0"/>
    <w:rsid w:val="007F41DF"/>
    <w:rsid w:val="007F450A"/>
    <w:rsid w:val="007F4A6D"/>
    <w:rsid w:val="007F5079"/>
    <w:rsid w:val="007F5936"/>
    <w:rsid w:val="007F7862"/>
    <w:rsid w:val="007F7B0B"/>
    <w:rsid w:val="00802222"/>
    <w:rsid w:val="008025BB"/>
    <w:rsid w:val="00802CE4"/>
    <w:rsid w:val="0080555F"/>
    <w:rsid w:val="008066AA"/>
    <w:rsid w:val="008070F8"/>
    <w:rsid w:val="00807515"/>
    <w:rsid w:val="008078FF"/>
    <w:rsid w:val="00807D7A"/>
    <w:rsid w:val="00811140"/>
    <w:rsid w:val="008117FD"/>
    <w:rsid w:val="00811B19"/>
    <w:rsid w:val="0081339D"/>
    <w:rsid w:val="008136AC"/>
    <w:rsid w:val="00813767"/>
    <w:rsid w:val="0081475C"/>
    <w:rsid w:val="00816BCB"/>
    <w:rsid w:val="00816F4E"/>
    <w:rsid w:val="0081783D"/>
    <w:rsid w:val="00820512"/>
    <w:rsid w:val="0082076A"/>
    <w:rsid w:val="00821859"/>
    <w:rsid w:val="00822462"/>
    <w:rsid w:val="00822BDF"/>
    <w:rsid w:val="008246FB"/>
    <w:rsid w:val="008251E1"/>
    <w:rsid w:val="008252EF"/>
    <w:rsid w:val="00826DB2"/>
    <w:rsid w:val="00827107"/>
    <w:rsid w:val="008272FD"/>
    <w:rsid w:val="00827753"/>
    <w:rsid w:val="00827F58"/>
    <w:rsid w:val="008302B0"/>
    <w:rsid w:val="00832364"/>
    <w:rsid w:val="0083241A"/>
    <w:rsid w:val="00833D5A"/>
    <w:rsid w:val="008350B2"/>
    <w:rsid w:val="00835501"/>
    <w:rsid w:val="00835F01"/>
    <w:rsid w:val="008360B1"/>
    <w:rsid w:val="008365E1"/>
    <w:rsid w:val="008415A6"/>
    <w:rsid w:val="00841E25"/>
    <w:rsid w:val="00844280"/>
    <w:rsid w:val="00845142"/>
    <w:rsid w:val="00845D0E"/>
    <w:rsid w:val="00845D13"/>
    <w:rsid w:val="00845DAD"/>
    <w:rsid w:val="00846FA4"/>
    <w:rsid w:val="00847359"/>
    <w:rsid w:val="008478FA"/>
    <w:rsid w:val="00847F90"/>
    <w:rsid w:val="00850C06"/>
    <w:rsid w:val="0085163B"/>
    <w:rsid w:val="00852E2C"/>
    <w:rsid w:val="00854160"/>
    <w:rsid w:val="00854BDC"/>
    <w:rsid w:val="00854E1C"/>
    <w:rsid w:val="00854ED4"/>
    <w:rsid w:val="00857792"/>
    <w:rsid w:val="00857C34"/>
    <w:rsid w:val="00861571"/>
    <w:rsid w:val="00862085"/>
    <w:rsid w:val="008630FE"/>
    <w:rsid w:val="00864ED7"/>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5ADD"/>
    <w:rsid w:val="008863B6"/>
    <w:rsid w:val="0088685B"/>
    <w:rsid w:val="008871ED"/>
    <w:rsid w:val="00887D34"/>
    <w:rsid w:val="00890EF7"/>
    <w:rsid w:val="008931EE"/>
    <w:rsid w:val="00895E3E"/>
    <w:rsid w:val="00896B2E"/>
    <w:rsid w:val="008A0868"/>
    <w:rsid w:val="008A0D81"/>
    <w:rsid w:val="008A0ECA"/>
    <w:rsid w:val="008A3153"/>
    <w:rsid w:val="008A4CFC"/>
    <w:rsid w:val="008A5FB8"/>
    <w:rsid w:val="008B113E"/>
    <w:rsid w:val="008B17D5"/>
    <w:rsid w:val="008B18B9"/>
    <w:rsid w:val="008B1FA3"/>
    <w:rsid w:val="008B26BA"/>
    <w:rsid w:val="008B2E5B"/>
    <w:rsid w:val="008B4B53"/>
    <w:rsid w:val="008B4E92"/>
    <w:rsid w:val="008B6D9E"/>
    <w:rsid w:val="008C17CF"/>
    <w:rsid w:val="008C2614"/>
    <w:rsid w:val="008C34B1"/>
    <w:rsid w:val="008C365A"/>
    <w:rsid w:val="008C369A"/>
    <w:rsid w:val="008C3E89"/>
    <w:rsid w:val="008C42B8"/>
    <w:rsid w:val="008C451F"/>
    <w:rsid w:val="008C4A61"/>
    <w:rsid w:val="008C4D46"/>
    <w:rsid w:val="008C57AA"/>
    <w:rsid w:val="008C64CE"/>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31FA"/>
    <w:rsid w:val="008F451A"/>
    <w:rsid w:val="008F475F"/>
    <w:rsid w:val="008F49BF"/>
    <w:rsid w:val="008F4CC0"/>
    <w:rsid w:val="008F539E"/>
    <w:rsid w:val="008F5AF8"/>
    <w:rsid w:val="008F7624"/>
    <w:rsid w:val="00900359"/>
    <w:rsid w:val="00900C1B"/>
    <w:rsid w:val="00902DA0"/>
    <w:rsid w:val="00903DBD"/>
    <w:rsid w:val="009043C8"/>
    <w:rsid w:val="00904682"/>
    <w:rsid w:val="009049A9"/>
    <w:rsid w:val="00905267"/>
    <w:rsid w:val="009052D4"/>
    <w:rsid w:val="0090541F"/>
    <w:rsid w:val="009119A3"/>
    <w:rsid w:val="00911AD7"/>
    <w:rsid w:val="00911B0E"/>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913"/>
    <w:rsid w:val="00940CB1"/>
    <w:rsid w:val="00940E73"/>
    <w:rsid w:val="0094234F"/>
    <w:rsid w:val="00942B8A"/>
    <w:rsid w:val="00943DF8"/>
    <w:rsid w:val="0094477C"/>
    <w:rsid w:val="009448CF"/>
    <w:rsid w:val="00944CFF"/>
    <w:rsid w:val="00945C83"/>
    <w:rsid w:val="00946188"/>
    <w:rsid w:val="00946FC7"/>
    <w:rsid w:val="00953B3C"/>
    <w:rsid w:val="00953C89"/>
    <w:rsid w:val="00953E62"/>
    <w:rsid w:val="009542F2"/>
    <w:rsid w:val="009551E8"/>
    <w:rsid w:val="00955D1D"/>
    <w:rsid w:val="009563D3"/>
    <w:rsid w:val="00960EA6"/>
    <w:rsid w:val="009610CE"/>
    <w:rsid w:val="009610FA"/>
    <w:rsid w:val="009614C8"/>
    <w:rsid w:val="009622CA"/>
    <w:rsid w:val="009635F7"/>
    <w:rsid w:val="0096433C"/>
    <w:rsid w:val="00964A8C"/>
    <w:rsid w:val="00964AC9"/>
    <w:rsid w:val="00964BD4"/>
    <w:rsid w:val="00965B10"/>
    <w:rsid w:val="00965ECB"/>
    <w:rsid w:val="00967045"/>
    <w:rsid w:val="009673AD"/>
    <w:rsid w:val="009679D0"/>
    <w:rsid w:val="00971453"/>
    <w:rsid w:val="00974B24"/>
    <w:rsid w:val="00974D39"/>
    <w:rsid w:val="009771D8"/>
    <w:rsid w:val="00977441"/>
    <w:rsid w:val="00980306"/>
    <w:rsid w:val="00980F08"/>
    <w:rsid w:val="009812A7"/>
    <w:rsid w:val="009824AE"/>
    <w:rsid w:val="00982B9B"/>
    <w:rsid w:val="009830BD"/>
    <w:rsid w:val="00984251"/>
    <w:rsid w:val="00984EB1"/>
    <w:rsid w:val="0098532E"/>
    <w:rsid w:val="00986E90"/>
    <w:rsid w:val="00987D13"/>
    <w:rsid w:val="00987D32"/>
    <w:rsid w:val="009935B0"/>
    <w:rsid w:val="00994E06"/>
    <w:rsid w:val="0099500A"/>
    <w:rsid w:val="00995618"/>
    <w:rsid w:val="00996343"/>
    <w:rsid w:val="009963DE"/>
    <w:rsid w:val="0099655B"/>
    <w:rsid w:val="0099774A"/>
    <w:rsid w:val="00997BB7"/>
    <w:rsid w:val="009A1D1C"/>
    <w:rsid w:val="009A1F6C"/>
    <w:rsid w:val="009A23A9"/>
    <w:rsid w:val="009A3346"/>
    <w:rsid w:val="009A35FC"/>
    <w:rsid w:val="009A378E"/>
    <w:rsid w:val="009A398B"/>
    <w:rsid w:val="009A471B"/>
    <w:rsid w:val="009A632C"/>
    <w:rsid w:val="009B09B3"/>
    <w:rsid w:val="009B1AB8"/>
    <w:rsid w:val="009B2BF9"/>
    <w:rsid w:val="009B3007"/>
    <w:rsid w:val="009B35DA"/>
    <w:rsid w:val="009B3F5E"/>
    <w:rsid w:val="009B630F"/>
    <w:rsid w:val="009B66A6"/>
    <w:rsid w:val="009B6DD7"/>
    <w:rsid w:val="009B6FD3"/>
    <w:rsid w:val="009B75F2"/>
    <w:rsid w:val="009B7D65"/>
    <w:rsid w:val="009C0BF4"/>
    <w:rsid w:val="009C1C93"/>
    <w:rsid w:val="009C2501"/>
    <w:rsid w:val="009C2C4D"/>
    <w:rsid w:val="009C35FA"/>
    <w:rsid w:val="009C3763"/>
    <w:rsid w:val="009C508C"/>
    <w:rsid w:val="009C5689"/>
    <w:rsid w:val="009C6983"/>
    <w:rsid w:val="009C7E61"/>
    <w:rsid w:val="009D0291"/>
    <w:rsid w:val="009D045F"/>
    <w:rsid w:val="009D231E"/>
    <w:rsid w:val="009D3D32"/>
    <w:rsid w:val="009D5625"/>
    <w:rsid w:val="009D5A5F"/>
    <w:rsid w:val="009D6318"/>
    <w:rsid w:val="009E1D90"/>
    <w:rsid w:val="009E2C52"/>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797"/>
    <w:rsid w:val="00A01CB4"/>
    <w:rsid w:val="00A03793"/>
    <w:rsid w:val="00A044CC"/>
    <w:rsid w:val="00A04B64"/>
    <w:rsid w:val="00A06A36"/>
    <w:rsid w:val="00A11369"/>
    <w:rsid w:val="00A1367A"/>
    <w:rsid w:val="00A13DBA"/>
    <w:rsid w:val="00A14263"/>
    <w:rsid w:val="00A15504"/>
    <w:rsid w:val="00A15E06"/>
    <w:rsid w:val="00A15F8A"/>
    <w:rsid w:val="00A1604D"/>
    <w:rsid w:val="00A16419"/>
    <w:rsid w:val="00A164C2"/>
    <w:rsid w:val="00A17049"/>
    <w:rsid w:val="00A17850"/>
    <w:rsid w:val="00A20D6B"/>
    <w:rsid w:val="00A2120E"/>
    <w:rsid w:val="00A229A9"/>
    <w:rsid w:val="00A22D2C"/>
    <w:rsid w:val="00A24DA5"/>
    <w:rsid w:val="00A26293"/>
    <w:rsid w:val="00A2643F"/>
    <w:rsid w:val="00A2663D"/>
    <w:rsid w:val="00A26BD5"/>
    <w:rsid w:val="00A27C81"/>
    <w:rsid w:val="00A301F2"/>
    <w:rsid w:val="00A308E5"/>
    <w:rsid w:val="00A31BA2"/>
    <w:rsid w:val="00A32136"/>
    <w:rsid w:val="00A34DC4"/>
    <w:rsid w:val="00A352CA"/>
    <w:rsid w:val="00A364BE"/>
    <w:rsid w:val="00A36B18"/>
    <w:rsid w:val="00A36D3D"/>
    <w:rsid w:val="00A37189"/>
    <w:rsid w:val="00A37A25"/>
    <w:rsid w:val="00A4021D"/>
    <w:rsid w:val="00A40302"/>
    <w:rsid w:val="00A405AF"/>
    <w:rsid w:val="00A40B17"/>
    <w:rsid w:val="00A41B9C"/>
    <w:rsid w:val="00A44DF6"/>
    <w:rsid w:val="00A46BAF"/>
    <w:rsid w:val="00A46D2C"/>
    <w:rsid w:val="00A474DF"/>
    <w:rsid w:val="00A47A91"/>
    <w:rsid w:val="00A506A4"/>
    <w:rsid w:val="00A5079E"/>
    <w:rsid w:val="00A5131E"/>
    <w:rsid w:val="00A5309D"/>
    <w:rsid w:val="00A53482"/>
    <w:rsid w:val="00A5440A"/>
    <w:rsid w:val="00A5479E"/>
    <w:rsid w:val="00A571FB"/>
    <w:rsid w:val="00A57317"/>
    <w:rsid w:val="00A576C8"/>
    <w:rsid w:val="00A57E9A"/>
    <w:rsid w:val="00A60988"/>
    <w:rsid w:val="00A63187"/>
    <w:rsid w:val="00A63AD3"/>
    <w:rsid w:val="00A666A6"/>
    <w:rsid w:val="00A67428"/>
    <w:rsid w:val="00A67FE7"/>
    <w:rsid w:val="00A72B1C"/>
    <w:rsid w:val="00A73AE1"/>
    <w:rsid w:val="00A74019"/>
    <w:rsid w:val="00A744D8"/>
    <w:rsid w:val="00A74B43"/>
    <w:rsid w:val="00A74EC8"/>
    <w:rsid w:val="00A77555"/>
    <w:rsid w:val="00A77E6B"/>
    <w:rsid w:val="00A800B5"/>
    <w:rsid w:val="00A8100C"/>
    <w:rsid w:val="00A812AB"/>
    <w:rsid w:val="00A8211F"/>
    <w:rsid w:val="00A8224E"/>
    <w:rsid w:val="00A82DE8"/>
    <w:rsid w:val="00A856CC"/>
    <w:rsid w:val="00A86BE7"/>
    <w:rsid w:val="00A87CA2"/>
    <w:rsid w:val="00A9013A"/>
    <w:rsid w:val="00A901F6"/>
    <w:rsid w:val="00A914E9"/>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79B"/>
    <w:rsid w:val="00AB29BD"/>
    <w:rsid w:val="00AB453E"/>
    <w:rsid w:val="00AB4698"/>
    <w:rsid w:val="00AB511F"/>
    <w:rsid w:val="00AB550C"/>
    <w:rsid w:val="00AB5AFE"/>
    <w:rsid w:val="00AB6EC3"/>
    <w:rsid w:val="00AB77ED"/>
    <w:rsid w:val="00AB7E69"/>
    <w:rsid w:val="00AC15CF"/>
    <w:rsid w:val="00AC19E3"/>
    <w:rsid w:val="00AC21B9"/>
    <w:rsid w:val="00AC23CE"/>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86B"/>
    <w:rsid w:val="00AE1F8A"/>
    <w:rsid w:val="00AE4BAB"/>
    <w:rsid w:val="00AE5FDA"/>
    <w:rsid w:val="00AE6E74"/>
    <w:rsid w:val="00AE7342"/>
    <w:rsid w:val="00AF0AA3"/>
    <w:rsid w:val="00AF158F"/>
    <w:rsid w:val="00AF165D"/>
    <w:rsid w:val="00AF2223"/>
    <w:rsid w:val="00AF2BFD"/>
    <w:rsid w:val="00AF4229"/>
    <w:rsid w:val="00AF4B07"/>
    <w:rsid w:val="00AF6099"/>
    <w:rsid w:val="00AF6688"/>
    <w:rsid w:val="00AF6B21"/>
    <w:rsid w:val="00B00656"/>
    <w:rsid w:val="00B00BD4"/>
    <w:rsid w:val="00B011AA"/>
    <w:rsid w:val="00B013F4"/>
    <w:rsid w:val="00B0369F"/>
    <w:rsid w:val="00B03E27"/>
    <w:rsid w:val="00B05264"/>
    <w:rsid w:val="00B05291"/>
    <w:rsid w:val="00B05EB4"/>
    <w:rsid w:val="00B10961"/>
    <w:rsid w:val="00B10AE1"/>
    <w:rsid w:val="00B10BAF"/>
    <w:rsid w:val="00B11823"/>
    <w:rsid w:val="00B12887"/>
    <w:rsid w:val="00B13FD0"/>
    <w:rsid w:val="00B147FC"/>
    <w:rsid w:val="00B15E19"/>
    <w:rsid w:val="00B17259"/>
    <w:rsid w:val="00B17F45"/>
    <w:rsid w:val="00B20848"/>
    <w:rsid w:val="00B2102F"/>
    <w:rsid w:val="00B21C48"/>
    <w:rsid w:val="00B23E65"/>
    <w:rsid w:val="00B25C4E"/>
    <w:rsid w:val="00B26077"/>
    <w:rsid w:val="00B3223D"/>
    <w:rsid w:val="00B323BD"/>
    <w:rsid w:val="00B32783"/>
    <w:rsid w:val="00B335BC"/>
    <w:rsid w:val="00B34798"/>
    <w:rsid w:val="00B3629D"/>
    <w:rsid w:val="00B36C60"/>
    <w:rsid w:val="00B3723E"/>
    <w:rsid w:val="00B40C2B"/>
    <w:rsid w:val="00B4104A"/>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4CF6"/>
    <w:rsid w:val="00B666FB"/>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90C5D"/>
    <w:rsid w:val="00B935F4"/>
    <w:rsid w:val="00B93E2B"/>
    <w:rsid w:val="00B93F8F"/>
    <w:rsid w:val="00B9493E"/>
    <w:rsid w:val="00B96506"/>
    <w:rsid w:val="00B96880"/>
    <w:rsid w:val="00B96B39"/>
    <w:rsid w:val="00B96C72"/>
    <w:rsid w:val="00BA017F"/>
    <w:rsid w:val="00BA06DB"/>
    <w:rsid w:val="00BA0AED"/>
    <w:rsid w:val="00BA2B04"/>
    <w:rsid w:val="00BA403D"/>
    <w:rsid w:val="00BA6020"/>
    <w:rsid w:val="00BA685E"/>
    <w:rsid w:val="00BA7512"/>
    <w:rsid w:val="00BB18DC"/>
    <w:rsid w:val="00BB2B71"/>
    <w:rsid w:val="00BB2E77"/>
    <w:rsid w:val="00BB307A"/>
    <w:rsid w:val="00BB3127"/>
    <w:rsid w:val="00BB3D2E"/>
    <w:rsid w:val="00BB5272"/>
    <w:rsid w:val="00BB6A8E"/>
    <w:rsid w:val="00BB7701"/>
    <w:rsid w:val="00BC1226"/>
    <w:rsid w:val="00BC1DCA"/>
    <w:rsid w:val="00BC2957"/>
    <w:rsid w:val="00BC2EA4"/>
    <w:rsid w:val="00BC5B30"/>
    <w:rsid w:val="00BC693A"/>
    <w:rsid w:val="00BD01AB"/>
    <w:rsid w:val="00BD1723"/>
    <w:rsid w:val="00BD1B8A"/>
    <w:rsid w:val="00BD2497"/>
    <w:rsid w:val="00BD27E8"/>
    <w:rsid w:val="00BD2A7A"/>
    <w:rsid w:val="00BD2C26"/>
    <w:rsid w:val="00BD2DC9"/>
    <w:rsid w:val="00BD338E"/>
    <w:rsid w:val="00BD403A"/>
    <w:rsid w:val="00BD5E5E"/>
    <w:rsid w:val="00BD68B2"/>
    <w:rsid w:val="00BD77F5"/>
    <w:rsid w:val="00BD7A11"/>
    <w:rsid w:val="00BE1DAD"/>
    <w:rsid w:val="00BE237B"/>
    <w:rsid w:val="00BE39ED"/>
    <w:rsid w:val="00BE4372"/>
    <w:rsid w:val="00BE4B1F"/>
    <w:rsid w:val="00BE5DCF"/>
    <w:rsid w:val="00BE61AD"/>
    <w:rsid w:val="00BE6730"/>
    <w:rsid w:val="00BE6FF3"/>
    <w:rsid w:val="00BE7C2E"/>
    <w:rsid w:val="00BE7EEE"/>
    <w:rsid w:val="00BF0A09"/>
    <w:rsid w:val="00BF0E56"/>
    <w:rsid w:val="00BF181F"/>
    <w:rsid w:val="00BF20F5"/>
    <w:rsid w:val="00BF52A1"/>
    <w:rsid w:val="00BF5E22"/>
    <w:rsid w:val="00BF6209"/>
    <w:rsid w:val="00BF6A1A"/>
    <w:rsid w:val="00BF6C11"/>
    <w:rsid w:val="00BF6C45"/>
    <w:rsid w:val="00BF7EFF"/>
    <w:rsid w:val="00C003EA"/>
    <w:rsid w:val="00C00B3C"/>
    <w:rsid w:val="00C01516"/>
    <w:rsid w:val="00C02205"/>
    <w:rsid w:val="00C03E52"/>
    <w:rsid w:val="00C04142"/>
    <w:rsid w:val="00C041E9"/>
    <w:rsid w:val="00C04A5E"/>
    <w:rsid w:val="00C051C0"/>
    <w:rsid w:val="00C10965"/>
    <w:rsid w:val="00C135F8"/>
    <w:rsid w:val="00C14053"/>
    <w:rsid w:val="00C14F32"/>
    <w:rsid w:val="00C14F79"/>
    <w:rsid w:val="00C1617C"/>
    <w:rsid w:val="00C173BD"/>
    <w:rsid w:val="00C20403"/>
    <w:rsid w:val="00C215C7"/>
    <w:rsid w:val="00C22135"/>
    <w:rsid w:val="00C2567A"/>
    <w:rsid w:val="00C2686E"/>
    <w:rsid w:val="00C31260"/>
    <w:rsid w:val="00C3175D"/>
    <w:rsid w:val="00C32041"/>
    <w:rsid w:val="00C3341F"/>
    <w:rsid w:val="00C3369C"/>
    <w:rsid w:val="00C3412B"/>
    <w:rsid w:val="00C367D1"/>
    <w:rsid w:val="00C36D9D"/>
    <w:rsid w:val="00C37246"/>
    <w:rsid w:val="00C37CDF"/>
    <w:rsid w:val="00C406D5"/>
    <w:rsid w:val="00C40AC6"/>
    <w:rsid w:val="00C420D5"/>
    <w:rsid w:val="00C45123"/>
    <w:rsid w:val="00C457F2"/>
    <w:rsid w:val="00C46D5D"/>
    <w:rsid w:val="00C47008"/>
    <w:rsid w:val="00C4722F"/>
    <w:rsid w:val="00C47B8C"/>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4601"/>
    <w:rsid w:val="00C75D30"/>
    <w:rsid w:val="00C76F0C"/>
    <w:rsid w:val="00C77BAF"/>
    <w:rsid w:val="00C77D9D"/>
    <w:rsid w:val="00C810F0"/>
    <w:rsid w:val="00C8200B"/>
    <w:rsid w:val="00C821BA"/>
    <w:rsid w:val="00C82BC7"/>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0C31"/>
    <w:rsid w:val="00CA130A"/>
    <w:rsid w:val="00CA140D"/>
    <w:rsid w:val="00CA1800"/>
    <w:rsid w:val="00CA19CC"/>
    <w:rsid w:val="00CA1E4F"/>
    <w:rsid w:val="00CA2EE3"/>
    <w:rsid w:val="00CA2FD7"/>
    <w:rsid w:val="00CA58BC"/>
    <w:rsid w:val="00CA6082"/>
    <w:rsid w:val="00CA621B"/>
    <w:rsid w:val="00CA6963"/>
    <w:rsid w:val="00CA6BD1"/>
    <w:rsid w:val="00CA76FD"/>
    <w:rsid w:val="00CA7BF0"/>
    <w:rsid w:val="00CB10A9"/>
    <w:rsid w:val="00CB2510"/>
    <w:rsid w:val="00CB409C"/>
    <w:rsid w:val="00CB506D"/>
    <w:rsid w:val="00CB7487"/>
    <w:rsid w:val="00CC0DD0"/>
    <w:rsid w:val="00CC1552"/>
    <w:rsid w:val="00CC2F39"/>
    <w:rsid w:val="00CC330A"/>
    <w:rsid w:val="00CC3326"/>
    <w:rsid w:val="00CC3A23"/>
    <w:rsid w:val="00CC42BD"/>
    <w:rsid w:val="00CC4782"/>
    <w:rsid w:val="00CC68D1"/>
    <w:rsid w:val="00CC6998"/>
    <w:rsid w:val="00CC7181"/>
    <w:rsid w:val="00CD06E5"/>
    <w:rsid w:val="00CD143B"/>
    <w:rsid w:val="00CD2BCC"/>
    <w:rsid w:val="00CD5C49"/>
    <w:rsid w:val="00CE1685"/>
    <w:rsid w:val="00CE2230"/>
    <w:rsid w:val="00CE2CF8"/>
    <w:rsid w:val="00CE37C8"/>
    <w:rsid w:val="00CE46CA"/>
    <w:rsid w:val="00CE6643"/>
    <w:rsid w:val="00CE6AEE"/>
    <w:rsid w:val="00CE6D68"/>
    <w:rsid w:val="00CE7C79"/>
    <w:rsid w:val="00CF0375"/>
    <w:rsid w:val="00CF0B51"/>
    <w:rsid w:val="00CF0DAA"/>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10828"/>
    <w:rsid w:val="00D11B57"/>
    <w:rsid w:val="00D13F76"/>
    <w:rsid w:val="00D14C19"/>
    <w:rsid w:val="00D1632F"/>
    <w:rsid w:val="00D16B95"/>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24ED"/>
    <w:rsid w:val="00D32641"/>
    <w:rsid w:val="00D32C03"/>
    <w:rsid w:val="00D334FA"/>
    <w:rsid w:val="00D34861"/>
    <w:rsid w:val="00D3654A"/>
    <w:rsid w:val="00D40154"/>
    <w:rsid w:val="00D40ABE"/>
    <w:rsid w:val="00D40DC0"/>
    <w:rsid w:val="00D40ECC"/>
    <w:rsid w:val="00D41248"/>
    <w:rsid w:val="00D426AA"/>
    <w:rsid w:val="00D429F2"/>
    <w:rsid w:val="00D42AA3"/>
    <w:rsid w:val="00D450BB"/>
    <w:rsid w:val="00D46CB4"/>
    <w:rsid w:val="00D5172D"/>
    <w:rsid w:val="00D51A1F"/>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54B0"/>
    <w:rsid w:val="00D65994"/>
    <w:rsid w:val="00D6620E"/>
    <w:rsid w:val="00D667D1"/>
    <w:rsid w:val="00D70D97"/>
    <w:rsid w:val="00D70EE4"/>
    <w:rsid w:val="00D71398"/>
    <w:rsid w:val="00D72AF2"/>
    <w:rsid w:val="00D75297"/>
    <w:rsid w:val="00D75884"/>
    <w:rsid w:val="00D77D18"/>
    <w:rsid w:val="00D80124"/>
    <w:rsid w:val="00D80188"/>
    <w:rsid w:val="00D802B1"/>
    <w:rsid w:val="00D80463"/>
    <w:rsid w:val="00D810F5"/>
    <w:rsid w:val="00D815F1"/>
    <w:rsid w:val="00D81927"/>
    <w:rsid w:val="00D83AC7"/>
    <w:rsid w:val="00D83F2E"/>
    <w:rsid w:val="00D84A63"/>
    <w:rsid w:val="00D84EA2"/>
    <w:rsid w:val="00D84FC5"/>
    <w:rsid w:val="00D8638C"/>
    <w:rsid w:val="00D86522"/>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348A"/>
    <w:rsid w:val="00DA3A6A"/>
    <w:rsid w:val="00DA3B91"/>
    <w:rsid w:val="00DA3F7E"/>
    <w:rsid w:val="00DA5517"/>
    <w:rsid w:val="00DA6F7F"/>
    <w:rsid w:val="00DB0AFF"/>
    <w:rsid w:val="00DB13F7"/>
    <w:rsid w:val="00DB1750"/>
    <w:rsid w:val="00DB24CD"/>
    <w:rsid w:val="00DB3643"/>
    <w:rsid w:val="00DB3C52"/>
    <w:rsid w:val="00DB4C9C"/>
    <w:rsid w:val="00DB620C"/>
    <w:rsid w:val="00DB6BE1"/>
    <w:rsid w:val="00DB7185"/>
    <w:rsid w:val="00DC19BB"/>
    <w:rsid w:val="00DC240C"/>
    <w:rsid w:val="00DC2689"/>
    <w:rsid w:val="00DC2CBA"/>
    <w:rsid w:val="00DC2D51"/>
    <w:rsid w:val="00DC37A7"/>
    <w:rsid w:val="00DC431D"/>
    <w:rsid w:val="00DC5004"/>
    <w:rsid w:val="00DC51BD"/>
    <w:rsid w:val="00DC6392"/>
    <w:rsid w:val="00DC6FB3"/>
    <w:rsid w:val="00DD00D3"/>
    <w:rsid w:val="00DD2203"/>
    <w:rsid w:val="00DD47EC"/>
    <w:rsid w:val="00DD55AE"/>
    <w:rsid w:val="00DD6A58"/>
    <w:rsid w:val="00DD7C6F"/>
    <w:rsid w:val="00DD7F31"/>
    <w:rsid w:val="00DE3E4F"/>
    <w:rsid w:val="00DE417A"/>
    <w:rsid w:val="00DE553B"/>
    <w:rsid w:val="00DE6A40"/>
    <w:rsid w:val="00DE73AD"/>
    <w:rsid w:val="00DF123C"/>
    <w:rsid w:val="00DF17B1"/>
    <w:rsid w:val="00DF234C"/>
    <w:rsid w:val="00DF4917"/>
    <w:rsid w:val="00DF5060"/>
    <w:rsid w:val="00DF574A"/>
    <w:rsid w:val="00DF6786"/>
    <w:rsid w:val="00E01AEC"/>
    <w:rsid w:val="00E0243F"/>
    <w:rsid w:val="00E026CA"/>
    <w:rsid w:val="00E027BE"/>
    <w:rsid w:val="00E02EA5"/>
    <w:rsid w:val="00E0304A"/>
    <w:rsid w:val="00E03256"/>
    <w:rsid w:val="00E033F2"/>
    <w:rsid w:val="00E042C2"/>
    <w:rsid w:val="00E05137"/>
    <w:rsid w:val="00E07756"/>
    <w:rsid w:val="00E07EE4"/>
    <w:rsid w:val="00E12245"/>
    <w:rsid w:val="00E12A3A"/>
    <w:rsid w:val="00E12EBF"/>
    <w:rsid w:val="00E13862"/>
    <w:rsid w:val="00E13CE6"/>
    <w:rsid w:val="00E13E09"/>
    <w:rsid w:val="00E14D38"/>
    <w:rsid w:val="00E150BB"/>
    <w:rsid w:val="00E16CB3"/>
    <w:rsid w:val="00E16CFF"/>
    <w:rsid w:val="00E2147F"/>
    <w:rsid w:val="00E217C4"/>
    <w:rsid w:val="00E22D77"/>
    <w:rsid w:val="00E22E04"/>
    <w:rsid w:val="00E242E8"/>
    <w:rsid w:val="00E24DE5"/>
    <w:rsid w:val="00E27ECC"/>
    <w:rsid w:val="00E27EDD"/>
    <w:rsid w:val="00E305A3"/>
    <w:rsid w:val="00E30F13"/>
    <w:rsid w:val="00E30F34"/>
    <w:rsid w:val="00E3431F"/>
    <w:rsid w:val="00E34AAD"/>
    <w:rsid w:val="00E34E2C"/>
    <w:rsid w:val="00E36728"/>
    <w:rsid w:val="00E36A37"/>
    <w:rsid w:val="00E37671"/>
    <w:rsid w:val="00E41FA7"/>
    <w:rsid w:val="00E4289B"/>
    <w:rsid w:val="00E42F0D"/>
    <w:rsid w:val="00E42F5F"/>
    <w:rsid w:val="00E43956"/>
    <w:rsid w:val="00E449F3"/>
    <w:rsid w:val="00E44C32"/>
    <w:rsid w:val="00E51014"/>
    <w:rsid w:val="00E51E6B"/>
    <w:rsid w:val="00E51EC1"/>
    <w:rsid w:val="00E52BB9"/>
    <w:rsid w:val="00E5318F"/>
    <w:rsid w:val="00E533B5"/>
    <w:rsid w:val="00E53AB3"/>
    <w:rsid w:val="00E54D18"/>
    <w:rsid w:val="00E54D78"/>
    <w:rsid w:val="00E54DD2"/>
    <w:rsid w:val="00E55873"/>
    <w:rsid w:val="00E575D7"/>
    <w:rsid w:val="00E6256E"/>
    <w:rsid w:val="00E62E93"/>
    <w:rsid w:val="00E6372B"/>
    <w:rsid w:val="00E63F5E"/>
    <w:rsid w:val="00E64199"/>
    <w:rsid w:val="00E641B6"/>
    <w:rsid w:val="00E64DAA"/>
    <w:rsid w:val="00E65632"/>
    <w:rsid w:val="00E67024"/>
    <w:rsid w:val="00E67E22"/>
    <w:rsid w:val="00E70E63"/>
    <w:rsid w:val="00E70FB9"/>
    <w:rsid w:val="00E71299"/>
    <w:rsid w:val="00E73777"/>
    <w:rsid w:val="00E73B75"/>
    <w:rsid w:val="00E73F50"/>
    <w:rsid w:val="00E7498E"/>
    <w:rsid w:val="00E74C66"/>
    <w:rsid w:val="00E75A59"/>
    <w:rsid w:val="00E77594"/>
    <w:rsid w:val="00E800E1"/>
    <w:rsid w:val="00E805DC"/>
    <w:rsid w:val="00E81D8A"/>
    <w:rsid w:val="00E82373"/>
    <w:rsid w:val="00E8385C"/>
    <w:rsid w:val="00E84708"/>
    <w:rsid w:val="00E84B01"/>
    <w:rsid w:val="00E85558"/>
    <w:rsid w:val="00E855DB"/>
    <w:rsid w:val="00E85B8F"/>
    <w:rsid w:val="00E85BD7"/>
    <w:rsid w:val="00E85C49"/>
    <w:rsid w:val="00E867B5"/>
    <w:rsid w:val="00E86A0C"/>
    <w:rsid w:val="00E916A6"/>
    <w:rsid w:val="00E919BF"/>
    <w:rsid w:val="00E936E1"/>
    <w:rsid w:val="00E948ED"/>
    <w:rsid w:val="00E9501C"/>
    <w:rsid w:val="00E95C17"/>
    <w:rsid w:val="00E977F5"/>
    <w:rsid w:val="00E97E0D"/>
    <w:rsid w:val="00E97FE9"/>
    <w:rsid w:val="00EA1355"/>
    <w:rsid w:val="00EA2B3B"/>
    <w:rsid w:val="00EA30F3"/>
    <w:rsid w:val="00EA390E"/>
    <w:rsid w:val="00EA39B9"/>
    <w:rsid w:val="00EA417C"/>
    <w:rsid w:val="00EA4427"/>
    <w:rsid w:val="00EA4592"/>
    <w:rsid w:val="00EA59D1"/>
    <w:rsid w:val="00EA5E2E"/>
    <w:rsid w:val="00EA6EBD"/>
    <w:rsid w:val="00EA7421"/>
    <w:rsid w:val="00EB0661"/>
    <w:rsid w:val="00EB2FFE"/>
    <w:rsid w:val="00EB4B85"/>
    <w:rsid w:val="00EB5D68"/>
    <w:rsid w:val="00EB702D"/>
    <w:rsid w:val="00EB70BE"/>
    <w:rsid w:val="00EC00E2"/>
    <w:rsid w:val="00EC0432"/>
    <w:rsid w:val="00EC1AD1"/>
    <w:rsid w:val="00EC1D2F"/>
    <w:rsid w:val="00EC2466"/>
    <w:rsid w:val="00EC29EE"/>
    <w:rsid w:val="00EC2EE4"/>
    <w:rsid w:val="00EC3942"/>
    <w:rsid w:val="00EC622A"/>
    <w:rsid w:val="00EC6B76"/>
    <w:rsid w:val="00EC7C8C"/>
    <w:rsid w:val="00ED1D65"/>
    <w:rsid w:val="00ED3111"/>
    <w:rsid w:val="00ED3945"/>
    <w:rsid w:val="00ED39E1"/>
    <w:rsid w:val="00ED3D07"/>
    <w:rsid w:val="00ED4C3B"/>
    <w:rsid w:val="00ED57A7"/>
    <w:rsid w:val="00ED5C38"/>
    <w:rsid w:val="00ED7838"/>
    <w:rsid w:val="00ED798B"/>
    <w:rsid w:val="00EE013B"/>
    <w:rsid w:val="00EE0FF9"/>
    <w:rsid w:val="00EE10E8"/>
    <w:rsid w:val="00EE1589"/>
    <w:rsid w:val="00EE174B"/>
    <w:rsid w:val="00EE1A1F"/>
    <w:rsid w:val="00EE1F99"/>
    <w:rsid w:val="00EE2264"/>
    <w:rsid w:val="00EE37A7"/>
    <w:rsid w:val="00EE38D3"/>
    <w:rsid w:val="00EF07E7"/>
    <w:rsid w:val="00EF23BB"/>
    <w:rsid w:val="00EF2E68"/>
    <w:rsid w:val="00EF3104"/>
    <w:rsid w:val="00EF3722"/>
    <w:rsid w:val="00EF3793"/>
    <w:rsid w:val="00EF380A"/>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6751"/>
    <w:rsid w:val="00F16D4D"/>
    <w:rsid w:val="00F1752B"/>
    <w:rsid w:val="00F17812"/>
    <w:rsid w:val="00F20C20"/>
    <w:rsid w:val="00F21B3B"/>
    <w:rsid w:val="00F2562A"/>
    <w:rsid w:val="00F25CBC"/>
    <w:rsid w:val="00F26470"/>
    <w:rsid w:val="00F26644"/>
    <w:rsid w:val="00F26998"/>
    <w:rsid w:val="00F31768"/>
    <w:rsid w:val="00F31906"/>
    <w:rsid w:val="00F327B9"/>
    <w:rsid w:val="00F331C7"/>
    <w:rsid w:val="00F33BE5"/>
    <w:rsid w:val="00F33ECC"/>
    <w:rsid w:val="00F35172"/>
    <w:rsid w:val="00F35C1F"/>
    <w:rsid w:val="00F410C9"/>
    <w:rsid w:val="00F43859"/>
    <w:rsid w:val="00F45180"/>
    <w:rsid w:val="00F462CA"/>
    <w:rsid w:val="00F467DD"/>
    <w:rsid w:val="00F46962"/>
    <w:rsid w:val="00F532ED"/>
    <w:rsid w:val="00F55E7C"/>
    <w:rsid w:val="00F57EDF"/>
    <w:rsid w:val="00F609BF"/>
    <w:rsid w:val="00F63152"/>
    <w:rsid w:val="00F634BC"/>
    <w:rsid w:val="00F652DF"/>
    <w:rsid w:val="00F667FC"/>
    <w:rsid w:val="00F678CE"/>
    <w:rsid w:val="00F700A8"/>
    <w:rsid w:val="00F70A47"/>
    <w:rsid w:val="00F71162"/>
    <w:rsid w:val="00F719C7"/>
    <w:rsid w:val="00F7213A"/>
    <w:rsid w:val="00F7254C"/>
    <w:rsid w:val="00F7284E"/>
    <w:rsid w:val="00F73F01"/>
    <w:rsid w:val="00F740AA"/>
    <w:rsid w:val="00F742F6"/>
    <w:rsid w:val="00F74E68"/>
    <w:rsid w:val="00F75501"/>
    <w:rsid w:val="00F80951"/>
    <w:rsid w:val="00F83BFE"/>
    <w:rsid w:val="00F83E6F"/>
    <w:rsid w:val="00F8784E"/>
    <w:rsid w:val="00F91BF1"/>
    <w:rsid w:val="00F91F4B"/>
    <w:rsid w:val="00F92809"/>
    <w:rsid w:val="00F93DFD"/>
    <w:rsid w:val="00F95015"/>
    <w:rsid w:val="00F95CB5"/>
    <w:rsid w:val="00F960DC"/>
    <w:rsid w:val="00F97720"/>
    <w:rsid w:val="00F97A8B"/>
    <w:rsid w:val="00FA0030"/>
    <w:rsid w:val="00FA36E6"/>
    <w:rsid w:val="00FA44A5"/>
    <w:rsid w:val="00FA4B6A"/>
    <w:rsid w:val="00FA5FCC"/>
    <w:rsid w:val="00FA6843"/>
    <w:rsid w:val="00FB034E"/>
    <w:rsid w:val="00FB14D5"/>
    <w:rsid w:val="00FB1F3C"/>
    <w:rsid w:val="00FB3181"/>
    <w:rsid w:val="00FB602F"/>
    <w:rsid w:val="00FC1514"/>
    <w:rsid w:val="00FC1554"/>
    <w:rsid w:val="00FC2D51"/>
    <w:rsid w:val="00FC36D6"/>
    <w:rsid w:val="00FC3D64"/>
    <w:rsid w:val="00FC4942"/>
    <w:rsid w:val="00FC5DE3"/>
    <w:rsid w:val="00FC6E14"/>
    <w:rsid w:val="00FC6EF8"/>
    <w:rsid w:val="00FD0C52"/>
    <w:rsid w:val="00FD2484"/>
    <w:rsid w:val="00FD2A1C"/>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zdnet.com/article/microsoft-70-percent-of-all-security-bugs-are-memory-safety-issu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unity3d.com/legal/licenses/Unity_Reference_Only_License" TargetMode="External"/><Relationship Id="rId42" Type="http://schemas.openxmlformats.org/officeDocument/2006/relationships/hyperlink" Target="https://docs.microsoft.com/en-us/cpp/dotnet/calling-native-functions-from-managed-code?redirectedfrom=MSDN&amp;view=msvc-160" TargetMode="External"/><Relationship Id="rId47" Type="http://schemas.openxmlformats.org/officeDocument/2006/relationships/hyperlink" Target="https://docs.unity3d.com/Manual/Profiler.html" TargetMode="External"/><Relationship Id="rId50" Type="http://schemas.openxmlformats.org/officeDocument/2006/relationships/hyperlink" Target="https://blogs.unity3d.com/2015/12/23/1k-update-call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unity.com/dots/packages" TargetMode="External"/><Relationship Id="rId38" Type="http://schemas.openxmlformats.org/officeDocument/2006/relationships/hyperlink" Target="https://docs.microsoft.com/en-us/dotnet/standard/clr" TargetMode="External"/><Relationship Id="rId46" Type="http://schemas.openxmlformats.org/officeDocument/2006/relationships/hyperlink" Target="https://en.wikipedia.org/wiki/Profiling_(computer_programmin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store.steampowered.com/app/555150/The_First_Tree/" TargetMode="External"/><Relationship Id="rId41" Type="http://schemas.openxmlformats.org/officeDocument/2006/relationships/hyperlink" Target="https://docs.microsoft.com/en-us/archive/blogs/ericlippert/mutating-readonly-struct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aywenderlich.com/7630142-entity-component-system-for-unity-getting-started%23toc-anchor-003" TargetMode="External"/><Relationship Id="rId37" Type="http://schemas.openxmlformats.org/officeDocument/2006/relationships/hyperlink" Target="https://docs.microsoft.com/en-us/dotnet/standard/managed-code" TargetMode="External"/><Relationship Id="rId40" Type="http://schemas.openxmlformats.org/officeDocument/2006/relationships/hyperlink" Target="https://www.zdnet.com/article/chrome-70-of-all-security-bugs-are-memory-safety-issues/" TargetMode="External"/><Relationship Id="rId45" Type="http://schemas.openxmlformats.org/officeDocument/2006/relationships/hyperlink" Target="https://blogs.unity3d.com/2015/05/06/an-introduction-to-ilcpp-internals/"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unity.com/our-company" TargetMode="External"/><Relationship Id="rId36" Type="http://schemas.openxmlformats.org/officeDocument/2006/relationships/hyperlink" Target="https://en.wikipedia.org/wiki/C_Sharp_(programming_language)" TargetMode="External"/><Relationship Id="rId49" Type="http://schemas.openxmlformats.org/officeDocument/2006/relationships/hyperlink" Target="https://blogs.unity3d.com/2018/09/25/performance-benchmarking-in-unity-how-to-get-starte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nity.com/features/multiplatform" TargetMode="External"/><Relationship Id="rId44" Type="http://schemas.openxmlformats.org/officeDocument/2006/relationships/hyperlink" Target="https://xoofx.com/blog/2018/04/06/porting-unity-to-coreclr/"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earn.g2.com/stages-of-game-development" TargetMode="External"/><Relationship Id="rId35" Type="http://schemas.openxmlformats.org/officeDocument/2006/relationships/hyperlink" Target="https://docs.microsoft.com/en-us/dotnet/csharp/tour-of-csharp/" TargetMode="External"/><Relationship Id="rId43" Type="http://schemas.openxmlformats.org/officeDocument/2006/relationships/hyperlink" Target="https://en.wikipedia.org/wiki/Mono_(software)" TargetMode="External"/><Relationship Id="rId48" Type="http://schemas.openxmlformats.org/officeDocument/2006/relationships/hyperlink" Target="https://docs.unity3d.com/Packages/com.unity.testframework.performance@2.4/manual/index.html" TargetMode="External"/><Relationship Id="rId8" Type="http://schemas.openxmlformats.org/officeDocument/2006/relationships/image" Target="media/image1.png"/><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2270</TotalTime>
  <Pages>53</Pages>
  <Words>11870</Words>
  <Characters>67659</Characters>
  <Application>Microsoft Office Word</Application>
  <DocSecurity>0</DocSecurity>
  <Lines>563</Lines>
  <Paragraphs>158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79371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456</cp:revision>
  <cp:lastPrinted>2020-12-02T20:32:00Z</cp:lastPrinted>
  <dcterms:created xsi:type="dcterms:W3CDTF">2020-11-25T12:07:00Z</dcterms:created>
  <dcterms:modified xsi:type="dcterms:W3CDTF">2020-12-03T11:26:00Z</dcterms:modified>
</cp:coreProperties>
</file>