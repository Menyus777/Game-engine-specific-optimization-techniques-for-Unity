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5E1868"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0DBE28AB">
                <wp:simplePos x="0" y="0"/>
                <wp:positionH relativeFrom="page">
                  <wp:posOffset>2416630</wp:posOffset>
                </wp:positionH>
                <wp:positionV relativeFrom="paragraph">
                  <wp:posOffset>364762</wp:posOffset>
                </wp:positionV>
                <wp:extent cx="3067322"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322"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5E1868" w:rsidRDefault="005E1868" w:rsidP="00171054">
                            <w:pPr>
                              <w:keepLines/>
                              <w:spacing w:after="0"/>
                              <w:ind w:firstLine="0"/>
                              <w:jc w:val="center"/>
                              <w:rPr>
                                <w:smallCaps/>
                              </w:rPr>
                            </w:pPr>
                            <w:r>
                              <w:rPr>
                                <w:smallCaps/>
                              </w:rPr>
                              <w:t>Consultant</w:t>
                            </w:r>
                          </w:p>
                          <w:p w14:paraId="1514B356" w14:textId="34135B65" w:rsidR="005E1868" w:rsidRDefault="005E1868" w:rsidP="00171054">
                            <w:pPr>
                              <w:pStyle w:val="Cmlapszerz"/>
                            </w:pPr>
                            <w:fldSimple w:instr=" DOCPROPERTY &quot;Manager&quot;  \* MERGEFORMAT ">
                              <w:r>
                                <w:t xml:space="preserve">Dr. Magdics </w:t>
                              </w:r>
                            </w:fldSimple>
                            <w:r>
                              <w:t>Milán</w:t>
                            </w:r>
                          </w:p>
                          <w:p w14:paraId="563096AC" w14:textId="2863B672" w:rsidR="005E1868" w:rsidRDefault="005E1868"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190.3pt;margin-top:28.7pt;width:241.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" stroked="f">
                <v:textbox>
                  <w:txbxContent>
                    <w:p w14:paraId="21780997" w14:textId="2CDF44C8" w:rsidR="005E1868" w:rsidRDefault="005E1868" w:rsidP="00171054">
                      <w:pPr>
                        <w:keepLines/>
                        <w:spacing w:after="0"/>
                        <w:ind w:firstLine="0"/>
                        <w:jc w:val="center"/>
                        <w:rPr>
                          <w:smallCaps/>
                        </w:rPr>
                      </w:pPr>
                      <w:r>
                        <w:rPr>
                          <w:smallCaps/>
                        </w:rPr>
                        <w:t>Consultant</w:t>
                      </w:r>
                    </w:p>
                    <w:p w14:paraId="1514B356" w14:textId="34135B65" w:rsidR="005E1868" w:rsidRDefault="005E1868" w:rsidP="00171054">
                      <w:pPr>
                        <w:pStyle w:val="Cmlapszerz"/>
                      </w:pPr>
                      <w:fldSimple w:instr=" DOCPROPERTY &quot;Manager&quot;  \* MERGEFORMAT ">
                        <w:r>
                          <w:t xml:space="preserve">Dr. Magdics </w:t>
                        </w:r>
                      </w:fldSimple>
                      <w:r>
                        <w:t>Milán</w:t>
                      </w:r>
                    </w:p>
                    <w:p w14:paraId="563096AC" w14:textId="2863B672" w:rsidR="005E1868" w:rsidRDefault="005E1868"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F156F1">
      <w:pPr>
        <w:pStyle w:val="Fejezetcmtartalomjegyzknlkl"/>
        <w:spacing w:before="200" w:after="320"/>
      </w:pPr>
      <w:r>
        <w:lastRenderedPageBreak/>
        <w:t>Contents</w:t>
      </w:r>
    </w:p>
    <w:p w14:paraId="0DAA8EA8" w14:textId="17E6EBD1" w:rsidR="0064179D"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162383" w:history="1">
        <w:r w:rsidR="0064179D" w:rsidRPr="002378AB">
          <w:rPr>
            <w:rStyle w:val="Hiperhivatkozs"/>
            <w:noProof/>
          </w:rPr>
          <w:t>Összefoglaló</w:t>
        </w:r>
        <w:r w:rsidR="0064179D">
          <w:rPr>
            <w:noProof/>
            <w:webHidden/>
          </w:rPr>
          <w:tab/>
        </w:r>
        <w:r w:rsidR="0064179D">
          <w:rPr>
            <w:noProof/>
            <w:webHidden/>
          </w:rPr>
          <w:fldChar w:fldCharType="begin"/>
        </w:r>
        <w:r w:rsidR="0064179D">
          <w:rPr>
            <w:noProof/>
            <w:webHidden/>
          </w:rPr>
          <w:instrText xml:space="preserve"> PAGEREF _Toc58162383 \h </w:instrText>
        </w:r>
        <w:r w:rsidR="0064179D">
          <w:rPr>
            <w:noProof/>
            <w:webHidden/>
          </w:rPr>
        </w:r>
        <w:r w:rsidR="0064179D">
          <w:rPr>
            <w:noProof/>
            <w:webHidden/>
          </w:rPr>
          <w:fldChar w:fldCharType="separate"/>
        </w:r>
        <w:r w:rsidR="00AD7E7D">
          <w:rPr>
            <w:noProof/>
            <w:webHidden/>
          </w:rPr>
          <w:t>6</w:t>
        </w:r>
        <w:r w:rsidR="0064179D">
          <w:rPr>
            <w:noProof/>
            <w:webHidden/>
          </w:rPr>
          <w:fldChar w:fldCharType="end"/>
        </w:r>
      </w:hyperlink>
    </w:p>
    <w:p w14:paraId="632F754A" w14:textId="0C4E0C04" w:rsidR="0064179D" w:rsidRDefault="005E1868">
      <w:pPr>
        <w:pStyle w:val="TJ1"/>
        <w:rPr>
          <w:rFonts w:asciiTheme="minorHAnsi" w:eastAsiaTheme="minorEastAsia" w:hAnsiTheme="minorHAnsi" w:cstheme="minorBidi"/>
          <w:b w:val="0"/>
          <w:noProof/>
          <w:sz w:val="22"/>
          <w:szCs w:val="22"/>
        </w:rPr>
      </w:pPr>
      <w:hyperlink w:anchor="_Toc58162384" w:history="1">
        <w:r w:rsidR="0064179D" w:rsidRPr="002378AB">
          <w:rPr>
            <w:rStyle w:val="Hiperhivatkozs"/>
            <w:noProof/>
          </w:rPr>
          <w:t>Abstract</w:t>
        </w:r>
        <w:r w:rsidR="0064179D">
          <w:rPr>
            <w:noProof/>
            <w:webHidden/>
          </w:rPr>
          <w:tab/>
        </w:r>
        <w:r w:rsidR="0064179D">
          <w:rPr>
            <w:noProof/>
            <w:webHidden/>
          </w:rPr>
          <w:fldChar w:fldCharType="begin"/>
        </w:r>
        <w:r w:rsidR="0064179D">
          <w:rPr>
            <w:noProof/>
            <w:webHidden/>
          </w:rPr>
          <w:instrText xml:space="preserve"> PAGEREF _Toc58162384 \h </w:instrText>
        </w:r>
        <w:r w:rsidR="0064179D">
          <w:rPr>
            <w:noProof/>
            <w:webHidden/>
          </w:rPr>
        </w:r>
        <w:r w:rsidR="0064179D">
          <w:rPr>
            <w:noProof/>
            <w:webHidden/>
          </w:rPr>
          <w:fldChar w:fldCharType="separate"/>
        </w:r>
        <w:r w:rsidR="00AD7E7D">
          <w:rPr>
            <w:noProof/>
            <w:webHidden/>
          </w:rPr>
          <w:t>7</w:t>
        </w:r>
        <w:r w:rsidR="0064179D">
          <w:rPr>
            <w:noProof/>
            <w:webHidden/>
          </w:rPr>
          <w:fldChar w:fldCharType="end"/>
        </w:r>
      </w:hyperlink>
    </w:p>
    <w:p w14:paraId="2EB37500" w14:textId="224E5CB5" w:rsidR="0064179D" w:rsidRDefault="005E1868">
      <w:pPr>
        <w:pStyle w:val="TJ1"/>
        <w:rPr>
          <w:rFonts w:asciiTheme="minorHAnsi" w:eastAsiaTheme="minorEastAsia" w:hAnsiTheme="minorHAnsi" w:cstheme="minorBidi"/>
          <w:b w:val="0"/>
          <w:noProof/>
          <w:sz w:val="22"/>
          <w:szCs w:val="22"/>
        </w:rPr>
      </w:pPr>
      <w:hyperlink w:anchor="_Toc58162385" w:history="1">
        <w:r w:rsidR="0064179D" w:rsidRPr="002378AB">
          <w:rPr>
            <w:rStyle w:val="Hiperhivatkozs"/>
            <w:noProof/>
          </w:rPr>
          <w:t>1 Introduction</w:t>
        </w:r>
        <w:r w:rsidR="0064179D">
          <w:rPr>
            <w:noProof/>
            <w:webHidden/>
          </w:rPr>
          <w:tab/>
        </w:r>
        <w:r w:rsidR="0064179D">
          <w:rPr>
            <w:noProof/>
            <w:webHidden/>
          </w:rPr>
          <w:fldChar w:fldCharType="begin"/>
        </w:r>
        <w:r w:rsidR="0064179D">
          <w:rPr>
            <w:noProof/>
            <w:webHidden/>
          </w:rPr>
          <w:instrText xml:space="preserve"> PAGEREF _Toc58162385 \h </w:instrText>
        </w:r>
        <w:r w:rsidR="0064179D">
          <w:rPr>
            <w:noProof/>
            <w:webHidden/>
          </w:rPr>
        </w:r>
        <w:r w:rsidR="0064179D">
          <w:rPr>
            <w:noProof/>
            <w:webHidden/>
          </w:rPr>
          <w:fldChar w:fldCharType="separate"/>
        </w:r>
        <w:r w:rsidR="00AD7E7D">
          <w:rPr>
            <w:noProof/>
            <w:webHidden/>
          </w:rPr>
          <w:t>8</w:t>
        </w:r>
        <w:r w:rsidR="0064179D">
          <w:rPr>
            <w:noProof/>
            <w:webHidden/>
          </w:rPr>
          <w:fldChar w:fldCharType="end"/>
        </w:r>
      </w:hyperlink>
    </w:p>
    <w:p w14:paraId="359C5A3E" w14:textId="519BF1B9" w:rsidR="0064179D" w:rsidRDefault="005E1868">
      <w:pPr>
        <w:pStyle w:val="TJ1"/>
        <w:rPr>
          <w:rFonts w:asciiTheme="minorHAnsi" w:eastAsiaTheme="minorEastAsia" w:hAnsiTheme="minorHAnsi" w:cstheme="minorBidi"/>
          <w:b w:val="0"/>
          <w:noProof/>
          <w:sz w:val="22"/>
          <w:szCs w:val="22"/>
        </w:rPr>
      </w:pPr>
      <w:hyperlink w:anchor="_Toc58162386" w:history="1">
        <w:r w:rsidR="0064179D" w:rsidRPr="002378AB">
          <w:rPr>
            <w:rStyle w:val="Hiperhivatkozs"/>
            <w:noProof/>
          </w:rPr>
          <w:t>2 Optimization goals</w:t>
        </w:r>
        <w:r w:rsidR="0064179D">
          <w:rPr>
            <w:noProof/>
            <w:webHidden/>
          </w:rPr>
          <w:tab/>
        </w:r>
        <w:r w:rsidR="0064179D">
          <w:rPr>
            <w:noProof/>
            <w:webHidden/>
          </w:rPr>
          <w:fldChar w:fldCharType="begin"/>
        </w:r>
        <w:r w:rsidR="0064179D">
          <w:rPr>
            <w:noProof/>
            <w:webHidden/>
          </w:rPr>
          <w:instrText xml:space="preserve"> PAGEREF _Toc58162386 \h </w:instrText>
        </w:r>
        <w:r w:rsidR="0064179D">
          <w:rPr>
            <w:noProof/>
            <w:webHidden/>
          </w:rPr>
        </w:r>
        <w:r w:rsidR="0064179D">
          <w:rPr>
            <w:noProof/>
            <w:webHidden/>
          </w:rPr>
          <w:fldChar w:fldCharType="separate"/>
        </w:r>
        <w:r w:rsidR="00AD7E7D">
          <w:rPr>
            <w:noProof/>
            <w:webHidden/>
          </w:rPr>
          <w:t>10</w:t>
        </w:r>
        <w:r w:rsidR="0064179D">
          <w:rPr>
            <w:noProof/>
            <w:webHidden/>
          </w:rPr>
          <w:fldChar w:fldCharType="end"/>
        </w:r>
      </w:hyperlink>
    </w:p>
    <w:p w14:paraId="4A3EBCD0" w14:textId="0268791F"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7" w:history="1">
        <w:r w:rsidR="0064179D" w:rsidRPr="002378AB">
          <w:rPr>
            <w:rStyle w:val="Hiperhivatkozs"/>
            <w:noProof/>
          </w:rPr>
          <w:t>2.1 Recording optimization goals</w:t>
        </w:r>
        <w:r w:rsidR="0064179D">
          <w:rPr>
            <w:noProof/>
            <w:webHidden/>
          </w:rPr>
          <w:tab/>
        </w:r>
        <w:r w:rsidR="0064179D">
          <w:rPr>
            <w:noProof/>
            <w:webHidden/>
          </w:rPr>
          <w:fldChar w:fldCharType="begin"/>
        </w:r>
        <w:r w:rsidR="0064179D">
          <w:rPr>
            <w:noProof/>
            <w:webHidden/>
          </w:rPr>
          <w:instrText xml:space="preserve"> PAGEREF _Toc58162387 \h </w:instrText>
        </w:r>
        <w:r w:rsidR="0064179D">
          <w:rPr>
            <w:noProof/>
            <w:webHidden/>
          </w:rPr>
        </w:r>
        <w:r w:rsidR="0064179D">
          <w:rPr>
            <w:noProof/>
            <w:webHidden/>
          </w:rPr>
          <w:fldChar w:fldCharType="separate"/>
        </w:r>
        <w:r w:rsidR="00AD7E7D">
          <w:rPr>
            <w:noProof/>
            <w:webHidden/>
          </w:rPr>
          <w:t>10</w:t>
        </w:r>
        <w:r w:rsidR="0064179D">
          <w:rPr>
            <w:noProof/>
            <w:webHidden/>
          </w:rPr>
          <w:fldChar w:fldCharType="end"/>
        </w:r>
      </w:hyperlink>
    </w:p>
    <w:p w14:paraId="63DE4B8E" w14:textId="4F58238B"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8" w:history="1">
        <w:r w:rsidR="0064179D" w:rsidRPr="002378AB">
          <w:rPr>
            <w:rStyle w:val="Hiperhivatkozs"/>
            <w:noProof/>
          </w:rPr>
          <w:t>2.2 Pre-defined optimization goals</w:t>
        </w:r>
        <w:r w:rsidR="0064179D">
          <w:rPr>
            <w:noProof/>
            <w:webHidden/>
          </w:rPr>
          <w:tab/>
        </w:r>
        <w:r w:rsidR="0064179D">
          <w:rPr>
            <w:noProof/>
            <w:webHidden/>
          </w:rPr>
          <w:fldChar w:fldCharType="begin"/>
        </w:r>
        <w:r w:rsidR="0064179D">
          <w:rPr>
            <w:noProof/>
            <w:webHidden/>
          </w:rPr>
          <w:instrText xml:space="preserve"> PAGEREF _Toc58162388 \h </w:instrText>
        </w:r>
        <w:r w:rsidR="0064179D">
          <w:rPr>
            <w:noProof/>
            <w:webHidden/>
          </w:rPr>
        </w:r>
        <w:r w:rsidR="0064179D">
          <w:rPr>
            <w:noProof/>
            <w:webHidden/>
          </w:rPr>
          <w:fldChar w:fldCharType="separate"/>
        </w:r>
        <w:r w:rsidR="00AD7E7D">
          <w:rPr>
            <w:noProof/>
            <w:webHidden/>
          </w:rPr>
          <w:t>12</w:t>
        </w:r>
        <w:r w:rsidR="0064179D">
          <w:rPr>
            <w:noProof/>
            <w:webHidden/>
          </w:rPr>
          <w:fldChar w:fldCharType="end"/>
        </w:r>
      </w:hyperlink>
    </w:p>
    <w:p w14:paraId="6205782D" w14:textId="6FBEB6B9"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9" w:history="1">
        <w:r w:rsidR="0064179D" w:rsidRPr="002378AB">
          <w:rPr>
            <w:rStyle w:val="Hiperhivatkozs"/>
            <w:noProof/>
          </w:rPr>
          <w:t>2.3 Game development pipeline</w:t>
        </w:r>
        <w:r w:rsidR="0064179D">
          <w:rPr>
            <w:noProof/>
            <w:webHidden/>
          </w:rPr>
          <w:tab/>
        </w:r>
        <w:r w:rsidR="0064179D">
          <w:rPr>
            <w:noProof/>
            <w:webHidden/>
          </w:rPr>
          <w:fldChar w:fldCharType="begin"/>
        </w:r>
        <w:r w:rsidR="0064179D">
          <w:rPr>
            <w:noProof/>
            <w:webHidden/>
          </w:rPr>
          <w:instrText xml:space="preserve"> PAGEREF _Toc58162389 \h </w:instrText>
        </w:r>
        <w:r w:rsidR="0064179D">
          <w:rPr>
            <w:noProof/>
            <w:webHidden/>
          </w:rPr>
        </w:r>
        <w:r w:rsidR="0064179D">
          <w:rPr>
            <w:noProof/>
            <w:webHidden/>
          </w:rPr>
          <w:fldChar w:fldCharType="separate"/>
        </w:r>
        <w:r w:rsidR="00AD7E7D">
          <w:rPr>
            <w:noProof/>
            <w:webHidden/>
          </w:rPr>
          <w:t>13</w:t>
        </w:r>
        <w:r w:rsidR="0064179D">
          <w:rPr>
            <w:noProof/>
            <w:webHidden/>
          </w:rPr>
          <w:fldChar w:fldCharType="end"/>
        </w:r>
      </w:hyperlink>
    </w:p>
    <w:p w14:paraId="06E03E47" w14:textId="5733ABFE"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0" w:history="1">
        <w:r w:rsidR="0064179D" w:rsidRPr="002378AB">
          <w:rPr>
            <w:rStyle w:val="Hiperhivatkozs"/>
            <w:noProof/>
          </w:rPr>
          <w:t>2.3.1 Concept</w:t>
        </w:r>
        <w:r w:rsidR="0064179D">
          <w:rPr>
            <w:noProof/>
            <w:webHidden/>
          </w:rPr>
          <w:tab/>
        </w:r>
        <w:r w:rsidR="0064179D">
          <w:rPr>
            <w:noProof/>
            <w:webHidden/>
          </w:rPr>
          <w:fldChar w:fldCharType="begin"/>
        </w:r>
        <w:r w:rsidR="0064179D">
          <w:rPr>
            <w:noProof/>
            <w:webHidden/>
          </w:rPr>
          <w:instrText xml:space="preserve"> PAGEREF _Toc58162390 \h </w:instrText>
        </w:r>
        <w:r w:rsidR="0064179D">
          <w:rPr>
            <w:noProof/>
            <w:webHidden/>
          </w:rPr>
        </w:r>
        <w:r w:rsidR="0064179D">
          <w:rPr>
            <w:noProof/>
            <w:webHidden/>
          </w:rPr>
          <w:fldChar w:fldCharType="separate"/>
        </w:r>
        <w:r w:rsidR="00AD7E7D">
          <w:rPr>
            <w:noProof/>
            <w:webHidden/>
          </w:rPr>
          <w:t>14</w:t>
        </w:r>
        <w:r w:rsidR="0064179D">
          <w:rPr>
            <w:noProof/>
            <w:webHidden/>
          </w:rPr>
          <w:fldChar w:fldCharType="end"/>
        </w:r>
      </w:hyperlink>
    </w:p>
    <w:p w14:paraId="63C1DACB" w14:textId="416974AE"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1" w:history="1">
        <w:r w:rsidR="0064179D" w:rsidRPr="002378AB">
          <w:rPr>
            <w:rStyle w:val="Hiperhivatkozs"/>
            <w:noProof/>
          </w:rPr>
          <w:t>2.3.2 Pre-production</w:t>
        </w:r>
        <w:r w:rsidR="0064179D">
          <w:rPr>
            <w:noProof/>
            <w:webHidden/>
          </w:rPr>
          <w:tab/>
        </w:r>
        <w:r w:rsidR="0064179D">
          <w:rPr>
            <w:noProof/>
            <w:webHidden/>
          </w:rPr>
          <w:fldChar w:fldCharType="begin"/>
        </w:r>
        <w:r w:rsidR="0064179D">
          <w:rPr>
            <w:noProof/>
            <w:webHidden/>
          </w:rPr>
          <w:instrText xml:space="preserve"> PAGEREF _Toc58162391 \h </w:instrText>
        </w:r>
        <w:r w:rsidR="0064179D">
          <w:rPr>
            <w:noProof/>
            <w:webHidden/>
          </w:rPr>
        </w:r>
        <w:r w:rsidR="0064179D">
          <w:rPr>
            <w:noProof/>
            <w:webHidden/>
          </w:rPr>
          <w:fldChar w:fldCharType="separate"/>
        </w:r>
        <w:r w:rsidR="00AD7E7D">
          <w:rPr>
            <w:noProof/>
            <w:webHidden/>
          </w:rPr>
          <w:t>15</w:t>
        </w:r>
        <w:r w:rsidR="0064179D">
          <w:rPr>
            <w:noProof/>
            <w:webHidden/>
          </w:rPr>
          <w:fldChar w:fldCharType="end"/>
        </w:r>
      </w:hyperlink>
    </w:p>
    <w:p w14:paraId="1EF39602" w14:textId="7F920B42"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2" w:history="1">
        <w:r w:rsidR="0064179D" w:rsidRPr="002378AB">
          <w:rPr>
            <w:rStyle w:val="Hiperhivatkozs"/>
            <w:noProof/>
          </w:rPr>
          <w:t>2.3.3 Production</w:t>
        </w:r>
        <w:r w:rsidR="0064179D">
          <w:rPr>
            <w:noProof/>
            <w:webHidden/>
          </w:rPr>
          <w:tab/>
        </w:r>
        <w:r w:rsidR="0064179D">
          <w:rPr>
            <w:noProof/>
            <w:webHidden/>
          </w:rPr>
          <w:fldChar w:fldCharType="begin"/>
        </w:r>
        <w:r w:rsidR="0064179D">
          <w:rPr>
            <w:noProof/>
            <w:webHidden/>
          </w:rPr>
          <w:instrText xml:space="preserve"> PAGEREF _Toc58162392 \h </w:instrText>
        </w:r>
        <w:r w:rsidR="0064179D">
          <w:rPr>
            <w:noProof/>
            <w:webHidden/>
          </w:rPr>
        </w:r>
        <w:r w:rsidR="0064179D">
          <w:rPr>
            <w:noProof/>
            <w:webHidden/>
          </w:rPr>
          <w:fldChar w:fldCharType="separate"/>
        </w:r>
        <w:r w:rsidR="00AD7E7D">
          <w:rPr>
            <w:noProof/>
            <w:webHidden/>
          </w:rPr>
          <w:t>18</w:t>
        </w:r>
        <w:r w:rsidR="0064179D">
          <w:rPr>
            <w:noProof/>
            <w:webHidden/>
          </w:rPr>
          <w:fldChar w:fldCharType="end"/>
        </w:r>
      </w:hyperlink>
    </w:p>
    <w:p w14:paraId="01CE92A9" w14:textId="05FE1061"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3" w:history="1">
        <w:r w:rsidR="0064179D" w:rsidRPr="002378AB">
          <w:rPr>
            <w:rStyle w:val="Hiperhivatkozs"/>
            <w:noProof/>
          </w:rPr>
          <w:t>2.3.4 Post-production</w:t>
        </w:r>
        <w:r w:rsidR="0064179D">
          <w:rPr>
            <w:noProof/>
            <w:webHidden/>
          </w:rPr>
          <w:tab/>
        </w:r>
        <w:r w:rsidR="0064179D">
          <w:rPr>
            <w:noProof/>
            <w:webHidden/>
          </w:rPr>
          <w:fldChar w:fldCharType="begin"/>
        </w:r>
        <w:r w:rsidR="0064179D">
          <w:rPr>
            <w:noProof/>
            <w:webHidden/>
          </w:rPr>
          <w:instrText xml:space="preserve"> PAGEREF _Toc58162393 \h </w:instrText>
        </w:r>
        <w:r w:rsidR="0064179D">
          <w:rPr>
            <w:noProof/>
            <w:webHidden/>
          </w:rPr>
        </w:r>
        <w:r w:rsidR="0064179D">
          <w:rPr>
            <w:noProof/>
            <w:webHidden/>
          </w:rPr>
          <w:fldChar w:fldCharType="separate"/>
        </w:r>
        <w:r w:rsidR="00AD7E7D">
          <w:rPr>
            <w:noProof/>
            <w:webHidden/>
          </w:rPr>
          <w:t>19</w:t>
        </w:r>
        <w:r w:rsidR="0064179D">
          <w:rPr>
            <w:noProof/>
            <w:webHidden/>
          </w:rPr>
          <w:fldChar w:fldCharType="end"/>
        </w:r>
      </w:hyperlink>
    </w:p>
    <w:p w14:paraId="6CDD1F41" w14:textId="363F6EA5" w:rsidR="0064179D" w:rsidRDefault="005E1868">
      <w:pPr>
        <w:pStyle w:val="TJ1"/>
        <w:rPr>
          <w:rFonts w:asciiTheme="minorHAnsi" w:eastAsiaTheme="minorEastAsia" w:hAnsiTheme="minorHAnsi" w:cstheme="minorBidi"/>
          <w:b w:val="0"/>
          <w:noProof/>
          <w:sz w:val="22"/>
          <w:szCs w:val="22"/>
        </w:rPr>
      </w:pPr>
      <w:hyperlink w:anchor="_Toc58162394" w:history="1">
        <w:r w:rsidR="0064179D" w:rsidRPr="002378AB">
          <w:rPr>
            <w:rStyle w:val="Hiperhivatkozs"/>
            <w:noProof/>
          </w:rPr>
          <w:t>3 Unity</w:t>
        </w:r>
        <w:r w:rsidR="0064179D">
          <w:rPr>
            <w:noProof/>
            <w:webHidden/>
          </w:rPr>
          <w:tab/>
        </w:r>
        <w:r w:rsidR="0064179D">
          <w:rPr>
            <w:noProof/>
            <w:webHidden/>
          </w:rPr>
          <w:fldChar w:fldCharType="begin"/>
        </w:r>
        <w:r w:rsidR="0064179D">
          <w:rPr>
            <w:noProof/>
            <w:webHidden/>
          </w:rPr>
          <w:instrText xml:space="preserve"> PAGEREF _Toc58162394 \h </w:instrText>
        </w:r>
        <w:r w:rsidR="0064179D">
          <w:rPr>
            <w:noProof/>
            <w:webHidden/>
          </w:rPr>
        </w:r>
        <w:r w:rsidR="0064179D">
          <w:rPr>
            <w:noProof/>
            <w:webHidden/>
          </w:rPr>
          <w:fldChar w:fldCharType="separate"/>
        </w:r>
        <w:r w:rsidR="00AD7E7D">
          <w:rPr>
            <w:noProof/>
            <w:webHidden/>
          </w:rPr>
          <w:t>21</w:t>
        </w:r>
        <w:r w:rsidR="0064179D">
          <w:rPr>
            <w:noProof/>
            <w:webHidden/>
          </w:rPr>
          <w:fldChar w:fldCharType="end"/>
        </w:r>
      </w:hyperlink>
    </w:p>
    <w:p w14:paraId="7A04F3DA" w14:textId="065F3518"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5" w:history="1">
        <w:r w:rsidR="0064179D" w:rsidRPr="002378AB">
          <w:rPr>
            <w:rStyle w:val="Hiperhivatkozs"/>
            <w:noProof/>
          </w:rPr>
          <w:t>3.1 About Unity</w:t>
        </w:r>
        <w:r w:rsidR="0064179D">
          <w:rPr>
            <w:noProof/>
            <w:webHidden/>
          </w:rPr>
          <w:tab/>
        </w:r>
        <w:r w:rsidR="0064179D">
          <w:rPr>
            <w:noProof/>
            <w:webHidden/>
          </w:rPr>
          <w:fldChar w:fldCharType="begin"/>
        </w:r>
        <w:r w:rsidR="0064179D">
          <w:rPr>
            <w:noProof/>
            <w:webHidden/>
          </w:rPr>
          <w:instrText xml:space="preserve"> PAGEREF _Toc58162395 \h </w:instrText>
        </w:r>
        <w:r w:rsidR="0064179D">
          <w:rPr>
            <w:noProof/>
            <w:webHidden/>
          </w:rPr>
        </w:r>
        <w:r w:rsidR="0064179D">
          <w:rPr>
            <w:noProof/>
            <w:webHidden/>
          </w:rPr>
          <w:fldChar w:fldCharType="separate"/>
        </w:r>
        <w:r w:rsidR="00AD7E7D">
          <w:rPr>
            <w:noProof/>
            <w:webHidden/>
          </w:rPr>
          <w:t>21</w:t>
        </w:r>
        <w:r w:rsidR="0064179D">
          <w:rPr>
            <w:noProof/>
            <w:webHidden/>
          </w:rPr>
          <w:fldChar w:fldCharType="end"/>
        </w:r>
      </w:hyperlink>
    </w:p>
    <w:p w14:paraId="2B0BF10D" w14:textId="3334B14D"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6" w:history="1">
        <w:r w:rsidR="0064179D" w:rsidRPr="002378AB">
          <w:rPr>
            <w:rStyle w:val="Hiperhivatkozs"/>
            <w:noProof/>
          </w:rPr>
          <w:t>3.2 Overview of the workflow</w:t>
        </w:r>
        <w:r w:rsidR="0064179D">
          <w:rPr>
            <w:noProof/>
            <w:webHidden/>
          </w:rPr>
          <w:tab/>
        </w:r>
        <w:r w:rsidR="0064179D">
          <w:rPr>
            <w:noProof/>
            <w:webHidden/>
          </w:rPr>
          <w:fldChar w:fldCharType="begin"/>
        </w:r>
        <w:r w:rsidR="0064179D">
          <w:rPr>
            <w:noProof/>
            <w:webHidden/>
          </w:rPr>
          <w:instrText xml:space="preserve"> PAGEREF _Toc58162396 \h </w:instrText>
        </w:r>
        <w:r w:rsidR="0064179D">
          <w:rPr>
            <w:noProof/>
            <w:webHidden/>
          </w:rPr>
        </w:r>
        <w:r w:rsidR="0064179D">
          <w:rPr>
            <w:noProof/>
            <w:webHidden/>
          </w:rPr>
          <w:fldChar w:fldCharType="separate"/>
        </w:r>
        <w:r w:rsidR="00AD7E7D">
          <w:rPr>
            <w:noProof/>
            <w:webHidden/>
          </w:rPr>
          <w:t>25</w:t>
        </w:r>
        <w:r w:rsidR="0064179D">
          <w:rPr>
            <w:noProof/>
            <w:webHidden/>
          </w:rPr>
          <w:fldChar w:fldCharType="end"/>
        </w:r>
      </w:hyperlink>
    </w:p>
    <w:p w14:paraId="042B4722" w14:textId="388A127B" w:rsidR="0064179D" w:rsidRDefault="005E1868">
      <w:pPr>
        <w:pStyle w:val="TJ1"/>
        <w:rPr>
          <w:rFonts w:asciiTheme="minorHAnsi" w:eastAsiaTheme="minorEastAsia" w:hAnsiTheme="minorHAnsi" w:cstheme="minorBidi"/>
          <w:b w:val="0"/>
          <w:noProof/>
          <w:sz w:val="22"/>
          <w:szCs w:val="22"/>
        </w:rPr>
      </w:pPr>
      <w:hyperlink w:anchor="_Toc58162397" w:history="1">
        <w:r w:rsidR="0064179D" w:rsidRPr="002378AB">
          <w:rPr>
            <w:rStyle w:val="Hiperhivatkozs"/>
            <w:noProof/>
          </w:rPr>
          <w:t>4 Scripting in Unity</w:t>
        </w:r>
        <w:r w:rsidR="0064179D">
          <w:rPr>
            <w:noProof/>
            <w:webHidden/>
          </w:rPr>
          <w:tab/>
        </w:r>
        <w:r w:rsidR="0064179D">
          <w:rPr>
            <w:noProof/>
            <w:webHidden/>
          </w:rPr>
          <w:fldChar w:fldCharType="begin"/>
        </w:r>
        <w:r w:rsidR="0064179D">
          <w:rPr>
            <w:noProof/>
            <w:webHidden/>
          </w:rPr>
          <w:instrText xml:space="preserve"> PAGEREF _Toc58162397 \h </w:instrText>
        </w:r>
        <w:r w:rsidR="0064179D">
          <w:rPr>
            <w:noProof/>
            <w:webHidden/>
          </w:rPr>
        </w:r>
        <w:r w:rsidR="0064179D">
          <w:rPr>
            <w:noProof/>
            <w:webHidden/>
          </w:rPr>
          <w:fldChar w:fldCharType="separate"/>
        </w:r>
        <w:r w:rsidR="00AD7E7D">
          <w:rPr>
            <w:noProof/>
            <w:webHidden/>
          </w:rPr>
          <w:t>27</w:t>
        </w:r>
        <w:r w:rsidR="0064179D">
          <w:rPr>
            <w:noProof/>
            <w:webHidden/>
          </w:rPr>
          <w:fldChar w:fldCharType="end"/>
        </w:r>
      </w:hyperlink>
    </w:p>
    <w:p w14:paraId="0B549ACD" w14:textId="5B72F544" w:rsidR="0064179D" w:rsidRDefault="005E1868"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8" w:history="1">
        <w:r w:rsidR="0064179D" w:rsidRPr="002378AB">
          <w:rPr>
            <w:rStyle w:val="Hiperhivatkozs"/>
            <w:noProof/>
          </w:rPr>
          <w:t>4.1 C# the scripting language of Unity</w:t>
        </w:r>
        <w:r w:rsidR="0064179D">
          <w:rPr>
            <w:noProof/>
            <w:webHidden/>
          </w:rPr>
          <w:tab/>
        </w:r>
        <w:r w:rsidR="0064179D">
          <w:rPr>
            <w:noProof/>
            <w:webHidden/>
          </w:rPr>
          <w:fldChar w:fldCharType="begin"/>
        </w:r>
        <w:r w:rsidR="0064179D">
          <w:rPr>
            <w:noProof/>
            <w:webHidden/>
          </w:rPr>
          <w:instrText xml:space="preserve"> PAGEREF _Toc58162398 \h </w:instrText>
        </w:r>
        <w:r w:rsidR="0064179D">
          <w:rPr>
            <w:noProof/>
            <w:webHidden/>
          </w:rPr>
        </w:r>
        <w:r w:rsidR="0064179D">
          <w:rPr>
            <w:noProof/>
            <w:webHidden/>
          </w:rPr>
          <w:fldChar w:fldCharType="separate"/>
        </w:r>
        <w:r w:rsidR="00AD7E7D">
          <w:rPr>
            <w:noProof/>
            <w:webHidden/>
          </w:rPr>
          <w:t>28</w:t>
        </w:r>
        <w:r w:rsidR="0064179D">
          <w:rPr>
            <w:noProof/>
            <w:webHidden/>
          </w:rPr>
          <w:fldChar w:fldCharType="end"/>
        </w:r>
      </w:hyperlink>
    </w:p>
    <w:p w14:paraId="47C36DD5" w14:textId="55872083" w:rsidR="0064179D" w:rsidRDefault="005E1868"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9" w:history="1">
        <w:r w:rsidR="0064179D" w:rsidRPr="002378AB">
          <w:rPr>
            <w:rStyle w:val="Hiperhivatkozs"/>
            <w:noProof/>
          </w:rPr>
          <w:t>4.2 .NET in Unity</w:t>
        </w:r>
        <w:r w:rsidR="0064179D">
          <w:rPr>
            <w:noProof/>
            <w:webHidden/>
          </w:rPr>
          <w:tab/>
        </w:r>
        <w:r w:rsidR="0064179D">
          <w:rPr>
            <w:noProof/>
            <w:webHidden/>
          </w:rPr>
          <w:fldChar w:fldCharType="begin"/>
        </w:r>
        <w:r w:rsidR="0064179D">
          <w:rPr>
            <w:noProof/>
            <w:webHidden/>
          </w:rPr>
          <w:instrText xml:space="preserve"> PAGEREF _Toc58162399 \h </w:instrText>
        </w:r>
        <w:r w:rsidR="0064179D">
          <w:rPr>
            <w:noProof/>
            <w:webHidden/>
          </w:rPr>
        </w:r>
        <w:r w:rsidR="0064179D">
          <w:rPr>
            <w:noProof/>
            <w:webHidden/>
          </w:rPr>
          <w:fldChar w:fldCharType="separate"/>
        </w:r>
        <w:r w:rsidR="00AD7E7D">
          <w:rPr>
            <w:noProof/>
            <w:webHidden/>
          </w:rPr>
          <w:t>34</w:t>
        </w:r>
        <w:r w:rsidR="0064179D">
          <w:rPr>
            <w:noProof/>
            <w:webHidden/>
          </w:rPr>
          <w:fldChar w:fldCharType="end"/>
        </w:r>
      </w:hyperlink>
    </w:p>
    <w:p w14:paraId="2F596989" w14:textId="1296549E" w:rsidR="0064179D" w:rsidRDefault="005E1868"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400" w:history="1">
        <w:r w:rsidR="0064179D" w:rsidRPr="002378AB">
          <w:rPr>
            <w:rStyle w:val="Hiperhivatkozs"/>
            <w:noProof/>
          </w:rPr>
          <w:t>4.3 Scripting backends</w:t>
        </w:r>
        <w:r w:rsidR="0064179D">
          <w:rPr>
            <w:noProof/>
            <w:webHidden/>
          </w:rPr>
          <w:tab/>
        </w:r>
        <w:r w:rsidR="0064179D">
          <w:rPr>
            <w:noProof/>
            <w:webHidden/>
          </w:rPr>
          <w:fldChar w:fldCharType="begin"/>
        </w:r>
        <w:r w:rsidR="0064179D">
          <w:rPr>
            <w:noProof/>
            <w:webHidden/>
          </w:rPr>
          <w:instrText xml:space="preserve"> PAGEREF _Toc58162400 \h </w:instrText>
        </w:r>
        <w:r w:rsidR="0064179D">
          <w:rPr>
            <w:noProof/>
            <w:webHidden/>
          </w:rPr>
        </w:r>
        <w:r w:rsidR="0064179D">
          <w:rPr>
            <w:noProof/>
            <w:webHidden/>
          </w:rPr>
          <w:fldChar w:fldCharType="separate"/>
        </w:r>
        <w:r w:rsidR="00AD7E7D">
          <w:rPr>
            <w:noProof/>
            <w:webHidden/>
          </w:rPr>
          <w:t>36</w:t>
        </w:r>
        <w:r w:rsidR="0064179D">
          <w:rPr>
            <w:noProof/>
            <w:webHidden/>
          </w:rPr>
          <w:fldChar w:fldCharType="end"/>
        </w:r>
      </w:hyperlink>
    </w:p>
    <w:p w14:paraId="1432687E" w14:textId="1F942153" w:rsidR="0064179D" w:rsidRDefault="005E1868"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1" w:history="1">
        <w:r w:rsidR="0064179D" w:rsidRPr="002378AB">
          <w:rPr>
            <w:rStyle w:val="Hiperhivatkozs"/>
            <w:noProof/>
          </w:rPr>
          <w:t>4.3.1 The Mono scripting backend</w:t>
        </w:r>
        <w:r w:rsidR="0064179D">
          <w:rPr>
            <w:noProof/>
            <w:webHidden/>
          </w:rPr>
          <w:tab/>
        </w:r>
        <w:r w:rsidR="0064179D">
          <w:rPr>
            <w:noProof/>
            <w:webHidden/>
          </w:rPr>
          <w:fldChar w:fldCharType="begin"/>
        </w:r>
        <w:r w:rsidR="0064179D">
          <w:rPr>
            <w:noProof/>
            <w:webHidden/>
          </w:rPr>
          <w:instrText xml:space="preserve"> PAGEREF _Toc58162401 \h </w:instrText>
        </w:r>
        <w:r w:rsidR="0064179D">
          <w:rPr>
            <w:noProof/>
            <w:webHidden/>
          </w:rPr>
        </w:r>
        <w:r w:rsidR="0064179D">
          <w:rPr>
            <w:noProof/>
            <w:webHidden/>
          </w:rPr>
          <w:fldChar w:fldCharType="separate"/>
        </w:r>
        <w:r w:rsidR="00AD7E7D">
          <w:rPr>
            <w:noProof/>
            <w:webHidden/>
          </w:rPr>
          <w:t>36</w:t>
        </w:r>
        <w:r w:rsidR="0064179D">
          <w:rPr>
            <w:noProof/>
            <w:webHidden/>
          </w:rPr>
          <w:fldChar w:fldCharType="end"/>
        </w:r>
      </w:hyperlink>
    </w:p>
    <w:p w14:paraId="6CDF5455" w14:textId="74CD5609" w:rsidR="0064179D" w:rsidRDefault="005E1868"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2" w:history="1">
        <w:r w:rsidR="0064179D" w:rsidRPr="002378AB">
          <w:rPr>
            <w:rStyle w:val="Hiperhivatkozs"/>
            <w:noProof/>
          </w:rPr>
          <w:t>4.3.2 The IL2CPP scripting backend</w:t>
        </w:r>
        <w:r w:rsidR="0064179D">
          <w:rPr>
            <w:noProof/>
            <w:webHidden/>
          </w:rPr>
          <w:tab/>
        </w:r>
        <w:r w:rsidR="0064179D">
          <w:rPr>
            <w:noProof/>
            <w:webHidden/>
          </w:rPr>
          <w:fldChar w:fldCharType="begin"/>
        </w:r>
        <w:r w:rsidR="0064179D">
          <w:rPr>
            <w:noProof/>
            <w:webHidden/>
          </w:rPr>
          <w:instrText xml:space="preserve"> PAGEREF _Toc58162402 \h </w:instrText>
        </w:r>
        <w:r w:rsidR="0064179D">
          <w:rPr>
            <w:noProof/>
            <w:webHidden/>
          </w:rPr>
        </w:r>
        <w:r w:rsidR="0064179D">
          <w:rPr>
            <w:noProof/>
            <w:webHidden/>
          </w:rPr>
          <w:fldChar w:fldCharType="separate"/>
        </w:r>
        <w:r w:rsidR="00AD7E7D">
          <w:rPr>
            <w:noProof/>
            <w:webHidden/>
          </w:rPr>
          <w:t>37</w:t>
        </w:r>
        <w:r w:rsidR="0064179D">
          <w:rPr>
            <w:noProof/>
            <w:webHidden/>
          </w:rPr>
          <w:fldChar w:fldCharType="end"/>
        </w:r>
      </w:hyperlink>
    </w:p>
    <w:p w14:paraId="4EB32150" w14:textId="097840BE" w:rsidR="0064179D" w:rsidRDefault="005E1868">
      <w:pPr>
        <w:pStyle w:val="TJ1"/>
        <w:rPr>
          <w:rFonts w:asciiTheme="minorHAnsi" w:eastAsiaTheme="minorEastAsia" w:hAnsiTheme="minorHAnsi" w:cstheme="minorBidi"/>
          <w:b w:val="0"/>
          <w:noProof/>
          <w:sz w:val="22"/>
          <w:szCs w:val="22"/>
        </w:rPr>
      </w:pPr>
      <w:hyperlink w:anchor="_Toc58162403" w:history="1">
        <w:r w:rsidR="0064179D" w:rsidRPr="002378AB">
          <w:rPr>
            <w:rStyle w:val="Hiperhivatkozs"/>
            <w:noProof/>
          </w:rPr>
          <w:t>5 Performance analysis in Unity</w:t>
        </w:r>
        <w:r w:rsidR="0064179D">
          <w:rPr>
            <w:noProof/>
            <w:webHidden/>
          </w:rPr>
          <w:tab/>
        </w:r>
        <w:r w:rsidR="0064179D">
          <w:rPr>
            <w:noProof/>
            <w:webHidden/>
          </w:rPr>
          <w:fldChar w:fldCharType="begin"/>
        </w:r>
        <w:r w:rsidR="0064179D">
          <w:rPr>
            <w:noProof/>
            <w:webHidden/>
          </w:rPr>
          <w:instrText xml:space="preserve"> PAGEREF _Toc58162403 \h </w:instrText>
        </w:r>
        <w:r w:rsidR="0064179D">
          <w:rPr>
            <w:noProof/>
            <w:webHidden/>
          </w:rPr>
        </w:r>
        <w:r w:rsidR="0064179D">
          <w:rPr>
            <w:noProof/>
            <w:webHidden/>
          </w:rPr>
          <w:fldChar w:fldCharType="separate"/>
        </w:r>
        <w:r w:rsidR="00AD7E7D">
          <w:rPr>
            <w:noProof/>
            <w:webHidden/>
          </w:rPr>
          <w:t>38</w:t>
        </w:r>
        <w:r w:rsidR="0064179D">
          <w:rPr>
            <w:noProof/>
            <w:webHidden/>
          </w:rPr>
          <w:fldChar w:fldCharType="end"/>
        </w:r>
      </w:hyperlink>
    </w:p>
    <w:p w14:paraId="4911CB36" w14:textId="09CBF8C2"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4" w:history="1">
        <w:r w:rsidR="0064179D" w:rsidRPr="002378AB">
          <w:rPr>
            <w:rStyle w:val="Hiperhivatkozs"/>
            <w:noProof/>
          </w:rPr>
          <w:t>5.1 Profiling</w:t>
        </w:r>
        <w:r w:rsidR="0064179D">
          <w:rPr>
            <w:noProof/>
            <w:webHidden/>
          </w:rPr>
          <w:tab/>
        </w:r>
        <w:r w:rsidR="0064179D">
          <w:rPr>
            <w:noProof/>
            <w:webHidden/>
          </w:rPr>
          <w:fldChar w:fldCharType="begin"/>
        </w:r>
        <w:r w:rsidR="0064179D">
          <w:rPr>
            <w:noProof/>
            <w:webHidden/>
          </w:rPr>
          <w:instrText xml:space="preserve"> PAGEREF _Toc58162404 \h </w:instrText>
        </w:r>
        <w:r w:rsidR="0064179D">
          <w:rPr>
            <w:noProof/>
            <w:webHidden/>
          </w:rPr>
        </w:r>
        <w:r w:rsidR="0064179D">
          <w:rPr>
            <w:noProof/>
            <w:webHidden/>
          </w:rPr>
          <w:fldChar w:fldCharType="separate"/>
        </w:r>
        <w:r w:rsidR="00AD7E7D">
          <w:rPr>
            <w:noProof/>
            <w:webHidden/>
          </w:rPr>
          <w:t>38</w:t>
        </w:r>
        <w:r w:rsidR="0064179D">
          <w:rPr>
            <w:noProof/>
            <w:webHidden/>
          </w:rPr>
          <w:fldChar w:fldCharType="end"/>
        </w:r>
      </w:hyperlink>
    </w:p>
    <w:p w14:paraId="4AADA597" w14:textId="7A4A1D49"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5" w:history="1">
        <w:r w:rsidR="0064179D" w:rsidRPr="002378AB">
          <w:rPr>
            <w:rStyle w:val="Hiperhivatkozs"/>
            <w:noProof/>
          </w:rPr>
          <w:t>5.1.1 The Unity Profiler</w:t>
        </w:r>
        <w:r w:rsidR="0064179D">
          <w:rPr>
            <w:noProof/>
            <w:webHidden/>
          </w:rPr>
          <w:tab/>
        </w:r>
        <w:r w:rsidR="0064179D">
          <w:rPr>
            <w:noProof/>
            <w:webHidden/>
          </w:rPr>
          <w:fldChar w:fldCharType="begin"/>
        </w:r>
        <w:r w:rsidR="0064179D">
          <w:rPr>
            <w:noProof/>
            <w:webHidden/>
          </w:rPr>
          <w:instrText xml:space="preserve"> PAGEREF _Toc58162405 \h </w:instrText>
        </w:r>
        <w:r w:rsidR="0064179D">
          <w:rPr>
            <w:noProof/>
            <w:webHidden/>
          </w:rPr>
        </w:r>
        <w:r w:rsidR="0064179D">
          <w:rPr>
            <w:noProof/>
            <w:webHidden/>
          </w:rPr>
          <w:fldChar w:fldCharType="separate"/>
        </w:r>
        <w:r w:rsidR="00AD7E7D">
          <w:rPr>
            <w:noProof/>
            <w:webHidden/>
          </w:rPr>
          <w:t>39</w:t>
        </w:r>
        <w:r w:rsidR="0064179D">
          <w:rPr>
            <w:noProof/>
            <w:webHidden/>
          </w:rPr>
          <w:fldChar w:fldCharType="end"/>
        </w:r>
      </w:hyperlink>
    </w:p>
    <w:p w14:paraId="02B67CEF" w14:textId="5EA18520"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6" w:history="1">
        <w:r w:rsidR="0064179D" w:rsidRPr="002378AB">
          <w:rPr>
            <w:rStyle w:val="Hiperhivatkozs"/>
            <w:noProof/>
          </w:rPr>
          <w:t>5.2 Performance testing</w:t>
        </w:r>
        <w:r w:rsidR="0064179D">
          <w:rPr>
            <w:noProof/>
            <w:webHidden/>
          </w:rPr>
          <w:tab/>
        </w:r>
        <w:r w:rsidR="0064179D">
          <w:rPr>
            <w:noProof/>
            <w:webHidden/>
          </w:rPr>
          <w:fldChar w:fldCharType="begin"/>
        </w:r>
        <w:r w:rsidR="0064179D">
          <w:rPr>
            <w:noProof/>
            <w:webHidden/>
          </w:rPr>
          <w:instrText xml:space="preserve"> PAGEREF _Toc58162406 \h </w:instrText>
        </w:r>
        <w:r w:rsidR="0064179D">
          <w:rPr>
            <w:noProof/>
            <w:webHidden/>
          </w:rPr>
        </w:r>
        <w:r w:rsidR="0064179D">
          <w:rPr>
            <w:noProof/>
            <w:webHidden/>
          </w:rPr>
          <w:fldChar w:fldCharType="separate"/>
        </w:r>
        <w:r w:rsidR="00AD7E7D">
          <w:rPr>
            <w:noProof/>
            <w:webHidden/>
          </w:rPr>
          <w:t>40</w:t>
        </w:r>
        <w:r w:rsidR="0064179D">
          <w:rPr>
            <w:noProof/>
            <w:webHidden/>
          </w:rPr>
          <w:fldChar w:fldCharType="end"/>
        </w:r>
      </w:hyperlink>
    </w:p>
    <w:p w14:paraId="2DE37F98" w14:textId="58B705FE"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7" w:history="1">
        <w:r w:rsidR="0064179D" w:rsidRPr="002378AB">
          <w:rPr>
            <w:rStyle w:val="Hiperhivatkozs"/>
            <w:noProof/>
          </w:rPr>
          <w:t>5.2.1 The Performance Testing Extension API</w:t>
        </w:r>
        <w:r w:rsidR="0064179D">
          <w:rPr>
            <w:noProof/>
            <w:webHidden/>
          </w:rPr>
          <w:tab/>
        </w:r>
        <w:r w:rsidR="0064179D">
          <w:rPr>
            <w:noProof/>
            <w:webHidden/>
          </w:rPr>
          <w:fldChar w:fldCharType="begin"/>
        </w:r>
        <w:r w:rsidR="0064179D">
          <w:rPr>
            <w:noProof/>
            <w:webHidden/>
          </w:rPr>
          <w:instrText xml:space="preserve"> PAGEREF _Toc58162407 \h </w:instrText>
        </w:r>
        <w:r w:rsidR="0064179D">
          <w:rPr>
            <w:noProof/>
            <w:webHidden/>
          </w:rPr>
        </w:r>
        <w:r w:rsidR="0064179D">
          <w:rPr>
            <w:noProof/>
            <w:webHidden/>
          </w:rPr>
          <w:fldChar w:fldCharType="separate"/>
        </w:r>
        <w:r w:rsidR="00AD7E7D">
          <w:rPr>
            <w:noProof/>
            <w:webHidden/>
          </w:rPr>
          <w:t>42</w:t>
        </w:r>
        <w:r w:rsidR="0064179D">
          <w:rPr>
            <w:noProof/>
            <w:webHidden/>
          </w:rPr>
          <w:fldChar w:fldCharType="end"/>
        </w:r>
      </w:hyperlink>
    </w:p>
    <w:p w14:paraId="0BA2A87D" w14:textId="0E81C442"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8" w:history="1">
        <w:r w:rsidR="0064179D" w:rsidRPr="002378AB">
          <w:rPr>
            <w:rStyle w:val="Hiperhivatkozs"/>
            <w:noProof/>
          </w:rPr>
          <w:t>5.2.2 Performance test examples</w:t>
        </w:r>
        <w:r w:rsidR="0064179D">
          <w:rPr>
            <w:noProof/>
            <w:webHidden/>
          </w:rPr>
          <w:tab/>
        </w:r>
        <w:r w:rsidR="0064179D">
          <w:rPr>
            <w:noProof/>
            <w:webHidden/>
          </w:rPr>
          <w:fldChar w:fldCharType="begin"/>
        </w:r>
        <w:r w:rsidR="0064179D">
          <w:rPr>
            <w:noProof/>
            <w:webHidden/>
          </w:rPr>
          <w:instrText xml:space="preserve"> PAGEREF _Toc58162408 \h </w:instrText>
        </w:r>
        <w:r w:rsidR="0064179D">
          <w:rPr>
            <w:noProof/>
            <w:webHidden/>
          </w:rPr>
        </w:r>
        <w:r w:rsidR="0064179D">
          <w:rPr>
            <w:noProof/>
            <w:webHidden/>
          </w:rPr>
          <w:fldChar w:fldCharType="separate"/>
        </w:r>
        <w:r w:rsidR="00AD7E7D">
          <w:rPr>
            <w:noProof/>
            <w:webHidden/>
          </w:rPr>
          <w:t>45</w:t>
        </w:r>
        <w:r w:rsidR="0064179D">
          <w:rPr>
            <w:noProof/>
            <w:webHidden/>
          </w:rPr>
          <w:fldChar w:fldCharType="end"/>
        </w:r>
      </w:hyperlink>
    </w:p>
    <w:p w14:paraId="7A268BB6" w14:textId="3DB25784"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9" w:history="1">
        <w:r w:rsidR="0064179D" w:rsidRPr="002378AB">
          <w:rPr>
            <w:rStyle w:val="Hiperhivatkozs"/>
            <w:noProof/>
          </w:rPr>
          <w:t>5.3 Benchmarking</w:t>
        </w:r>
        <w:r w:rsidR="0064179D">
          <w:rPr>
            <w:noProof/>
            <w:webHidden/>
          </w:rPr>
          <w:tab/>
        </w:r>
        <w:r w:rsidR="0064179D">
          <w:rPr>
            <w:noProof/>
            <w:webHidden/>
          </w:rPr>
          <w:fldChar w:fldCharType="begin"/>
        </w:r>
        <w:r w:rsidR="0064179D">
          <w:rPr>
            <w:noProof/>
            <w:webHidden/>
          </w:rPr>
          <w:instrText xml:space="preserve"> PAGEREF _Toc58162409 \h </w:instrText>
        </w:r>
        <w:r w:rsidR="0064179D">
          <w:rPr>
            <w:noProof/>
            <w:webHidden/>
          </w:rPr>
        </w:r>
        <w:r w:rsidR="0064179D">
          <w:rPr>
            <w:noProof/>
            <w:webHidden/>
          </w:rPr>
          <w:fldChar w:fldCharType="separate"/>
        </w:r>
        <w:r w:rsidR="00AD7E7D">
          <w:rPr>
            <w:noProof/>
            <w:webHidden/>
          </w:rPr>
          <w:t>50</w:t>
        </w:r>
        <w:r w:rsidR="0064179D">
          <w:rPr>
            <w:noProof/>
            <w:webHidden/>
          </w:rPr>
          <w:fldChar w:fldCharType="end"/>
        </w:r>
      </w:hyperlink>
    </w:p>
    <w:p w14:paraId="33CAD02F" w14:textId="53004FF3" w:rsidR="0064179D" w:rsidRDefault="005E1868">
      <w:pPr>
        <w:pStyle w:val="TJ1"/>
        <w:rPr>
          <w:rFonts w:asciiTheme="minorHAnsi" w:eastAsiaTheme="minorEastAsia" w:hAnsiTheme="minorHAnsi" w:cstheme="minorBidi"/>
          <w:b w:val="0"/>
          <w:noProof/>
          <w:sz w:val="22"/>
          <w:szCs w:val="22"/>
        </w:rPr>
      </w:pPr>
      <w:hyperlink w:anchor="_Toc58162410" w:history="1">
        <w:r w:rsidR="0064179D" w:rsidRPr="002378AB">
          <w:rPr>
            <w:rStyle w:val="Hiperhivatkozs"/>
            <w:noProof/>
          </w:rPr>
          <w:t>6 Advanced Optimization Techniques for Unity</w:t>
        </w:r>
        <w:r w:rsidR="0064179D">
          <w:rPr>
            <w:noProof/>
            <w:webHidden/>
          </w:rPr>
          <w:tab/>
        </w:r>
        <w:r w:rsidR="0064179D">
          <w:rPr>
            <w:noProof/>
            <w:webHidden/>
          </w:rPr>
          <w:fldChar w:fldCharType="begin"/>
        </w:r>
        <w:r w:rsidR="0064179D">
          <w:rPr>
            <w:noProof/>
            <w:webHidden/>
          </w:rPr>
          <w:instrText xml:space="preserve"> PAGEREF _Toc58162410 \h </w:instrText>
        </w:r>
        <w:r w:rsidR="0064179D">
          <w:rPr>
            <w:noProof/>
            <w:webHidden/>
          </w:rPr>
        </w:r>
        <w:r w:rsidR="0064179D">
          <w:rPr>
            <w:noProof/>
            <w:webHidden/>
          </w:rPr>
          <w:fldChar w:fldCharType="separate"/>
        </w:r>
        <w:r w:rsidR="00AD7E7D">
          <w:rPr>
            <w:noProof/>
            <w:webHidden/>
          </w:rPr>
          <w:t>51</w:t>
        </w:r>
        <w:r w:rsidR="0064179D">
          <w:rPr>
            <w:noProof/>
            <w:webHidden/>
          </w:rPr>
          <w:fldChar w:fldCharType="end"/>
        </w:r>
      </w:hyperlink>
    </w:p>
    <w:p w14:paraId="06A179B6" w14:textId="23B3FF28"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1" w:history="1">
        <w:r w:rsidR="0064179D" w:rsidRPr="002378AB">
          <w:rPr>
            <w:rStyle w:val="Hiperhivatkozs"/>
            <w:noProof/>
          </w:rPr>
          <w:t>6.1 Update manager</w:t>
        </w:r>
        <w:r w:rsidR="0064179D">
          <w:rPr>
            <w:noProof/>
            <w:webHidden/>
          </w:rPr>
          <w:tab/>
        </w:r>
        <w:r w:rsidR="0064179D">
          <w:rPr>
            <w:noProof/>
            <w:webHidden/>
          </w:rPr>
          <w:fldChar w:fldCharType="begin"/>
        </w:r>
        <w:r w:rsidR="0064179D">
          <w:rPr>
            <w:noProof/>
            <w:webHidden/>
          </w:rPr>
          <w:instrText xml:space="preserve"> PAGEREF _Toc58162411 \h </w:instrText>
        </w:r>
        <w:r w:rsidR="0064179D">
          <w:rPr>
            <w:noProof/>
            <w:webHidden/>
          </w:rPr>
        </w:r>
        <w:r w:rsidR="0064179D">
          <w:rPr>
            <w:noProof/>
            <w:webHidden/>
          </w:rPr>
          <w:fldChar w:fldCharType="separate"/>
        </w:r>
        <w:r w:rsidR="00AD7E7D">
          <w:rPr>
            <w:noProof/>
            <w:webHidden/>
          </w:rPr>
          <w:t>51</w:t>
        </w:r>
        <w:r w:rsidR="0064179D">
          <w:rPr>
            <w:noProof/>
            <w:webHidden/>
          </w:rPr>
          <w:fldChar w:fldCharType="end"/>
        </w:r>
      </w:hyperlink>
    </w:p>
    <w:p w14:paraId="7BC6FE66" w14:textId="67BC92A6"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2" w:history="1">
        <w:r w:rsidR="0064179D" w:rsidRPr="002378AB">
          <w:rPr>
            <w:rStyle w:val="Hiperhivatkozs"/>
            <w:noProof/>
          </w:rPr>
          <w:t>6.1.1 Benchmarking</w:t>
        </w:r>
        <w:r w:rsidR="0064179D">
          <w:rPr>
            <w:noProof/>
            <w:webHidden/>
          </w:rPr>
          <w:tab/>
        </w:r>
        <w:r w:rsidR="0064179D">
          <w:rPr>
            <w:noProof/>
            <w:webHidden/>
          </w:rPr>
          <w:fldChar w:fldCharType="begin"/>
        </w:r>
        <w:r w:rsidR="0064179D">
          <w:rPr>
            <w:noProof/>
            <w:webHidden/>
          </w:rPr>
          <w:instrText xml:space="preserve"> PAGEREF _Toc58162412 \h </w:instrText>
        </w:r>
        <w:r w:rsidR="0064179D">
          <w:rPr>
            <w:noProof/>
            <w:webHidden/>
          </w:rPr>
        </w:r>
        <w:r w:rsidR="0064179D">
          <w:rPr>
            <w:noProof/>
            <w:webHidden/>
          </w:rPr>
          <w:fldChar w:fldCharType="separate"/>
        </w:r>
        <w:r w:rsidR="00AD7E7D">
          <w:rPr>
            <w:noProof/>
            <w:webHidden/>
          </w:rPr>
          <w:t>54</w:t>
        </w:r>
        <w:r w:rsidR="0064179D">
          <w:rPr>
            <w:noProof/>
            <w:webHidden/>
          </w:rPr>
          <w:fldChar w:fldCharType="end"/>
        </w:r>
      </w:hyperlink>
    </w:p>
    <w:p w14:paraId="1C1A939B" w14:textId="2EF2DACC"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3" w:history="1">
        <w:r w:rsidR="0064179D" w:rsidRPr="002378AB">
          <w:rPr>
            <w:rStyle w:val="Hiperhivatkozs"/>
            <w:noProof/>
          </w:rPr>
          <w:t>6.2 Internal systems’ custom properties and hashing</w:t>
        </w:r>
        <w:r w:rsidR="0064179D">
          <w:rPr>
            <w:noProof/>
            <w:webHidden/>
          </w:rPr>
          <w:tab/>
        </w:r>
        <w:r w:rsidR="0064179D">
          <w:rPr>
            <w:noProof/>
            <w:webHidden/>
          </w:rPr>
          <w:fldChar w:fldCharType="begin"/>
        </w:r>
        <w:r w:rsidR="0064179D">
          <w:rPr>
            <w:noProof/>
            <w:webHidden/>
          </w:rPr>
          <w:instrText xml:space="preserve"> PAGEREF _Toc58162413 \h </w:instrText>
        </w:r>
        <w:r w:rsidR="0064179D">
          <w:rPr>
            <w:noProof/>
            <w:webHidden/>
          </w:rPr>
        </w:r>
        <w:r w:rsidR="0064179D">
          <w:rPr>
            <w:noProof/>
            <w:webHidden/>
          </w:rPr>
          <w:fldChar w:fldCharType="separate"/>
        </w:r>
        <w:r w:rsidR="00AD7E7D">
          <w:rPr>
            <w:noProof/>
            <w:webHidden/>
          </w:rPr>
          <w:t>56</w:t>
        </w:r>
        <w:r w:rsidR="0064179D">
          <w:rPr>
            <w:noProof/>
            <w:webHidden/>
          </w:rPr>
          <w:fldChar w:fldCharType="end"/>
        </w:r>
      </w:hyperlink>
    </w:p>
    <w:p w14:paraId="429D6139" w14:textId="38BA8D7C" w:rsidR="0064179D" w:rsidRDefault="005E1868"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4" w:history="1">
        <w:r w:rsidR="0064179D" w:rsidRPr="002378AB">
          <w:rPr>
            <w:rStyle w:val="Hiperhivatkozs"/>
            <w:noProof/>
          </w:rPr>
          <w:t>6.2.1 Benchmarking</w:t>
        </w:r>
        <w:r w:rsidR="0064179D">
          <w:rPr>
            <w:noProof/>
            <w:webHidden/>
          </w:rPr>
          <w:tab/>
        </w:r>
        <w:r w:rsidR="0064179D">
          <w:rPr>
            <w:noProof/>
            <w:webHidden/>
          </w:rPr>
          <w:fldChar w:fldCharType="begin"/>
        </w:r>
        <w:r w:rsidR="0064179D">
          <w:rPr>
            <w:noProof/>
            <w:webHidden/>
          </w:rPr>
          <w:instrText xml:space="preserve"> PAGEREF _Toc58162414 \h </w:instrText>
        </w:r>
        <w:r w:rsidR="0064179D">
          <w:rPr>
            <w:noProof/>
            <w:webHidden/>
          </w:rPr>
        </w:r>
        <w:r w:rsidR="0064179D">
          <w:rPr>
            <w:noProof/>
            <w:webHidden/>
          </w:rPr>
          <w:fldChar w:fldCharType="separate"/>
        </w:r>
        <w:r w:rsidR="00AD7E7D">
          <w:rPr>
            <w:noProof/>
            <w:webHidden/>
          </w:rPr>
          <w:t>58</w:t>
        </w:r>
        <w:r w:rsidR="0064179D">
          <w:rPr>
            <w:noProof/>
            <w:webHidden/>
          </w:rPr>
          <w:fldChar w:fldCharType="end"/>
        </w:r>
      </w:hyperlink>
    </w:p>
    <w:p w14:paraId="2AA79F3A" w14:textId="17F27BF7"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5" w:history="1">
        <w:r w:rsidR="0064179D" w:rsidRPr="002378AB">
          <w:rPr>
            <w:rStyle w:val="Hiperhivatkozs"/>
            <w:noProof/>
          </w:rPr>
          <w:t>6.3 Struct assignment</w:t>
        </w:r>
        <w:r w:rsidR="0064179D">
          <w:rPr>
            <w:noProof/>
            <w:webHidden/>
          </w:rPr>
          <w:tab/>
        </w:r>
        <w:r w:rsidR="0064179D">
          <w:rPr>
            <w:noProof/>
            <w:webHidden/>
          </w:rPr>
          <w:fldChar w:fldCharType="begin"/>
        </w:r>
        <w:r w:rsidR="0064179D">
          <w:rPr>
            <w:noProof/>
            <w:webHidden/>
          </w:rPr>
          <w:instrText xml:space="preserve"> PAGEREF _Toc58162415 \h </w:instrText>
        </w:r>
        <w:r w:rsidR="0064179D">
          <w:rPr>
            <w:noProof/>
            <w:webHidden/>
          </w:rPr>
        </w:r>
        <w:r w:rsidR="0064179D">
          <w:rPr>
            <w:noProof/>
            <w:webHidden/>
          </w:rPr>
          <w:fldChar w:fldCharType="separate"/>
        </w:r>
        <w:r w:rsidR="00AD7E7D">
          <w:rPr>
            <w:noProof/>
            <w:webHidden/>
          </w:rPr>
          <w:t>60</w:t>
        </w:r>
        <w:r w:rsidR="0064179D">
          <w:rPr>
            <w:noProof/>
            <w:webHidden/>
          </w:rPr>
          <w:fldChar w:fldCharType="end"/>
        </w:r>
      </w:hyperlink>
    </w:p>
    <w:p w14:paraId="7B942D89" w14:textId="78796324" w:rsidR="0064179D" w:rsidRDefault="005E1868"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6" w:history="1">
        <w:r w:rsidR="0064179D" w:rsidRPr="002378AB">
          <w:rPr>
            <w:rStyle w:val="Hiperhivatkozs"/>
            <w:noProof/>
          </w:rPr>
          <w:t>6.4 Hierarchy Optimization</w:t>
        </w:r>
        <w:r w:rsidR="0064179D">
          <w:rPr>
            <w:noProof/>
            <w:webHidden/>
          </w:rPr>
          <w:tab/>
        </w:r>
        <w:r w:rsidR="0064179D">
          <w:rPr>
            <w:noProof/>
            <w:webHidden/>
          </w:rPr>
          <w:fldChar w:fldCharType="begin"/>
        </w:r>
        <w:r w:rsidR="0064179D">
          <w:rPr>
            <w:noProof/>
            <w:webHidden/>
          </w:rPr>
          <w:instrText xml:space="preserve"> PAGEREF _Toc58162416 \h </w:instrText>
        </w:r>
        <w:r w:rsidR="0064179D">
          <w:rPr>
            <w:noProof/>
            <w:webHidden/>
          </w:rPr>
        </w:r>
        <w:r w:rsidR="0064179D">
          <w:rPr>
            <w:noProof/>
            <w:webHidden/>
          </w:rPr>
          <w:fldChar w:fldCharType="separate"/>
        </w:r>
        <w:r w:rsidR="00AD7E7D">
          <w:rPr>
            <w:noProof/>
            <w:webHidden/>
          </w:rPr>
          <w:t>61</w:t>
        </w:r>
        <w:r w:rsidR="0064179D">
          <w:rPr>
            <w:noProof/>
            <w:webHidden/>
          </w:rPr>
          <w:fldChar w:fldCharType="end"/>
        </w:r>
      </w:hyperlink>
    </w:p>
    <w:p w14:paraId="7EA3ED2F" w14:textId="3DF08A7D" w:rsidR="0064179D" w:rsidRDefault="005E1868">
      <w:pPr>
        <w:pStyle w:val="TJ1"/>
        <w:rPr>
          <w:rFonts w:asciiTheme="minorHAnsi" w:eastAsiaTheme="minorEastAsia" w:hAnsiTheme="minorHAnsi" w:cstheme="minorBidi"/>
          <w:b w:val="0"/>
          <w:noProof/>
          <w:sz w:val="22"/>
          <w:szCs w:val="22"/>
        </w:rPr>
      </w:pPr>
      <w:hyperlink w:anchor="_Toc58162417" w:history="1">
        <w:r w:rsidR="0064179D" w:rsidRPr="002378AB">
          <w:rPr>
            <w:rStyle w:val="Hiperhivatkozs"/>
            <w:noProof/>
          </w:rPr>
          <w:t>7 Conclusion</w:t>
        </w:r>
        <w:r w:rsidR="0064179D">
          <w:rPr>
            <w:noProof/>
            <w:webHidden/>
          </w:rPr>
          <w:tab/>
        </w:r>
        <w:r w:rsidR="0064179D">
          <w:rPr>
            <w:noProof/>
            <w:webHidden/>
          </w:rPr>
          <w:fldChar w:fldCharType="begin"/>
        </w:r>
        <w:r w:rsidR="0064179D">
          <w:rPr>
            <w:noProof/>
            <w:webHidden/>
          </w:rPr>
          <w:instrText xml:space="preserve"> PAGEREF _Toc58162417 \h </w:instrText>
        </w:r>
        <w:r w:rsidR="0064179D">
          <w:rPr>
            <w:noProof/>
            <w:webHidden/>
          </w:rPr>
        </w:r>
        <w:r w:rsidR="0064179D">
          <w:rPr>
            <w:noProof/>
            <w:webHidden/>
          </w:rPr>
          <w:fldChar w:fldCharType="separate"/>
        </w:r>
        <w:r w:rsidR="00AD7E7D">
          <w:rPr>
            <w:noProof/>
            <w:webHidden/>
          </w:rPr>
          <w:t>64</w:t>
        </w:r>
        <w:r w:rsidR="0064179D">
          <w:rPr>
            <w:noProof/>
            <w:webHidden/>
          </w:rPr>
          <w:fldChar w:fldCharType="end"/>
        </w:r>
      </w:hyperlink>
    </w:p>
    <w:p w14:paraId="71CF0D32" w14:textId="55406ED7" w:rsidR="0064179D" w:rsidRDefault="005E1868">
      <w:pPr>
        <w:pStyle w:val="TJ1"/>
        <w:rPr>
          <w:rFonts w:asciiTheme="minorHAnsi" w:eastAsiaTheme="minorEastAsia" w:hAnsiTheme="minorHAnsi" w:cstheme="minorBidi"/>
          <w:b w:val="0"/>
          <w:noProof/>
          <w:sz w:val="22"/>
          <w:szCs w:val="22"/>
        </w:rPr>
      </w:pPr>
      <w:hyperlink w:anchor="_Toc58162418" w:history="1">
        <w:r w:rsidR="0064179D" w:rsidRPr="002378AB">
          <w:rPr>
            <w:rStyle w:val="Hiperhivatkozs"/>
            <w:noProof/>
          </w:rPr>
          <w:t>Bibliography</w:t>
        </w:r>
        <w:r w:rsidR="0064179D">
          <w:rPr>
            <w:noProof/>
            <w:webHidden/>
          </w:rPr>
          <w:tab/>
        </w:r>
        <w:r w:rsidR="0064179D">
          <w:rPr>
            <w:noProof/>
            <w:webHidden/>
          </w:rPr>
          <w:fldChar w:fldCharType="begin"/>
        </w:r>
        <w:r w:rsidR="0064179D">
          <w:rPr>
            <w:noProof/>
            <w:webHidden/>
          </w:rPr>
          <w:instrText xml:space="preserve"> PAGEREF _Toc58162418 \h </w:instrText>
        </w:r>
        <w:r w:rsidR="0064179D">
          <w:rPr>
            <w:noProof/>
            <w:webHidden/>
          </w:rPr>
        </w:r>
        <w:r w:rsidR="0064179D">
          <w:rPr>
            <w:noProof/>
            <w:webHidden/>
          </w:rPr>
          <w:fldChar w:fldCharType="separate"/>
        </w:r>
        <w:r w:rsidR="00AD7E7D">
          <w:rPr>
            <w:noProof/>
            <w:webHidden/>
          </w:rPr>
          <w:t>65</w:t>
        </w:r>
        <w:r w:rsidR="0064179D">
          <w:rPr>
            <w:noProof/>
            <w:webHidden/>
          </w:rPr>
          <w:fldChar w:fldCharType="end"/>
        </w:r>
      </w:hyperlink>
    </w:p>
    <w:p w14:paraId="0992473D" w14:textId="0660C619" w:rsidR="0063585C" w:rsidRPr="0051215C" w:rsidRDefault="00730B3C" w:rsidP="00F3334E">
      <w:pPr>
        <w:ind w:firstLine="0"/>
      </w:pPr>
      <w:r>
        <w:rPr>
          <w:b/>
          <w:bCs/>
        </w:rPr>
        <w:lastRenderedPageBreak/>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6E67B03A"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08E6E3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F5B88">
        <w:rPr>
          <w:noProof/>
        </w:rPr>
        <w:t>2020. 12. 07.</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162383"/>
      <w:r w:rsidRPr="00B50CAA">
        <w:lastRenderedPageBreak/>
        <w:t>Összefoglaló</w:t>
      </w:r>
      <w:bookmarkEnd w:id="0"/>
    </w:p>
    <w:p w14:paraId="47AB8484" w14:textId="1451BA2A" w:rsidR="00D23BFC" w:rsidRDefault="00DB5CB6" w:rsidP="00DB5CB6">
      <w:pPr>
        <w:ind w:firstLine="425"/>
      </w:pPr>
      <w:r>
        <w:t>Valós idejű alkalmazások fejlesztésekor az alkalmazás teljesítménye a fejlesztés</w:t>
      </w:r>
      <w:r w:rsidR="003A3BE2">
        <w:t xml:space="preserve"> során</w:t>
      </w:r>
      <w:r>
        <w:t xml:space="preserve"> kulcsfontosságú</w:t>
      </w:r>
      <w:r w:rsidR="003A3BE2">
        <w:t>. Sajnos a fejlesztőktől gyakran hiányzik a</w:t>
      </w:r>
      <w:r w:rsidR="00295155">
        <w:t>nnak a</w:t>
      </w:r>
      <w:r w:rsidR="003A3BE2">
        <w:t xml:space="preserve"> tudás</w:t>
      </w:r>
      <w:r w:rsidR="00460004">
        <w:t>a</w:t>
      </w:r>
      <w:r w:rsidR="003A3BE2">
        <w:t xml:space="preserve"> hogyan is kéne </w:t>
      </w:r>
      <w:r w:rsidR="00543082">
        <w:t xml:space="preserve">egy-egy teljesítmény csökkenést okozó </w:t>
      </w:r>
      <w:r w:rsidR="00F602D5">
        <w:t>problémát</w:t>
      </w:r>
      <w:r w:rsidR="00543082">
        <w:t xml:space="preserve"> szakszerűen kezelni</w:t>
      </w:r>
      <w:r w:rsidR="00295155">
        <w:t>,</w:t>
      </w:r>
      <w:r w:rsidR="00543082">
        <w:t xml:space="preserve"> a pontos okot azonosítani. Játékfejlesztés esetén ezeknek a </w:t>
      </w:r>
      <w:r w:rsidR="00295155">
        <w:t xml:space="preserve">teljesítmény </w:t>
      </w:r>
      <w:r w:rsidR="0035167A">
        <w:t>problémáknak az azonosítása és kezelése ráadásul még nehezebb, hiszen egy-egy játék rendszerint több pl</w:t>
      </w:r>
      <w:r w:rsidR="00951153">
        <w:t>a</w:t>
      </w:r>
      <w:r w:rsidR="0035167A">
        <w:t>tformra kerül kiadásra valamint több egymástól különböző terület munkáját foglalja össze mint például a művészet, zene vagy történetmesélés.</w:t>
      </w:r>
    </w:p>
    <w:p w14:paraId="0581AA3E" w14:textId="3E932587" w:rsidR="0062069C" w:rsidRPr="00D23BFC" w:rsidRDefault="0062069C" w:rsidP="00DB5CB6">
      <w:pPr>
        <w:ind w:firstLine="425"/>
      </w:pPr>
      <w:r>
        <w:t xml:space="preserve">Ebben a szakdolgozatban megnézzük, hogy a fejlesztési folyamat során hogyan és mikor kell meghatároznuk a cél hardvert és milyen optimalizációs célokat érdemes hozzárendelnünk a projektünkhez. Ezek után elmélyülünk a népszerű játékmotor </w:t>
      </w:r>
      <w:r w:rsidR="00381DA9">
        <w:t>a Unity működésében különös tekintettel a szkript</w:t>
      </w:r>
      <w:r w:rsidR="00087361">
        <w:t>környezet</w:t>
      </w:r>
      <w:r w:rsidR="00381DA9">
        <w:t xml:space="preserve"> működésére. A szakdolgozat folyamán meghatározzuk, hogy </w:t>
      </w:r>
      <w:r w:rsidR="00712A36">
        <w:t xml:space="preserve">a Unity </w:t>
      </w:r>
      <w:r w:rsidR="00381DA9">
        <w:t xml:space="preserve">mely részei teljesítménykritikusak vagyis igényelnek </w:t>
      </w:r>
      <w:r w:rsidR="00295155">
        <w:t>különös</w:t>
      </w:r>
      <w:r w:rsidR="00381DA9">
        <w:t xml:space="preserve"> figyelmet a fejlesztőktől.</w:t>
      </w:r>
      <w:r>
        <w:t xml:space="preserve"> </w:t>
      </w:r>
      <w:r w:rsidR="00712A36">
        <w:t xml:space="preserve">Összegyűjtjük milyen típusú eszközök állnak rendelkezésre teljesítményelemzéshez és hogyan kell ezeket az eszközöket </w:t>
      </w:r>
      <w:r w:rsidR="00E07476">
        <w:t xml:space="preserve">szakszerűen használni annak érdekében, hogy teljesítmény teszteket és teljesítmény összehasonlításokat végezzünk. Mindezek pedig azt a célt szolgálják, hogy a célközönségünk minél </w:t>
      </w:r>
      <w:r w:rsidR="004937D9">
        <w:t>minőségibb</w:t>
      </w:r>
      <w:r w:rsidR="00E07476">
        <w:t xml:space="preserve"> játékélményben részesüljön.</w:t>
      </w:r>
      <w:r w:rsidR="004937D9">
        <w:t xml:space="preserve"> A szakdolgozat vége felé megvizsgálunk néhány speciális tudást igénylő optimalizációs technikát</w:t>
      </w:r>
      <w:r w:rsidR="0066081D">
        <w:t>,</w:t>
      </w:r>
      <w:r w:rsidR="004937D9">
        <w:t xml:space="preserve"> </w:t>
      </w:r>
      <w:r w:rsidR="004621F5">
        <w:t>majd</w:t>
      </w:r>
      <w:r w:rsidR="004937D9">
        <w:t xml:space="preserve"> elemezzük őket annak érdekében, hogy megértsük mikor és miért </w:t>
      </w:r>
      <w:r w:rsidR="005119AB">
        <w:t xml:space="preserve">teljesítenek </w:t>
      </w:r>
      <w:r w:rsidR="004937D9">
        <w:t>jobban egy-egy esetben.</w:t>
      </w:r>
    </w:p>
    <w:p w14:paraId="1A07A8AD" w14:textId="77777777" w:rsidR="0063585C" w:rsidRDefault="0063585C" w:rsidP="00816BCB">
      <w:pPr>
        <w:pStyle w:val="Fejezetcimszmozsnlkl"/>
      </w:pPr>
      <w:bookmarkStart w:id="1" w:name="_Toc58162384"/>
      <w:r w:rsidRPr="00A13DBA">
        <w:lastRenderedPageBreak/>
        <w:t>Abstract</w:t>
      </w:r>
      <w:bookmarkEnd w:id="1"/>
    </w:p>
    <w:p w14:paraId="5F8DA898" w14:textId="0CE034C2" w:rsidR="006741F8" w:rsidRDefault="009E72E7" w:rsidP="006741F8">
      <w:pPr>
        <w:ind w:firstLine="425"/>
      </w:pPr>
      <w:r>
        <w:t>When we are developing real-time applications performance is a crucial part of the development process</w:t>
      </w:r>
      <w:r w:rsidR="00D64B60">
        <w:t xml:space="preserve">. Unfortunately, </w:t>
      </w:r>
      <w:r w:rsidR="008649DA">
        <w:t>the knowledge how to handle performance issues or how to accurately identify the root causes of it are often missing from the developers.</w:t>
      </w:r>
      <w:r w:rsidR="006741F8">
        <w:t xml:space="preserve"> In game development </w:t>
      </w:r>
      <w:r w:rsidR="00071CB3">
        <w:t>identifying and handling</w:t>
      </w:r>
      <w:r w:rsidR="00C20304">
        <w:t xml:space="preserve"> these issues are </w:t>
      </w:r>
      <w:r w:rsidR="00B41AD0">
        <w:t>moreover</w:t>
      </w:r>
      <w:r w:rsidR="001E50EA">
        <w:t xml:space="preserve"> even harder</w:t>
      </w:r>
      <w:r w:rsidR="00C20304">
        <w:t xml:space="preserve"> and a broader topic since a game is usually deployed to many platforms</w:t>
      </w:r>
      <w:r w:rsidR="00071CB3">
        <w:t xml:space="preserve"> and consists the work of many fields like art, audio</w:t>
      </w:r>
      <w:r w:rsidR="00802527">
        <w:t xml:space="preserve"> or</w:t>
      </w:r>
      <w:r w:rsidR="00071CB3">
        <w:t xml:space="preserve"> storytelling</w:t>
      </w:r>
      <w:r w:rsidR="00802527">
        <w:t>.</w:t>
      </w:r>
    </w:p>
    <w:p w14:paraId="6C2FC898" w14:textId="3495B8EB" w:rsidR="001758AB" w:rsidRDefault="001758AB" w:rsidP="009F2252">
      <w:pPr>
        <w:ind w:firstLine="425"/>
      </w:pPr>
      <w:r>
        <w:t xml:space="preserve">In this thesis we will learn </w:t>
      </w:r>
      <w:r w:rsidR="006741F8">
        <w:t xml:space="preserve">how </w:t>
      </w:r>
      <w:r w:rsidR="006741F8" w:rsidRPr="006741F8">
        <w:t>and when in the development process we should define our target hardware and</w:t>
      </w:r>
      <w:r w:rsidR="00A015DB">
        <w:t xml:space="preserve"> what kind of</w:t>
      </w:r>
      <w:r w:rsidR="006741F8" w:rsidRPr="006741F8">
        <w:t xml:space="preserve"> optimization</w:t>
      </w:r>
      <w:r w:rsidR="00A015DB">
        <w:t>/performance</w:t>
      </w:r>
      <w:r w:rsidR="006741F8" w:rsidRPr="006741F8">
        <w:t xml:space="preserve"> goals</w:t>
      </w:r>
      <w:r w:rsidR="00A015DB">
        <w:t xml:space="preserve"> we should assign to the project. After this we will deep dive into how the popular real-time development platform Unity works concentrating especially on its scripting. We will identify which parts of it are performance critical and therefore needs special attention</w:t>
      </w:r>
      <w:r w:rsidR="000072C4">
        <w:t xml:space="preserve"> from the developers</w:t>
      </w:r>
      <w:r w:rsidR="00A015DB">
        <w:t>.</w:t>
      </w:r>
      <w:r w:rsidR="001E50EA">
        <w:t xml:space="preserve"> Afterwards </w:t>
      </w:r>
      <w:r w:rsidR="000072C4">
        <w:t>we will gather what type of tools are available for performance analysis in Unity and how to use these tools to properly do benchmarks and performance tests in order to ensure smooth gaming experience</w:t>
      </w:r>
      <w:r w:rsidR="009F2252">
        <w:t xml:space="preserve"> for our target audience. At the end of th</w:t>
      </w:r>
      <w:r w:rsidR="00765C05">
        <w:t xml:space="preserve">is </w:t>
      </w:r>
      <w:r w:rsidR="009F2252">
        <w:t>thesis, we will examine some advanced Unity specific optimization technique and understand why and when they perform better.</w:t>
      </w:r>
    </w:p>
    <w:p w14:paraId="262544B6" w14:textId="79363183" w:rsidR="001A57BC" w:rsidRDefault="008B6D9E" w:rsidP="006A1B7F">
      <w:pPr>
        <w:pStyle w:val="Cmsor1"/>
      </w:pPr>
      <w:bookmarkStart w:id="2" w:name="_Toc581623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38D05CBD"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698FF2BE"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504E57B7" w:rsidR="00170F06" w:rsidRDefault="000C755D" w:rsidP="006F3BD8">
      <w:pPr>
        <w:ind w:firstLine="425"/>
      </w:pPr>
      <w:r>
        <w:t>As the above example tri</w:t>
      </w:r>
      <w:r w:rsidR="00AF5B88">
        <w:t>es</w:t>
      </w:r>
      <w:r>
        <w:t xml:space="preserve">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y</w:t>
      </w:r>
      <w:r w:rsidR="00B93D7A">
        <w:t xml:space="preserve"> </w:t>
      </w:r>
      <w:r w:rsidR="00E867B5">
        <w:t xml:space="preserve">these </w:t>
      </w:r>
      <w:r w:rsidR="00B93D7A">
        <w:t xml:space="preserve">are </w:t>
      </w:r>
      <w:r w:rsidR="00E867B5">
        <w:t xml:space="preserve">needed is </w:t>
      </w:r>
      <w:r w:rsidR="0081783D">
        <w:t xml:space="preserve">usually </w:t>
      </w:r>
      <w:r w:rsidR="00E867B5">
        <w:t>with</w:t>
      </w:r>
      <w:r w:rsidR="00A301F2">
        <w:t>in our stack</w:t>
      </w:r>
      <w:r w:rsidR="00E867B5">
        <w:t>.</w:t>
      </w:r>
    </w:p>
    <w:p w14:paraId="684EDE18" w14:textId="1B24A259" w:rsidR="00BD403A" w:rsidRDefault="00A63AD3" w:rsidP="00A94CF2">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r w:rsidR="00EE555B">
        <w:t xml:space="preserve"> in general</w:t>
      </w:r>
      <w:r w:rsidR="00063EC5">
        <w:t>.</w:t>
      </w:r>
    </w:p>
    <w:p w14:paraId="5805DD11" w14:textId="19386C17" w:rsidR="00BD403A" w:rsidRDefault="004758BF" w:rsidP="00BD403A">
      <w:pPr>
        <w:pStyle w:val="Cmsor1"/>
      </w:pPr>
      <w:bookmarkStart w:id="3" w:name="_Toc58162386"/>
      <w:r>
        <w:lastRenderedPageBreak/>
        <w:t>Optimization goals</w:t>
      </w:r>
      <w:bookmarkEnd w:id="3"/>
    </w:p>
    <w:p w14:paraId="147D106F" w14:textId="2068507A"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4665C04E"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the problem that </w:t>
      </w:r>
      <w:r w:rsidR="00EB70BE">
        <w:t xml:space="preserve">can </w:t>
      </w:r>
      <w:r w:rsidR="006D68EF">
        <w:t>cause this freeze</w:t>
      </w:r>
      <w:r w:rsidR="0092525F">
        <w:t xml:space="preserve"> is</w:t>
      </w:r>
      <w:r w:rsidR="006D68EF">
        <w:t>.</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1623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2D3AC6B0"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AD7E7D">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1623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E91C3E1" w:rsidR="005E189D" w:rsidRDefault="009C0BF4" w:rsidP="00E97E0D">
      <w:pPr>
        <w:spacing w:before="200"/>
        <w:ind w:firstLine="0"/>
      </w:pPr>
      <w:r>
        <w:t xml:space="preserve">Sadly, I see this quote quite often </w:t>
      </w:r>
      <w:r w:rsidR="00587C59">
        <w:t>misinterpreted</w:t>
      </w:r>
      <w:r>
        <w:t xml:space="preserve">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would </w:t>
      </w:r>
      <w:r w:rsidR="00587C59">
        <w:t xml:space="preserve">be rather </w:t>
      </w:r>
      <w:r w:rsidR="0059479F">
        <w:t>implement, measure and optimize anyway)</w:t>
      </w:r>
      <w:r w:rsidR="00014981">
        <w:t xml:space="preserve">, so any </w:t>
      </w:r>
      <w:r w:rsidR="00845142">
        <w:t>thought</w:t>
      </w:r>
      <w:r w:rsidR="008E4F6D">
        <w:t>s</w:t>
      </w:r>
      <w:r w:rsidR="00845142">
        <w:t xml:space="preserve"> about </w:t>
      </w:r>
      <w:r w:rsidR="00014981">
        <w:t>optimization before the implementation make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w:t>
      </w:r>
      <w:r w:rsidR="008E4F6D">
        <w:t>,</w:t>
      </w:r>
      <w:r w:rsidR="00CE1685">
        <w:t xml:space="preserve"> however</w:t>
      </w:r>
      <w:r w:rsidR="008E4F6D">
        <w:t>,</w:t>
      </w:r>
      <w:r w:rsidR="00CE1685">
        <w:t xml:space="preserve">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w:t>
      </w:r>
      <w:r w:rsidR="008E4F6D">
        <w:t>e</w:t>
      </w:r>
      <w:r w:rsidR="00325F0A">
        <w:t xml:space="preserve">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210C65">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210C65">
      <w:pPr>
        <w:ind w:left="425" w:right="425" w:firstLine="0"/>
        <w:rPr>
          <w:rStyle w:val="Irodalomjegyzkforrs"/>
        </w:rPr>
      </w:pPr>
      <w:r w:rsidRPr="00845D13">
        <w:rPr>
          <w:rStyle w:val="Irodalomjegyzkforrs"/>
        </w:rPr>
        <w:t>should not pass up our opportunities in that critical 3%.</w:t>
      </w:r>
    </w:p>
    <w:p w14:paraId="71FF095E" w14:textId="3A0F0411"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AD7E7D">
        <w:rPr>
          <w:rStyle w:val="Irodalomjegyzkforrs"/>
        </w:rPr>
        <w:t>[1]</w:t>
      </w:r>
      <w:r w:rsidR="00D553D6">
        <w:rPr>
          <w:rStyle w:val="Irodalomjegyzkforrs"/>
        </w:rPr>
        <w:fldChar w:fldCharType="end"/>
      </w:r>
    </w:p>
    <w:p w14:paraId="7251D9E6" w14:textId="51CFA22A"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w:t>
      </w:r>
      <w:r w:rsidR="00A86650">
        <w:noBreakHyphen/>
      </w:r>
      <w:r w:rsidR="00C457F2">
        <w:t>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1623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2E88AA2"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w:t>
      </w:r>
      <w:r w:rsidR="005E1868">
        <w:t xml:space="preserve">so </w:t>
      </w:r>
      <w:r w:rsidR="00BF6209">
        <w:t xml:space="preserve">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584CC3C5"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w:t>
      </w:r>
      <w:r w:rsidR="00477238">
        <w:t xml:space="preserve"> and</w:t>
      </w:r>
      <w:r w:rsidR="00EE37A7">
        <w:t xml:space="preserve">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303DC51"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AD7E7D">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0D6B7DE8" w:rsidR="00B479E9" w:rsidRDefault="000A01A1" w:rsidP="00B479E9">
      <w:pPr>
        <w:spacing w:before="200"/>
        <w:ind w:firstLine="425"/>
      </w:pPr>
      <w:r>
        <w:t xml:space="preserve">Each of </w:t>
      </w:r>
      <w:r w:rsidR="000779CF">
        <w:t>these phases</w:t>
      </w:r>
      <w:r>
        <w:t xml:space="preserve"> contain </w:t>
      </w:r>
      <w:r w:rsidR="00C3369C">
        <w:t xml:space="preserve">various topics that need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1623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CA7232">
      <w:pPr>
        <w:ind w:firstLine="142"/>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6B0E1894">
            <wp:extent cx="4319270" cy="2503714"/>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675" cy="2548583"/>
                    </a:xfrm>
                    <a:prstGeom prst="rect">
                      <a:avLst/>
                    </a:prstGeom>
                  </pic:spPr>
                </pic:pic>
              </a:graphicData>
            </a:graphic>
          </wp:inline>
        </w:drawing>
      </w:r>
    </w:p>
    <w:p w14:paraId="4FB8DBEA" w14:textId="1D164EB0" w:rsidR="00DF17B1" w:rsidRPr="008F7624" w:rsidRDefault="00857C34" w:rsidP="00CA7232">
      <w:pPr>
        <w:pStyle w:val="Kpalrs"/>
        <w:spacing w:after="360"/>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AD7E7D">
        <w:rPr>
          <w:b w:val="0"/>
          <w:bCs w:val="0"/>
        </w:rPr>
        <w:t>[3]</w:t>
      </w:r>
      <w:r w:rsidR="00666F88" w:rsidRPr="008F7624">
        <w:rPr>
          <w:b w:val="0"/>
          <w:bCs w:val="0"/>
        </w:rPr>
        <w:fldChar w:fldCharType="end"/>
      </w:r>
    </w:p>
    <w:p w14:paraId="36533E22" w14:textId="7ABC7FB0"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usually </w:t>
      </w:r>
      <w:r w:rsidR="00083A8B">
        <w:t xml:space="preserve">just a </w:t>
      </w:r>
      <w:r w:rsidR="00D71398">
        <w:t>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3536528F"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 xml:space="preserve">expensive otherwise the mobile’s battery will drain fast.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602A787C"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t>
      </w:r>
      <w:r w:rsidR="001E1DEA">
        <w:t xml:space="preserve">about </w:t>
      </w:r>
      <w:r w:rsidR="000C413F">
        <w:t xml:space="preserve">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1623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221BD6F5"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w:t>
      </w:r>
      <w:r w:rsidR="00301AA1">
        <w:t>,</w:t>
      </w:r>
      <w:r w:rsidR="00365ACB">
        <w:t xml:space="preserve"> the team should make a prototype to verify the gameplay, which </w:t>
      </w:r>
      <w:r w:rsidR="004610FD">
        <w:t xml:space="preserve">can also </w:t>
      </w:r>
      <w:r w:rsidR="00301AA1">
        <w:t xml:space="preserve">be </w:t>
      </w:r>
      <w:r w:rsidR="004610FD">
        <w:t>helpful to identify possible future bottlenecks.</w:t>
      </w:r>
    </w:p>
    <w:p w14:paraId="773B6BBA" w14:textId="0882FC9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6348CD">
        <w:t xml:space="preserve"> and</w:t>
      </w:r>
      <w:r w:rsidR="00A41B9C">
        <w:t xml:space="preserve"> </w:t>
      </w:r>
      <w:r w:rsidR="00162ED7">
        <w:t>physics</w:t>
      </w:r>
      <w:r w:rsidR="00A41B9C">
        <w:t xml:space="preserve"> and one of the main goal</w:t>
      </w:r>
      <w:r w:rsidR="006348CD">
        <w:t>s</w:t>
      </w:r>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2AF50946"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the </w:t>
      </w:r>
      <w:r w:rsidR="00036991">
        <w:t xml:space="preserve">exact problem </w:t>
      </w:r>
      <w:r w:rsidR="0076241B">
        <w:t xml:space="preserve">is </w:t>
      </w:r>
      <w:r w:rsidR="00036991">
        <w:t xml:space="preserve">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xml:space="preserve">, so we have to find a better alternative physics solution </w:t>
      </w:r>
      <w:r w:rsidR="0076241B">
        <w:t>than</w:t>
      </w:r>
      <w:r w:rsidR="00742D4B">
        <w:t xml:space="preserve">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76241B">
        <w:t>as opposed</w:t>
      </w:r>
      <w:r w:rsidR="009C6983">
        <w:t xml:space="preserv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9ACF132"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4</w:t>
      </w:r>
      <w:r w:rsidR="00B3250D">
        <w:rPr>
          <w:noProof/>
        </w:rPr>
        <w:fldChar w:fldCharType="end"/>
      </w:r>
      <w:r>
        <w:t xml:space="preserve">: </w:t>
      </w:r>
      <w:r w:rsidRPr="008F7624">
        <w:rPr>
          <w:b w:val="0"/>
          <w:bCs w:val="0"/>
        </w:rPr>
        <w:t>The cost of change in perspective of time</w:t>
      </w:r>
    </w:p>
    <w:p w14:paraId="23D0C0DC" w14:textId="13F6F38C" w:rsidR="00567139" w:rsidRDefault="00567139" w:rsidP="00567139">
      <w:pPr>
        <w:pStyle w:val="Cmsor3"/>
      </w:pPr>
      <w:bookmarkStart w:id="10" w:name="_Toc581623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74506972"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w:t>
      </w:r>
      <w:r w:rsidR="00B13D21">
        <w:t xml:space="preserve">is </w:t>
      </w:r>
      <w:r w:rsidR="00E34E2C">
        <w:t>to coordinate the work of all these awesome and talented people</w:t>
      </w:r>
      <w:r w:rsidR="00554776">
        <w:t>.</w:t>
      </w:r>
    </w:p>
    <w:p w14:paraId="1760FE8A" w14:textId="4BEA355F" w:rsidR="001E333C" w:rsidRDefault="00554776" w:rsidP="00CD143B">
      <w:pPr>
        <w:ind w:firstLine="425"/>
      </w:pPr>
      <w:r>
        <w:t>A</w:t>
      </w:r>
      <w:r w:rsidR="004A575C">
        <w:t xml:space="preserve">nd we did not </w:t>
      </w:r>
      <w:r w:rsidR="003C7F2D">
        <w:t>mention</w:t>
      </w:r>
      <w:r w:rsidR="004A575C">
        <w:t xml:space="preserve"> voice actors, actors, script writers, composers</w:t>
      </w:r>
      <w:r w:rsidR="00CD143B">
        <w:t xml:space="preserve"> and more</w:t>
      </w:r>
      <w:r w:rsidR="004A575C">
        <w:t xml:space="preserve">. As </w:t>
      </w:r>
      <w:r w:rsidR="00BD338E">
        <w:t>we</w:t>
      </w:r>
      <w:r w:rsidR="004A575C">
        <w:t xml:space="preserve"> can see</w:t>
      </w:r>
      <w:r w:rsidR="00B13D21">
        <w:t>,</w:t>
      </w:r>
      <w:r w:rsidR="004A575C">
        <w:t xml:space="preserv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12F8C936"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w:t>
      </w:r>
      <w:r w:rsidR="004B5851">
        <w:t>,</w:t>
      </w:r>
      <w:r w:rsidR="00CF5AF1">
        <w:t xml:space="preserve"> </w:t>
      </w:r>
      <w:r w:rsidR="002C4550">
        <w:t>usually in</w:t>
      </w:r>
      <w:r w:rsidR="00CF5AF1">
        <w:t xml:space="preserve"> the post-production </w:t>
      </w:r>
      <w:r w:rsidR="00F7213A">
        <w:t>phase</w:t>
      </w:r>
      <w:r w:rsidR="004B5851">
        <w:t>,</w:t>
      </w:r>
      <w:r w:rsidR="00F7213A">
        <w:t xml:space="preserv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1623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690F2C2"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AD7E7D">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58162394"/>
      <w:bookmarkStart w:id="14" w:name="_Toc332797403"/>
      <w:r>
        <w:lastRenderedPageBreak/>
        <w:t>Unity</w:t>
      </w:r>
      <w:bookmarkEnd w:id="13"/>
    </w:p>
    <w:p w14:paraId="58045BFA" w14:textId="01083454" w:rsidR="0072408F" w:rsidRDefault="0072408F" w:rsidP="0072408F">
      <w:pPr>
        <w:pStyle w:val="Cmsor2"/>
      </w:pPr>
      <w:bookmarkStart w:id="15" w:name="_Toc58162395"/>
      <w:r>
        <w:t>About Unity</w:t>
      </w:r>
      <w:bookmarkEnd w:id="15"/>
    </w:p>
    <w:p w14:paraId="32CC186A" w14:textId="523C46BC"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AB7A3D">
        <w:t xml:space="preserve"> (</w:t>
      </w:r>
      <w:r w:rsidR="00AB7A3D" w:rsidRPr="00AB7A3D">
        <w:rPr>
          <w:b/>
          <w:bCs/>
        </w:rPr>
        <w:t>Figure 6</w:t>
      </w:r>
      <w:r w:rsidR="00AB7A3D">
        <w:t>)</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243BE768"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AD7E7D">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7B1D101D"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7</w:t>
      </w:r>
      <w:r w:rsidR="00B3250D">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074EA8">
      <w:pPr>
        <w:pStyle w:val="Listaszerbekezds"/>
        <w:numPr>
          <w:ilvl w:val="1"/>
          <w:numId w:val="32"/>
        </w:numPr>
        <w:spacing w:after="40"/>
        <w:ind w:left="709" w:hanging="357"/>
        <w:rPr>
          <w:sz w:val="23"/>
          <w:szCs w:val="23"/>
        </w:rPr>
      </w:pPr>
      <w:r>
        <w:rPr>
          <w:sz w:val="23"/>
          <w:szCs w:val="23"/>
        </w:rPr>
        <w:t xml:space="preserve">ProBuilder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162396"/>
      <w:r>
        <w:lastRenderedPageBreak/>
        <w:t>Overview</w:t>
      </w:r>
      <w:r w:rsidR="008B4E92">
        <w:t xml:space="preserve"> of the workflow</w:t>
      </w:r>
      <w:bookmarkEnd w:id="16"/>
    </w:p>
    <w:p w14:paraId="559C2837" w14:textId="753174E3"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w:t>
      </w:r>
      <w:r w:rsidR="006707FA">
        <w:t>,</w:t>
      </w:r>
      <w:r w:rsidR="00A5079E">
        <w:t xml:space="preserve">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 xml:space="preserve">DOTS is pushing </w:t>
      </w:r>
      <w:r w:rsidR="006707FA">
        <w:t xml:space="preserve">Unity towards </w:t>
      </w:r>
      <w:r w:rsidR="005D055E">
        <w:t>a data</w:t>
      </w:r>
      <w:r w:rsidR="00F467DD">
        <w:noBreakHyphen/>
      </w:r>
      <w:r w:rsidR="005D055E">
        <w:t xml:space="preserve">oriented design view </w:t>
      </w:r>
      <w:r w:rsidR="00B11B03">
        <w:t>instead of</w:t>
      </w:r>
      <w:r w:rsidR="005D055E">
        <w:t xml:space="preserve">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only the position of the zombie but </w:t>
      </w:r>
      <w:r w:rsidR="003C58F0">
        <w:t>also</w:t>
      </w:r>
      <w:r w:rsidR="00CC2F39">
        <w:t xml:space="preserve">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976C15A"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AD7E7D">
        <w:rPr>
          <w:b w:val="0"/>
          <w:bCs w:val="0"/>
        </w:rPr>
        <w:t>[6]</w:t>
      </w:r>
      <w:r w:rsidRPr="001A163D">
        <w:rPr>
          <w:b w:val="0"/>
          <w:bCs w:val="0"/>
        </w:rPr>
        <w:fldChar w:fldCharType="end"/>
      </w:r>
    </w:p>
    <w:p w14:paraId="0A5EC729" w14:textId="394AD286"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w:t>
      </w:r>
      <w:r w:rsidR="00FE4EDD">
        <w:t>-</w:t>
      </w:r>
      <w:r w:rsidR="00105056">
        <w:t>empty CPU cache</w:t>
      </w:r>
      <w:r w:rsidR="00303C8B">
        <w:t xml:space="preserve"> which is ready to cache more “zombies”. </w:t>
      </w:r>
      <w:r w:rsidR="007D2108">
        <w:t xml:space="preserve">What </w:t>
      </w:r>
      <w:r w:rsidR="00FE4EDD">
        <w:t xml:space="preserve">the developers at </w:t>
      </w:r>
      <w:r w:rsidR="007D2108">
        <w:t>Unity do since 2018 is that they are rewriting the core of the engine to harvest the full power of data-oriented programming.</w:t>
      </w:r>
      <w:r w:rsidR="006C0491">
        <w:t xml:space="preserve"> However</w:t>
      </w:r>
      <w:r w:rsidR="00056F1A">
        <w:t xml:space="preserve">, </w:t>
      </w:r>
      <w:r w:rsidR="00BB538F">
        <w:t>in spite of</w:t>
      </w:r>
      <w:r w:rsidR="00056F1A">
        <w:t xml:space="preserve"> the promising result</w:t>
      </w:r>
      <w:r w:rsidR="002D7EBB">
        <w:t>s and performance boost</w:t>
      </w:r>
      <w:r w:rsidR="003F0638">
        <w:t>,</w:t>
      </w:r>
      <w:r w:rsidR="002D7EBB">
        <w:t xml:space="preserve">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BFC571C"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AD7E7D">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162397"/>
      <w:r>
        <w:lastRenderedPageBreak/>
        <w:t>Scripting in Unity</w:t>
      </w:r>
      <w:bookmarkEnd w:id="17"/>
    </w:p>
    <w:p w14:paraId="64E8FEC7" w14:textId="25668BD2"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r w:rsidR="00B8417A">
        <w:t>:</w:t>
      </w:r>
    </w:p>
    <w:p w14:paraId="0FD3CAB5" w14:textId="6A0EB5ED" w:rsidR="00E67E22" w:rsidRDefault="00895E3E" w:rsidP="00E67E22">
      <w:pPr>
        <w:pStyle w:val="Listaszerbekezds"/>
        <w:numPr>
          <w:ilvl w:val="0"/>
          <w:numId w:val="33"/>
        </w:numPr>
        <w:spacing w:after="0"/>
      </w:pPr>
      <w:r>
        <w:t>C#</w:t>
      </w:r>
      <w:r w:rsidR="00B8417A">
        <w:t>,</w:t>
      </w:r>
      <w:r>
        <w:t xml:space="preserve">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6CCFF54F"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 via C# objects</w:t>
      </w:r>
      <w:r w:rsidR="00743D4C">
        <w:t xml:space="preserve"> (wrapper classes around the native C/C++ libraries)</w:t>
      </w:r>
      <w:r>
        <w:t>, they think that the engine itself is written in C# as well. So, it is essential to know that this is not true and this knowledge is especially crucial if our task is to optimize part</w:t>
      </w:r>
      <w:r w:rsidR="002A140D">
        <w:t>s</w:t>
      </w:r>
      <w:r>
        <w:t xml:space="preserve"> of our scripting logic. Unity’s source code is also </w:t>
      </w:r>
      <w:r w:rsidRPr="008117FD">
        <w:t xml:space="preserve">proprietary </w:t>
      </w:r>
      <w:r>
        <w:t xml:space="preserve">which means </w:t>
      </w:r>
      <w:r w:rsidR="00335E6B">
        <w:t xml:space="preserve">that </w:t>
      </w:r>
      <w:r>
        <w:t>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w:t>
      </w:r>
      <w:r w:rsidR="00335E6B">
        <w:t xml:space="preserve">that </w:t>
      </w:r>
      <w:r>
        <w:t xml:space="preserve">every bug has to be reported via Unity’s official bug tracker called </w:t>
      </w:r>
      <w:r w:rsidR="00C10965">
        <w:t xml:space="preserve">the </w:t>
      </w:r>
      <w:r>
        <w:t>Unity Bug Reporter.</w:t>
      </w:r>
    </w:p>
    <w:p w14:paraId="33220CC0" w14:textId="0102C2C7"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not choose Java</w:t>
      </w:r>
      <w:r w:rsidR="00335E6B">
        <w:t>,</w:t>
      </w:r>
      <w:r w:rsidR="004D5EEF">
        <w:t xml:space="preserve">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1F9F6FC2" w:rsidR="00507DA3" w:rsidRDefault="00507DA3" w:rsidP="00C47B8C">
      <w:pPr>
        <w:pStyle w:val="Cmsor2"/>
      </w:pPr>
      <w:bookmarkStart w:id="18" w:name="_Toc58162398"/>
      <w:r>
        <w:lastRenderedPageBreak/>
        <w:t>C#</w:t>
      </w:r>
      <w:r w:rsidR="002C5AEA">
        <w:t>,</w:t>
      </w:r>
      <w:r>
        <w:t xml:space="preserve"> the scripting language of Unity</w:t>
      </w:r>
      <w:bookmarkEnd w:id="18"/>
    </w:p>
    <w:p w14:paraId="626AFDCC" w14:textId="669F2F3A"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8E09B6">
        <w:t>,</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12BDD8D"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Jokes aside</w:t>
      </w:r>
      <w:r w:rsidR="002922F6">
        <w:t>,</w:t>
      </w:r>
      <w:r w:rsidR="00B55453">
        <w:t xml:space="preserv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5610ED4B"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C12350">
        <w:t xml:space="preserve"> and</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6E0FD00C"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 xml:space="preserve">In case of C# the runtime is called the Common </w:t>
      </w:r>
      <w:r w:rsidR="00C12350">
        <w:t>L</w:t>
      </w:r>
      <w:r w:rsidR="008E1489">
        <w:t>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AD7E7D">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4F044C4C"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AD7E7D">
        <w:rPr>
          <w:b w:val="0"/>
          <w:bCs w:val="0"/>
        </w:rPr>
        <w:t>[13]</w:t>
      </w:r>
      <w:r w:rsidR="001A4E1D" w:rsidRPr="001A163D">
        <w:rPr>
          <w:b w:val="0"/>
          <w:bCs w:val="0"/>
        </w:rPr>
        <w:fldChar w:fldCharType="end"/>
      </w:r>
    </w:p>
    <w:p w14:paraId="7D6187BC" w14:textId="439CF261"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w:t>
      </w:r>
      <w:r w:rsidR="00F7562B">
        <w:t>s</w:t>
      </w:r>
      <w:r w:rsidR="00280FA7">
        <w:t xml:space="preserve"> of bugs as well.</w:t>
      </w:r>
      <w:r w:rsidR="006545BA">
        <w:t xml:space="preserve"> C# also has other memory related security features like </w:t>
      </w:r>
      <w:r w:rsidR="00133F93">
        <w:t>bound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79329691"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w:t>
      </w:r>
      <w:r w:rsidR="00D02C67">
        <w:t>s</w:t>
      </w:r>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In addition to this C#</w:t>
      </w:r>
      <w:r w:rsidR="00D02C67">
        <w:t>,</w:t>
      </w:r>
      <w:r w:rsidR="003528CD">
        <w:t xml:space="preserve">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376788E5" w:rsidR="00691607" w:rsidRDefault="0021301C" w:rsidP="00896B2E">
      <w:pPr>
        <w:spacing w:after="80"/>
        <w:ind w:firstLine="425"/>
      </w:pPr>
      <w:r>
        <w:t>C#</w:t>
      </w:r>
      <w:r w:rsidR="00834400">
        <w:t>,</w:t>
      </w:r>
      <w:r>
        <w:t xml:space="preserve"> as mentioned above</w:t>
      </w:r>
      <w:r w:rsidR="00834400">
        <w:t>,</w:t>
      </w:r>
      <w:r>
        <w:t xml:space="preser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 xml:space="preserve">competitive </w:t>
      </w:r>
      <w:r w:rsidR="00834400">
        <w:t>first-person shooter</w:t>
      </w:r>
      <w:r w:rsidR="0069728B">
        <w:t xml:space="preserve"> game made with a</w:t>
      </w:r>
      <w:r w:rsidR="00103130">
        <w:t xml:space="preserve"> GC backed</w:t>
      </w:r>
      <w:r w:rsidR="0069728B">
        <w:t xml:space="preserve"> language runs at 144 </w:t>
      </w:r>
      <w:r w:rsidR="00834400">
        <w:t>FPS</w:t>
      </w:r>
      <w:r w:rsidR="00FD523B">
        <w:rPr>
          <w:rStyle w:val="Lbjegyzet-hivatkozs"/>
        </w:rPr>
        <w:footnoteReference w:id="28"/>
      </w:r>
      <w:r w:rsidR="0069728B">
        <w:t xml:space="preserve"> then suddenly the </w:t>
      </w:r>
      <w:r w:rsidR="00834400">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w:t>
      </w:r>
      <w:r w:rsidR="00834400">
        <w:t xml:space="preserve">to </w:t>
      </w:r>
      <w:r w:rsidR="003A129C">
        <w:t>avoid unnecessary heap allocations in various ways.</w:t>
      </w:r>
      <w:r w:rsidR="00663328">
        <w:t xml:space="preserve"> C#</w:t>
      </w:r>
      <w:r w:rsidR="00705CEB">
        <w:t>,</w:t>
      </w:r>
      <w:r w:rsidR="00663328">
        <w:t xml:space="preserve"> unlike Java</w:t>
      </w:r>
      <w:r w:rsidR="00705CEB">
        <w:t>,</w:t>
      </w:r>
      <w:r w:rsidR="00663328">
        <w:t xml:space="preserve">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36D77AAC"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w:t>
      </w:r>
      <w:r w:rsidR="003C6541">
        <w:t>t</w:t>
      </w:r>
      <w:r w:rsidR="005C261A">
        <w:t xml:space="preserve"> subject to the GC. </w:t>
      </w:r>
      <w:r w:rsidR="00C003EA">
        <w:t xml:space="preserve">Since value types </w:t>
      </w:r>
      <w:r w:rsidR="003C6541">
        <w:t xml:space="preserve">are </w:t>
      </w:r>
      <w:r w:rsidR="00C003EA">
        <w:t>quite commonly allocated on the stack</w:t>
      </w:r>
      <w:r w:rsidR="003C6541">
        <w:t>,</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Luckily</w:t>
      </w:r>
      <w:r w:rsidR="003C6541">
        <w:t>,</w:t>
      </w:r>
      <w:r w:rsidR="008A0ECA">
        <w:t xml:space="preserve"> C# </w:t>
      </w:r>
      <w:r w:rsidR="00A571FB">
        <w:t xml:space="preserve">supports structs that happen to be value types </w:t>
      </w:r>
      <w:r w:rsidR="004C2780">
        <w:t>that</w:t>
      </w:r>
      <w:r w:rsidR="00A571FB">
        <w:t xml:space="preserve"> support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77955583"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AD7E7D">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225B22F6"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w:t>
      </w:r>
      <w:r w:rsidR="008A334C">
        <w:t>s</w:t>
      </w:r>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5E1868" w:rsidRPr="00EB0661" w:rsidRDefault="005E1868"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5E1868" w:rsidRPr="00EB0661" w:rsidRDefault="005E1868"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531090F7"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t>
      </w:r>
      <w:r w:rsidR="008A334C">
        <w:t>was</w:t>
      </w:r>
      <w:r w:rsidR="00A86BE7">
        <w:t xml:space="preserv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w:t>
      </w:r>
      <w:r w:rsidR="008A334C">
        <w:t xml:space="preserve">instances of </w:t>
      </w:r>
      <w:r w:rsidR="00AA63B0">
        <w:t xml:space="preserve">this </w:t>
      </w:r>
      <w:r w:rsidR="006B2340">
        <w:t xml:space="preserve">class would be instantiated </w:t>
      </w:r>
      <w:r w:rsidR="00D84FC5">
        <w:t>in every second</w:t>
      </w:r>
      <w:r w:rsidR="008A334C">
        <w:t>,</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w:t>
      </w:r>
      <w:r w:rsidR="00EB702D">
        <w:lastRenderedPageBreak/>
        <w:t>deallocated 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w:t>
      </w:r>
      <w:r w:rsidR="008A334C">
        <w:t>-</w:t>
      </w:r>
      <w:r w:rsidR="00384F57">
        <w:t>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5E1868" w:rsidRPr="00EB0661" w:rsidRDefault="005E1868"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5E1868" w:rsidRPr="00EB0661" w:rsidRDefault="005E1868"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5E1868" w:rsidRPr="00EB0661" w:rsidRDefault="005E1868"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5E1868" w:rsidRPr="00EB0661" w:rsidRDefault="005E1868"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03534972" w:rsidR="00362CD1" w:rsidRDefault="00BC1226" w:rsidP="009824AE">
      <w:pPr>
        <w:ind w:firstLine="0"/>
      </w:pPr>
      <w:r>
        <w:t xml:space="preserve">The extern keyword indicates that the method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E.g. Epic Games</w:t>
      </w:r>
      <w:r w:rsidR="00E27ECA">
        <w:t>,</w:t>
      </w:r>
      <w:r w:rsidR="00D571B5">
        <w:t xml:space="preserve">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4DC3C535"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AD7E7D">
        <w:t>[15]</w:t>
      </w:r>
      <w:r w:rsidR="00EF3722">
        <w:fldChar w:fldCharType="end"/>
      </w:r>
      <w:r w:rsidR="00501D9D">
        <w:t>. In addition to this</w:t>
      </w:r>
      <w:r w:rsidR="002019AE">
        <w:t>,</w:t>
      </w:r>
      <w:r w:rsidR="00501D9D">
        <w:t xml:space="preserve">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162399"/>
      <w:r>
        <w:t>.NET in Unity</w:t>
      </w:r>
      <w:bookmarkEnd w:id="19"/>
    </w:p>
    <w:p w14:paraId="0215BF5F" w14:textId="6A716ED3" w:rsidR="00C47B8C" w:rsidRDefault="007250D0" w:rsidP="0006757D">
      <w:pPr>
        <w:ind w:firstLine="425"/>
      </w:pPr>
      <w:r>
        <w:t xml:space="preserve">.NET </w:t>
      </w:r>
      <w:r w:rsidR="00854ED4">
        <w:t xml:space="preserve">is a developer platform </w:t>
      </w:r>
      <w:r w:rsidR="00847F90">
        <w:t>made up of different kind</w:t>
      </w:r>
      <w:r w:rsidR="002019AE">
        <w:t>s</w:t>
      </w:r>
      <w:r w:rsidR="00847F90">
        <w:t xml:space="preserve">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59C46A55"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1648DC73"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56EE1D4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AD7E7D">
        <w:t>[17]</w:t>
      </w:r>
      <w:r w:rsidR="00A57E9A">
        <w:fldChar w:fldCharType="end"/>
      </w:r>
    </w:p>
    <w:p w14:paraId="4F98B483" w14:textId="7B3B0ACF" w:rsidR="0082076A" w:rsidRPr="00953C89" w:rsidRDefault="0082076A" w:rsidP="0082076A">
      <w:pPr>
        <w:pStyle w:val="Cmsor2"/>
      </w:pPr>
      <w:bookmarkStart w:id="20" w:name="_Toc58162400"/>
      <w:r>
        <w:t>Scripting backends</w:t>
      </w:r>
      <w:bookmarkEnd w:id="20"/>
    </w:p>
    <w:p w14:paraId="1E5C096D" w14:textId="450DB982"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w:t>
      </w:r>
      <w:r w:rsidR="005D1ED2">
        <w:t>s</w:t>
      </w:r>
      <w:r w:rsidR="0035175C">
        <w:t xml:space="preserve"> have </w:t>
      </w:r>
      <w:r w:rsidR="00A8211F">
        <w:t xml:space="preserve">some </w:t>
      </w:r>
      <w:r w:rsidR="0035175C">
        <w:t>advantage</w:t>
      </w:r>
      <w:r w:rsidR="005D1ED2">
        <w:t>s</w:t>
      </w:r>
      <w:r w:rsidR="0035175C">
        <w:t xml:space="preserve"> and disadvantage</w:t>
      </w:r>
      <w:r w:rsidR="005D1ED2">
        <w:t>s</w:t>
      </w:r>
      <w:r w:rsidR="0035175C">
        <w:t>.</w:t>
      </w:r>
    </w:p>
    <w:p w14:paraId="673A96ED" w14:textId="7E55A894" w:rsidR="0035175C" w:rsidRDefault="0035175C" w:rsidP="0035175C">
      <w:pPr>
        <w:pStyle w:val="Cmsor3"/>
      </w:pPr>
      <w:bookmarkStart w:id="21" w:name="_Toc581624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bookmarkStart w:id="22" w:name="_Toc581624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407300C9"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DB7730">
        <w:t>,</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17C97822"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AD7E7D">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FDFA248"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Unity Documentation h</w:t>
      </w:r>
      <w:r w:rsidR="00A42DFB">
        <w:t>as</w:t>
      </w:r>
      <w:r w:rsidR="00725D8E">
        <w:t xml:space="preser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bookmarkStart w:id="23" w:name="_Toc58162403"/>
      <w:r>
        <w:lastRenderedPageBreak/>
        <w:t xml:space="preserve">Performance </w:t>
      </w:r>
      <w:r w:rsidR="00444D3C">
        <w:t>analysis</w:t>
      </w:r>
      <w:r w:rsidR="00660885">
        <w:t xml:space="preserve"> in Unity</w:t>
      </w:r>
      <w:bookmarkEnd w:id="23"/>
    </w:p>
    <w:p w14:paraId="7BF66913" w14:textId="4B8F965A"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rsidR="00667FB2">
        <w:t xml:space="preserve"> and</w:t>
      </w:r>
      <w:r>
        <w:t xml:space="preserve"> </w:t>
      </w:r>
      <w:r w:rsidR="00667FB2">
        <w:t>w</w:t>
      </w:r>
      <w:r>
        <w:t xml:space="preserve">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 xml:space="preserve">we </w:t>
      </w:r>
      <w:r w:rsidR="00FD7E17">
        <w:t xml:space="preserve">have </w:t>
      </w:r>
      <w:r w:rsidR="0099655B">
        <w:t>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51644E48" w:rsidR="00345776" w:rsidRDefault="00345776" w:rsidP="00584458">
      <w:pPr>
        <w:ind w:firstLine="425"/>
      </w:pPr>
      <w:r>
        <w:t>In this section we will discover what type</w:t>
      </w:r>
      <w:r w:rsidR="0087643F">
        <w:t>s</w:t>
      </w:r>
      <w:r>
        <w:t xml:space="preserv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we will discover what type</w:t>
      </w:r>
      <w:r w:rsidR="0087643F">
        <w:t>s</w:t>
      </w:r>
      <w:r w:rsidR="00A2120E">
        <w:t xml:space="preserv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162404"/>
      <w:r>
        <w:t>Profiling</w:t>
      </w:r>
      <w:bookmarkEnd w:id="24"/>
    </w:p>
    <w:p w14:paraId="7D1C9A49" w14:textId="08A3BB91"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w:t>
      </w:r>
      <w:r w:rsidR="00A02C8E">
        <w:t>s</w:t>
      </w:r>
      <w:r w:rsidR="000E7EA1">
        <w:t xml:space="preserve">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1624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2FE306A6"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3161AE4F" w:rsidR="00023371" w:rsidRDefault="00023371" w:rsidP="002A01F9">
      <w:pPr>
        <w:ind w:firstLine="425"/>
      </w:pPr>
      <w:r>
        <w:lastRenderedPageBreak/>
        <w:t xml:space="preserve">In this thesis we will mostly use the CPU module since scripts are most of the time bottlenecked by the CPU. The CPU usage window is measured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The reason for this is that the picture is from an empty project containing only a camera and</w:t>
      </w:r>
      <w:r w:rsidR="007A03AA">
        <w:t xml:space="preserve"> a</w:t>
      </w:r>
      <w:r w:rsidR="00631989">
        <w:t xml:space="preserve"> direction</w:t>
      </w:r>
      <w:r w:rsidR="007A03AA">
        <w:t>al</w:t>
      </w:r>
      <w:r w:rsidR="00631989">
        <w:t xml:space="preserve">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6907D868"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editor and the editor overhead</w:t>
      </w:r>
      <w:r w:rsidR="007A03AA">
        <w:t xml:space="preserve"> is not</w:t>
      </w:r>
      <w:r w:rsidR="0046783C">
        <w:t xml:space="preserve"> expected to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162406"/>
      <w:r>
        <w:t>Performance test</w:t>
      </w:r>
      <w:r w:rsidR="00A96394">
        <w:t>ing</w:t>
      </w:r>
      <w:bookmarkEnd w:id="26"/>
    </w:p>
    <w:p w14:paraId="1E63D6A4" w14:textId="3DEDFD33"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3893516"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w:t>
      </w:r>
      <w:r w:rsidR="00D82C38">
        <w:t>,</w:t>
      </w:r>
      <w:r w:rsidR="008D524F">
        <w:t xml:space="preserve"> writing asserted performance tests can automatically enforce previously set performance/optimization goals</w:t>
      </w:r>
      <w:r w:rsidR="00780B4D">
        <w:t xml:space="preserve"> or just a reasonable performance requirement</w:t>
      </w:r>
      <w:r w:rsidR="008D524F">
        <w:t>.</w:t>
      </w:r>
    </w:p>
    <w:p w14:paraId="0ED65A07" w14:textId="5FEC9D9D" w:rsidR="005F47A8" w:rsidRDefault="00E85C49" w:rsidP="00AE186B">
      <w:pPr>
        <w:ind w:firstLine="425"/>
      </w:pPr>
      <w:r>
        <w:t>Sadly,</w:t>
      </w:r>
      <w:r w:rsidR="005F47A8">
        <w:t xml:space="preserve"> performance testing is widely ignored in game development which can be seen even </w:t>
      </w:r>
      <w:r w:rsidR="00D82C38">
        <w:t xml:space="preserve">in </w:t>
      </w:r>
      <w:r w:rsidR="005F47A8">
        <w:t>AAA titles</w:t>
      </w:r>
      <w:r w:rsidR="00C041E9">
        <w:t>,</w:t>
      </w:r>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162407"/>
      <w:r>
        <w:lastRenderedPageBreak/>
        <w:t>The Performance Testing Extension API</w:t>
      </w:r>
      <w:bookmarkEnd w:id="27"/>
    </w:p>
    <w:p w14:paraId="01415130" w14:textId="5142E047"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w:t>
      </w:r>
      <w:r w:rsidR="0029028A">
        <w:t>u</w:t>
      </w:r>
      <w:r w:rsidR="00496C2C">
        <w:t>nit</w:t>
      </w:r>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47151E3B"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5E1868" w:rsidRPr="00EB0661" w:rsidRDefault="005E1868"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5E1868" w:rsidRDefault="005E1868"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5E1868" w:rsidRPr="00EB0661" w:rsidRDefault="005E1868"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162408"/>
      <w:r>
        <w:lastRenderedPageBreak/>
        <w:t>Performance test examples</w:t>
      </w:r>
      <w:bookmarkEnd w:id="28"/>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0A093EBD" w:rsidR="007D5876" w:rsidRPr="00953E62" w:rsidRDefault="00EE10E8" w:rsidP="007D5876">
      <w:pPr>
        <w:spacing w:after="240"/>
        <w:ind w:firstLine="425"/>
      </w:pPr>
      <w:r>
        <w:t xml:space="preserve">The Unity </w:t>
      </w:r>
      <w:r w:rsidR="000204E5">
        <w:t>Test Framework is built on top of N</w:t>
      </w:r>
      <w:r w:rsidR="0029028A">
        <w:t>u</w:t>
      </w:r>
      <w:r w:rsidR="000204E5">
        <w:t xml:space="preserve">nit therefore </w:t>
      </w:r>
      <w:r w:rsidR="00A93EE6">
        <w:t>the whole testing concept is the same as in N</w:t>
      </w:r>
      <w:r w:rsidR="0029028A">
        <w:t>u</w:t>
      </w:r>
      <w:r w:rsidR="00A93EE6">
        <w:t xml:space="preserve">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5E1868" w:rsidRDefault="005E1868"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5E1868" w:rsidRPr="00EB0661" w:rsidRDefault="005E1868"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5E1868" w:rsidRDefault="005E1868"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5E1868" w:rsidRDefault="005E1868"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5E1868" w:rsidRPr="00EB0661" w:rsidRDefault="005E1868"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5E1868" w:rsidRDefault="005E1868"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5E1868" w:rsidRPr="00EB0661" w:rsidRDefault="005E1868"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5E1868" w:rsidRDefault="005E1868"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5E1868" w:rsidRDefault="005E1868"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5E1868" w:rsidRDefault="005E1868"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5E1868" w:rsidRPr="00EB0661" w:rsidRDefault="005E1868"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03F3A2C4"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5E1868" w:rsidRDefault="005E1868"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5E1868" w:rsidRDefault="005E1868"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5E1868" w:rsidRDefault="005E1868"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5E1868" w:rsidRPr="00EB0661" w:rsidRDefault="005E1868"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5E1868" w:rsidRDefault="005E1868"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5E1868" w:rsidRDefault="005E1868"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5E1868" w:rsidRDefault="005E1868"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5E1868" w:rsidRPr="00EB0661" w:rsidRDefault="005E1868"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5E1868" w:rsidRPr="00EB0661" w:rsidRDefault="005E1868"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5E1868" w:rsidRDefault="005E1868"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5E1868" w:rsidRPr="00EB0661" w:rsidRDefault="005E1868"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162409"/>
      <w:r>
        <w:t>Benchmarking</w:t>
      </w:r>
      <w:bookmarkEnd w:id="29"/>
    </w:p>
    <w:p w14:paraId="2B5A5FFE" w14:textId="73DF1FC1"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AD7E7D">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bookmarkStart w:id="30" w:name="_Toc58162410"/>
      <w:r>
        <w:lastRenderedPageBreak/>
        <w:t xml:space="preserve">Advanced </w:t>
      </w:r>
      <w:r w:rsidR="005E3193">
        <w:t>Optimization</w:t>
      </w:r>
      <w:r w:rsidR="000368AD">
        <w:t xml:space="preserve"> </w:t>
      </w:r>
      <w:r w:rsidR="005E3193">
        <w:t>Techniques</w:t>
      </w:r>
      <w:r>
        <w:t xml:space="preserve"> for Unity</w:t>
      </w:r>
      <w:bookmarkEnd w:id="30"/>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162411"/>
      <w:r>
        <w:t>Update manager</w:t>
      </w:r>
      <w:bookmarkEnd w:id="31"/>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5E1868" w:rsidRPr="00EB0661" w:rsidRDefault="005E1868"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5E1868" w:rsidRDefault="005E186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5E1868" w:rsidRPr="00EB0661" w:rsidRDefault="005E1868"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r w:rsidR="00AE152A" w:rsidRPr="00AE152A">
        <w:rPr>
          <w:rFonts w:ascii="Consolas" w:hAnsi="Consolas"/>
          <w:sz w:val="22"/>
          <w:szCs w:val="22"/>
        </w:rPr>
        <w:t>UseUpdateManager</w:t>
      </w:r>
      <w:r w:rsidR="00AE152A" w:rsidRPr="00AE152A">
        <w:rPr>
          <w:sz w:val="22"/>
          <w:szCs w:val="22"/>
        </w:rPr>
        <w:t xml:space="preserve"> </w:t>
      </w:r>
      <w:r w:rsidR="00AE152A">
        <w:t xml:space="preserve">flag which </w:t>
      </w:r>
      <w:r w:rsidR="002F3B90">
        <w:t>if</w:t>
      </w:r>
      <w:r w:rsidR="00AE152A">
        <w:t xml:space="preserve"> at the initialization is set to true will use the </w:t>
      </w:r>
      <w:r w:rsidR="00AE152A" w:rsidRPr="002F0B2F">
        <w:rPr>
          <w:rFonts w:ascii="Consolas" w:hAnsi="Consolas"/>
          <w:sz w:val="22"/>
          <w:szCs w:val="22"/>
        </w:rPr>
        <w:t>UpdateManager</w:t>
      </w:r>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5E1868" w:rsidRDefault="005E1868"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5E1868" w:rsidRDefault="005E1868"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5E1868" w:rsidRPr="00EB0661" w:rsidRDefault="005E1868"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5E1868" w:rsidRDefault="005E1868"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5E1868" w:rsidRDefault="005E1868"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5E1868" w:rsidRDefault="005E1868"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5E1868" w:rsidRDefault="005E1868"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5E1868" w:rsidRPr="00EB0661" w:rsidRDefault="005E1868"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The UpdateManager class</w:t>
      </w:r>
    </w:p>
    <w:p w14:paraId="6492E3ED" w14:textId="2CE561E6" w:rsidR="00464866" w:rsidRDefault="00654284" w:rsidP="00464866">
      <w:pPr>
        <w:ind w:firstLine="425"/>
      </w:pPr>
      <w:r>
        <w:t xml:space="preserve">As we can see both the concept and the implementation is simple. </w:t>
      </w:r>
      <w:r w:rsidR="00856D88">
        <w:t xml:space="preserve">Of course, this simple example only allows the tracking of </w:t>
      </w:r>
      <w:r w:rsidR="00856D88" w:rsidRPr="00856D88">
        <w:rPr>
          <w:rFonts w:ascii="Consolas" w:hAnsi="Consolas"/>
          <w:sz w:val="22"/>
          <w:szCs w:val="22"/>
        </w:rPr>
        <w:t>ManagedMover</w:t>
      </w:r>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r w:rsidR="00464866" w:rsidRPr="00006510">
        <w:rPr>
          <w:rFonts w:ascii="Consolas" w:hAnsi="Consolas"/>
          <w:sz w:val="22"/>
          <w:szCs w:val="22"/>
        </w:rPr>
        <w:t>UpdateManager</w:t>
      </w:r>
      <w:r w:rsidR="00464866">
        <w:t xml:space="preserve"> is that from now on its our </w:t>
      </w:r>
      <w:r w:rsidR="00464866">
        <w:lastRenderedPageBreak/>
        <w:t xml:space="preserve">responsibility to remove the </w:t>
      </w:r>
      <w:r w:rsidR="00464866" w:rsidRPr="00006510">
        <w:rPr>
          <w:rFonts w:ascii="Consolas" w:hAnsi="Consolas"/>
          <w:sz w:val="22"/>
          <w:szCs w:val="22"/>
        </w:rPr>
        <w:t>ManagedMover</w:t>
      </w:r>
      <w:r w:rsidR="00464866">
        <w:t xml:space="preserve"> instances from the _</w:t>
      </w:r>
      <w:r w:rsidR="00464866" w:rsidRPr="00006510">
        <w:rPr>
          <w:rFonts w:ascii="Consolas" w:hAnsi="Consolas"/>
          <w:sz w:val="22"/>
          <w:szCs w:val="22"/>
        </w:rPr>
        <w:t>updateables</w:t>
      </w:r>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r w:rsidR="00293638" w:rsidRPr="00293638">
        <w:rPr>
          <w:rFonts w:ascii="Consolas" w:hAnsi="Consolas"/>
          <w:sz w:val="22"/>
          <w:szCs w:val="22"/>
        </w:rPr>
        <w:t>OnDisable</w:t>
      </w:r>
      <w:r w:rsidR="00293638" w:rsidRPr="00293638">
        <w:rPr>
          <w:sz w:val="22"/>
          <w:szCs w:val="22"/>
        </w:rPr>
        <w:t xml:space="preserve"> </w:t>
      </w:r>
      <w:r w:rsidR="00293638">
        <w:t xml:space="preserve">and </w:t>
      </w:r>
      <w:r w:rsidR="00293638" w:rsidRPr="00293638">
        <w:rPr>
          <w:rFonts w:ascii="Consolas" w:hAnsi="Consolas"/>
          <w:sz w:val="22"/>
          <w:szCs w:val="22"/>
        </w:rPr>
        <w:t>OnEnable</w:t>
      </w:r>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5E1868" w:rsidRDefault="005E1868"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5E1868" w:rsidRDefault="005E1868"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5E1868" w:rsidRPr="00EB0661" w:rsidRDefault="005E1868"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5E1868" w:rsidRDefault="005E1868"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5E1868" w:rsidRDefault="005E1868"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5E1868" w:rsidRPr="00EB0661" w:rsidRDefault="005E1868"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r w:rsidR="00FF33C0" w:rsidRPr="00FF33C0">
        <w:rPr>
          <w:rFonts w:ascii="Consolas" w:hAnsi="Consolas"/>
          <w:b w:val="0"/>
          <w:bCs w:val="0"/>
          <w:sz w:val="20"/>
          <w:szCs w:val="20"/>
        </w:rPr>
        <w:t>OnEnable</w:t>
      </w:r>
      <w:r w:rsidR="00FF33C0" w:rsidRPr="00FF33C0">
        <w:rPr>
          <w:b w:val="0"/>
          <w:bCs w:val="0"/>
          <w:sz w:val="20"/>
          <w:szCs w:val="20"/>
        </w:rPr>
        <w:t xml:space="preserve"> </w:t>
      </w:r>
      <w:r w:rsidR="00FF33C0">
        <w:rPr>
          <w:b w:val="0"/>
          <w:bCs w:val="0"/>
        </w:rPr>
        <w:t xml:space="preserve">and </w:t>
      </w:r>
      <w:r w:rsidR="00FF33C0" w:rsidRPr="00FF33C0">
        <w:rPr>
          <w:rFonts w:ascii="Consolas" w:hAnsi="Consolas"/>
          <w:b w:val="0"/>
          <w:bCs w:val="0"/>
          <w:sz w:val="20"/>
          <w:szCs w:val="20"/>
        </w:rPr>
        <w:t>OnDisable</w:t>
      </w:r>
      <w:r w:rsidR="00FF33C0">
        <w:rPr>
          <w:b w:val="0"/>
          <w:bCs w:val="0"/>
        </w:rPr>
        <w:t xml:space="preserve"> will do the trick for automatic state management for custom updatable </w:t>
      </w:r>
      <w:r w:rsidR="00FF33C0" w:rsidRPr="00CB7E2E">
        <w:rPr>
          <w:rFonts w:ascii="Consolas" w:hAnsi="Consolas"/>
          <w:b w:val="0"/>
          <w:bCs w:val="0"/>
          <w:sz w:val="20"/>
          <w:szCs w:val="20"/>
        </w:rPr>
        <w:t>MonoBehaviour</w:t>
      </w:r>
      <w:r w:rsidR="00FF33C0">
        <w:rPr>
          <w:b w:val="0"/>
          <w:bCs w:val="0"/>
        </w:rPr>
        <w:t>s.</w:t>
      </w:r>
    </w:p>
    <w:p w14:paraId="7258A883" w14:textId="7CFE7150" w:rsidR="008F70A2" w:rsidRDefault="00D6693C" w:rsidP="00D6693C">
      <w:pPr>
        <w:pStyle w:val="Cmsor3"/>
      </w:pPr>
      <w:bookmarkStart w:id="32" w:name="_Toc58162412"/>
      <w:r>
        <w:t>Benchmarking</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r w:rsidRPr="00AB3B46">
        <w:rPr>
          <w:rFonts w:ascii="Consolas" w:hAnsi="Consolas"/>
          <w:sz w:val="22"/>
          <w:szCs w:val="22"/>
        </w:rPr>
        <w:t>UpdateManager</w:t>
      </w:r>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5E1868" w:rsidRDefault="005E1868"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5E1868" w:rsidRPr="00EB0661" w:rsidRDefault="005E1868"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5E1868" w:rsidRDefault="005E1868"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5E1868" w:rsidRDefault="005E1868"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5E1868" w:rsidRPr="00EB0661" w:rsidRDefault="005E1868"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r w:rsidRPr="00C860A5">
        <w:rPr>
          <w:rFonts w:ascii="Consolas" w:hAnsi="Consolas"/>
          <w:b w:val="0"/>
          <w:bCs w:val="0"/>
          <w:sz w:val="20"/>
          <w:szCs w:val="20"/>
        </w:rPr>
        <w:t>UpdateManager</w:t>
      </w:r>
      <w:r w:rsidRPr="00C860A5">
        <w:rPr>
          <w:b w:val="0"/>
          <w:bCs w:val="0"/>
        </w:rPr>
        <w:t>’s</w:t>
      </w:r>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r w:rsidR="00AF34D3" w:rsidRPr="00AF34D3">
        <w:rPr>
          <w:rFonts w:ascii="Consolas" w:hAnsi="Consolas"/>
          <w:sz w:val="22"/>
          <w:szCs w:val="22"/>
        </w:rPr>
        <w:t>MonoBehaviour</w:t>
      </w:r>
      <w:r w:rsidR="00AF34D3">
        <w:t xml:space="preserve">s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r w:rsidR="003E3BAD" w:rsidRPr="003E3BAD">
        <w:t>UpdateBenchmarkHelperJustBefore</w:t>
      </w:r>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bookmarkStart w:id="33" w:name="_Toc58162413"/>
      <w:r>
        <w:lastRenderedPageBreak/>
        <w:t xml:space="preserve">Internal systems’ </w:t>
      </w:r>
      <w:r w:rsidR="000031C6">
        <w:t xml:space="preserve">custom </w:t>
      </w:r>
      <w:r>
        <w:t>properties and h</w:t>
      </w:r>
      <w:r w:rsidR="009A6D38">
        <w:t>ashing</w:t>
      </w:r>
      <w:bookmarkEnd w:id="33"/>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Normally this does not produces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5E1868" w:rsidRDefault="005E1868"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5E1868" w:rsidRPr="00EB0661" w:rsidRDefault="005E1868"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5E1868" w:rsidRDefault="005E1868"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5E1868" w:rsidRDefault="005E1868"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5E1868" w:rsidRPr="00EB0661" w:rsidRDefault="005E1868"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7116BDB4"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r w:rsidR="007D070F" w:rsidRPr="003F5DC0">
        <w:rPr>
          <w:rFonts w:ascii="Consolas" w:hAnsi="Consolas"/>
          <w:sz w:val="22"/>
          <w:szCs w:val="22"/>
        </w:rPr>
        <w:t>StylizedWater</w:t>
      </w:r>
      <w:r w:rsidR="007D070F">
        <w:t xml:space="preserve"> shader. The </w:t>
      </w:r>
      <w:r w:rsidR="007D070F" w:rsidRPr="003F5DC0">
        <w:rPr>
          <w:rFonts w:ascii="Consolas" w:hAnsi="Consolas"/>
          <w:sz w:val="22"/>
          <w:szCs w:val="22"/>
        </w:rPr>
        <w:t>StylizedWater</w:t>
      </w:r>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r w:rsidR="00BE52D7" w:rsidRPr="003F5DC0">
        <w:rPr>
          <w:rFonts w:ascii="Consolas" w:hAnsi="Consolas"/>
          <w:sz w:val="22"/>
          <w:szCs w:val="22"/>
        </w:rPr>
        <w:t>StylizedWater</w:t>
      </w:r>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r w:rsidR="003F5DC0" w:rsidRPr="003F5DC0">
        <w:rPr>
          <w:rFonts w:ascii="Consolas" w:hAnsi="Consolas"/>
          <w:sz w:val="22"/>
          <w:szCs w:val="22"/>
        </w:rPr>
        <w:t>nameof</w:t>
      </w:r>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r w:rsidR="00A048C7" w:rsidRPr="00A048C7">
        <w:rPr>
          <w:rFonts w:ascii="Consolas" w:hAnsi="Consolas"/>
          <w:sz w:val="22"/>
          <w:szCs w:val="22"/>
        </w:rPr>
        <w:t>readonly</w:t>
      </w:r>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5E1868" w:rsidRPr="00EB0661" w:rsidRDefault="005E1868"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5E1868" w:rsidRDefault="005E1868"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5E1868" w:rsidRPr="00EB0661" w:rsidRDefault="005E1868"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StylizedWater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5E1868" w:rsidRPr="00EB0661" w:rsidRDefault="005E1868"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5E1868" w:rsidRPr="00EB0661" w:rsidRDefault="005E1868"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bookmarkStart w:id="34" w:name="_Toc58162414"/>
      <w:r>
        <w:lastRenderedPageBreak/>
        <w:t>Benchmarking</w:t>
      </w:r>
      <w:bookmarkEnd w:id="34"/>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Harry Alisavakis</w:t>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7EA8426" w:rsidR="00E30410" w:rsidRDefault="00E30410" w:rsidP="00E30410">
      <w:pPr>
        <w:ind w:firstLine="425"/>
      </w:pPr>
      <w:r>
        <w:t xml:space="preserve">As it can be seen on </w:t>
      </w:r>
      <w:r w:rsidRPr="00E30410">
        <w:rPr>
          <w:b/>
          <w:bCs/>
        </w:rPr>
        <w:t>Figure 3</w:t>
      </w:r>
      <w:r w:rsidR="00C37318">
        <w:rPr>
          <w:b/>
          <w:bCs/>
        </w:rPr>
        <w:t>3</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5E1868" w:rsidRDefault="005E1868"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5E1868" w:rsidRPr="0032017C" w:rsidRDefault="005E1868"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5E1868" w:rsidRDefault="005E1868"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5E1868" w:rsidRPr="000B168A" w:rsidRDefault="005E1868"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5E1868" w:rsidRDefault="005E1868"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5E1868" w:rsidRPr="0032017C" w:rsidRDefault="005E1868"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5E1868" w:rsidRPr="000B168A" w:rsidRDefault="005E1868"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5E1868" w:rsidRDefault="005E1868"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5E1868" w:rsidRPr="000B168A" w:rsidRDefault="005E1868"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Asus Zenfone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Asus Zenfone Max Pro M1</w:t>
      </w:r>
    </w:p>
    <w:p w14:paraId="51225BDA" w14:textId="55CFB873"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162415"/>
      <w:r>
        <w:lastRenderedPageBreak/>
        <w:t>Struct</w:t>
      </w:r>
      <w:r w:rsidR="00295C8A">
        <w:t xml:space="preserve"> assignment</w:t>
      </w:r>
      <w:bookmarkEnd w:id="35"/>
    </w:p>
    <w:p w14:paraId="64039C62" w14:textId="2146F55E"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5E1868" w:rsidRPr="00F41480" w:rsidRDefault="005E1868"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6B3041C6"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5E1868"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5E1868" w:rsidRPr="00F41480" w:rsidRDefault="005E1868"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1514A508"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r w:rsidR="00F5331E" w:rsidRPr="00F5331E">
        <w:rPr>
          <w:rFonts w:ascii="Consolas" w:hAnsi="Consolas"/>
          <w:sz w:val="22"/>
          <w:szCs w:val="22"/>
        </w:rPr>
        <w:t>VectorAssignmentBenchmark</w:t>
      </w:r>
      <w:r w:rsidR="00F5331E">
        <w:t>.cs</w:t>
      </w:r>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6" w:name="_Toc58162416"/>
      <w:r>
        <w:t>Hierarchy Optimization</w:t>
      </w:r>
      <w:bookmarkEnd w:id="36"/>
    </w:p>
    <w:p w14:paraId="3E4D0A5A" w14:textId="07227FFE"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So, while ordering your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lastRenderedPageBreak/>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B3655AC">
            <wp:extent cx="3298371" cy="4629123"/>
            <wp:effectExtent l="95250" t="114300" r="92710" b="1149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351954" cy="47043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55B496D4" w:rsidR="00BC1555" w:rsidRDefault="009822FA" w:rsidP="00D4374A">
      <w:pPr>
        <w:ind w:firstLine="0"/>
      </w:pPr>
      <w:r>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are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lastRenderedPageBreak/>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77CE2E97" w:rsidR="00DB4701" w:rsidRDefault="00DB4701" w:rsidP="00DB4701">
      <w:pPr>
        <w:ind w:firstLine="425"/>
      </w:pPr>
      <w:r w:rsidRPr="00DB4701">
        <w:rPr>
          <w:b/>
          <w:bCs/>
        </w:rPr>
        <w:t>Figure 4</w:t>
      </w:r>
      <w:r w:rsidR="0099556A">
        <w:rPr>
          <w:b/>
          <w:bCs/>
        </w:rPr>
        <w:t>2</w:t>
      </w:r>
      <w:r>
        <w:rPr>
          <w:b/>
          <w:bCs/>
        </w:rPr>
        <w:t xml:space="preserve"> </w:t>
      </w:r>
      <w:r>
        <w:t xml:space="preserve">on </w:t>
      </w:r>
      <w:r w:rsidR="00804351">
        <w:t>its own does not tell much so let’s optimize the hierarchy for performance</w:t>
      </w:r>
      <w:r w:rsidR="001304BB">
        <w:t xml:space="preserve"> reasons</w:t>
      </w:r>
      <w:r w:rsidR="00804351">
        <w:t xml:space="preserve">. Firstly, when </w:t>
      </w:r>
      <w:r w:rsidR="00C76D4E">
        <w:t>moving</w:t>
      </w:r>
      <w:r w:rsidR="00804351">
        <w:t xml:space="preserve"> the </w:t>
      </w:r>
      <w:r w:rsidR="00C76D4E">
        <w:t>mage,</w:t>
      </w:r>
      <w:r w:rsidR="00804351">
        <w:t xml:space="preserve"> we do not have to move all its abilities audio files etc.</w:t>
      </w:r>
      <w:r w:rsidR="00D329B6">
        <w:t xml:space="preserve"> </w:t>
      </w:r>
      <w:r w:rsidR="00FD1BC0">
        <w:t>So,</w:t>
      </w:r>
      <w:r w:rsidR="00D329B6">
        <w:t xml:space="preserve"> the first optimization would be to move</w:t>
      </w:r>
      <w:r w:rsidR="00FD1BC0">
        <w:t xml:space="preserve"> the mover script to the root bones GameObject. This way </w:t>
      </w:r>
      <w:r w:rsidR="00EE5585">
        <w:t>only the relevant parts are moved, however we are still sending countless Transform Changed Messages towards parent GameObjects.</w:t>
      </w:r>
      <w:r w:rsidR="00DE2A12">
        <w:t xml:space="preserve"> Even though grouping </w:t>
      </w:r>
      <w:r w:rsidR="00891C24">
        <w:t xml:space="preserve">the spawned units under the respective category is a good organization strategy, if we leave the editor scope it </w:t>
      </w:r>
      <w:r w:rsidR="00902762">
        <w:t>becomes</w:t>
      </w:r>
      <w:r w:rsidR="00891C24">
        <w:t xml:space="preserve"> useless.</w:t>
      </w:r>
      <w:r w:rsidR="00B967CE">
        <w:t xml:space="preserve"> </w:t>
      </w:r>
      <w:r w:rsidR="00902762">
        <w:t xml:space="preserve">Removing this deep composition and spawning the units on the top level or under a common </w:t>
      </w:r>
      <w:r w:rsidR="00655E1A">
        <w:t>shallow composited container GameObject will greatly improve our performance. Let’s see a benchmark with the applied changes</w:t>
      </w:r>
      <w:r w:rsidR="008F25A5">
        <w:t xml:space="preserve"> where the units are spawned on top level.</w:t>
      </w:r>
      <w:r w:rsidR="00EE416B">
        <w:t xml:space="preserve"> The scene used by the benchmark is called </w:t>
      </w:r>
      <w:r w:rsidR="00EE416B" w:rsidRPr="00EE416B">
        <w:t xml:space="preserve">Hierarchy Optimization </w:t>
      </w:r>
      <w:r w:rsidR="0029028A">
        <w:t>–</w:t>
      </w:r>
      <w:r w:rsidR="00EE416B" w:rsidRPr="00EE416B">
        <w:t xml:space="preserve"> Optimized Composition</w:t>
      </w:r>
      <w:r w:rsidR="00EE416B">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327A0DE5" w:rsidR="00DA25E2" w:rsidRDefault="00DA25E2" w:rsidP="00DA25E2">
      <w:pPr>
        <w:ind w:firstLine="425"/>
      </w:pPr>
      <w:r>
        <w:t xml:space="preserve">As we can see via the small applied changes </w:t>
      </w:r>
      <w:r w:rsidR="00A62D96">
        <w:t>in</w:t>
      </w:r>
      <w:r w:rsidR="007D3097">
        <w:t xml:space="preserve"> this small and simple </w:t>
      </w:r>
      <w:r w:rsidR="00A62D96">
        <w:t>scene</w:t>
      </w:r>
      <w:r w:rsidR="007D3097">
        <w:t xml:space="preserve"> we could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7" w:name="_Toc58162417"/>
      <w:r>
        <w:lastRenderedPageBreak/>
        <w:t>Conclusion</w:t>
      </w:r>
      <w:bookmarkEnd w:id="37"/>
    </w:p>
    <w:p w14:paraId="64C3329D" w14:textId="11C5EFD1"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arising performance degradations</w:t>
      </w:r>
      <w:r w:rsidR="00AF7137">
        <w:t xml:space="preserve"> via setting up </w:t>
      </w:r>
      <w:r w:rsidR="00716D2E">
        <w:t xml:space="preserve">proper </w:t>
      </w:r>
      <w:r w:rsidR="00D83E84">
        <w:t>o</w:t>
      </w:r>
      <w:r w:rsidR="00AF7137">
        <w:t>ptimization</w:t>
      </w:r>
      <w:r w:rsidR="00D83E84">
        <w:t xml:space="preserve"> g</w:t>
      </w:r>
      <w:r w:rsidR="00AF7137">
        <w:t>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xml:space="preserve">. At the end of this thesis after mastering the aforementioned topics we gathered some advanced optimization techniques </w:t>
      </w:r>
      <w:r w:rsidR="00FC6861">
        <w:t>and illustrated it via real life scenarios and then benchmarking</w:t>
      </w:r>
      <w:r w:rsidR="00BA50E4">
        <w:t xml:space="preserve"> their results through proper performance tests.</w:t>
      </w:r>
    </w:p>
    <w:p w14:paraId="4E0E30A8" w14:textId="59C0CE21" w:rsidR="0063585C" w:rsidRDefault="00565391" w:rsidP="00816BCB">
      <w:pPr>
        <w:pStyle w:val="Fejezetcimszmozsnlkl"/>
      </w:pPr>
      <w:bookmarkStart w:id="38" w:name="_Toc58162418"/>
      <w:bookmarkEnd w:id="14"/>
      <w:r>
        <w:lastRenderedPageBreak/>
        <w:t>Bibliography</w:t>
      </w:r>
      <w:bookmarkEnd w:id="38"/>
    </w:p>
    <w:p w14:paraId="2EA49E0C" w14:textId="0ADCB934" w:rsidR="00190682" w:rsidRDefault="00D96944" w:rsidP="004F48F3">
      <w:pPr>
        <w:pStyle w:val="Irodalomjegyzksor"/>
      </w:pPr>
      <w:bookmarkStart w:id="39"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39"/>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0"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0"/>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1"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1"/>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2"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2"/>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3"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3"/>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4"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4"/>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5"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5"/>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6"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6"/>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7"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7"/>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48"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48"/>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49" w:name="_Ref56851246"/>
        <w:r w:rsidR="00373E35" w:rsidRPr="00373E35">
          <w:rPr>
            <w:rStyle w:val="Hiperhivatkozs"/>
          </w:rPr>
          <w:t>https://xoofx.com/blog/2018/04/06/porting-unity-to-coreclr/</w:t>
        </w:r>
        <w:bookmarkEnd w:id="49"/>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0"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0"/>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62D90C3F"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005F267A" w:rsidRPr="005F267A">
          <w:rPr>
            <w:rStyle w:val="Hiperhivatkozs"/>
          </w:rPr>
          <w:t>https://docs.unity3d.com/Packages/com.unity.test-framework.performance@latest/index.html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12B88" w14:textId="77777777" w:rsidR="00FE6B8B" w:rsidRDefault="00FE6B8B">
      <w:r>
        <w:separator/>
      </w:r>
    </w:p>
  </w:endnote>
  <w:endnote w:type="continuationSeparator" w:id="0">
    <w:p w14:paraId="1D8FDF3D" w14:textId="77777777" w:rsidR="00FE6B8B" w:rsidRDefault="00FE6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5E1868" w:rsidRDefault="005E186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5E1868" w:rsidRDefault="005E186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B3947" w14:textId="77777777" w:rsidR="00FE6B8B" w:rsidRDefault="00FE6B8B" w:rsidP="00596D57">
      <w:pPr>
        <w:ind w:firstLine="142"/>
      </w:pPr>
      <w:r>
        <w:separator/>
      </w:r>
    </w:p>
  </w:footnote>
  <w:footnote w:type="continuationSeparator" w:id="0">
    <w:p w14:paraId="650C2994" w14:textId="77777777" w:rsidR="00FE6B8B" w:rsidRDefault="00FE6B8B">
      <w:r>
        <w:continuationSeparator/>
      </w:r>
    </w:p>
  </w:footnote>
  <w:footnote w:id="1">
    <w:p w14:paraId="6241B43A" w14:textId="4F5BE0DA" w:rsidR="005E1868" w:rsidRPr="008F49BF" w:rsidRDefault="005E1868"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5E1868" w:rsidRPr="00BA403D" w:rsidRDefault="005E1868"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0C3CF43C" w:rsidR="005E1868" w:rsidRPr="0005353F" w:rsidRDefault="005E1868" w:rsidP="0005353F">
      <w:pPr>
        <w:pStyle w:val="Lbjegyzetszveg"/>
        <w:ind w:firstLine="142"/>
        <w:rPr>
          <w:lang w:val="hu-HU"/>
        </w:rPr>
      </w:pPr>
      <w:r>
        <w:rPr>
          <w:rStyle w:val="Lbjegyzet-hivatkozs"/>
        </w:rPr>
        <w:footnoteRef/>
      </w:r>
      <w:r>
        <w:rPr>
          <w:lang w:val="hu-HU"/>
        </w:rPr>
        <w:t xml:space="preserve"> A story cannot be marked as verified till it does not fulfill all the requirements listed in it</w:t>
      </w:r>
    </w:p>
  </w:footnote>
  <w:footnote w:id="4">
    <w:p w14:paraId="5E569F48" w14:textId="22B0CF71" w:rsidR="005E1868" w:rsidRPr="003263EA" w:rsidRDefault="005E1868"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5E1868" w:rsidRPr="001A7527" w:rsidRDefault="005E1868"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5E1868" w:rsidRPr="001F1B02" w:rsidRDefault="005E1868"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7729AFE7" w:rsidR="005E1868" w:rsidRPr="00C40AC6" w:rsidRDefault="005E1868"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5E1868" w:rsidRPr="00B8051F" w:rsidRDefault="005E1868"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5E1868" w:rsidRPr="00003701" w:rsidRDefault="005E1868"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5E1868" w:rsidRPr="002006BB" w:rsidRDefault="005E1868"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5E1868" w:rsidRPr="00127AFB" w:rsidRDefault="005E1868"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5E1868" w:rsidRPr="004372CC" w:rsidRDefault="005E1868" w:rsidP="00647975">
      <w:pPr>
        <w:pStyle w:val="Lbjegyzetszveg"/>
        <w:ind w:firstLine="142"/>
        <w:rPr>
          <w:lang w:val="hu-HU"/>
        </w:rPr>
      </w:pPr>
      <w:bookmarkStart w:id="12"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12"/>
      <w:r>
        <w:rPr>
          <w:lang w:val="hu-HU"/>
        </w:rPr>
        <w:t>and user-friendly</w:t>
      </w:r>
    </w:p>
  </w:footnote>
  <w:footnote w:id="13">
    <w:p w14:paraId="43C1319F" w14:textId="0D4ADE44" w:rsidR="005E1868" w:rsidRPr="00647975" w:rsidRDefault="005E1868"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5E1868" w:rsidRPr="00FF3E92" w:rsidRDefault="005E1868"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5E1868" w:rsidRPr="002C08D8" w:rsidRDefault="005E1868"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5E1868" w:rsidRPr="002C08D8" w:rsidRDefault="005E1868"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5E1868" w:rsidRPr="002C08D8" w:rsidRDefault="005E1868"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5E1868" w:rsidRPr="00E217C4" w:rsidRDefault="005E1868"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5E1868" w:rsidRPr="00CA022C" w:rsidRDefault="005E1868"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13BE2A30" w:rsidR="005E1868" w:rsidRPr="00351D8E" w:rsidRDefault="005E1868" w:rsidP="003E2ACC">
      <w:pPr>
        <w:pStyle w:val="Lbjegyzetszveg"/>
        <w:spacing w:after="0"/>
        <w:ind w:firstLine="142"/>
        <w:rPr>
          <w:lang w:val="hu-HU"/>
        </w:rPr>
      </w:pPr>
      <w:r>
        <w:rPr>
          <w:rStyle w:val="Lbjegyzet-hivatkozs"/>
        </w:rPr>
        <w:footnoteRef/>
      </w:r>
      <w:r>
        <w:t xml:space="preserve"> </w:t>
      </w:r>
      <w:hyperlink r:id="rId1" w:history="1">
        <w:r w:rsidRPr="00332CE4">
          <w:rPr>
            <w:rStyle w:val="Hiperhivatkozs"/>
          </w:rPr>
          <w:t>https://store.unity.com/compare-plans</w:t>
        </w:r>
      </w:hyperlink>
    </w:p>
  </w:footnote>
  <w:footnote w:id="21">
    <w:p w14:paraId="3CEF65C4" w14:textId="77777777" w:rsidR="005E1868" w:rsidRPr="001451F7" w:rsidRDefault="005E1868"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5E1868" w:rsidRPr="00313041" w:rsidRDefault="005E1868"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03F2F044" w:rsidR="005E1868" w:rsidRPr="00313041" w:rsidRDefault="005E1868"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5E1868" w:rsidRPr="00B42673" w:rsidRDefault="005E1868"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5E1868" w:rsidRPr="006E44A9" w:rsidRDefault="005E1868"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5E1868" w:rsidRPr="00C22135" w:rsidRDefault="005E1868"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5E1868" w:rsidRPr="0018627E" w:rsidRDefault="005E1868"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5E1868" w:rsidRPr="00FD523B" w:rsidRDefault="005E1868"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5E1868" w:rsidRPr="007159E1" w:rsidRDefault="005E1868"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5E1868" w:rsidRPr="00C75D30" w:rsidRDefault="005E1868"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5E1868" w:rsidRPr="00404E7F" w:rsidRDefault="005E1868"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5E1868" w:rsidRPr="0010222E" w:rsidRDefault="005E1868"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5E1868" w:rsidRPr="00554A61" w:rsidRDefault="005E1868"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5E1868" w:rsidRPr="00C37CDF" w:rsidRDefault="005E1868"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5E1868" w:rsidRPr="00845DAD" w:rsidRDefault="005E1868"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5E1868" w:rsidRPr="00384B49" w:rsidRDefault="005E1868"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5E1868" w:rsidRPr="00E4289B" w:rsidRDefault="005E1868"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5E1868" w:rsidRPr="00725D8E" w:rsidRDefault="005E1868"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5E1868" w:rsidRPr="003D236D" w:rsidRDefault="005E1868"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5E1868" w:rsidRPr="007B6D90" w:rsidRDefault="005E1868"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5E1868" w:rsidRPr="00A67FE7" w:rsidRDefault="005E1868"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5E1868" w:rsidRPr="004F76AC" w:rsidRDefault="005E1868"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5E1868" w:rsidRPr="00D97761" w:rsidRDefault="005E1868"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5E1868" w:rsidRPr="00D97761" w:rsidRDefault="005E1868"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5E1868" w:rsidRPr="004246C0" w:rsidRDefault="005E1868"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5E1868" w:rsidRPr="00344CCB" w:rsidRDefault="005E1868"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5E1868" w:rsidRPr="00EA4427" w:rsidRDefault="005E1868"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5E1868" w:rsidRPr="006242F2" w:rsidRDefault="005E1868"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5E1868" w:rsidRPr="00AD4386" w:rsidRDefault="005E1868"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5E1868" w:rsidRPr="005F1ECC" w:rsidRDefault="005E1868"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5E1868" w:rsidRPr="005F1ECC" w:rsidRDefault="005E1868"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5E1868" w:rsidRPr="008C64CE" w:rsidRDefault="005E1868"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5E1868" w:rsidRPr="007C4B41" w:rsidRDefault="005E1868"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5E1868" w:rsidRPr="00AD0FB0" w:rsidRDefault="005E1868"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5E1868" w:rsidRPr="00E85BD7" w:rsidRDefault="005E1868"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5E1868" w:rsidRPr="004A2CCD" w:rsidRDefault="005E1868"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5E1868" w:rsidRDefault="005E1868"/>
  <w:p w14:paraId="2E97C07A" w14:textId="77777777" w:rsidR="005E1868" w:rsidRDefault="005E1868"/>
  <w:p w14:paraId="0EBFDCC5" w14:textId="77777777" w:rsidR="005E1868" w:rsidRDefault="005E18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2C4"/>
    <w:rsid w:val="00007CE5"/>
    <w:rsid w:val="00010728"/>
    <w:rsid w:val="0001098C"/>
    <w:rsid w:val="000112EE"/>
    <w:rsid w:val="000114A7"/>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133D"/>
    <w:rsid w:val="00061DAA"/>
    <w:rsid w:val="00062F58"/>
    <w:rsid w:val="00063EC5"/>
    <w:rsid w:val="000642A8"/>
    <w:rsid w:val="000650BC"/>
    <w:rsid w:val="00065179"/>
    <w:rsid w:val="00065C49"/>
    <w:rsid w:val="0006757D"/>
    <w:rsid w:val="000677A6"/>
    <w:rsid w:val="00070363"/>
    <w:rsid w:val="00070C9D"/>
    <w:rsid w:val="00071CB3"/>
    <w:rsid w:val="0007239C"/>
    <w:rsid w:val="00072FBF"/>
    <w:rsid w:val="00073B1C"/>
    <w:rsid w:val="00074E0F"/>
    <w:rsid w:val="00074EA8"/>
    <w:rsid w:val="000756BE"/>
    <w:rsid w:val="000771AC"/>
    <w:rsid w:val="000779CF"/>
    <w:rsid w:val="00077E12"/>
    <w:rsid w:val="00082CA1"/>
    <w:rsid w:val="000830F5"/>
    <w:rsid w:val="00083A8B"/>
    <w:rsid w:val="00083F7A"/>
    <w:rsid w:val="000847FB"/>
    <w:rsid w:val="00084CA1"/>
    <w:rsid w:val="00084EF6"/>
    <w:rsid w:val="000860F5"/>
    <w:rsid w:val="00087361"/>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41C"/>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8AB"/>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1DEA"/>
    <w:rsid w:val="001E206A"/>
    <w:rsid w:val="001E23A3"/>
    <w:rsid w:val="001E330B"/>
    <w:rsid w:val="001E333C"/>
    <w:rsid w:val="001E50EA"/>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9AE"/>
    <w:rsid w:val="00201D3F"/>
    <w:rsid w:val="0020339B"/>
    <w:rsid w:val="00204A82"/>
    <w:rsid w:val="00205C6C"/>
    <w:rsid w:val="00205F51"/>
    <w:rsid w:val="0020679E"/>
    <w:rsid w:val="00207493"/>
    <w:rsid w:val="00207B18"/>
    <w:rsid w:val="00207CE6"/>
    <w:rsid w:val="00207E78"/>
    <w:rsid w:val="002100FB"/>
    <w:rsid w:val="002102C3"/>
    <w:rsid w:val="00210C65"/>
    <w:rsid w:val="00210D01"/>
    <w:rsid w:val="00211F5D"/>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57B1F"/>
    <w:rsid w:val="00261362"/>
    <w:rsid w:val="00261B0B"/>
    <w:rsid w:val="00264D08"/>
    <w:rsid w:val="0026637F"/>
    <w:rsid w:val="00267677"/>
    <w:rsid w:val="00267979"/>
    <w:rsid w:val="00267C56"/>
    <w:rsid w:val="00267E21"/>
    <w:rsid w:val="00267E35"/>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22F6"/>
    <w:rsid w:val="002933F5"/>
    <w:rsid w:val="00293638"/>
    <w:rsid w:val="00293CF7"/>
    <w:rsid w:val="00293E62"/>
    <w:rsid w:val="00295155"/>
    <w:rsid w:val="00295BF8"/>
    <w:rsid w:val="00295C8A"/>
    <w:rsid w:val="00295D44"/>
    <w:rsid w:val="00296031"/>
    <w:rsid w:val="0029627B"/>
    <w:rsid w:val="00297355"/>
    <w:rsid w:val="0029765E"/>
    <w:rsid w:val="002977DB"/>
    <w:rsid w:val="00297C16"/>
    <w:rsid w:val="002A01F9"/>
    <w:rsid w:val="002A08C8"/>
    <w:rsid w:val="002A140D"/>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AEA"/>
    <w:rsid w:val="002C5B15"/>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1AA1"/>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CE4"/>
    <w:rsid w:val="00332EA7"/>
    <w:rsid w:val="0033415D"/>
    <w:rsid w:val="00334A0F"/>
    <w:rsid w:val="00334C68"/>
    <w:rsid w:val="0033567A"/>
    <w:rsid w:val="00335E6B"/>
    <w:rsid w:val="00343469"/>
    <w:rsid w:val="00344CCB"/>
    <w:rsid w:val="00345776"/>
    <w:rsid w:val="00346783"/>
    <w:rsid w:val="0034678A"/>
    <w:rsid w:val="00346BA4"/>
    <w:rsid w:val="00350301"/>
    <w:rsid w:val="00350AEC"/>
    <w:rsid w:val="0035167A"/>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4ED6"/>
    <w:rsid w:val="0037510E"/>
    <w:rsid w:val="003764EE"/>
    <w:rsid w:val="0037682B"/>
    <w:rsid w:val="0037776D"/>
    <w:rsid w:val="003801D6"/>
    <w:rsid w:val="00381DA9"/>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BE2"/>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8F0"/>
    <w:rsid w:val="003C5AD4"/>
    <w:rsid w:val="003C6541"/>
    <w:rsid w:val="003C7F2D"/>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E70F2"/>
    <w:rsid w:val="003F0638"/>
    <w:rsid w:val="003F1812"/>
    <w:rsid w:val="003F2387"/>
    <w:rsid w:val="003F2880"/>
    <w:rsid w:val="003F3D0C"/>
    <w:rsid w:val="003F508B"/>
    <w:rsid w:val="003F5320"/>
    <w:rsid w:val="003F5425"/>
    <w:rsid w:val="003F5DC0"/>
    <w:rsid w:val="003F68D7"/>
    <w:rsid w:val="003F74C9"/>
    <w:rsid w:val="003F783D"/>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0004"/>
    <w:rsid w:val="004610FD"/>
    <w:rsid w:val="0046139C"/>
    <w:rsid w:val="0046143E"/>
    <w:rsid w:val="004621F5"/>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238"/>
    <w:rsid w:val="00477449"/>
    <w:rsid w:val="004817D6"/>
    <w:rsid w:val="00482989"/>
    <w:rsid w:val="00482A6F"/>
    <w:rsid w:val="0048395A"/>
    <w:rsid w:val="0048395C"/>
    <w:rsid w:val="00483CA2"/>
    <w:rsid w:val="00485076"/>
    <w:rsid w:val="004851C7"/>
    <w:rsid w:val="004855B1"/>
    <w:rsid w:val="00487269"/>
    <w:rsid w:val="004904BB"/>
    <w:rsid w:val="00491C6B"/>
    <w:rsid w:val="00492560"/>
    <w:rsid w:val="00492715"/>
    <w:rsid w:val="00492721"/>
    <w:rsid w:val="00492886"/>
    <w:rsid w:val="004936E4"/>
    <w:rsid w:val="004937D9"/>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5851"/>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9AB"/>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082"/>
    <w:rsid w:val="00543816"/>
    <w:rsid w:val="00543A69"/>
    <w:rsid w:val="00544710"/>
    <w:rsid w:val="00544E51"/>
    <w:rsid w:val="005452D5"/>
    <w:rsid w:val="00545ADF"/>
    <w:rsid w:val="00546002"/>
    <w:rsid w:val="005465AF"/>
    <w:rsid w:val="005478CA"/>
    <w:rsid w:val="005478F3"/>
    <w:rsid w:val="005500DB"/>
    <w:rsid w:val="005518CD"/>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50B5"/>
    <w:rsid w:val="00586B10"/>
    <w:rsid w:val="00586FAF"/>
    <w:rsid w:val="00587005"/>
    <w:rsid w:val="005871CE"/>
    <w:rsid w:val="00587C59"/>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366"/>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1ED2"/>
    <w:rsid w:val="005D3443"/>
    <w:rsid w:val="005D3C2F"/>
    <w:rsid w:val="005D4042"/>
    <w:rsid w:val="005D4A3C"/>
    <w:rsid w:val="005D54B1"/>
    <w:rsid w:val="005D5CA6"/>
    <w:rsid w:val="005D6C05"/>
    <w:rsid w:val="005D77A5"/>
    <w:rsid w:val="005E01E0"/>
    <w:rsid w:val="005E0217"/>
    <w:rsid w:val="005E0879"/>
    <w:rsid w:val="005E09A7"/>
    <w:rsid w:val="005E1868"/>
    <w:rsid w:val="005E189D"/>
    <w:rsid w:val="005E1BCC"/>
    <w:rsid w:val="005E3193"/>
    <w:rsid w:val="005E3C39"/>
    <w:rsid w:val="005E3F05"/>
    <w:rsid w:val="005E41CF"/>
    <w:rsid w:val="005E544D"/>
    <w:rsid w:val="005E546F"/>
    <w:rsid w:val="005E58DC"/>
    <w:rsid w:val="005E6538"/>
    <w:rsid w:val="005F072D"/>
    <w:rsid w:val="005F1ECC"/>
    <w:rsid w:val="005F21BD"/>
    <w:rsid w:val="005F267A"/>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69C"/>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48CD"/>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729"/>
    <w:rsid w:val="0066081D"/>
    <w:rsid w:val="00660885"/>
    <w:rsid w:val="0066260D"/>
    <w:rsid w:val="00663328"/>
    <w:rsid w:val="00664140"/>
    <w:rsid w:val="00664645"/>
    <w:rsid w:val="00665AC7"/>
    <w:rsid w:val="006664E8"/>
    <w:rsid w:val="00666D98"/>
    <w:rsid w:val="00666F88"/>
    <w:rsid w:val="00667484"/>
    <w:rsid w:val="006675CA"/>
    <w:rsid w:val="006679D9"/>
    <w:rsid w:val="00667FB2"/>
    <w:rsid w:val="006707FA"/>
    <w:rsid w:val="00670F5E"/>
    <w:rsid w:val="00672C57"/>
    <w:rsid w:val="006734C7"/>
    <w:rsid w:val="006741F8"/>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4E55"/>
    <w:rsid w:val="00705672"/>
    <w:rsid w:val="00705CEB"/>
    <w:rsid w:val="007060B1"/>
    <w:rsid w:val="00707501"/>
    <w:rsid w:val="00707CC4"/>
    <w:rsid w:val="00710059"/>
    <w:rsid w:val="007100D8"/>
    <w:rsid w:val="00710703"/>
    <w:rsid w:val="00710B50"/>
    <w:rsid w:val="00712A36"/>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241B"/>
    <w:rsid w:val="00763814"/>
    <w:rsid w:val="00765C05"/>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03AA"/>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27"/>
    <w:rsid w:val="008025BB"/>
    <w:rsid w:val="00802CE4"/>
    <w:rsid w:val="0080330A"/>
    <w:rsid w:val="00804351"/>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0D3B"/>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4400"/>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792"/>
    <w:rsid w:val="00857C34"/>
    <w:rsid w:val="00861571"/>
    <w:rsid w:val="00862085"/>
    <w:rsid w:val="008630FE"/>
    <w:rsid w:val="008649DA"/>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643F"/>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34C"/>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09B6"/>
    <w:rsid w:val="008E1005"/>
    <w:rsid w:val="008E1489"/>
    <w:rsid w:val="008E27FE"/>
    <w:rsid w:val="008E2C34"/>
    <w:rsid w:val="008E2DB2"/>
    <w:rsid w:val="008E3286"/>
    <w:rsid w:val="008E38A6"/>
    <w:rsid w:val="008E3D92"/>
    <w:rsid w:val="008E46EA"/>
    <w:rsid w:val="008E4F6D"/>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25F"/>
    <w:rsid w:val="00925DB8"/>
    <w:rsid w:val="00925E1C"/>
    <w:rsid w:val="0092601E"/>
    <w:rsid w:val="00930559"/>
    <w:rsid w:val="0093187B"/>
    <w:rsid w:val="00931D50"/>
    <w:rsid w:val="00932563"/>
    <w:rsid w:val="00933580"/>
    <w:rsid w:val="0093416B"/>
    <w:rsid w:val="009355DE"/>
    <w:rsid w:val="00935E54"/>
    <w:rsid w:val="009370D5"/>
    <w:rsid w:val="00937913"/>
    <w:rsid w:val="0094096A"/>
    <w:rsid w:val="00940CB1"/>
    <w:rsid w:val="00940E73"/>
    <w:rsid w:val="0094234F"/>
    <w:rsid w:val="00942B8A"/>
    <w:rsid w:val="00943DF8"/>
    <w:rsid w:val="0094477C"/>
    <w:rsid w:val="009448CF"/>
    <w:rsid w:val="00944CFF"/>
    <w:rsid w:val="00945C83"/>
    <w:rsid w:val="00946188"/>
    <w:rsid w:val="00946FC7"/>
    <w:rsid w:val="00947C65"/>
    <w:rsid w:val="00951153"/>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4E94"/>
    <w:rsid w:val="009658C2"/>
    <w:rsid w:val="00965B10"/>
    <w:rsid w:val="00965ECB"/>
    <w:rsid w:val="00966020"/>
    <w:rsid w:val="00967045"/>
    <w:rsid w:val="009673AD"/>
    <w:rsid w:val="00967753"/>
    <w:rsid w:val="009679D0"/>
    <w:rsid w:val="00971453"/>
    <w:rsid w:val="00974B24"/>
    <w:rsid w:val="00974D39"/>
    <w:rsid w:val="009771D8"/>
    <w:rsid w:val="00977441"/>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D7F08"/>
    <w:rsid w:val="009E1D90"/>
    <w:rsid w:val="009E2C52"/>
    <w:rsid w:val="009E2F0D"/>
    <w:rsid w:val="009E487A"/>
    <w:rsid w:val="009E72E7"/>
    <w:rsid w:val="009E7D13"/>
    <w:rsid w:val="009F0B2F"/>
    <w:rsid w:val="009F187C"/>
    <w:rsid w:val="009F2252"/>
    <w:rsid w:val="009F2C40"/>
    <w:rsid w:val="009F2D0D"/>
    <w:rsid w:val="009F344A"/>
    <w:rsid w:val="009F36A1"/>
    <w:rsid w:val="009F3A07"/>
    <w:rsid w:val="009F65D2"/>
    <w:rsid w:val="009F6725"/>
    <w:rsid w:val="009F6E0D"/>
    <w:rsid w:val="009F788A"/>
    <w:rsid w:val="009F7B44"/>
    <w:rsid w:val="009F7B5D"/>
    <w:rsid w:val="00A00524"/>
    <w:rsid w:val="00A00F7B"/>
    <w:rsid w:val="00A015DB"/>
    <w:rsid w:val="00A01646"/>
    <w:rsid w:val="00A01797"/>
    <w:rsid w:val="00A0191F"/>
    <w:rsid w:val="00A01CB4"/>
    <w:rsid w:val="00A02C8E"/>
    <w:rsid w:val="00A03793"/>
    <w:rsid w:val="00A044CC"/>
    <w:rsid w:val="00A048C7"/>
    <w:rsid w:val="00A04B64"/>
    <w:rsid w:val="00A06168"/>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A61"/>
    <w:rsid w:val="00A41B9C"/>
    <w:rsid w:val="00A42DFB"/>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650"/>
    <w:rsid w:val="00A86BE7"/>
    <w:rsid w:val="00A87CA2"/>
    <w:rsid w:val="00A9013A"/>
    <w:rsid w:val="00A901F6"/>
    <w:rsid w:val="00A914E9"/>
    <w:rsid w:val="00A916EF"/>
    <w:rsid w:val="00A9246A"/>
    <w:rsid w:val="00A933A4"/>
    <w:rsid w:val="00A93EE6"/>
    <w:rsid w:val="00A947B2"/>
    <w:rsid w:val="00A94CF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A3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D7E7D"/>
    <w:rsid w:val="00AE05C4"/>
    <w:rsid w:val="00AE152A"/>
    <w:rsid w:val="00AE186B"/>
    <w:rsid w:val="00AE1F8A"/>
    <w:rsid w:val="00AE325A"/>
    <w:rsid w:val="00AE49E4"/>
    <w:rsid w:val="00AE4BAB"/>
    <w:rsid w:val="00AE5FDA"/>
    <w:rsid w:val="00AE6422"/>
    <w:rsid w:val="00AE6E74"/>
    <w:rsid w:val="00AE7342"/>
    <w:rsid w:val="00AE7774"/>
    <w:rsid w:val="00AF0AA3"/>
    <w:rsid w:val="00AF0CF5"/>
    <w:rsid w:val="00AF158F"/>
    <w:rsid w:val="00AF165D"/>
    <w:rsid w:val="00AF2223"/>
    <w:rsid w:val="00AF2462"/>
    <w:rsid w:val="00AF2BFD"/>
    <w:rsid w:val="00AF34D3"/>
    <w:rsid w:val="00AF4229"/>
    <w:rsid w:val="00AF4B07"/>
    <w:rsid w:val="00AF5B88"/>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1B03"/>
    <w:rsid w:val="00B12887"/>
    <w:rsid w:val="00B132ED"/>
    <w:rsid w:val="00B13D21"/>
    <w:rsid w:val="00B13FD0"/>
    <w:rsid w:val="00B147FC"/>
    <w:rsid w:val="00B15E19"/>
    <w:rsid w:val="00B17259"/>
    <w:rsid w:val="00B17F45"/>
    <w:rsid w:val="00B20848"/>
    <w:rsid w:val="00B2102F"/>
    <w:rsid w:val="00B21C48"/>
    <w:rsid w:val="00B23E65"/>
    <w:rsid w:val="00B25C4E"/>
    <w:rsid w:val="00B26077"/>
    <w:rsid w:val="00B3223D"/>
    <w:rsid w:val="00B323BD"/>
    <w:rsid w:val="00B3250D"/>
    <w:rsid w:val="00B32783"/>
    <w:rsid w:val="00B335BC"/>
    <w:rsid w:val="00B34798"/>
    <w:rsid w:val="00B3629D"/>
    <w:rsid w:val="00B36C60"/>
    <w:rsid w:val="00B3723E"/>
    <w:rsid w:val="00B37BF9"/>
    <w:rsid w:val="00B400A4"/>
    <w:rsid w:val="00B40C2B"/>
    <w:rsid w:val="00B4104A"/>
    <w:rsid w:val="00B41AD0"/>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17A"/>
    <w:rsid w:val="00B84257"/>
    <w:rsid w:val="00B84717"/>
    <w:rsid w:val="00B8533A"/>
    <w:rsid w:val="00B8777F"/>
    <w:rsid w:val="00B87F3E"/>
    <w:rsid w:val="00B90C5D"/>
    <w:rsid w:val="00B92C15"/>
    <w:rsid w:val="00B935F4"/>
    <w:rsid w:val="00B93D7A"/>
    <w:rsid w:val="00B93E2B"/>
    <w:rsid w:val="00B93F8F"/>
    <w:rsid w:val="00B9493E"/>
    <w:rsid w:val="00B96137"/>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538F"/>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2350"/>
    <w:rsid w:val="00C135F8"/>
    <w:rsid w:val="00C14053"/>
    <w:rsid w:val="00C1424D"/>
    <w:rsid w:val="00C14F32"/>
    <w:rsid w:val="00C14F79"/>
    <w:rsid w:val="00C1617C"/>
    <w:rsid w:val="00C173BD"/>
    <w:rsid w:val="00C17889"/>
    <w:rsid w:val="00C20304"/>
    <w:rsid w:val="00C20403"/>
    <w:rsid w:val="00C215C7"/>
    <w:rsid w:val="00C21AF6"/>
    <w:rsid w:val="00C22135"/>
    <w:rsid w:val="00C2567A"/>
    <w:rsid w:val="00C2686E"/>
    <w:rsid w:val="00C27614"/>
    <w:rsid w:val="00C27B86"/>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232"/>
    <w:rsid w:val="00CA76FD"/>
    <w:rsid w:val="00CA7BF0"/>
    <w:rsid w:val="00CB0DEB"/>
    <w:rsid w:val="00CB10A9"/>
    <w:rsid w:val="00CB2510"/>
    <w:rsid w:val="00CB409C"/>
    <w:rsid w:val="00CB506D"/>
    <w:rsid w:val="00CB50B5"/>
    <w:rsid w:val="00CB7487"/>
    <w:rsid w:val="00CB7E2E"/>
    <w:rsid w:val="00CC0DD0"/>
    <w:rsid w:val="00CC0E1D"/>
    <w:rsid w:val="00CC1552"/>
    <w:rsid w:val="00CC2D0E"/>
    <w:rsid w:val="00CC2F39"/>
    <w:rsid w:val="00CC330A"/>
    <w:rsid w:val="00CC3326"/>
    <w:rsid w:val="00CC3A23"/>
    <w:rsid w:val="00CC42BD"/>
    <w:rsid w:val="00CC4782"/>
    <w:rsid w:val="00CC68D1"/>
    <w:rsid w:val="00CC6998"/>
    <w:rsid w:val="00CC7181"/>
    <w:rsid w:val="00CD06E5"/>
    <w:rsid w:val="00CD143B"/>
    <w:rsid w:val="00CD2592"/>
    <w:rsid w:val="00CD2BCC"/>
    <w:rsid w:val="00CD52F6"/>
    <w:rsid w:val="00CD5C49"/>
    <w:rsid w:val="00CE1685"/>
    <w:rsid w:val="00CE1F1B"/>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7059"/>
    <w:rsid w:val="00D003B0"/>
    <w:rsid w:val="00D01F7D"/>
    <w:rsid w:val="00D0245D"/>
    <w:rsid w:val="00D02C67"/>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4B60"/>
    <w:rsid w:val="00D654B0"/>
    <w:rsid w:val="00D65994"/>
    <w:rsid w:val="00D6620E"/>
    <w:rsid w:val="00D667D1"/>
    <w:rsid w:val="00D6693C"/>
    <w:rsid w:val="00D7087C"/>
    <w:rsid w:val="00D70D97"/>
    <w:rsid w:val="00D70EE4"/>
    <w:rsid w:val="00D71398"/>
    <w:rsid w:val="00D72AF2"/>
    <w:rsid w:val="00D73369"/>
    <w:rsid w:val="00D73F81"/>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2C38"/>
    <w:rsid w:val="00D83AC7"/>
    <w:rsid w:val="00D83E84"/>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5CB6"/>
    <w:rsid w:val="00DB620C"/>
    <w:rsid w:val="00DB6BE1"/>
    <w:rsid w:val="00DB7185"/>
    <w:rsid w:val="00DB7665"/>
    <w:rsid w:val="00DB7730"/>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476"/>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A"/>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671"/>
    <w:rsid w:val="00E37B75"/>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06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AE5"/>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5B"/>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0D32"/>
    <w:rsid w:val="00F52DDA"/>
    <w:rsid w:val="00F532ED"/>
    <w:rsid w:val="00F5331E"/>
    <w:rsid w:val="00F55E7C"/>
    <w:rsid w:val="00F57EDF"/>
    <w:rsid w:val="00F602D5"/>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562B"/>
    <w:rsid w:val="00F76884"/>
    <w:rsid w:val="00F80951"/>
    <w:rsid w:val="00F839BC"/>
    <w:rsid w:val="00F83BFE"/>
    <w:rsid w:val="00F83E6F"/>
    <w:rsid w:val="00F8668A"/>
    <w:rsid w:val="00F8784E"/>
    <w:rsid w:val="00F90A7B"/>
    <w:rsid w:val="00F91BF1"/>
    <w:rsid w:val="00F91C2B"/>
    <w:rsid w:val="00F91F4B"/>
    <w:rsid w:val="00F92809"/>
    <w:rsid w:val="00F936C0"/>
    <w:rsid w:val="00F93BF8"/>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D7E17"/>
    <w:rsid w:val="00FE03E5"/>
    <w:rsid w:val="00FE0A95"/>
    <w:rsid w:val="00FE1FD1"/>
    <w:rsid w:val="00FE2AAE"/>
    <w:rsid w:val="00FE4E7B"/>
    <w:rsid w:val="00FE4EDD"/>
    <w:rsid w:val="00FE5B4E"/>
    <w:rsid w:val="00FE6B8B"/>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latest/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4721</TotalTime>
  <Pages>67</Pages>
  <Words>15430</Words>
  <Characters>87956</Characters>
  <Application>Microsoft Office Word</Application>
  <DocSecurity>0</DocSecurity>
  <Lines>732</Lines>
  <Paragraphs>206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103180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856</cp:revision>
  <cp:lastPrinted>2020-12-06T17:47:00Z</cp:lastPrinted>
  <dcterms:created xsi:type="dcterms:W3CDTF">2020-11-25T12:07:00Z</dcterms:created>
  <dcterms:modified xsi:type="dcterms:W3CDTF">2020-12-07T11:33:00Z</dcterms:modified>
</cp:coreProperties>
</file>