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70161E"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70161E" w:rsidRDefault="0070161E" w:rsidP="00171054">
                            <w:pPr>
                              <w:keepLines/>
                              <w:spacing w:after="0"/>
                              <w:ind w:firstLine="0"/>
                              <w:jc w:val="center"/>
                              <w:rPr>
                                <w:smallCaps/>
                              </w:rPr>
                            </w:pPr>
                            <w:r>
                              <w:rPr>
                                <w:smallCaps/>
                              </w:rPr>
                              <w:t>Consultant</w:t>
                            </w:r>
                          </w:p>
                          <w:p w14:paraId="1514B356" w14:textId="34135B65" w:rsidR="0070161E" w:rsidRDefault="0070161E" w:rsidP="00171054">
                            <w:pPr>
                              <w:pStyle w:val="Cmlapszerz"/>
                            </w:pPr>
                            <w:fldSimple w:instr=" DOCPROPERTY &quot;Manager&quot;  \* MERGEFORMAT ">
                              <w:r>
                                <w:t xml:space="preserve">Dr. Magdics </w:t>
                              </w:r>
                            </w:fldSimple>
                            <w:r>
                              <w:t>Milán</w:t>
                            </w:r>
                          </w:p>
                          <w:p w14:paraId="563096AC" w14:textId="18DB8B94" w:rsidR="0070161E" w:rsidRDefault="0070161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70161E" w:rsidRDefault="0070161E" w:rsidP="00171054">
                      <w:pPr>
                        <w:keepLines/>
                        <w:spacing w:after="0"/>
                        <w:ind w:firstLine="0"/>
                        <w:jc w:val="center"/>
                        <w:rPr>
                          <w:smallCaps/>
                        </w:rPr>
                      </w:pPr>
                      <w:r>
                        <w:rPr>
                          <w:smallCaps/>
                        </w:rPr>
                        <w:t>Consultant</w:t>
                      </w:r>
                    </w:p>
                    <w:p w14:paraId="1514B356" w14:textId="34135B65" w:rsidR="0070161E" w:rsidRDefault="0070161E" w:rsidP="00171054">
                      <w:pPr>
                        <w:pStyle w:val="Cmlapszerz"/>
                      </w:pPr>
                      <w:fldSimple w:instr=" DOCPROPERTY &quot;Manager&quot;  \* MERGEFORMAT ">
                        <w:r>
                          <w:t xml:space="preserve">Dr. Magdics </w:t>
                        </w:r>
                      </w:fldSimple>
                      <w:r>
                        <w:t>Milán</w:t>
                      </w:r>
                    </w:p>
                    <w:p w14:paraId="563096AC" w14:textId="18DB8B94" w:rsidR="0070161E" w:rsidRDefault="0070161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6E6FD58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EA2E3E">
          <w:rPr>
            <w:noProof/>
            <w:webHidden/>
          </w:rPr>
          <w:t>5</w:t>
        </w:r>
        <w:r w:rsidR="00B96880">
          <w:rPr>
            <w:noProof/>
            <w:webHidden/>
          </w:rPr>
          <w:fldChar w:fldCharType="end"/>
        </w:r>
      </w:hyperlink>
    </w:p>
    <w:p w14:paraId="11E72A32" w14:textId="5A295A06" w:rsidR="00B96880" w:rsidRPr="006D338C" w:rsidRDefault="0070161E">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EA2E3E">
          <w:rPr>
            <w:noProof/>
            <w:webHidden/>
          </w:rPr>
          <w:t>6</w:t>
        </w:r>
        <w:r w:rsidR="00B96880">
          <w:rPr>
            <w:noProof/>
            <w:webHidden/>
          </w:rPr>
          <w:fldChar w:fldCharType="end"/>
        </w:r>
      </w:hyperlink>
    </w:p>
    <w:p w14:paraId="6C4A6819" w14:textId="3CAD2C30" w:rsidR="00B96880" w:rsidRPr="006D338C" w:rsidRDefault="0070161E">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7D88802A" w14:textId="46399BFF" w:rsidR="00B96880" w:rsidRPr="006D338C" w:rsidRDefault="0070161E">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78A9B979" w14:textId="1EB41B7E" w:rsidR="00B96880" w:rsidRPr="006D338C" w:rsidRDefault="0070161E">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23D5EA8" w14:textId="033CCB3B" w:rsidR="00B96880" w:rsidRPr="006D338C" w:rsidRDefault="0070161E">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76504B6" w14:textId="31EE6C3B" w:rsidR="00B96880" w:rsidRPr="006D338C" w:rsidRDefault="0070161E">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9727E00" w14:textId="6710D66C" w:rsidR="00B96880" w:rsidRPr="006D338C" w:rsidRDefault="0070161E">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858B591" w14:textId="4D46BA9A" w:rsidR="00B96880" w:rsidRPr="006D338C" w:rsidRDefault="0070161E">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EA2E3E">
          <w:rPr>
            <w:noProof/>
            <w:webHidden/>
          </w:rPr>
          <w:t>20</w:t>
        </w:r>
        <w:r w:rsidR="00B96880">
          <w:rPr>
            <w:noProof/>
            <w:webHidden/>
          </w:rPr>
          <w:fldChar w:fldCharType="end"/>
        </w:r>
      </w:hyperlink>
    </w:p>
    <w:p w14:paraId="2E3A6746" w14:textId="7645D36E" w:rsidR="00B96880" w:rsidRPr="006D338C" w:rsidRDefault="0070161E">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EA2E3E">
          <w:rPr>
            <w:noProof/>
            <w:webHidden/>
          </w:rPr>
          <w:t>56</w:t>
        </w:r>
        <w:r w:rsidR="00B96880">
          <w:rPr>
            <w:noProof/>
            <w:webHidden/>
          </w:rPr>
          <w:fldChar w:fldCharType="end"/>
        </w:r>
      </w:hyperlink>
    </w:p>
    <w:p w14:paraId="1198BBFA" w14:textId="274C0F7B" w:rsidR="00B96880" w:rsidRPr="006D338C" w:rsidRDefault="0070161E">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7C06BF28"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031C6">
        <w:rPr>
          <w:noProof/>
        </w:rPr>
        <w:t>2020. 12. 05.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5FDD34A0"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EA2E3E">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FD3A672"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EA2E3E">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349BC878"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EA2E3E">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838047B"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EA2E3E">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EA2E3E">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3C25216"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nd we did not mentioned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74FE588"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EA2E3E">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7CB3A36D"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EA2E3E">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EA2E3E">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415007C"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61A6107"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EA2E3E">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2222F27"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EA2E3E">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132766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A2E3E">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CA5C6CB"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EA2E3E">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06D1ECF"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EA2E3E">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70161E" w:rsidRPr="00EB0661" w:rsidRDefault="0070161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70161E" w:rsidRPr="00EB0661" w:rsidRDefault="0070161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70161E" w:rsidRPr="00EB0661" w:rsidRDefault="0070161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70161E" w:rsidRPr="00EB0661" w:rsidRDefault="0070161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70161E" w:rsidRPr="00EB0661" w:rsidRDefault="0070161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70161E" w:rsidRPr="00EB0661" w:rsidRDefault="0070161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3C313B48"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EA2E3E">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11AD26DC"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EA2E3E">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6ED9F9A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EA2E3E">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94BE2C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EA2E3E">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565D02DA"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EA2E3E">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EA2E3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18268483"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EA2E3E">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NUnit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5A220C4"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EA2E3E">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70161E" w:rsidRPr="00EB0661" w:rsidRDefault="0070161E"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70161E" w:rsidRPr="00EB0661" w:rsidRDefault="0070161E"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NUnit therefore </w:t>
      </w:r>
      <w:r w:rsidR="00A93EE6">
        <w:t xml:space="preserve">the whole testing concept is the same as in NUnit.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70161E" w:rsidRDefault="0070161E"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70161E" w:rsidRPr="00EB0661" w:rsidRDefault="0070161E"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70161E" w:rsidRDefault="0070161E"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70161E" w:rsidRPr="00EB0661" w:rsidRDefault="0070161E"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70161E" w:rsidRDefault="0070161E"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70161E" w:rsidRPr="00EB0661" w:rsidRDefault="0070161E"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70161E" w:rsidRDefault="0070161E"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70161E" w:rsidRPr="00EB0661" w:rsidRDefault="0070161E"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IDisposable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70161E" w:rsidRPr="00EB0661" w:rsidRDefault="0070161E"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70161E" w:rsidRPr="00EB0661" w:rsidRDefault="0070161E"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70161E" w:rsidRPr="00EB0661" w:rsidRDefault="0070161E"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70161E" w:rsidRPr="00EB0661" w:rsidRDefault="0070161E"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7D0B1E0D"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EA2E3E">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70161E" w:rsidRPr="00EB0661" w:rsidRDefault="0070161E"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70161E" w:rsidRPr="00EB0661" w:rsidRDefault="0070161E"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235C3ADD" w:rsidR="003C29EA" w:rsidRDefault="00BA1C8E" w:rsidP="005C3BF8">
      <w:pPr>
        <w:pStyle w:val="Kpalrs"/>
        <w:spacing w:after="360"/>
        <w:rPr>
          <w:b w:val="0"/>
          <w:bCs w:val="0"/>
        </w:rPr>
      </w:pPr>
      <w:r>
        <w:t xml:space="preserve">Figure </w:t>
      </w:r>
      <w:r>
        <w:fldChar w:fldCharType="begin"/>
      </w:r>
      <w:r>
        <w:instrText xml:space="preserve"> SEQ Figure \* ARABIC </w:instrText>
      </w:r>
      <w:r>
        <w:fldChar w:fldCharType="separate"/>
      </w:r>
      <w:r w:rsidR="00EA2E3E">
        <w:rPr>
          <w:noProof/>
        </w:rPr>
        <w:t>16</w:t>
      </w:r>
      <w:r>
        <w:fldChar w:fldCharType="end"/>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9D54A7" w:rsidR="0012071A"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70161E" w:rsidRDefault="0070161E"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70161E" w:rsidRDefault="0070161E"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70161E" w:rsidRPr="00EB0661" w:rsidRDefault="0070161E"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70161E" w:rsidRDefault="0070161E"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70161E" w:rsidRDefault="0070161E"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70161E" w:rsidRPr="00EB0661" w:rsidRDefault="0070161E"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7E17AC77" w:rsidR="00CE7E5C" w:rsidRDefault="00E300B8" w:rsidP="00CE7E5C">
      <w:pPr>
        <w:pStyle w:val="Kpalrs"/>
        <w:rPr>
          <w:b w:val="0"/>
          <w:bCs w:val="0"/>
        </w:rPr>
      </w:pPr>
      <w:r>
        <w:t xml:space="preserve">Figure 27: </w:t>
      </w:r>
      <w:r>
        <w:rPr>
          <w:b w:val="0"/>
          <w:bCs w:val="0"/>
        </w:rPr>
        <w:t>The UpdateManager class</w:t>
      </w:r>
    </w:p>
    <w:p w14:paraId="6492E3ED" w14:textId="080C513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28</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70161E" w:rsidRPr="00EB0661" w:rsidRDefault="0070161E"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70161E" w:rsidRPr="00EB0661" w:rsidRDefault="0070161E"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4C7652F0" w:rsidR="00A71F5D" w:rsidRDefault="00095D81" w:rsidP="00095D81">
      <w:pPr>
        <w:pStyle w:val="Kpalrs"/>
        <w:rPr>
          <w:b w:val="0"/>
          <w:bCs w:val="0"/>
        </w:rPr>
      </w:pPr>
      <w:r>
        <w:t xml:space="preserve">Figure 28: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r>
        <w:t>Benchmarking</w:t>
      </w:r>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70161E" w:rsidRDefault="0070161E"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70161E" w:rsidRPr="00EB0661" w:rsidRDefault="0070161E"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70161E" w:rsidRDefault="0070161E"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70161E" w:rsidRPr="00EB0661" w:rsidRDefault="0070161E"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29937DD2" w:rsidR="00C860A5" w:rsidRPr="00C860A5" w:rsidRDefault="00C860A5" w:rsidP="00C860A5">
      <w:pPr>
        <w:pStyle w:val="Kpalrs"/>
        <w:rPr>
          <w:b w:val="0"/>
          <w:bCs w:val="0"/>
        </w:rPr>
      </w:pPr>
      <w:r>
        <w:t xml:space="preserve">Figure 29: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198CA326"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29</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0ACA7470" w:rsidR="000A441C" w:rsidRDefault="004C2E7C" w:rsidP="004C2E7C">
      <w:pPr>
        <w:pStyle w:val="Kpalrs"/>
        <w:rPr>
          <w:b w:val="0"/>
          <w:bCs w:val="0"/>
        </w:rPr>
      </w:pPr>
      <w:r>
        <w:t xml:space="preserve">Figure </w:t>
      </w:r>
      <w:r w:rsidR="000F33C7">
        <w:t xml:space="preserve">30: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r>
        <w:lastRenderedPageBreak/>
        <w:t xml:space="preserve">Internal systems’ </w:t>
      </w:r>
      <w:r w:rsidR="000031C6">
        <w:t xml:space="preserve">custom </w:t>
      </w:r>
      <w:r>
        <w:t>properties and h</w:t>
      </w:r>
      <w:r w:rsidR="009A6D38">
        <w:t>ashing</w:t>
      </w:r>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695D02AD"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31</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9C0D8C" w:rsidRDefault="009C0D8C"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w:t>
                            </w:r>
                            <w:r w:rsidR="001A6F8F">
                              <w:rPr>
                                <w:rFonts w:ascii="Consolas" w:hAnsi="Consolas" w:cs="Consolas"/>
                                <w:color w:val="000000"/>
                                <w:sz w:val="19"/>
                                <w:szCs w:val="19"/>
                                <w:lang w:eastAsia="hu-HU"/>
                              </w:rPr>
                              <w:t>s</w:t>
                            </w:r>
                            <w:r>
                              <w:rPr>
                                <w:rFonts w:ascii="Consolas" w:hAnsi="Consolas" w:cs="Consolas"/>
                                <w:color w:val="000000"/>
                                <w:sz w:val="19"/>
                                <w:szCs w:val="19"/>
                                <w:lang w:eastAsia="hu-HU"/>
                              </w:rPr>
                              <w:br/>
                              <w:t>{</w:t>
                            </w:r>
                          </w:p>
                          <w:p w14:paraId="73257E2C" w14:textId="6BA008F4"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class</w:t>
                            </w:r>
                            <w:r w:rsidR="0070161E">
                              <w:rPr>
                                <w:rFonts w:ascii="Consolas" w:hAnsi="Consolas" w:cs="Consolas"/>
                                <w:color w:val="000000"/>
                                <w:sz w:val="19"/>
                                <w:szCs w:val="19"/>
                                <w:lang w:eastAsia="hu-HU"/>
                              </w:rPr>
                              <w:t xml:space="preserve"> </w:t>
                            </w:r>
                            <w:r w:rsidR="0070161E">
                              <w:rPr>
                                <w:rFonts w:ascii="Consolas" w:hAnsi="Consolas" w:cs="Consolas"/>
                                <w:color w:val="2B91AF"/>
                                <w:sz w:val="19"/>
                                <w:szCs w:val="19"/>
                                <w:lang w:eastAsia="hu-HU"/>
                              </w:rPr>
                              <w:t>StylizedWater</w:t>
                            </w:r>
                          </w:p>
                          <w:p w14:paraId="00664CE2" w14:textId="33B0BA6D"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6FA026FB" w14:textId="76D7449E"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sidRPr="00ED74C8">
                              <w:rPr>
                                <w:rFonts w:ascii="Consolas" w:hAnsi="Consolas" w:cs="Consolas"/>
                                <w:color w:val="2B91AF"/>
                                <w:sz w:val="19"/>
                                <w:szCs w:val="19"/>
                                <w:lang w:eastAsia="hu-HU"/>
                              </w:rPr>
                              <w:t>Shader</w:t>
                            </w:r>
                            <w:r w:rsidR="0070161E">
                              <w:rPr>
                                <w:rFonts w:ascii="Consolas" w:hAnsi="Consolas" w:cs="Consolas"/>
                                <w:color w:val="000000"/>
                                <w:sz w:val="19"/>
                                <w:szCs w:val="19"/>
                                <w:lang w:eastAsia="hu-HU"/>
                              </w:rPr>
                              <w:t>.PropertyToID(</w:t>
                            </w:r>
                            <w:r w:rsidR="0070161E" w:rsidRPr="00ED74C8">
                              <w:rPr>
                                <w:rFonts w:ascii="Consolas" w:hAnsi="Consolas" w:cs="Consolas"/>
                                <w:color w:val="0000FF"/>
                                <w:sz w:val="19"/>
                                <w:szCs w:val="19"/>
                                <w:lang w:eastAsia="hu-HU"/>
                              </w:rPr>
                              <w:t>nameof</w:t>
                            </w:r>
                            <w:r w:rsidR="0070161E">
                              <w:rPr>
                                <w:rFonts w:ascii="Consolas" w:hAnsi="Consolas" w:cs="Consolas"/>
                                <w:color w:val="000000"/>
                                <w:sz w:val="19"/>
                                <w:szCs w:val="19"/>
                                <w:lang w:eastAsia="hu-HU"/>
                              </w:rPr>
                              <w:t>(_Color));</w:t>
                            </w:r>
                          </w:p>
                          <w:p w14:paraId="39764216"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_FogColor =</w:t>
                            </w:r>
                          </w:p>
                          <w:p w14:paraId="7E7852EE" w14:textId="3959318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_IntersectionColor =</w:t>
                            </w:r>
                          </w:p>
                          <w:p w14:paraId="74170A96" w14:textId="135B8BA3"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3ACFEBE6" w14:textId="5599A65A" w:rsidR="009C0D8C" w:rsidRPr="00EB0661" w:rsidRDefault="009C0D8C"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9C0D8C" w:rsidRDefault="009C0D8C"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w:t>
                      </w:r>
                      <w:r w:rsidR="001A6F8F">
                        <w:rPr>
                          <w:rFonts w:ascii="Consolas" w:hAnsi="Consolas" w:cs="Consolas"/>
                          <w:color w:val="000000"/>
                          <w:sz w:val="19"/>
                          <w:szCs w:val="19"/>
                          <w:lang w:eastAsia="hu-HU"/>
                        </w:rPr>
                        <w:t>s</w:t>
                      </w:r>
                      <w:r>
                        <w:rPr>
                          <w:rFonts w:ascii="Consolas" w:hAnsi="Consolas" w:cs="Consolas"/>
                          <w:color w:val="000000"/>
                          <w:sz w:val="19"/>
                          <w:szCs w:val="19"/>
                          <w:lang w:eastAsia="hu-HU"/>
                        </w:rPr>
                        <w:br/>
                        <w:t>{</w:t>
                      </w:r>
                    </w:p>
                    <w:p w14:paraId="73257E2C" w14:textId="6BA008F4"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class</w:t>
                      </w:r>
                      <w:r w:rsidR="0070161E">
                        <w:rPr>
                          <w:rFonts w:ascii="Consolas" w:hAnsi="Consolas" w:cs="Consolas"/>
                          <w:color w:val="000000"/>
                          <w:sz w:val="19"/>
                          <w:szCs w:val="19"/>
                          <w:lang w:eastAsia="hu-HU"/>
                        </w:rPr>
                        <w:t xml:space="preserve"> </w:t>
                      </w:r>
                      <w:r w:rsidR="0070161E">
                        <w:rPr>
                          <w:rFonts w:ascii="Consolas" w:hAnsi="Consolas" w:cs="Consolas"/>
                          <w:color w:val="2B91AF"/>
                          <w:sz w:val="19"/>
                          <w:szCs w:val="19"/>
                          <w:lang w:eastAsia="hu-HU"/>
                        </w:rPr>
                        <w:t>StylizedWater</w:t>
                      </w:r>
                    </w:p>
                    <w:p w14:paraId="00664CE2" w14:textId="33B0BA6D"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6FA026FB" w14:textId="76D7449E"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sidRPr="00ED74C8">
                        <w:rPr>
                          <w:rFonts w:ascii="Consolas" w:hAnsi="Consolas" w:cs="Consolas"/>
                          <w:color w:val="2B91AF"/>
                          <w:sz w:val="19"/>
                          <w:szCs w:val="19"/>
                          <w:lang w:eastAsia="hu-HU"/>
                        </w:rPr>
                        <w:t>Shader</w:t>
                      </w:r>
                      <w:r w:rsidR="0070161E">
                        <w:rPr>
                          <w:rFonts w:ascii="Consolas" w:hAnsi="Consolas" w:cs="Consolas"/>
                          <w:color w:val="000000"/>
                          <w:sz w:val="19"/>
                          <w:szCs w:val="19"/>
                          <w:lang w:eastAsia="hu-HU"/>
                        </w:rPr>
                        <w:t>.PropertyToID(</w:t>
                      </w:r>
                      <w:r w:rsidR="0070161E" w:rsidRPr="00ED74C8">
                        <w:rPr>
                          <w:rFonts w:ascii="Consolas" w:hAnsi="Consolas" w:cs="Consolas"/>
                          <w:color w:val="0000FF"/>
                          <w:sz w:val="19"/>
                          <w:szCs w:val="19"/>
                          <w:lang w:eastAsia="hu-HU"/>
                        </w:rPr>
                        <w:t>nameof</w:t>
                      </w:r>
                      <w:r w:rsidR="0070161E">
                        <w:rPr>
                          <w:rFonts w:ascii="Consolas" w:hAnsi="Consolas" w:cs="Consolas"/>
                          <w:color w:val="000000"/>
                          <w:sz w:val="19"/>
                          <w:szCs w:val="19"/>
                          <w:lang w:eastAsia="hu-HU"/>
                        </w:rPr>
                        <w:t>(_Color));</w:t>
                      </w:r>
                    </w:p>
                    <w:p w14:paraId="39764216"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_FogColor =</w:t>
                      </w:r>
                    </w:p>
                    <w:p w14:paraId="7E7852EE" w14:textId="3959318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_IntersectionColor =</w:t>
                      </w:r>
                    </w:p>
                    <w:p w14:paraId="74170A96" w14:textId="135B8BA3"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3ACFEBE6" w14:textId="5599A65A" w:rsidR="009C0D8C" w:rsidRPr="00EB0661" w:rsidRDefault="009C0D8C"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6462FC52" w:rsidR="009E2F0D" w:rsidRDefault="009E2F0D" w:rsidP="009E2F0D">
      <w:pPr>
        <w:pStyle w:val="Kpalrs"/>
        <w:rPr>
          <w:b w:val="0"/>
          <w:bCs w:val="0"/>
        </w:rPr>
      </w:pPr>
      <w:r>
        <w:t xml:space="preserve">Figure 31: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26CBB1C0" w:rsidR="00EE4812" w:rsidRDefault="00B03772" w:rsidP="00C27614">
      <w:pPr>
        <w:ind w:firstLine="425"/>
      </w:pPr>
      <w:r>
        <w:t xml:space="preserve">In </w:t>
      </w:r>
      <w:r w:rsidRPr="00B03772">
        <w:rPr>
          <w:b/>
          <w:bCs/>
        </w:rPr>
        <w:t>Figure 31</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_Color;</w:t>
                            </w:r>
                          </w:p>
                          <w:p w14:paraId="32FCBC66" w14:textId="60330AF9"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_FogColor;</w:t>
                            </w:r>
                          </w:p>
                          <w:p w14:paraId="24D46DC6" w14:textId="4CD4DC2F"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_IntersectionColor;</w:t>
                            </w:r>
                          </w:p>
                          <w:p w14:paraId="675397BA" w14:textId="528E72E5"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27AF0" w:rsidRPr="00EB0661" w:rsidRDefault="00A27AF0"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_Color;</w:t>
                      </w:r>
                    </w:p>
                    <w:p w14:paraId="32FCBC66" w14:textId="60330AF9"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_FogColor;</w:t>
                      </w:r>
                    </w:p>
                    <w:p w14:paraId="24D46DC6" w14:textId="4CD4DC2F"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_IntersectionColor;</w:t>
                      </w:r>
                    </w:p>
                    <w:p w14:paraId="675397BA" w14:textId="528E72E5"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27AF0" w:rsidRPr="00EB0661" w:rsidRDefault="00A27AF0"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30E9E9E4" w:rsidR="00576BF2" w:rsidRDefault="00576BF2" w:rsidP="00576BF2">
      <w:pPr>
        <w:pStyle w:val="Kpalrs"/>
        <w:rPr>
          <w:b w:val="0"/>
          <w:bCs w:val="0"/>
        </w:rPr>
      </w:pPr>
      <w:r>
        <w:t xml:space="preserve">Figure 32: </w:t>
      </w:r>
      <w:r>
        <w:rPr>
          <w:b w:val="0"/>
          <w:bCs w:val="0"/>
        </w:rPr>
        <w:t xml:space="preserve">The parameter </w:t>
      </w:r>
      <w:r w:rsidR="003E2213">
        <w:rPr>
          <w:b w:val="0"/>
          <w:bCs w:val="0"/>
        </w:rPr>
        <w:t>declarations</w:t>
      </w:r>
      <w:r>
        <w:rPr>
          <w:b w:val="0"/>
          <w:bCs w:val="0"/>
        </w:rPr>
        <w:t xml:space="preserve">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EC0D95" w:rsidRPr="00EB0661" w:rsidRDefault="00952FB0"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r>
                              <w:rPr>
                                <w:rFonts w:ascii="Consolas" w:hAnsi="Consolas" w:cs="Consolas"/>
                                <w:color w:val="000000"/>
                                <w:sz w:val="19"/>
                                <w:szCs w:val="19"/>
                                <w:lang w:eastAsia="hu-HU"/>
                              </w:rPr>
                              <w:t>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EC0D95" w:rsidRPr="00EB0661" w:rsidRDefault="00952FB0"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r>
                        <w:rPr>
                          <w:rFonts w:ascii="Consolas" w:hAnsi="Consolas" w:cs="Consolas"/>
                          <w:color w:val="000000"/>
                          <w:sz w:val="19"/>
                          <w:szCs w:val="19"/>
                          <w:lang w:eastAsia="hu-HU"/>
                        </w:rPr>
                        <w:t>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4BE97CCE" w:rsidR="00EC0D95" w:rsidRDefault="00952FB0" w:rsidP="00EC0D95">
      <w:pPr>
        <w:pStyle w:val="Kpalrs"/>
        <w:rPr>
          <w:b w:val="0"/>
          <w:bCs w:val="0"/>
        </w:rPr>
      </w:pPr>
      <w:r>
        <w:t xml:space="preserve">Figure 33: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r>
        <w:lastRenderedPageBreak/>
        <w:t>Benchmarking</w:t>
      </w:r>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00A0BB67" w:rsidR="00551D0B" w:rsidRDefault="005307B5" w:rsidP="005307B5">
      <w:pPr>
        <w:pStyle w:val="Kpalrs"/>
        <w:rPr>
          <w:b w:val="0"/>
          <w:bCs w:val="0"/>
        </w:rPr>
      </w:pPr>
      <w:r>
        <w:t xml:space="preserve">Figure 34: </w:t>
      </w:r>
      <w:r>
        <w:rPr>
          <w:b w:val="0"/>
          <w:bCs w:val="0"/>
        </w:rPr>
        <w:t>The results of the benchmarks</w:t>
      </w:r>
    </w:p>
    <w:p w14:paraId="314220A8" w14:textId="77F91815" w:rsidR="00E30410" w:rsidRDefault="00E30410" w:rsidP="00E30410">
      <w:pPr>
        <w:ind w:firstLine="425"/>
      </w:pPr>
      <w:r>
        <w:t xml:space="preserve">As it can be seen on </w:t>
      </w:r>
      <w:r w:rsidRPr="00E30410">
        <w:rPr>
          <w:b/>
          <w:bCs/>
        </w:rPr>
        <w:t>Figure 34</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0B168A" w:rsidRPr="0032017C"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0B168A" w:rsidRDefault="000B168A"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0B168A" w:rsidRP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0B168A" w:rsidRPr="0032017C"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0B168A" w:rsidRPr="000B168A" w:rsidRDefault="000B168A"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0B168A" w:rsidRDefault="000B168A"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0B168A" w:rsidRPr="000B168A" w:rsidRDefault="000B168A"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07D051EF" w:rsidR="00295D44" w:rsidRDefault="00295D44" w:rsidP="00295D44">
      <w:pPr>
        <w:pStyle w:val="Kpalrs"/>
        <w:rPr>
          <w:b w:val="0"/>
          <w:bCs w:val="0"/>
        </w:rPr>
      </w:pPr>
      <w:r>
        <w:t xml:space="preserve">Figure 35: </w:t>
      </w:r>
      <w:r w:rsidR="00021727">
        <w:rPr>
          <w:b w:val="0"/>
          <w:bCs w:val="0"/>
        </w:rPr>
        <w:t xml:space="preserve">The </w:t>
      </w:r>
      <w:r w:rsidR="00595FFC">
        <w:rPr>
          <w:b w:val="0"/>
          <w:bCs w:val="0"/>
        </w:rPr>
        <w:t xml:space="preserve">hardware info of an </w:t>
      </w:r>
      <w:r w:rsidR="00DC27C2" w:rsidRPr="00DC27C2">
        <w:rPr>
          <w:b w:val="0"/>
          <w:bCs w:val="0"/>
        </w:rPr>
        <w:t>Asus Zenfone Max Pro M1</w:t>
      </w:r>
    </w:p>
    <w:p w14:paraId="5DE3E6F5" w14:textId="61646585"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65DA14B4" w:rsidR="004D0EFC" w:rsidRDefault="004A03BE" w:rsidP="004A03BE">
      <w:pPr>
        <w:pStyle w:val="Kpalrs"/>
        <w:rPr>
          <w:b w:val="0"/>
          <w:bCs w:val="0"/>
        </w:rPr>
      </w:pPr>
      <w:r>
        <w:t>Figure 3</w:t>
      </w:r>
      <w:r w:rsidR="00AE6422">
        <w:t>6</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Asus Zenfone Max Pro M1</w:t>
      </w:r>
    </w:p>
    <w:p w14:paraId="51225BDA" w14:textId="52B1B21A"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37</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10FF0FC0" w:rsidR="00A0191F" w:rsidRDefault="008422FA" w:rsidP="008422FA">
      <w:pPr>
        <w:pStyle w:val="Kpalrs"/>
        <w:rPr>
          <w:b w:val="0"/>
          <w:bCs w:val="0"/>
        </w:rPr>
      </w:pPr>
      <w:r>
        <w:t xml:space="preserve">Figure 37: </w:t>
      </w:r>
      <w:r w:rsidR="0095344A">
        <w:rPr>
          <w:b w:val="0"/>
          <w:bCs w:val="0"/>
        </w:rPr>
        <w:t>The 10th consecutive run on the Android phone in decreasing order.</w:t>
      </w:r>
    </w:p>
    <w:p w14:paraId="240BFCA3" w14:textId="4C63D8EB" w:rsidR="00D31FFB" w:rsidRP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p>
    <w:p w14:paraId="21D22F32" w14:textId="4E96871A" w:rsidR="00B4104A" w:rsidRDefault="00B4104A" w:rsidP="00700E3A">
      <w:pPr>
        <w:pStyle w:val="Cmsor1"/>
      </w:pPr>
      <w:r>
        <w:lastRenderedPageBreak/>
        <w:t>Utolsó simítások</w:t>
      </w:r>
      <w:bookmarkEnd w:id="4"/>
      <w:bookmarkEnd w:id="5"/>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32EDCE38" w:rsidR="00225F65" w:rsidRPr="0037381F" w:rsidRDefault="009A398B" w:rsidP="00826DB2">
      <w:pPr>
        <w:numPr>
          <w:ilvl w:val="0"/>
          <w:numId w:val="12"/>
        </w:numPr>
      </w:pPr>
      <w:r>
        <w:rPr>
          <w:rStyle w:val="Kiemels"/>
        </w:rPr>
        <w:t>Kérdezd meg mi van akkor ha nem nincs úgy általános hviatkozás az irodalomjegyzékre</w:t>
      </w:r>
    </w:p>
    <w:p w14:paraId="4E0E30A8" w14:textId="77777777" w:rsidR="0063585C" w:rsidRDefault="0063585C" w:rsidP="00816BCB">
      <w:pPr>
        <w:pStyle w:val="Fejezetcimszmozsnlkl"/>
      </w:pPr>
      <w:bookmarkStart w:id="6" w:name="_Toc332798852"/>
      <w:r w:rsidRPr="00B50CAA">
        <w:lastRenderedPageBreak/>
        <w:t>Irodalomjegyzék</w:t>
      </w:r>
      <w:bookmarkEnd w:id="6"/>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3"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4"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5"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6"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7"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8"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9"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0"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1"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2"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3"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4" w:history="1">
        <w:r w:rsidRPr="00567FA3">
          <w:rPr>
            <w:rStyle w:val="Hiperhivatkozs"/>
          </w:rPr>
          <w:t>https://www.zdnet.com/article/microsoft-70-percent-of-all-security-bugs-are-memory-safety-issues/</w:t>
        </w:r>
      </w:hyperlink>
      <w:r>
        <w:br/>
      </w:r>
      <w:hyperlink r:id="rId45"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6"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7"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8"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9"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0"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1"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2"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3"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4"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5"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231B818A"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56" w:history="1">
        <w:r w:rsidRPr="00A13BDE">
          <w:rPr>
            <w:rStyle w:val="Hiperhivatkozs"/>
          </w:rPr>
          <w:t>https://halisavakis.com/my-take-on-shaders-stylized-water-shader/</w:t>
        </w:r>
      </w:hyperlink>
      <w:r w:rsidR="006926B2">
        <w:br/>
      </w:r>
      <w:r w:rsidR="006926B2" w:rsidRPr="00875D74">
        <w:t>Acessed 2020.</w:t>
      </w:r>
      <w:r w:rsidR="006926B2">
        <w:t>11.2</w:t>
      </w:r>
      <w:r w:rsidR="006926B2">
        <w:t>8</w:t>
      </w:r>
    </w:p>
    <w:sectPr w:rsidR="006926B2" w:rsidSect="00D23BFC">
      <w:headerReference w:type="even" r:id="rId57"/>
      <w:footerReference w:type="default" r:id="rId5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FDAA2" w14:textId="77777777" w:rsidR="003C2992" w:rsidRDefault="003C2992">
      <w:r>
        <w:separator/>
      </w:r>
    </w:p>
  </w:endnote>
  <w:endnote w:type="continuationSeparator" w:id="0">
    <w:p w14:paraId="1F2DB81B" w14:textId="77777777" w:rsidR="003C2992" w:rsidRDefault="003C2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70161E" w:rsidRDefault="0070161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70161E" w:rsidRDefault="0070161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5C9F9" w14:textId="77777777" w:rsidR="003C2992" w:rsidRDefault="003C2992" w:rsidP="00596D57">
      <w:pPr>
        <w:ind w:firstLine="142"/>
      </w:pPr>
      <w:r>
        <w:separator/>
      </w:r>
    </w:p>
  </w:footnote>
  <w:footnote w:type="continuationSeparator" w:id="0">
    <w:p w14:paraId="669339AF" w14:textId="77777777" w:rsidR="003C2992" w:rsidRDefault="003C2992">
      <w:r>
        <w:continuationSeparator/>
      </w:r>
    </w:p>
  </w:footnote>
  <w:footnote w:id="1">
    <w:p w14:paraId="6241B43A" w14:textId="4F5BE0DA" w:rsidR="0070161E" w:rsidRPr="008F49BF" w:rsidRDefault="0070161E"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70161E" w:rsidRPr="00BA403D" w:rsidRDefault="0070161E"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70161E" w:rsidRPr="0005353F" w:rsidRDefault="0070161E"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70161E" w:rsidRPr="003263EA" w:rsidRDefault="0070161E"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70161E" w:rsidRPr="001A7527" w:rsidRDefault="0070161E"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70161E" w:rsidRPr="001F1B02" w:rsidRDefault="0070161E"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70161E" w:rsidRPr="00C40AC6" w:rsidRDefault="0070161E"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70161E" w:rsidRPr="00B8051F" w:rsidRDefault="0070161E"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70161E" w:rsidRPr="00003701" w:rsidRDefault="0070161E"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70161E" w:rsidRPr="002006BB" w:rsidRDefault="0070161E"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70161E" w:rsidRPr="00127AFB" w:rsidRDefault="0070161E"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70161E" w:rsidRPr="004372CC" w:rsidRDefault="0070161E" w:rsidP="00647975">
      <w:pPr>
        <w:pStyle w:val="Lbjegyzetszveg"/>
        <w:ind w:firstLine="142"/>
        <w:rPr>
          <w:lang w:val="hu-HU"/>
        </w:rPr>
      </w:pPr>
      <w:bookmarkStart w:id="3"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3"/>
      <w:r>
        <w:rPr>
          <w:lang w:val="hu-HU"/>
        </w:rPr>
        <w:t>and user-friendly</w:t>
      </w:r>
    </w:p>
  </w:footnote>
  <w:footnote w:id="13">
    <w:p w14:paraId="43C1319F" w14:textId="0D4ADE44" w:rsidR="0070161E" w:rsidRPr="00647975" w:rsidRDefault="0070161E"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70161E" w:rsidRPr="00FF3E92" w:rsidRDefault="0070161E"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70161E" w:rsidRPr="002C08D8" w:rsidRDefault="0070161E"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70161E" w:rsidRPr="002C08D8" w:rsidRDefault="0070161E"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70161E" w:rsidRPr="002C08D8" w:rsidRDefault="0070161E"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70161E" w:rsidRPr="00E217C4" w:rsidRDefault="0070161E"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70161E" w:rsidRPr="00CA022C" w:rsidRDefault="0070161E"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70161E" w:rsidRPr="00351D8E" w:rsidRDefault="0070161E"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70161E" w:rsidRPr="001451F7" w:rsidRDefault="0070161E"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70161E" w:rsidRPr="00313041" w:rsidRDefault="0070161E"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67F6A2AC" w:rsidR="0070161E" w:rsidRPr="00313041" w:rsidRDefault="0070161E"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70161E" w:rsidRPr="00B42673" w:rsidRDefault="0070161E"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70161E" w:rsidRPr="006E44A9" w:rsidRDefault="0070161E"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70161E" w:rsidRPr="00C22135" w:rsidRDefault="0070161E"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70161E" w:rsidRPr="0018627E" w:rsidRDefault="0070161E"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70161E" w:rsidRPr="00FD523B" w:rsidRDefault="0070161E"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70161E" w:rsidRPr="007159E1" w:rsidRDefault="0070161E"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70161E" w:rsidRPr="00C75D30" w:rsidRDefault="0070161E"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70161E" w:rsidRPr="00404E7F" w:rsidRDefault="0070161E"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70161E" w:rsidRPr="0010222E" w:rsidRDefault="0070161E"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70161E" w:rsidRPr="00554A61" w:rsidRDefault="0070161E"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70161E" w:rsidRPr="00C37CDF" w:rsidRDefault="0070161E"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70161E" w:rsidRPr="00845DAD" w:rsidRDefault="0070161E"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70161E" w:rsidRPr="00384B49" w:rsidRDefault="0070161E"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70161E" w:rsidRPr="00E4289B" w:rsidRDefault="0070161E"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70161E" w:rsidRPr="00725D8E" w:rsidRDefault="0070161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70161E" w:rsidRPr="003D236D" w:rsidRDefault="0070161E"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70161E" w:rsidRPr="007B6D90" w:rsidRDefault="0070161E"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70161E" w:rsidRPr="00A67FE7" w:rsidRDefault="0070161E"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70161E" w:rsidRPr="004F76AC" w:rsidRDefault="0070161E"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70161E" w:rsidRPr="00D97761" w:rsidRDefault="0070161E"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70161E" w:rsidRPr="00D97761" w:rsidRDefault="0070161E"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70161E" w:rsidRPr="004246C0" w:rsidRDefault="0070161E"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70161E" w:rsidRPr="00344CCB" w:rsidRDefault="0070161E"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70161E" w:rsidRPr="00EA4427" w:rsidRDefault="0070161E"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70161E" w:rsidRPr="006242F2" w:rsidRDefault="0070161E"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70161E" w:rsidRPr="00AD4386" w:rsidRDefault="0070161E"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70161E" w:rsidRPr="005F1ECC" w:rsidRDefault="0070161E"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70161E" w:rsidRPr="005F1ECC" w:rsidRDefault="0070161E"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70161E" w:rsidRPr="008C64CE" w:rsidRDefault="0070161E"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70161E" w:rsidRPr="007C4B41" w:rsidRDefault="0070161E"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70161E" w:rsidRPr="00AD0FB0" w:rsidRDefault="0070161E"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70161E" w:rsidRPr="00E85BD7" w:rsidRDefault="0070161E"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70161E" w:rsidRPr="004A2CCD" w:rsidRDefault="0070161E"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70161E" w:rsidRDefault="0070161E"/>
  <w:p w14:paraId="2E97C07A" w14:textId="77777777" w:rsidR="0070161E" w:rsidRDefault="0070161E"/>
  <w:p w14:paraId="0EBFDCC5" w14:textId="77777777" w:rsidR="0070161E" w:rsidRDefault="007016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CE5"/>
    <w:rsid w:val="00010728"/>
    <w:rsid w:val="000112EE"/>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860F5"/>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0FB"/>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179"/>
    <w:rsid w:val="0027451C"/>
    <w:rsid w:val="0027486A"/>
    <w:rsid w:val="00274BED"/>
    <w:rsid w:val="00275582"/>
    <w:rsid w:val="002757E2"/>
    <w:rsid w:val="002774D9"/>
    <w:rsid w:val="00280FA7"/>
    <w:rsid w:val="00281AC9"/>
    <w:rsid w:val="00281B6F"/>
    <w:rsid w:val="002825CA"/>
    <w:rsid w:val="002836BE"/>
    <w:rsid w:val="002841F9"/>
    <w:rsid w:val="0028479D"/>
    <w:rsid w:val="00284D21"/>
    <w:rsid w:val="00284F4D"/>
    <w:rsid w:val="00285984"/>
    <w:rsid w:val="002868A3"/>
    <w:rsid w:val="00286B49"/>
    <w:rsid w:val="0028773E"/>
    <w:rsid w:val="00291698"/>
    <w:rsid w:val="00291EB0"/>
    <w:rsid w:val="002933F5"/>
    <w:rsid w:val="00293638"/>
    <w:rsid w:val="00293CF7"/>
    <w:rsid w:val="00293E62"/>
    <w:rsid w:val="00295BF8"/>
    <w:rsid w:val="00295D44"/>
    <w:rsid w:val="00296031"/>
    <w:rsid w:val="0029627B"/>
    <w:rsid w:val="00297355"/>
    <w:rsid w:val="0029765E"/>
    <w:rsid w:val="002977DB"/>
    <w:rsid w:val="00297C16"/>
    <w:rsid w:val="002A01F9"/>
    <w:rsid w:val="002A1B99"/>
    <w:rsid w:val="002A1DD4"/>
    <w:rsid w:val="002A22CB"/>
    <w:rsid w:val="002A3F4C"/>
    <w:rsid w:val="002A4144"/>
    <w:rsid w:val="002A4E5F"/>
    <w:rsid w:val="002A57E5"/>
    <w:rsid w:val="002A5AF4"/>
    <w:rsid w:val="002B0674"/>
    <w:rsid w:val="002B209B"/>
    <w:rsid w:val="002B25FB"/>
    <w:rsid w:val="002B3173"/>
    <w:rsid w:val="002B4095"/>
    <w:rsid w:val="002B501C"/>
    <w:rsid w:val="002B54CF"/>
    <w:rsid w:val="002B622D"/>
    <w:rsid w:val="002B6425"/>
    <w:rsid w:val="002B6780"/>
    <w:rsid w:val="002C0195"/>
    <w:rsid w:val="002C08D8"/>
    <w:rsid w:val="002C13F1"/>
    <w:rsid w:val="002C1D80"/>
    <w:rsid w:val="002C2420"/>
    <w:rsid w:val="002C26EA"/>
    <w:rsid w:val="002C4124"/>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A09C0"/>
    <w:rsid w:val="003A0B03"/>
    <w:rsid w:val="003A129C"/>
    <w:rsid w:val="003A2E68"/>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92"/>
    <w:rsid w:val="003C29EA"/>
    <w:rsid w:val="003C3DD5"/>
    <w:rsid w:val="003C5AD4"/>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F1812"/>
    <w:rsid w:val="003F2880"/>
    <w:rsid w:val="003F3D0C"/>
    <w:rsid w:val="003F508B"/>
    <w:rsid w:val="003F5320"/>
    <w:rsid w:val="003F5425"/>
    <w:rsid w:val="003F5DC0"/>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1723"/>
    <w:rsid w:val="00451BAF"/>
    <w:rsid w:val="0045325D"/>
    <w:rsid w:val="00453B1E"/>
    <w:rsid w:val="004542AE"/>
    <w:rsid w:val="00454D19"/>
    <w:rsid w:val="004568CA"/>
    <w:rsid w:val="00456AE7"/>
    <w:rsid w:val="00456CF5"/>
    <w:rsid w:val="00456E9E"/>
    <w:rsid w:val="004610FD"/>
    <w:rsid w:val="0046139C"/>
    <w:rsid w:val="0046143E"/>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7269"/>
    <w:rsid w:val="004904BB"/>
    <w:rsid w:val="00491C6B"/>
    <w:rsid w:val="00492560"/>
    <w:rsid w:val="00492715"/>
    <w:rsid w:val="00492721"/>
    <w:rsid w:val="00492886"/>
    <w:rsid w:val="004936E4"/>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30B6"/>
    <w:rsid w:val="00524214"/>
    <w:rsid w:val="00524404"/>
    <w:rsid w:val="00525659"/>
    <w:rsid w:val="00525C7A"/>
    <w:rsid w:val="0052632A"/>
    <w:rsid w:val="005307B5"/>
    <w:rsid w:val="005308F9"/>
    <w:rsid w:val="0053155E"/>
    <w:rsid w:val="00531ADE"/>
    <w:rsid w:val="00531AE6"/>
    <w:rsid w:val="00532C47"/>
    <w:rsid w:val="005342B2"/>
    <w:rsid w:val="00534B64"/>
    <w:rsid w:val="00536113"/>
    <w:rsid w:val="00536EC8"/>
    <w:rsid w:val="00536EDA"/>
    <w:rsid w:val="00541C82"/>
    <w:rsid w:val="00541DA2"/>
    <w:rsid w:val="005429C9"/>
    <w:rsid w:val="00543816"/>
    <w:rsid w:val="00543A69"/>
    <w:rsid w:val="00544710"/>
    <w:rsid w:val="00544E51"/>
    <w:rsid w:val="005452D5"/>
    <w:rsid w:val="00545ADF"/>
    <w:rsid w:val="00546002"/>
    <w:rsid w:val="005478CA"/>
    <w:rsid w:val="005478F3"/>
    <w:rsid w:val="005500DB"/>
    <w:rsid w:val="00551D0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6F46"/>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42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906C1"/>
    <w:rsid w:val="006911F7"/>
    <w:rsid w:val="00691607"/>
    <w:rsid w:val="0069252D"/>
    <w:rsid w:val="00692605"/>
    <w:rsid w:val="006926B2"/>
    <w:rsid w:val="006941BA"/>
    <w:rsid w:val="0069728B"/>
    <w:rsid w:val="006A1B7F"/>
    <w:rsid w:val="006A2816"/>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5672"/>
    <w:rsid w:val="007060B1"/>
    <w:rsid w:val="00707501"/>
    <w:rsid w:val="00707CC4"/>
    <w:rsid w:val="00710059"/>
    <w:rsid w:val="007100D8"/>
    <w:rsid w:val="00710703"/>
    <w:rsid w:val="00710B50"/>
    <w:rsid w:val="00713653"/>
    <w:rsid w:val="0071507C"/>
    <w:rsid w:val="007159E1"/>
    <w:rsid w:val="00715EA5"/>
    <w:rsid w:val="0071604C"/>
    <w:rsid w:val="00716985"/>
    <w:rsid w:val="00716D20"/>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CC8"/>
    <w:rsid w:val="007C7ED3"/>
    <w:rsid w:val="007D070F"/>
    <w:rsid w:val="007D1262"/>
    <w:rsid w:val="007D2108"/>
    <w:rsid w:val="007D28FA"/>
    <w:rsid w:val="007D2E91"/>
    <w:rsid w:val="007D5876"/>
    <w:rsid w:val="007D67C1"/>
    <w:rsid w:val="007D6D26"/>
    <w:rsid w:val="007D7AEA"/>
    <w:rsid w:val="007E013B"/>
    <w:rsid w:val="007E04AF"/>
    <w:rsid w:val="007E1A97"/>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31EE"/>
    <w:rsid w:val="00895E3E"/>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0A2"/>
    <w:rsid w:val="008F73A4"/>
    <w:rsid w:val="008F7624"/>
    <w:rsid w:val="00900359"/>
    <w:rsid w:val="00900C1B"/>
    <w:rsid w:val="009019F2"/>
    <w:rsid w:val="00902DA0"/>
    <w:rsid w:val="00903DBD"/>
    <w:rsid w:val="009043C8"/>
    <w:rsid w:val="00904682"/>
    <w:rsid w:val="009049A9"/>
    <w:rsid w:val="00905267"/>
    <w:rsid w:val="009052D4"/>
    <w:rsid w:val="0090541F"/>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13E6"/>
    <w:rsid w:val="009824AE"/>
    <w:rsid w:val="00982B9B"/>
    <w:rsid w:val="009830BD"/>
    <w:rsid w:val="00984251"/>
    <w:rsid w:val="00984EB1"/>
    <w:rsid w:val="00985108"/>
    <w:rsid w:val="0098532E"/>
    <w:rsid w:val="00986E90"/>
    <w:rsid w:val="00987D13"/>
    <w:rsid w:val="00987D32"/>
    <w:rsid w:val="009935B0"/>
    <w:rsid w:val="00994E06"/>
    <w:rsid w:val="0099500A"/>
    <w:rsid w:val="00995618"/>
    <w:rsid w:val="00995EE3"/>
    <w:rsid w:val="00996343"/>
    <w:rsid w:val="009963DE"/>
    <w:rsid w:val="0099655B"/>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2BF9"/>
    <w:rsid w:val="009B3007"/>
    <w:rsid w:val="009B35DA"/>
    <w:rsid w:val="009B3F5E"/>
    <w:rsid w:val="009B4FD7"/>
    <w:rsid w:val="009B630F"/>
    <w:rsid w:val="009B66A6"/>
    <w:rsid w:val="009B6DD7"/>
    <w:rsid w:val="009B6FD3"/>
    <w:rsid w:val="009B75F2"/>
    <w:rsid w:val="009B7D65"/>
    <w:rsid w:val="009C0BF4"/>
    <w:rsid w:val="009C0D8C"/>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646"/>
    <w:rsid w:val="00A01797"/>
    <w:rsid w:val="00A0191F"/>
    <w:rsid w:val="00A01CB4"/>
    <w:rsid w:val="00A03793"/>
    <w:rsid w:val="00A044CC"/>
    <w:rsid w:val="00A048C7"/>
    <w:rsid w:val="00A04B64"/>
    <w:rsid w:val="00A06A36"/>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762"/>
    <w:rsid w:val="00A46BAF"/>
    <w:rsid w:val="00A46D2C"/>
    <w:rsid w:val="00A474DF"/>
    <w:rsid w:val="00A4787C"/>
    <w:rsid w:val="00A47A91"/>
    <w:rsid w:val="00A506A4"/>
    <w:rsid w:val="00A5079E"/>
    <w:rsid w:val="00A50ACD"/>
    <w:rsid w:val="00A5131E"/>
    <w:rsid w:val="00A5309D"/>
    <w:rsid w:val="00A53482"/>
    <w:rsid w:val="00A5440A"/>
    <w:rsid w:val="00A5479E"/>
    <w:rsid w:val="00A54B6A"/>
    <w:rsid w:val="00A5598C"/>
    <w:rsid w:val="00A5684D"/>
    <w:rsid w:val="00A568A3"/>
    <w:rsid w:val="00A571FB"/>
    <w:rsid w:val="00A57317"/>
    <w:rsid w:val="00A576C8"/>
    <w:rsid w:val="00A57E9A"/>
    <w:rsid w:val="00A60988"/>
    <w:rsid w:val="00A63187"/>
    <w:rsid w:val="00A63AD3"/>
    <w:rsid w:val="00A666A6"/>
    <w:rsid w:val="00A666D3"/>
    <w:rsid w:val="00A67428"/>
    <w:rsid w:val="00A67FE7"/>
    <w:rsid w:val="00A71F5D"/>
    <w:rsid w:val="00A72B1C"/>
    <w:rsid w:val="00A73604"/>
    <w:rsid w:val="00A73AE1"/>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3B46"/>
    <w:rsid w:val="00AB453E"/>
    <w:rsid w:val="00AB4698"/>
    <w:rsid w:val="00AB511F"/>
    <w:rsid w:val="00AB550C"/>
    <w:rsid w:val="00AB5AFE"/>
    <w:rsid w:val="00AB6EC3"/>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BAB"/>
    <w:rsid w:val="00AE5FDA"/>
    <w:rsid w:val="00AE6422"/>
    <w:rsid w:val="00AE6E74"/>
    <w:rsid w:val="00AE7342"/>
    <w:rsid w:val="00AE7774"/>
    <w:rsid w:val="00AF0AA3"/>
    <w:rsid w:val="00AF0CF5"/>
    <w:rsid w:val="00AF158F"/>
    <w:rsid w:val="00AF165D"/>
    <w:rsid w:val="00AF2223"/>
    <w:rsid w:val="00AF2BFD"/>
    <w:rsid w:val="00AF34D3"/>
    <w:rsid w:val="00AF4229"/>
    <w:rsid w:val="00AF4B07"/>
    <w:rsid w:val="00AF6099"/>
    <w:rsid w:val="00AF6688"/>
    <w:rsid w:val="00AF6B21"/>
    <w:rsid w:val="00B00656"/>
    <w:rsid w:val="00B00BD4"/>
    <w:rsid w:val="00B011AA"/>
    <w:rsid w:val="00B013F4"/>
    <w:rsid w:val="00B0369F"/>
    <w:rsid w:val="00B03772"/>
    <w:rsid w:val="00B03E27"/>
    <w:rsid w:val="00B05264"/>
    <w:rsid w:val="00B05291"/>
    <w:rsid w:val="00B05B33"/>
    <w:rsid w:val="00B05EB4"/>
    <w:rsid w:val="00B10961"/>
    <w:rsid w:val="00B10AE1"/>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0CE2"/>
    <w:rsid w:val="00BA1C8E"/>
    <w:rsid w:val="00BA2B04"/>
    <w:rsid w:val="00BA403D"/>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DCA"/>
    <w:rsid w:val="00BC2957"/>
    <w:rsid w:val="00BC2EA4"/>
    <w:rsid w:val="00BC5B30"/>
    <w:rsid w:val="00BC693A"/>
    <w:rsid w:val="00BC7F70"/>
    <w:rsid w:val="00BD01AB"/>
    <w:rsid w:val="00BD1723"/>
    <w:rsid w:val="00BD1B8A"/>
    <w:rsid w:val="00BD2497"/>
    <w:rsid w:val="00BD271E"/>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F32"/>
    <w:rsid w:val="00C14F79"/>
    <w:rsid w:val="00C1617C"/>
    <w:rsid w:val="00C173BD"/>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CDF"/>
    <w:rsid w:val="00C406D5"/>
    <w:rsid w:val="00C40AC6"/>
    <w:rsid w:val="00C40EB8"/>
    <w:rsid w:val="00C420D5"/>
    <w:rsid w:val="00C45123"/>
    <w:rsid w:val="00C457F2"/>
    <w:rsid w:val="00C46D5D"/>
    <w:rsid w:val="00C47008"/>
    <w:rsid w:val="00C4722F"/>
    <w:rsid w:val="00C47501"/>
    <w:rsid w:val="00C4757D"/>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C03"/>
    <w:rsid w:val="00D334FA"/>
    <w:rsid w:val="00D34861"/>
    <w:rsid w:val="00D3654A"/>
    <w:rsid w:val="00D37E9B"/>
    <w:rsid w:val="00D40154"/>
    <w:rsid w:val="00D40ABE"/>
    <w:rsid w:val="00D40DC0"/>
    <w:rsid w:val="00D40ECC"/>
    <w:rsid w:val="00D41248"/>
    <w:rsid w:val="00D426AA"/>
    <w:rsid w:val="00D429F2"/>
    <w:rsid w:val="00D42AA3"/>
    <w:rsid w:val="00D450BB"/>
    <w:rsid w:val="00D46CB4"/>
    <w:rsid w:val="00D5172D"/>
    <w:rsid w:val="00D51A1F"/>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3369"/>
    <w:rsid w:val="00D74A19"/>
    <w:rsid w:val="00D74A29"/>
    <w:rsid w:val="00D75297"/>
    <w:rsid w:val="00D75884"/>
    <w:rsid w:val="00D7697F"/>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C9C"/>
    <w:rsid w:val="00DB52AF"/>
    <w:rsid w:val="00DB5C70"/>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F7C"/>
    <w:rsid w:val="00DE3E4F"/>
    <w:rsid w:val="00DE417A"/>
    <w:rsid w:val="00DE553B"/>
    <w:rsid w:val="00DE6A40"/>
    <w:rsid w:val="00DE73AD"/>
    <w:rsid w:val="00DF123C"/>
    <w:rsid w:val="00DF17B1"/>
    <w:rsid w:val="00DF234C"/>
    <w:rsid w:val="00DF4917"/>
    <w:rsid w:val="00DF5060"/>
    <w:rsid w:val="00DF574A"/>
    <w:rsid w:val="00DF57AC"/>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0423"/>
    <w:rsid w:val="00E51014"/>
    <w:rsid w:val="00E5135D"/>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22F4"/>
    <w:rsid w:val="00EC2466"/>
    <w:rsid w:val="00EC29EE"/>
    <w:rsid w:val="00EC2EE4"/>
    <w:rsid w:val="00EC3942"/>
    <w:rsid w:val="00EC4AF8"/>
    <w:rsid w:val="00EC622A"/>
    <w:rsid w:val="00EC6B76"/>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812"/>
    <w:rsid w:val="00EE59D8"/>
    <w:rsid w:val="00EF07E7"/>
    <w:rsid w:val="00EF23BB"/>
    <w:rsid w:val="00EF24B8"/>
    <w:rsid w:val="00EF2E68"/>
    <w:rsid w:val="00EF3104"/>
    <w:rsid w:val="00EF3722"/>
    <w:rsid w:val="00EF3793"/>
    <w:rsid w:val="00EF380A"/>
    <w:rsid w:val="00EF3BE7"/>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2DDA"/>
    <w:rsid w:val="00F532ED"/>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BFE"/>
    <w:rsid w:val="00F83E6F"/>
    <w:rsid w:val="00F8784E"/>
    <w:rsid w:val="00F90A7B"/>
    <w:rsid w:val="00F91BF1"/>
    <w:rsid w:val="00F91C2B"/>
    <w:rsid w:val="00F91F4B"/>
    <w:rsid w:val="00F92809"/>
    <w:rsid w:val="00F936C0"/>
    <w:rsid w:val="00F93DFD"/>
    <w:rsid w:val="00F95015"/>
    <w:rsid w:val="00F95CB5"/>
    <w:rsid w:val="00F960DC"/>
    <w:rsid w:val="00F97720"/>
    <w:rsid w:val="00F97A8B"/>
    <w:rsid w:val="00FA0030"/>
    <w:rsid w:val="00FA27E7"/>
    <w:rsid w:val="00FA36E6"/>
    <w:rsid w:val="00FA44A5"/>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C7D93"/>
    <w:rsid w:val="00FD0C52"/>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unity3d.com/legal/licenses/Unity_Reference_Only_License" TargetMode="External"/><Relationship Id="rId21" Type="http://schemas.openxmlformats.org/officeDocument/2006/relationships/image" Target="media/image13.png"/><Relationship Id="rId34" Type="http://schemas.openxmlformats.org/officeDocument/2006/relationships/hyperlink" Target="https://store.steampowered.com/app/555150/The_First_Tree/" TargetMode="External"/><Relationship Id="rId42" Type="http://schemas.openxmlformats.org/officeDocument/2006/relationships/hyperlink" Target="https://docs.microsoft.com/en-us/dotnet/standard/managed-code" TargetMode="External"/><Relationship Id="rId47" Type="http://schemas.openxmlformats.org/officeDocument/2006/relationships/hyperlink" Target="https://docs.microsoft.com/en-us/cpp/dotnet/calling-native-functions-from-managed-code?redirectedfrom=MSDN&amp;view=msvc-160" TargetMode="External"/><Relationship Id="rId50" Type="http://schemas.openxmlformats.org/officeDocument/2006/relationships/hyperlink" Target="https://blogs.unity3d.com/2015/05/06/an-introduction-to-ilcpp-internals/" TargetMode="External"/><Relationship Id="rId55" Type="http://schemas.openxmlformats.org/officeDocument/2006/relationships/hyperlink" Target="https://blogs.unity3d.com/2015/12/23/1k-update-cal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nity.com/our-company" TargetMode="External"/><Relationship Id="rId38" Type="http://schemas.openxmlformats.org/officeDocument/2006/relationships/hyperlink" Target="https://unity.com/dots/packages" TargetMode="External"/><Relationship Id="rId46" Type="http://schemas.openxmlformats.org/officeDocument/2006/relationships/hyperlink" Target="https://docs.microsoft.com/en-us/archive/blogs/ericlippert/mutating-readonly-struct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C_Sharp_(programming_language)" TargetMode="External"/><Relationship Id="rId54" Type="http://schemas.openxmlformats.org/officeDocument/2006/relationships/hyperlink" Target="https://blogs.unity3d.com/2018/09/25/performance-benchmarking-in-unity-how-to-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aywenderlich.com/7630142-entity-component-system-for-unity-getting-started%23toc-anchor-003" TargetMode="External"/><Relationship Id="rId40" Type="http://schemas.openxmlformats.org/officeDocument/2006/relationships/hyperlink" Target="https://docs.microsoft.com/en-us/dotnet/csharp/tour-of-csharp/" TargetMode="External"/><Relationship Id="rId45" Type="http://schemas.openxmlformats.org/officeDocument/2006/relationships/hyperlink" Target="https://www.zdnet.com/article/chrome-70-of-all-security-bugs-are-memory-safety-issues/" TargetMode="External"/><Relationship Id="rId53" Type="http://schemas.openxmlformats.org/officeDocument/2006/relationships/hyperlink" Target="https://docs.unity3d.com/Packages/com.unity.testframework.performance@2.4/manual/index.html"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nity.com/features/multiplatform" TargetMode="External"/><Relationship Id="rId49" Type="http://schemas.openxmlformats.org/officeDocument/2006/relationships/hyperlink" Target="https://xoofx.com/blog/2018/04/06/porting-unity-to-coreclr/" TargetMode="External"/><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zdnet.com/article/microsoft-70-percent-of-all-security-bugs-are-memory-safety-issues/" TargetMode="External"/><Relationship Id="rId52" Type="http://schemas.openxmlformats.org/officeDocument/2006/relationships/hyperlink" Target="https://docs.unity3d.com/Manual/Profiler.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g2.com/stages-of-game-development" TargetMode="External"/><Relationship Id="rId43" Type="http://schemas.openxmlformats.org/officeDocument/2006/relationships/hyperlink" Target="https://docs.microsoft.com/en-us/dotnet/standard/clr" TargetMode="External"/><Relationship Id="rId48" Type="http://schemas.openxmlformats.org/officeDocument/2006/relationships/hyperlink" Target="https://en.wikipedia.org/wiki/Mono_(software)" TargetMode="External"/><Relationship Id="rId56" Type="http://schemas.openxmlformats.org/officeDocument/2006/relationships/hyperlink" Target="https://halisavakis.com/my-take-on-shaders-stylized-water-shader/" TargetMode="External"/><Relationship Id="rId8" Type="http://schemas.openxmlformats.org/officeDocument/2006/relationships/image" Target="media/image1.png"/><Relationship Id="rId51" Type="http://schemas.openxmlformats.org/officeDocument/2006/relationships/hyperlink" Target="https://en.wikipedia.org/wiki/Profiling_(computer_programmin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3983</TotalTime>
  <Pages>62</Pages>
  <Words>13852</Words>
  <Characters>78961</Characters>
  <Application>Microsoft Office Word</Application>
  <DocSecurity>0</DocSecurity>
  <Lines>658</Lines>
  <Paragraphs>185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92628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655</cp:revision>
  <cp:lastPrinted>2020-12-03T23:42:00Z</cp:lastPrinted>
  <dcterms:created xsi:type="dcterms:W3CDTF">2020-11-25T12:07:00Z</dcterms:created>
  <dcterms:modified xsi:type="dcterms:W3CDTF">2020-12-05T16:24:00Z</dcterms:modified>
</cp:coreProperties>
</file>