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154112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154112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AB0A0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AB0A0D">
                              <w:t>Milán</w:t>
                            </w:r>
                          </w:p>
                          <w:p w14:paraId="563096AC" w14:textId="307F3957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A74B43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154112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AB0A0D">
                        <w:t xml:space="preserve">Dr. Magdics </w:t>
                      </w:r>
                      <w:r>
                        <w:fldChar w:fldCharType="end"/>
                      </w:r>
                      <w:r w:rsidR="00AB0A0D">
                        <w:t>Milán</w:t>
                      </w:r>
                    </w:p>
                    <w:p w14:paraId="563096AC" w14:textId="307F3957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A74B43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2A7B306C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45BBB460" w:rsidR="00B96880" w:rsidRPr="006D338C" w:rsidRDefault="00154112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4F2E87D6" w:rsidR="00B96880" w:rsidRPr="006D338C" w:rsidRDefault="00154112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5306F2F6" w:rsidR="00B96880" w:rsidRPr="006D338C" w:rsidRDefault="00154112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64D96EF1" w:rsidR="00B96880" w:rsidRPr="006D338C" w:rsidRDefault="00154112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2CE00B9B" w:rsidR="00B96880" w:rsidRPr="006D338C" w:rsidRDefault="00154112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721F3163" w:rsidR="00B96880" w:rsidRPr="006D338C" w:rsidRDefault="00154112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5ABC6D41" w:rsidR="00B96880" w:rsidRPr="006D338C" w:rsidRDefault="00154112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7DE4D8BE" w:rsidR="00B96880" w:rsidRPr="006D338C" w:rsidRDefault="00154112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1681218A" w:rsidR="00B96880" w:rsidRPr="006D338C" w:rsidRDefault="00154112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24</w:t>
        </w:r>
        <w:r w:rsidR="00B96880">
          <w:rPr>
            <w:noProof/>
            <w:webHidden/>
          </w:rPr>
          <w:fldChar w:fldCharType="end"/>
        </w:r>
      </w:hyperlink>
    </w:p>
    <w:p w14:paraId="1198BBFA" w14:textId="0CDFDC06" w:rsidR="00B96880" w:rsidRPr="006D338C" w:rsidRDefault="00154112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25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7EA89A5D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A74B43">
        <w:rPr>
          <w:noProof/>
        </w:rPr>
        <w:t>2020. 11. 11.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154112">
        <w:fldChar w:fldCharType="begin"/>
      </w:r>
      <w:r w:rsidR="00154112">
        <w:instrText xml:space="preserve"> AUTHOR   \* MERGEFORMAT </w:instrText>
      </w:r>
      <w:r w:rsidR="00154112">
        <w:fldChar w:fldCharType="separate"/>
      </w:r>
      <w:r w:rsidR="00552448">
        <w:t>Menyhárt Bence</w:t>
      </w:r>
      <w:r w:rsidR="00154112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147D106F" w14:textId="15DF3E12" w:rsidR="004758BF" w:rsidRDefault="00707CC4" w:rsidP="001E23A3">
      <w:pPr>
        <w:ind w:firstLine="425"/>
      </w:pPr>
      <w:r>
        <w:t xml:space="preserve">Game </w:t>
      </w:r>
      <w:r w:rsidR="00827753">
        <w:t>developers</w:t>
      </w:r>
      <w:r>
        <w:t xml:space="preserve"> </w:t>
      </w:r>
      <w:r w:rsidR="00827753">
        <w:t>are</w:t>
      </w:r>
      <w:r>
        <w:t xml:space="preserve"> always pushing the limits of hardware thus optimization </w:t>
      </w:r>
      <w:r w:rsidR="000F3F55">
        <w:t xml:space="preserve">is a crucial part of </w:t>
      </w:r>
      <w:r w:rsidR="003A797A">
        <w:t>the</w:t>
      </w:r>
      <w:r w:rsidR="00827753">
        <w:t xml:space="preserve"> development</w:t>
      </w:r>
      <w:r w:rsidR="000F3F55">
        <w:t xml:space="preserve">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inventory.”</w:t>
      </w:r>
    </w:p>
    <w:p w14:paraId="7438EF25" w14:textId="191242C4" w:rsidR="00214CE1" w:rsidRDefault="003A733A" w:rsidP="009B3007">
      <w:pPr>
        <w:spacing w:after="240"/>
        <w:ind w:firstLine="0"/>
      </w:pPr>
      <w:r>
        <w:t xml:space="preserve">After this observation, the project </w:t>
      </w:r>
      <w:proofErr w:type="gramStart"/>
      <w:r>
        <w:t>lead</w:t>
      </w:r>
      <w:proofErr w:type="gramEnd"/>
      <w:r>
        <w:t xml:space="preserve">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</w:t>
      </w:r>
      <w:r w:rsidR="00160279">
        <w:t xml:space="preserve">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4C46E9F8" w:rsidR="00905267" w:rsidRDefault="00905267" w:rsidP="00214CE1">
      <w:pPr>
        <w:ind w:firstLine="425"/>
      </w:pPr>
      <w:r>
        <w:t xml:space="preserve">There are numerous ways to record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8E38A6">
        <w:t xml:space="preserve"> </w:t>
      </w:r>
      <w:r w:rsidR="00C32041">
        <w:t>as well</w:t>
      </w:r>
      <w:r w:rsidR="008E38A6">
        <w:t>, t</w:t>
      </w:r>
      <w:r w:rsidR="00C3412B">
        <w:t>he choice is in the team’s hand.</w:t>
      </w:r>
    </w:p>
    <w:p w14:paraId="13E8000B" w14:textId="77777777" w:rsidR="00C3412B" w:rsidRDefault="00820512" w:rsidP="00C3412B">
      <w:pPr>
        <w:pStyle w:val="Kp"/>
      </w:pPr>
      <w:r w:rsidRPr="00820512">
        <w:rPr>
          <w:noProof/>
        </w:rPr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1406297F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0B8051ED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 xml:space="preserve">n observation was made </w:t>
      </w:r>
      <w:r w:rsidR="0062757D">
        <w:t xml:space="preserve">and </w:t>
      </w:r>
      <w:r w:rsidR="00B67D0A">
        <w:t>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 xml:space="preserve">clearly states that the story can only be </w:t>
      </w:r>
      <w:r w:rsidR="00B4275C">
        <w:t>marked as verified</w:t>
      </w:r>
      <w:r w:rsidR="008F49BF">
        <w:t xml:space="preserve">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39C00F9D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A74B43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BB8587A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r w:rsidR="00492715">
        <w:t>pipelines,</w:t>
      </w:r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</w:t>
      </w:r>
      <w:r w:rsidR="00960EA6">
        <w:t>-</w:t>
      </w:r>
      <w:r w:rsidR="001A5E30">
        <w:t>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6ECBBC1F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9542F2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0C7F172D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[3]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7CB3A158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2F5F44">
        <w:t>h</w:t>
      </w:r>
      <w:r w:rsidR="00AE7342">
        <w:t>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</w:t>
      </w:r>
      <w:proofErr w:type="gramStart"/>
      <w:r w:rsidR="00DD7F31">
        <w:t>copies</w:t>
      </w:r>
      <w:proofErr w:type="gramEnd"/>
      <w:r w:rsidR="00DD7F31">
        <w:t xml:space="preserve">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</w:t>
      </w:r>
      <w:proofErr w:type="gramStart"/>
      <w:r w:rsidR="00A41B9C">
        <w:t>goal</w:t>
      </w:r>
      <w:proofErr w:type="gramEnd"/>
      <w:r w:rsidR="00A41B9C">
        <w:t xml:space="preserve">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6A9C3848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path finding </w:t>
      </w:r>
      <w:r>
        <w:t>solutions</w:t>
      </w:r>
      <w:r w:rsidR="00116DCB">
        <w:t xml:space="preserve"> for our use cases</w:t>
      </w:r>
      <w:r w:rsidR="00A94DBC">
        <w:t xml:space="preserve"> to ensure smooth movement</w:t>
      </w:r>
    </w:p>
    <w:p w14:paraId="2BD6DCD0" w14:textId="2187ECA6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Setup performance tests for AI and physics common use cases to ensure 60 frames per seconds on average</w:t>
      </w:r>
    </w:p>
    <w:p w14:paraId="450E2243" w14:textId="3C6D1705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 xml:space="preserve">which </w:t>
      </w:r>
      <w:r w:rsidR="001F522D">
        <w:t>performs better in</w:t>
      </w:r>
      <w:r>
        <w:t xml:space="preserve">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 xml:space="preserve">, however DOTS </w:t>
      </w:r>
      <w:proofErr w:type="gramStart"/>
      <w:r w:rsidR="003F3D0C">
        <w:t>requires</w:t>
      </w:r>
      <w:proofErr w:type="gramEnd"/>
      <w:r w:rsidR="003F3D0C">
        <w:t xml:space="preserve">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182B33B4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 xml:space="preserve">and we did not </w:t>
      </w:r>
      <w:proofErr w:type="gramStart"/>
      <w:r>
        <w:t>mentioned</w:t>
      </w:r>
      <w:proofErr w:type="gramEnd"/>
      <w:r>
        <w:t xml:space="preserve">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4952D64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 xml:space="preserve">ven-phase </w:t>
      </w:r>
      <w:r w:rsidR="00286B49">
        <w:rPr>
          <w:b w:val="0"/>
          <w:bCs w:val="0"/>
        </w:rPr>
        <w:t xml:space="preserve">game </w:t>
      </w:r>
      <w:r w:rsidR="00435465">
        <w:rPr>
          <w:b w:val="0"/>
          <w:bCs w:val="0"/>
        </w:rPr>
        <w:t xml:space="preserve">development </w:t>
      </w:r>
      <w:commentRangeStart w:id="5"/>
      <w:r w:rsidR="00435465">
        <w:rPr>
          <w:b w:val="0"/>
          <w:bCs w:val="0"/>
        </w:rPr>
        <w:t>pipeline</w:t>
      </w:r>
      <w:commentRangeEnd w:id="5"/>
      <w:r w:rsidR="001A1D1E">
        <w:rPr>
          <w:rStyle w:val="Jegyzethivatkozs"/>
          <w:b w:val="0"/>
          <w:bCs w:val="0"/>
        </w:rPr>
        <w:commentReference w:id="5"/>
      </w:r>
      <w:r w:rsidR="007F450A">
        <w:rPr>
          <w:b w:val="0"/>
          <w:bCs w:val="0"/>
        </w:rPr>
        <w:fldChar w:fldCharType="begin"/>
      </w:r>
      <w:r w:rsidR="007F450A">
        <w:rPr>
          <w:b w:val="0"/>
          <w:bCs w:val="0"/>
        </w:rPr>
        <w:instrText xml:space="preserve"> REF _Ref55770603 \r \h </w:instrText>
      </w:r>
      <w:r w:rsidR="007F450A">
        <w:rPr>
          <w:b w:val="0"/>
          <w:bCs w:val="0"/>
        </w:rPr>
      </w:r>
      <w:r w:rsidR="007F450A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[4]</w:t>
      </w:r>
      <w:r w:rsidR="007F450A">
        <w:rPr>
          <w:b w:val="0"/>
          <w:bCs w:val="0"/>
        </w:rPr>
        <w:fldChar w:fldCharType="end"/>
      </w:r>
      <w:r w:rsidR="007F450A" w:rsidRPr="001070F7">
        <w:rPr>
          <w:b w:val="0"/>
          <w:bCs w:val="0"/>
        </w:rPr>
        <w:t xml:space="preserve"> 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19A1E489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</w:t>
      </w:r>
      <w:r w:rsidR="00827F58">
        <w:t xml:space="preserve">m </w:t>
      </w:r>
      <w:r>
        <w:t xml:space="preserve">are optimizing different parts of the </w:t>
      </w:r>
      <w:r w:rsidR="00827F58">
        <w:t>game for smoother gameplay experiences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2EC76F10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</w:t>
      </w:r>
      <w:r w:rsidR="006758E0">
        <w:t>“</w:t>
      </w:r>
      <w:r>
        <w:t>never-ending</w:t>
      </w:r>
      <w:r w:rsidR="006758E0">
        <w:t>”</w:t>
      </w:r>
      <w:r>
        <w:t xml:space="preserve">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</w:t>
      </w:r>
      <w:r w:rsidR="00146891">
        <w:t xml:space="preserve">finally </w:t>
      </w:r>
      <w:r w:rsidR="00D426AA">
        <w:t xml:space="preserve">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52E6811C" w14:textId="247C84EE" w:rsidR="00F45180" w:rsidRDefault="0072408F" w:rsidP="00700E3A">
      <w:pPr>
        <w:pStyle w:val="Cmsor1"/>
      </w:pPr>
      <w:bookmarkStart w:id="7" w:name="_Toc332797403"/>
      <w:bookmarkStart w:id="8" w:name="_Toc332798851"/>
      <w:r>
        <w:lastRenderedPageBreak/>
        <w:t>Unity</w:t>
      </w:r>
    </w:p>
    <w:p w14:paraId="58045BFA" w14:textId="01083454" w:rsidR="0072408F" w:rsidRDefault="0072408F" w:rsidP="0072408F">
      <w:pPr>
        <w:pStyle w:val="Cmsor2"/>
      </w:pPr>
      <w:r>
        <w:t>About Unity</w:t>
      </w:r>
    </w:p>
    <w:p w14:paraId="32CC186A" w14:textId="4E34DB78" w:rsidR="0072408F" w:rsidRDefault="00F16751" w:rsidP="0072408F">
      <w:pPr>
        <w:ind w:firstLine="425"/>
      </w:pPr>
      <w:r>
        <w:t>Unity is a popular real-time development platform</w:t>
      </w:r>
      <w:r w:rsidR="002D0CA6">
        <w:t xml:space="preserve"> developed and maintained by Unity Technologies. It is mainly used for game development but in the past three years </w:t>
      </w:r>
      <w:r w:rsidR="00010728">
        <w:t>the industrial area showed serious interests towards it as well.</w:t>
      </w:r>
      <w:r w:rsidR="00CF5B64">
        <w:t xml:space="preserve"> The real success of Unity is in its portability</w:t>
      </w:r>
      <w:r w:rsidR="00B771F4">
        <w:t xml:space="preserve">, ease of use and the </w:t>
      </w:r>
      <w:r w:rsidR="00964A8C">
        <w:t xml:space="preserve">vast </w:t>
      </w:r>
      <w:proofErr w:type="gramStart"/>
      <w:r w:rsidR="00964A8C">
        <w:t>amount</w:t>
      </w:r>
      <w:proofErr w:type="gramEnd"/>
      <w:r w:rsidR="00964A8C">
        <w:t xml:space="preserve"> of tutorials and education materials made by its community</w:t>
      </w:r>
      <w:r w:rsidR="00B771F4">
        <w:t>.</w:t>
      </w:r>
      <w:r w:rsidR="001A0CAC">
        <w:t xml:space="preserve"> In 2019 53% of the top 1,000 grossing mobile games </w:t>
      </w:r>
      <w:r w:rsidR="004A4732">
        <w:t>and in overall 50% of all games were powered by Unity.</w:t>
      </w:r>
    </w:p>
    <w:p w14:paraId="02F794C4" w14:textId="77777777" w:rsidR="00DA17B2" w:rsidRDefault="00DA17B2" w:rsidP="00DA17B2">
      <w:pPr>
        <w:pStyle w:val="Kp"/>
      </w:pPr>
      <w:r>
        <w:rPr>
          <w:noProof/>
        </w:rPr>
        <w:drawing>
          <wp:inline distT="0" distB="0" distL="0" distR="0" wp14:anchorId="6812EF6D" wp14:editId="6AB3BF35">
            <wp:extent cx="5400040" cy="17532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B28" w14:textId="7F98FCEE" w:rsidR="008F475F" w:rsidRPr="008F475F" w:rsidRDefault="00DA17B2" w:rsidP="008F475F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6</w:t>
      </w:r>
      <w:r>
        <w:fldChar w:fldCharType="end"/>
      </w:r>
      <w:r>
        <w:t xml:space="preserve">: </w:t>
      </w:r>
      <w:r>
        <w:rPr>
          <w:b w:val="0"/>
          <w:bCs w:val="0"/>
        </w:rPr>
        <w:t>The supported platforms of Unity 2020</w:t>
      </w:r>
      <w:r w:rsidR="001C5ADE">
        <w:rPr>
          <w:b w:val="0"/>
          <w:bCs w:val="0"/>
        </w:rPr>
        <w:t>.</w:t>
      </w:r>
      <w:r w:rsidR="006E064A">
        <w:rPr>
          <w:b w:val="0"/>
          <w:bCs w:val="0"/>
        </w:rPr>
        <w:t xml:space="preserve"> </w:t>
      </w:r>
      <w:r w:rsidR="001C5ADE">
        <w:rPr>
          <w:b w:val="0"/>
          <w:bCs w:val="0"/>
        </w:rPr>
        <w:t>E</w:t>
      </w:r>
      <w:r w:rsidR="006E064A">
        <w:rPr>
          <w:b w:val="0"/>
          <w:bCs w:val="0"/>
        </w:rPr>
        <w:t>ven though the 5</w:t>
      </w:r>
      <w:r w:rsidR="006E064A" w:rsidRPr="006E064A">
        <w:rPr>
          <w:b w:val="0"/>
          <w:bCs w:val="0"/>
          <w:vertAlign w:val="superscript"/>
        </w:rPr>
        <w:t>th</w:t>
      </w:r>
      <w:r w:rsidR="006E064A">
        <w:rPr>
          <w:b w:val="0"/>
          <w:bCs w:val="0"/>
        </w:rPr>
        <w:t xml:space="preserve"> generation consoles are not yet released to the public Unity is </w:t>
      </w:r>
      <w:r w:rsidR="001C5ADE">
        <w:rPr>
          <w:b w:val="0"/>
          <w:bCs w:val="0"/>
        </w:rPr>
        <w:t xml:space="preserve">already </w:t>
      </w:r>
      <w:r w:rsidR="006E064A">
        <w:rPr>
          <w:b w:val="0"/>
          <w:bCs w:val="0"/>
        </w:rPr>
        <w:t xml:space="preserve">supporting </w:t>
      </w:r>
      <w:r w:rsidR="001C5ADE">
        <w:rPr>
          <w:b w:val="0"/>
          <w:bCs w:val="0"/>
        </w:rPr>
        <w:t>them</w:t>
      </w:r>
      <w:r w:rsidR="005739C4">
        <w:rPr>
          <w:b w:val="0"/>
          <w:bCs w:val="0"/>
        </w:rPr>
        <w:t>.</w:t>
      </w:r>
      <w:r w:rsidR="00995618">
        <w:rPr>
          <w:b w:val="0"/>
          <w:bCs w:val="0"/>
        </w:rPr>
        <w:fldChar w:fldCharType="begin"/>
      </w:r>
      <w:r w:rsidR="00995618">
        <w:rPr>
          <w:b w:val="0"/>
          <w:bCs w:val="0"/>
        </w:rPr>
        <w:instrText xml:space="preserve"> REF _Ref55935545 \r \h </w:instrText>
      </w:r>
      <w:r w:rsidR="00995618">
        <w:rPr>
          <w:b w:val="0"/>
          <w:bCs w:val="0"/>
        </w:rPr>
      </w:r>
      <w:r w:rsidR="00995618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[5]</w:t>
      </w:r>
      <w:r w:rsidR="00995618">
        <w:rPr>
          <w:b w:val="0"/>
          <w:bCs w:val="0"/>
        </w:rPr>
        <w:fldChar w:fldCharType="end"/>
      </w:r>
    </w:p>
    <w:p w14:paraId="3D4A0F9D" w14:textId="3056BD6F" w:rsidR="000611ED" w:rsidRDefault="008F475F" w:rsidP="008F475F">
      <w:pPr>
        <w:pStyle w:val="Cmsor2"/>
      </w:pPr>
      <w:r>
        <w:t>Overview</w:t>
      </w:r>
    </w:p>
    <w:p w14:paraId="559C2837" w14:textId="3B5D1D33" w:rsidR="00B10961" w:rsidRDefault="008A0868" w:rsidP="00B10961">
      <w:pPr>
        <w:ind w:firstLine="425"/>
      </w:pPr>
      <w:r>
        <w:t>Unity’s</w:t>
      </w:r>
      <w:r w:rsidR="00E305A3">
        <w:t xml:space="preserve"> main</w:t>
      </w:r>
      <w:r>
        <w:t xml:space="preserve"> workflow revolves around </w:t>
      </w:r>
      <w:r w:rsidR="00E305A3">
        <w:t>GameObjects and C</w:t>
      </w:r>
      <w:r>
        <w:t>omponents.</w:t>
      </w:r>
      <w:r w:rsidR="00E305A3">
        <w:t xml:space="preserve"> </w:t>
      </w:r>
      <w:r w:rsidR="008E7F66">
        <w:t xml:space="preserve">GameObjects are the actors or </w:t>
      </w:r>
      <w:r w:rsidR="0093187B">
        <w:t xml:space="preserve">we can think about them as </w:t>
      </w:r>
      <w:r w:rsidR="008E7F66">
        <w:t xml:space="preserve">container of Components while the </w:t>
      </w:r>
      <w:r w:rsidR="002B6425">
        <w:t xml:space="preserve">Components </w:t>
      </w:r>
      <w:r w:rsidR="00414D82">
        <w:t>define how a GameObject behaves in the scene</w:t>
      </w:r>
      <w:r w:rsidR="00E16CFF">
        <w:t>.</w:t>
      </w:r>
      <w:r w:rsidR="00A5079E">
        <w:t xml:space="preserve"> This workflow is extremely convenient and easy to understand, the developer just creates a GameObject adds some Components </w:t>
      </w:r>
      <w:r w:rsidR="0048395C">
        <w:t xml:space="preserve">to it then these </w:t>
      </w:r>
      <w:r w:rsidR="00A5079E">
        <w:t xml:space="preserve">will define how </w:t>
      </w:r>
      <w:r w:rsidR="0048395C">
        <w:t xml:space="preserve">the GameObject behaves in the scene. E.g. adding </w:t>
      </w:r>
      <w:r w:rsidR="00150A11">
        <w:t xml:space="preserve">a Rigidbody component to a GameObject </w:t>
      </w:r>
      <w:r w:rsidR="00730717">
        <w:t xml:space="preserve">will allow it to take part in physics calculations and if the </w:t>
      </w:r>
      <w:r w:rsidR="005D055E">
        <w:t>developer click</w:t>
      </w:r>
      <w:r w:rsidR="00E71299">
        <w:t>s</w:t>
      </w:r>
      <w:r w:rsidR="005D055E">
        <w:t xml:space="preserve"> on play</w:t>
      </w:r>
      <w:r w:rsidR="000F505C">
        <w:t>,</w:t>
      </w:r>
      <w:r w:rsidR="00730717">
        <w:t xml:space="preserve"> </w:t>
      </w:r>
      <w:r w:rsidR="000F505C">
        <w:t>the</w:t>
      </w:r>
      <w:r w:rsidR="00730717">
        <w:t xml:space="preserve"> GameObject will instantly start to fall according to the laws of gravity.</w:t>
      </w:r>
      <w:r w:rsidR="00BC693A">
        <w:t xml:space="preserve"> This is the main workflow of Unity however since Unity 2018 a new workflow was introduced called DOTS. </w:t>
      </w:r>
      <w:r w:rsidR="005D055E">
        <w:t xml:space="preserve">DOTS is pushing a data-oriented design view over </w:t>
      </w:r>
      <w:r w:rsidR="00C67F32">
        <w:t>the standard object-oriented one. Unity suggest that you should organize your</w:t>
      </w:r>
      <w:r w:rsidR="000C52C4">
        <w:t xml:space="preserve"> code around data </w:t>
      </w:r>
      <w:r w:rsidR="00D95B8E">
        <w:t xml:space="preserve">and </w:t>
      </w:r>
      <w:r w:rsidR="0093187B">
        <w:t xml:space="preserve">the way </w:t>
      </w:r>
      <w:r w:rsidR="00D95B8E">
        <w:t>how it</w:t>
      </w:r>
      <w:r w:rsidR="0093187B">
        <w:t xml:space="preserve"> is</w:t>
      </w:r>
      <w:r w:rsidR="00D95B8E">
        <w:t xml:space="preserve"> stored in memory. This results in an extremely </w:t>
      </w:r>
      <w:r w:rsidR="00EB4B85">
        <w:t>performant</w:t>
      </w:r>
      <w:r w:rsidR="00D95B8E">
        <w:t xml:space="preserve"> code that can fully harvest the capabilities of modern hardware</w:t>
      </w:r>
      <w:r w:rsidR="00EB4B85">
        <w:t xml:space="preserve">, </w:t>
      </w:r>
      <w:r w:rsidR="00EB4B85">
        <w:lastRenderedPageBreak/>
        <w:t>via caching data efficiently.</w:t>
      </w:r>
      <w:r w:rsidR="006C7469">
        <w:t xml:space="preserve"> </w:t>
      </w:r>
      <w:r w:rsidR="00E71299">
        <w:t>E.g. w</w:t>
      </w:r>
      <w:r w:rsidR="00996343">
        <w:t>hen a developer wants to iterate over all the zombies in the game</w:t>
      </w:r>
      <w:r w:rsidR="00230E9A">
        <w:t xml:space="preserve"> in order to move them</w:t>
      </w:r>
      <w:r w:rsidR="00996343">
        <w:t xml:space="preserve"> the CPU will load </w:t>
      </w:r>
      <w:r w:rsidR="00E71299">
        <w:t>a bunch of</w:t>
      </w:r>
      <w:r w:rsidR="00996343">
        <w:t xml:space="preserve"> </w:t>
      </w:r>
      <w:r w:rsidR="00E71299">
        <w:t xml:space="preserve">ZombieController </w:t>
      </w:r>
      <w:r w:rsidR="00207493">
        <w:t xml:space="preserve">scripts </w:t>
      </w:r>
      <w:r w:rsidR="00E71299">
        <w:t xml:space="preserve">into </w:t>
      </w:r>
      <w:r w:rsidR="00230E9A">
        <w:t xml:space="preserve">its cache. The problem is that ZombieController </w:t>
      </w:r>
      <w:r w:rsidR="00CC2F39">
        <w:t xml:space="preserve">contains not just only the position of the zombie but it contains other various properties like health, </w:t>
      </w:r>
      <w:r w:rsidR="003B14E6">
        <w:t>stamina, behavior type</w:t>
      </w:r>
      <w:r w:rsidR="00776C79">
        <w:t xml:space="preserve">, </w:t>
      </w:r>
      <w:r w:rsidR="003B14E6">
        <w:t xml:space="preserve">and </w:t>
      </w:r>
      <w:r w:rsidR="006B1CC3">
        <w:t>attack type</w:t>
      </w:r>
      <w:r w:rsidR="002F088E">
        <w:t>. Obviously</w:t>
      </w:r>
      <w:r w:rsidR="00797F2E">
        <w:t xml:space="preserve"> for movement translation</w:t>
      </w:r>
      <w:r w:rsidR="002F088E">
        <w:t>s</w:t>
      </w:r>
      <w:r w:rsidR="00797F2E">
        <w:t xml:space="preserve"> the only relevant property is </w:t>
      </w:r>
      <w:r w:rsidR="002F088E">
        <w:t>position</w:t>
      </w:r>
      <w:r w:rsidR="00776C79">
        <w:t xml:space="preserve">, yet the CPU loads all the irrelevant properties </w:t>
      </w:r>
      <w:r w:rsidR="007F1604">
        <w:t xml:space="preserve">as well </w:t>
      </w:r>
      <w:r w:rsidR="00255B3A">
        <w:t xml:space="preserve">thus </w:t>
      </w:r>
      <w:r w:rsidR="007F1604">
        <w:t>wasting our precious L1, L2, L3 caches.</w:t>
      </w:r>
    </w:p>
    <w:p w14:paraId="3EFC03AC" w14:textId="77777777" w:rsidR="009542F2" w:rsidRDefault="00B10961" w:rsidP="009542F2">
      <w:pPr>
        <w:pStyle w:val="Kp"/>
      </w:pPr>
      <w:r>
        <w:rPr>
          <w:noProof/>
        </w:rPr>
        <w:drawing>
          <wp:inline distT="0" distB="0" distL="0" distR="0" wp14:anchorId="14C6DFC5" wp14:editId="0D25F92C">
            <wp:extent cx="5400040" cy="2571447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7206" w14:textId="48D76587" w:rsidR="00B10961" w:rsidRDefault="009542F2" w:rsidP="009542F2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>
        <w:rPr>
          <w:b w:val="0"/>
          <w:bCs w:val="0"/>
        </w:rPr>
        <w:t>The difference between Object-oriented and Data-Oriented design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REF _Ref55945928 \r \h </w:instrText>
      </w:r>
      <w:r>
        <w:rPr>
          <w:b w:val="0"/>
          <w:bCs w:val="0"/>
        </w:rPr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[6]</w:t>
      </w:r>
      <w:r>
        <w:rPr>
          <w:b w:val="0"/>
          <w:bCs w:val="0"/>
        </w:rPr>
        <w:fldChar w:fldCharType="end"/>
      </w:r>
    </w:p>
    <w:p w14:paraId="0A5EC729" w14:textId="066759E2" w:rsidR="00255B3A" w:rsidRPr="00255B3A" w:rsidRDefault="00255B3A" w:rsidP="00255B3A">
      <w:pPr>
        <w:ind w:firstLine="0"/>
      </w:pPr>
      <w:r>
        <w:t xml:space="preserve">As we can see in </w:t>
      </w:r>
      <w:r w:rsidRPr="00255B3A">
        <w:rPr>
          <w:b/>
          <w:bCs/>
        </w:rPr>
        <w:t>Figure 7</w:t>
      </w:r>
      <w:r>
        <w:rPr>
          <w:b/>
          <w:bCs/>
        </w:rPr>
        <w:t xml:space="preserve"> </w:t>
      </w:r>
      <w:r w:rsidR="00882895">
        <w:t>object-oriented design</w:t>
      </w:r>
      <w:r>
        <w:t xml:space="preserve"> </w:t>
      </w:r>
      <w:r w:rsidR="00882895">
        <w:t>uses an unoptimized data layout which brings irrelevant data</w:t>
      </w:r>
      <w:r w:rsidR="00861571">
        <w:t xml:space="preserve"> (red)</w:t>
      </w:r>
      <w:r w:rsidR="00882895">
        <w:t xml:space="preserve"> into the CPU cache </w:t>
      </w:r>
      <w:r w:rsidR="00861571">
        <w:t xml:space="preserve">thus it has to use the slower main memory. On the other hand, data-oriented design uses an optimized data layout that only brings the relevant data into the cache resulting in </w:t>
      </w:r>
      <w:r w:rsidR="00105056">
        <w:t>a half empty CPU cache.</w:t>
      </w:r>
    </w:p>
    <w:p w14:paraId="2674583F" w14:textId="4D89C5C5" w:rsidR="00C629C6" w:rsidRDefault="0034678A" w:rsidP="00424E20">
      <w:pPr>
        <w:spacing w:after="0"/>
        <w:ind w:firstLine="425"/>
      </w:pPr>
      <w:proofErr w:type="spellStart"/>
      <w:r w:rsidRPr="0034678A">
        <w:rPr>
          <w:b/>
          <w:bCs/>
          <w:color w:val="FF0000"/>
        </w:rPr>
        <w:t>Szóval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ez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nem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jó</w:t>
      </w:r>
      <w:proofErr w:type="spellEnd"/>
      <w:r w:rsidRPr="0034678A">
        <w:rPr>
          <w:b/>
          <w:bCs/>
          <w:color w:val="FF0000"/>
        </w:rPr>
        <w:t xml:space="preserve"> overview </w:t>
      </w:r>
      <w:proofErr w:type="spellStart"/>
      <w:r w:rsidRPr="0034678A">
        <w:rPr>
          <w:b/>
          <w:bCs/>
          <w:color w:val="FF0000"/>
        </w:rPr>
        <w:t>ez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inkább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menjen</w:t>
      </w:r>
      <w:proofErr w:type="spellEnd"/>
      <w:r w:rsidRPr="0034678A">
        <w:rPr>
          <w:b/>
          <w:bCs/>
          <w:color w:val="FF0000"/>
        </w:rPr>
        <w:t xml:space="preserve"> a scripting-es </w:t>
      </w:r>
      <w:proofErr w:type="spellStart"/>
      <w:r w:rsidRPr="0034678A">
        <w:rPr>
          <w:b/>
          <w:bCs/>
          <w:color w:val="FF0000"/>
        </w:rPr>
        <w:t>részhez</w:t>
      </w:r>
      <w:proofErr w:type="spellEnd"/>
      <w:r w:rsidRPr="0034678A">
        <w:rPr>
          <w:color w:val="FF0000"/>
        </w:rPr>
        <w:t xml:space="preserve"> </w:t>
      </w:r>
      <w:r w:rsidR="0050704F">
        <w:t>Unity is a C/C++ engine</w:t>
      </w:r>
      <w:r w:rsidR="002C5E9C">
        <w:t xml:space="preserve">, which means that most of the inner functionalities are written in </w:t>
      </w:r>
      <w:r w:rsidR="001838CC">
        <w:t>these two languages</w:t>
      </w:r>
      <w:r w:rsidR="0050704F">
        <w:t xml:space="preserve">. </w:t>
      </w:r>
      <w:r w:rsidR="001838CC">
        <w:t>However,</w:t>
      </w:r>
      <w:r w:rsidR="002C5E9C">
        <w:t xml:space="preserve"> Unity’s </w:t>
      </w:r>
      <w:r w:rsidR="00DC19BB">
        <w:t>scripting language</w:t>
      </w:r>
      <w:r w:rsidR="001838CC">
        <w:t xml:space="preserve"> is </w:t>
      </w:r>
      <w:r w:rsidR="00107C71">
        <w:t>C#</w:t>
      </w:r>
      <w:r w:rsidR="000830F5">
        <w:t xml:space="preserve">, which means that the game logic will </w:t>
      </w:r>
      <w:r w:rsidR="00964BD4">
        <w:t xml:space="preserve">be </w:t>
      </w:r>
      <w:r w:rsidR="000830F5">
        <w:t xml:space="preserve">probably written </w:t>
      </w:r>
      <w:r w:rsidR="00506B17">
        <w:t xml:space="preserve">entirely </w:t>
      </w:r>
      <w:r w:rsidR="000830F5">
        <w:t>in C#.</w:t>
      </w:r>
      <w:r w:rsidR="00107C71">
        <w:t xml:space="preserve"> </w:t>
      </w:r>
      <w:r w:rsidR="00A47A91">
        <w:t xml:space="preserve">This tends to confuse newcomers since </w:t>
      </w:r>
      <w:r w:rsidR="007E5B08">
        <w:t>interactions</w:t>
      </w:r>
      <w:r w:rsidR="00A47A91">
        <w:t xml:space="preserve"> with the </w:t>
      </w:r>
      <w:r w:rsidR="00D83F2E">
        <w:t>Unity API</w:t>
      </w:r>
      <w:r w:rsidR="00A47A91">
        <w:t xml:space="preserve"> </w:t>
      </w:r>
      <w:r w:rsidR="007E5B08">
        <w:t xml:space="preserve">happens </w:t>
      </w:r>
      <w:r w:rsidR="00A47A91">
        <w:t xml:space="preserve">via C# </w:t>
      </w:r>
      <w:r w:rsidR="005141E6">
        <w:t>objects,</w:t>
      </w:r>
      <w:r w:rsidR="00A47A91">
        <w:t xml:space="preserve"> they think that the engine itself is written in </w:t>
      </w:r>
      <w:r w:rsidR="00E51E6B">
        <w:t>C#</w:t>
      </w:r>
      <w:r w:rsidR="00A47A91">
        <w:t xml:space="preserve"> </w:t>
      </w:r>
      <w:r w:rsidR="00964BD4">
        <w:t>as well</w:t>
      </w:r>
      <w:r w:rsidR="00A47A91">
        <w:t>.</w:t>
      </w:r>
      <w:r w:rsidR="00833D5A">
        <w:t xml:space="preserve"> </w:t>
      </w:r>
      <w:r w:rsidR="00C629C6">
        <w:t>So,</w:t>
      </w:r>
      <w:r w:rsidR="003D451F">
        <w:t xml:space="preserve"> it is </w:t>
      </w:r>
      <w:r w:rsidR="00C629C6">
        <w:t>essential</w:t>
      </w:r>
      <w:r w:rsidR="003D451F">
        <w:t xml:space="preserve"> to know that this is not true </w:t>
      </w:r>
      <w:r w:rsidR="00C629C6">
        <w:t>and this knowledge is especially crucial if our task is to optimize part of our scripting logic. We will talk about this later in deep.</w:t>
      </w:r>
      <w:r w:rsidR="00BF0E56">
        <w:t xml:space="preserve"> Unity’s source code is</w:t>
      </w:r>
      <w:r w:rsidR="00CC4782">
        <w:t xml:space="preserve"> also</w:t>
      </w:r>
      <w:r w:rsidR="00BF0E56">
        <w:t xml:space="preserve"> </w:t>
      </w:r>
      <w:r w:rsidR="008117FD" w:rsidRPr="008117FD">
        <w:t xml:space="preserve">proprietary </w:t>
      </w:r>
      <w:r w:rsidR="008117FD">
        <w:t>which means</w:t>
      </w:r>
      <w:r w:rsidR="00554E10">
        <w:t xml:space="preserve"> any problem that is on Unity’s side have to be solved by them. </w:t>
      </w:r>
      <w:r w:rsidR="008117FD">
        <w:t xml:space="preserve">Although, in </w:t>
      </w:r>
      <w:r w:rsidR="0049796D">
        <w:t xml:space="preserve">2018 Unity Technologies </w:t>
      </w:r>
      <w:r w:rsidR="0049796D">
        <w:lastRenderedPageBreak/>
        <w:t>decided to release the source code</w:t>
      </w:r>
      <w:r w:rsidR="00313041">
        <w:rPr>
          <w:rStyle w:val="Lbjegyzet-hivatkozs"/>
        </w:rPr>
        <w:footnoteReference w:id="14"/>
      </w:r>
      <w:r w:rsidR="0049796D">
        <w:t xml:space="preserve"> of their .NET assemblies</w:t>
      </w:r>
      <w:r w:rsidR="008117FD">
        <w:t xml:space="preserve"> under a reference-only license</w:t>
      </w:r>
      <w:r w:rsidR="00313041">
        <w:rPr>
          <w:rStyle w:val="Lbjegyzet-hivatkozs"/>
        </w:rPr>
        <w:footnoteReference w:id="15"/>
      </w:r>
      <w:r w:rsidR="00424E20">
        <w:t>,</w:t>
      </w:r>
      <w:r w:rsidR="00CC4782">
        <w:t xml:space="preserve"> we still don’t have </w:t>
      </w:r>
      <w:r w:rsidR="00130413">
        <w:t>much</w:t>
      </w:r>
      <w:r w:rsidR="00CC4782">
        <w:t xml:space="preserve"> insight into the inner </w:t>
      </w:r>
      <w:r w:rsidR="00F07552">
        <w:t>mechanisms</w:t>
      </w:r>
      <w:r w:rsidR="00424E20">
        <w:t xml:space="preserve"> of the engine.</w:t>
      </w:r>
    </w:p>
    <w:p w14:paraId="26B46DB0" w14:textId="586A1FA8" w:rsidR="008F475F" w:rsidRDefault="008F475F" w:rsidP="008F475F">
      <w:pPr>
        <w:ind w:firstLine="425"/>
      </w:pPr>
    </w:p>
    <w:p w14:paraId="21D22F32" w14:textId="6AB59373" w:rsidR="00B4104A" w:rsidRDefault="00B4104A" w:rsidP="00700E3A">
      <w:pPr>
        <w:pStyle w:val="Cmsor1"/>
      </w:pPr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7"/>
      <w:bookmarkEnd w:id="8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9" w:name="_Toc332798852"/>
      <w:proofErr w:type="spellStart"/>
      <w:r w:rsidRPr="00B50CAA">
        <w:lastRenderedPageBreak/>
        <w:t>Irodalomjegyzék</w:t>
      </w:r>
      <w:bookmarkEnd w:id="9"/>
      <w:proofErr w:type="spellEnd"/>
    </w:p>
    <w:p w14:paraId="116D8675" w14:textId="3E6ACD51" w:rsidR="00B50CAA" w:rsidRDefault="00B0369F" w:rsidP="006F512E">
      <w:pPr>
        <w:pStyle w:val="Irodalomjegyzksor"/>
      </w:pPr>
      <w:bookmarkStart w:id="10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10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225383C1" w14:textId="3D9255A1" w:rsidR="004A4732" w:rsidRDefault="004A4732" w:rsidP="006F512E">
      <w:pPr>
        <w:pStyle w:val="Irodalomjegyzksor"/>
      </w:pPr>
      <w:r>
        <w:t>Unity Technologies, Our Impact by the numbers</w:t>
      </w:r>
      <w:r>
        <w:br/>
      </w:r>
      <w:hyperlink r:id="rId21" w:history="1">
        <w:r w:rsidRPr="00FD2484">
          <w:rPr>
            <w:rStyle w:val="Hiperhivatkozs"/>
          </w:rPr>
          <w:t>https://unity.com/our-company</w:t>
        </w:r>
      </w:hyperlink>
    </w:p>
    <w:p w14:paraId="5A679CE6" w14:textId="4C98A154" w:rsidR="00A01797" w:rsidRDefault="00A164C2" w:rsidP="00A01797">
      <w:pPr>
        <w:pStyle w:val="Irodalomjegyzksor"/>
      </w:pPr>
      <w:bookmarkStart w:id="11" w:name="_Ref55722065"/>
      <w:r>
        <w:t>Steam: The First Tree</w:t>
      </w:r>
      <w:r w:rsidR="00A01797">
        <w:t xml:space="preserve">, </w:t>
      </w:r>
      <w:hyperlink r:id="rId22" w:history="1">
        <w:r w:rsidRPr="00A164C2">
          <w:rPr>
            <w:rStyle w:val="Hiperhivatkozs"/>
          </w:rPr>
          <w:t>https://store.steampowered.com/app/555150/The_First_Tree/</w:t>
        </w:r>
      </w:hyperlink>
      <w:bookmarkEnd w:id="11"/>
    </w:p>
    <w:p w14:paraId="1671F141" w14:textId="79D9B303" w:rsidR="00176C0F" w:rsidRPr="006A4B56" w:rsidRDefault="00176C0F" w:rsidP="00A01797">
      <w:pPr>
        <w:pStyle w:val="Irodalomjegyzksor"/>
        <w:rPr>
          <w:rStyle w:val="Hiperhivatkozs"/>
          <w:color w:val="auto"/>
          <w:u w:val="none"/>
        </w:rPr>
      </w:pPr>
      <w:bookmarkStart w:id="12" w:name="_Ref55770603"/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3" w:history="1">
        <w:r w:rsidRPr="00176C0F">
          <w:rPr>
            <w:rStyle w:val="Hiperhivatkozs"/>
          </w:rPr>
          <w:t>https://learn.g2.com/stages-of-game-development</w:t>
        </w:r>
      </w:hyperlink>
      <w:bookmarkEnd w:id="12"/>
    </w:p>
    <w:p w14:paraId="2FB566D0" w14:textId="4D2A6B68" w:rsidR="006A4B56" w:rsidRPr="00433959" w:rsidRDefault="006A4B56" w:rsidP="006A4B56">
      <w:pPr>
        <w:pStyle w:val="Irodalomjegyzksor"/>
        <w:rPr>
          <w:rStyle w:val="Hiperhivatkozs"/>
          <w:color w:val="auto"/>
          <w:u w:val="none"/>
        </w:rPr>
      </w:pPr>
      <w:bookmarkStart w:id="13" w:name="_Ref55935545"/>
      <w:r>
        <w:t xml:space="preserve">Unity Technologies, </w:t>
      </w:r>
      <w:r w:rsidRPr="006A4B56">
        <w:t>Unparalleled platform support</w:t>
      </w:r>
      <w:r>
        <w:br/>
      </w:r>
      <w:hyperlink r:id="rId24" w:history="1">
        <w:r w:rsidRPr="006A4B56">
          <w:rPr>
            <w:rStyle w:val="Hiperhivatkozs"/>
          </w:rPr>
          <w:t>https://unity.com/features/multiplatform</w:t>
        </w:r>
      </w:hyperlink>
      <w:bookmarkEnd w:id="13"/>
    </w:p>
    <w:p w14:paraId="6F675510" w14:textId="2ECE66BF" w:rsidR="00433959" w:rsidRPr="00EE1A1F" w:rsidRDefault="00433959" w:rsidP="00433959">
      <w:pPr>
        <w:pStyle w:val="Irodalomjegyzksor"/>
      </w:pPr>
      <w:bookmarkStart w:id="14" w:name="_Ref55945928"/>
      <w:r w:rsidRPr="00433959">
        <w:t>Wilmer Lin</w:t>
      </w:r>
      <w:r>
        <w:t xml:space="preserve">, </w:t>
      </w:r>
      <w:r w:rsidRPr="00433959">
        <w:t>ECS: Performance by Default</w:t>
      </w:r>
      <w:r>
        <w:br/>
      </w:r>
      <w:hyperlink r:id="rId25" w:history="1">
        <w:r w:rsidRPr="00433959">
          <w:rPr>
            <w:rStyle w:val="Hiperhivatkozs"/>
          </w:rPr>
          <w:t>https://www.raywenderlich.com/7630142-entity-component-system-for-unity-getting-started#toc-anchor-003</w:t>
        </w:r>
      </w:hyperlink>
      <w:bookmarkEnd w:id="14"/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6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5" w:name="_Toc332798853"/>
      <w:proofErr w:type="spellStart"/>
      <w:r>
        <w:lastRenderedPageBreak/>
        <w:t>Függelék</w:t>
      </w:r>
      <w:bookmarkEnd w:id="15"/>
      <w:proofErr w:type="spellEnd"/>
    </w:p>
    <w:p w14:paraId="0972CD28" w14:textId="78E25A51" w:rsidR="00410CCC" w:rsidRPr="002933F5" w:rsidRDefault="00410CCC" w:rsidP="002933F5"/>
    <w:p w14:paraId="20A721FF" w14:textId="77777777" w:rsidR="00B50CAA" w:rsidRDefault="00B50CAA" w:rsidP="00B50CAA"/>
    <w:sectPr w:rsidR="00B50CAA" w:rsidSect="00D23BFC">
      <w:headerReference w:type="even" r:id="rId27"/>
      <w:footerReference w:type="default" r:id="rId2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  <w:comment w:id="5" w:author="Bence Menyhárt" w:date="2020-11-08T19:30:00Z" w:initials="BM">
    <w:p w14:paraId="4585D4C5" w14:textId="59C26880" w:rsidR="001A1D1E" w:rsidRDefault="001A1D1E">
      <w:pPr>
        <w:pStyle w:val="Jegyzetszveg"/>
      </w:pPr>
      <w:r>
        <w:rPr>
          <w:rStyle w:val="Jegyzethivatkozs"/>
        </w:rPr>
        <w:annotationRef/>
      </w:r>
      <w:proofErr w:type="spellStart"/>
      <w:r>
        <w:t>Forrás</w:t>
      </w:r>
      <w:proofErr w:type="spellEnd"/>
      <w:r>
        <w:t xml:space="preserve"> </w:t>
      </w:r>
      <w:proofErr w:type="spellStart"/>
      <w:r>
        <w:t>megjelölés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  <w15:commentEx w15:paraId="4585D4C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  <w16cex:commentExtensible w16cex:durableId="2352C5DD" w16cex:dateUtc="2020-11-08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  <w16cid:commentId w16cid:paraId="4585D4C5" w16cid:durableId="2352C5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3053A0" w14:textId="77777777" w:rsidR="00154112" w:rsidRDefault="00154112">
      <w:r>
        <w:separator/>
      </w:r>
    </w:p>
  </w:endnote>
  <w:endnote w:type="continuationSeparator" w:id="0">
    <w:p w14:paraId="4B6D7ACD" w14:textId="77777777" w:rsidR="00154112" w:rsidRDefault="00154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4A86A" w14:textId="77777777" w:rsidR="00154112" w:rsidRDefault="00154112" w:rsidP="00596D57">
      <w:pPr>
        <w:ind w:firstLine="142"/>
      </w:pPr>
      <w:r>
        <w:separator/>
      </w:r>
    </w:p>
  </w:footnote>
  <w:footnote w:type="continuationSeparator" w:id="0">
    <w:p w14:paraId="480BB40F" w14:textId="77777777" w:rsidR="00154112" w:rsidRDefault="00154112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6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6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  <w:footnote w:id="14">
    <w:p w14:paraId="61696C24" w14:textId="12E0E823" w:rsidR="00313041" w:rsidRPr="00313041" w:rsidRDefault="00313041" w:rsidP="0031304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313041">
          <w:rPr>
            <w:rStyle w:val="Hiperhivatkozs"/>
          </w:rPr>
          <w:t>https://github.com/Unity-Technologies/UnityCsReference/tree/2019.4</w:t>
        </w:r>
      </w:hyperlink>
    </w:p>
  </w:footnote>
  <w:footnote w:id="15">
    <w:p w14:paraId="1290E263" w14:textId="3C4EBC9F" w:rsidR="00313041" w:rsidRPr="00313041" w:rsidRDefault="00313041" w:rsidP="00653484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Reference-only license</w:t>
      </w:r>
      <w:r w:rsidRPr="00313041">
        <w:t xml:space="preserve"> means for the sole purpose of inspecting functionality to understand or improve performance of your games, applications, software, or other content developed with the Unity Engine.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0728"/>
    <w:rsid w:val="000112EE"/>
    <w:rsid w:val="0001192F"/>
    <w:rsid w:val="00011EEE"/>
    <w:rsid w:val="00014981"/>
    <w:rsid w:val="00024727"/>
    <w:rsid w:val="000313C8"/>
    <w:rsid w:val="00036991"/>
    <w:rsid w:val="0005353F"/>
    <w:rsid w:val="000569E0"/>
    <w:rsid w:val="00060930"/>
    <w:rsid w:val="000611ED"/>
    <w:rsid w:val="000650BC"/>
    <w:rsid w:val="000677A6"/>
    <w:rsid w:val="00070C9D"/>
    <w:rsid w:val="0007239C"/>
    <w:rsid w:val="00073B1C"/>
    <w:rsid w:val="000830F5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B79DE"/>
    <w:rsid w:val="000C413F"/>
    <w:rsid w:val="000C52C4"/>
    <w:rsid w:val="000C5486"/>
    <w:rsid w:val="000C62EB"/>
    <w:rsid w:val="000C755D"/>
    <w:rsid w:val="000C7F29"/>
    <w:rsid w:val="000D51DA"/>
    <w:rsid w:val="000D687D"/>
    <w:rsid w:val="000E1B4E"/>
    <w:rsid w:val="000E2488"/>
    <w:rsid w:val="000E67D6"/>
    <w:rsid w:val="000F0FAD"/>
    <w:rsid w:val="000F1C4E"/>
    <w:rsid w:val="000F3F55"/>
    <w:rsid w:val="000F505C"/>
    <w:rsid w:val="00100131"/>
    <w:rsid w:val="00102269"/>
    <w:rsid w:val="00103274"/>
    <w:rsid w:val="00105056"/>
    <w:rsid w:val="001070F7"/>
    <w:rsid w:val="00107C71"/>
    <w:rsid w:val="00107D5F"/>
    <w:rsid w:val="0011121F"/>
    <w:rsid w:val="001147EC"/>
    <w:rsid w:val="00116DCB"/>
    <w:rsid w:val="0012237D"/>
    <w:rsid w:val="00124E23"/>
    <w:rsid w:val="001265C2"/>
    <w:rsid w:val="00127AFB"/>
    <w:rsid w:val="00130413"/>
    <w:rsid w:val="0013182D"/>
    <w:rsid w:val="00133ADB"/>
    <w:rsid w:val="001358CC"/>
    <w:rsid w:val="001425CA"/>
    <w:rsid w:val="00143B80"/>
    <w:rsid w:val="00146891"/>
    <w:rsid w:val="00150A11"/>
    <w:rsid w:val="00154112"/>
    <w:rsid w:val="00160279"/>
    <w:rsid w:val="00162ED7"/>
    <w:rsid w:val="00163ABA"/>
    <w:rsid w:val="0016766A"/>
    <w:rsid w:val="00170A38"/>
    <w:rsid w:val="00170F06"/>
    <w:rsid w:val="00171054"/>
    <w:rsid w:val="00174BB7"/>
    <w:rsid w:val="00176C0F"/>
    <w:rsid w:val="001838CC"/>
    <w:rsid w:val="00191D97"/>
    <w:rsid w:val="0019227B"/>
    <w:rsid w:val="0019450D"/>
    <w:rsid w:val="001A0CAC"/>
    <w:rsid w:val="001A1D1E"/>
    <w:rsid w:val="001A29ED"/>
    <w:rsid w:val="001A557A"/>
    <w:rsid w:val="001A57BC"/>
    <w:rsid w:val="001A5E30"/>
    <w:rsid w:val="001A6789"/>
    <w:rsid w:val="001A7527"/>
    <w:rsid w:val="001A7930"/>
    <w:rsid w:val="001B69D7"/>
    <w:rsid w:val="001C5ADE"/>
    <w:rsid w:val="001D3842"/>
    <w:rsid w:val="001D6746"/>
    <w:rsid w:val="001E23A3"/>
    <w:rsid w:val="001E333C"/>
    <w:rsid w:val="001E555E"/>
    <w:rsid w:val="001E612E"/>
    <w:rsid w:val="001F05E4"/>
    <w:rsid w:val="001F1B02"/>
    <w:rsid w:val="001F522D"/>
    <w:rsid w:val="002006BB"/>
    <w:rsid w:val="00204A82"/>
    <w:rsid w:val="00207493"/>
    <w:rsid w:val="002102C3"/>
    <w:rsid w:val="00214CE1"/>
    <w:rsid w:val="00225F65"/>
    <w:rsid w:val="00227347"/>
    <w:rsid w:val="00230E9A"/>
    <w:rsid w:val="00232DCC"/>
    <w:rsid w:val="002348FA"/>
    <w:rsid w:val="002349C1"/>
    <w:rsid w:val="00235D62"/>
    <w:rsid w:val="00235F19"/>
    <w:rsid w:val="00251A23"/>
    <w:rsid w:val="00253CCA"/>
    <w:rsid w:val="00255B3A"/>
    <w:rsid w:val="00267677"/>
    <w:rsid w:val="002836BE"/>
    <w:rsid w:val="002841F9"/>
    <w:rsid w:val="00286B49"/>
    <w:rsid w:val="002933F5"/>
    <w:rsid w:val="00293CF7"/>
    <w:rsid w:val="00296031"/>
    <w:rsid w:val="00297355"/>
    <w:rsid w:val="002A1B99"/>
    <w:rsid w:val="002A3F4C"/>
    <w:rsid w:val="002A4144"/>
    <w:rsid w:val="002B209B"/>
    <w:rsid w:val="002B54CF"/>
    <w:rsid w:val="002B6425"/>
    <w:rsid w:val="002C13F1"/>
    <w:rsid w:val="002C4550"/>
    <w:rsid w:val="002C5A43"/>
    <w:rsid w:val="002C5E9C"/>
    <w:rsid w:val="002C7BF2"/>
    <w:rsid w:val="002D0621"/>
    <w:rsid w:val="002D0CA6"/>
    <w:rsid w:val="002D0DAC"/>
    <w:rsid w:val="002D5776"/>
    <w:rsid w:val="002D5C40"/>
    <w:rsid w:val="002D6404"/>
    <w:rsid w:val="002D7DA9"/>
    <w:rsid w:val="002E119E"/>
    <w:rsid w:val="002E1D2A"/>
    <w:rsid w:val="002F088E"/>
    <w:rsid w:val="002F5F44"/>
    <w:rsid w:val="00302BB3"/>
    <w:rsid w:val="0030748E"/>
    <w:rsid w:val="00310067"/>
    <w:rsid w:val="00310C39"/>
    <w:rsid w:val="003126EB"/>
    <w:rsid w:val="00313013"/>
    <w:rsid w:val="00313041"/>
    <w:rsid w:val="003162CC"/>
    <w:rsid w:val="00320A47"/>
    <w:rsid w:val="003215B1"/>
    <w:rsid w:val="003242C5"/>
    <w:rsid w:val="00324A8D"/>
    <w:rsid w:val="00325F0A"/>
    <w:rsid w:val="003263EA"/>
    <w:rsid w:val="00326508"/>
    <w:rsid w:val="00330F85"/>
    <w:rsid w:val="00332289"/>
    <w:rsid w:val="00332EA7"/>
    <w:rsid w:val="0033567A"/>
    <w:rsid w:val="00343469"/>
    <w:rsid w:val="0034678A"/>
    <w:rsid w:val="00350AEC"/>
    <w:rsid w:val="00352B84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97A"/>
    <w:rsid w:val="003A7AD1"/>
    <w:rsid w:val="003B14E6"/>
    <w:rsid w:val="003B2AC4"/>
    <w:rsid w:val="003B2D6E"/>
    <w:rsid w:val="003C3DD5"/>
    <w:rsid w:val="003C5AD4"/>
    <w:rsid w:val="003D451F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02D37"/>
    <w:rsid w:val="00410924"/>
    <w:rsid w:val="00410CCC"/>
    <w:rsid w:val="00414D82"/>
    <w:rsid w:val="0042097F"/>
    <w:rsid w:val="004222DF"/>
    <w:rsid w:val="00424AA3"/>
    <w:rsid w:val="00424E20"/>
    <w:rsid w:val="004308EA"/>
    <w:rsid w:val="00430A4C"/>
    <w:rsid w:val="00433959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395C"/>
    <w:rsid w:val="004851C7"/>
    <w:rsid w:val="00487269"/>
    <w:rsid w:val="00492560"/>
    <w:rsid w:val="00492715"/>
    <w:rsid w:val="0049796D"/>
    <w:rsid w:val="004A4732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387"/>
    <w:rsid w:val="004F7A0F"/>
    <w:rsid w:val="00502A30"/>
    <w:rsid w:val="00504FCD"/>
    <w:rsid w:val="00506B17"/>
    <w:rsid w:val="0050704F"/>
    <w:rsid w:val="005102C1"/>
    <w:rsid w:val="005105F6"/>
    <w:rsid w:val="00511E73"/>
    <w:rsid w:val="005141E6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54E10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39C4"/>
    <w:rsid w:val="00574F4B"/>
    <w:rsid w:val="00576495"/>
    <w:rsid w:val="00576B0A"/>
    <w:rsid w:val="005850B5"/>
    <w:rsid w:val="00586B10"/>
    <w:rsid w:val="005871CE"/>
    <w:rsid w:val="00593E08"/>
    <w:rsid w:val="005944AC"/>
    <w:rsid w:val="0059479F"/>
    <w:rsid w:val="00596D57"/>
    <w:rsid w:val="005A0DED"/>
    <w:rsid w:val="005A2075"/>
    <w:rsid w:val="005A55F3"/>
    <w:rsid w:val="005B1353"/>
    <w:rsid w:val="005B2061"/>
    <w:rsid w:val="005B3F9D"/>
    <w:rsid w:val="005B4CF7"/>
    <w:rsid w:val="005C432B"/>
    <w:rsid w:val="005C5216"/>
    <w:rsid w:val="005C63E6"/>
    <w:rsid w:val="005D055E"/>
    <w:rsid w:val="005D0AB9"/>
    <w:rsid w:val="005D3443"/>
    <w:rsid w:val="005E01E0"/>
    <w:rsid w:val="005E0217"/>
    <w:rsid w:val="005E189D"/>
    <w:rsid w:val="005E3F05"/>
    <w:rsid w:val="005E546F"/>
    <w:rsid w:val="005E6538"/>
    <w:rsid w:val="005F4215"/>
    <w:rsid w:val="005F56CA"/>
    <w:rsid w:val="00605B4A"/>
    <w:rsid w:val="006100A6"/>
    <w:rsid w:val="0061290F"/>
    <w:rsid w:val="00612BC2"/>
    <w:rsid w:val="00614F18"/>
    <w:rsid w:val="00620B6B"/>
    <w:rsid w:val="0062185B"/>
    <w:rsid w:val="0062471A"/>
    <w:rsid w:val="00626215"/>
    <w:rsid w:val="0062757D"/>
    <w:rsid w:val="006321CF"/>
    <w:rsid w:val="0063585C"/>
    <w:rsid w:val="00641018"/>
    <w:rsid w:val="006450BF"/>
    <w:rsid w:val="006465C3"/>
    <w:rsid w:val="00647975"/>
    <w:rsid w:val="00650C7C"/>
    <w:rsid w:val="00653484"/>
    <w:rsid w:val="00654CC4"/>
    <w:rsid w:val="00656719"/>
    <w:rsid w:val="00657729"/>
    <w:rsid w:val="00664645"/>
    <w:rsid w:val="00665AC7"/>
    <w:rsid w:val="00666F88"/>
    <w:rsid w:val="00670F5E"/>
    <w:rsid w:val="00675281"/>
    <w:rsid w:val="006758E0"/>
    <w:rsid w:val="00676016"/>
    <w:rsid w:val="006812B0"/>
    <w:rsid w:val="006814DA"/>
    <w:rsid w:val="006816F0"/>
    <w:rsid w:val="00681E99"/>
    <w:rsid w:val="0069252D"/>
    <w:rsid w:val="00692605"/>
    <w:rsid w:val="006A1B7F"/>
    <w:rsid w:val="006A4B56"/>
    <w:rsid w:val="006A6F4E"/>
    <w:rsid w:val="006B1CC3"/>
    <w:rsid w:val="006B3879"/>
    <w:rsid w:val="006B48F3"/>
    <w:rsid w:val="006B5FCF"/>
    <w:rsid w:val="006C0D56"/>
    <w:rsid w:val="006C1B90"/>
    <w:rsid w:val="006C511F"/>
    <w:rsid w:val="006C7469"/>
    <w:rsid w:val="006D081A"/>
    <w:rsid w:val="006D1014"/>
    <w:rsid w:val="006D338C"/>
    <w:rsid w:val="006D49C7"/>
    <w:rsid w:val="006D68EF"/>
    <w:rsid w:val="006D6E5B"/>
    <w:rsid w:val="006D73E4"/>
    <w:rsid w:val="006E064A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2408F"/>
    <w:rsid w:val="00730717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76C79"/>
    <w:rsid w:val="00784DDC"/>
    <w:rsid w:val="00796B38"/>
    <w:rsid w:val="00797F2E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E5B08"/>
    <w:rsid w:val="007F1604"/>
    <w:rsid w:val="007F2C74"/>
    <w:rsid w:val="007F35B0"/>
    <w:rsid w:val="007F450A"/>
    <w:rsid w:val="007F5936"/>
    <w:rsid w:val="00802222"/>
    <w:rsid w:val="00811140"/>
    <w:rsid w:val="008117FD"/>
    <w:rsid w:val="00813767"/>
    <w:rsid w:val="00816BCB"/>
    <w:rsid w:val="0081783D"/>
    <w:rsid w:val="00820512"/>
    <w:rsid w:val="008251E1"/>
    <w:rsid w:val="00827753"/>
    <w:rsid w:val="00827F58"/>
    <w:rsid w:val="008302B0"/>
    <w:rsid w:val="0083241A"/>
    <w:rsid w:val="00833D5A"/>
    <w:rsid w:val="008350B2"/>
    <w:rsid w:val="00841E25"/>
    <w:rsid w:val="00844280"/>
    <w:rsid w:val="00845142"/>
    <w:rsid w:val="00845D13"/>
    <w:rsid w:val="00854BDC"/>
    <w:rsid w:val="00857C34"/>
    <w:rsid w:val="00861571"/>
    <w:rsid w:val="00862085"/>
    <w:rsid w:val="00866CEE"/>
    <w:rsid w:val="0087020D"/>
    <w:rsid w:val="00870E45"/>
    <w:rsid w:val="008716AE"/>
    <w:rsid w:val="008779FC"/>
    <w:rsid w:val="00880620"/>
    <w:rsid w:val="00882895"/>
    <w:rsid w:val="008871ED"/>
    <w:rsid w:val="008931EE"/>
    <w:rsid w:val="008A0868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38A6"/>
    <w:rsid w:val="008E7228"/>
    <w:rsid w:val="008E7F66"/>
    <w:rsid w:val="008F0013"/>
    <w:rsid w:val="008F22E5"/>
    <w:rsid w:val="008F451A"/>
    <w:rsid w:val="008F475F"/>
    <w:rsid w:val="008F49BF"/>
    <w:rsid w:val="00900C1B"/>
    <w:rsid w:val="00905267"/>
    <w:rsid w:val="0090541F"/>
    <w:rsid w:val="00911B0E"/>
    <w:rsid w:val="00916994"/>
    <w:rsid w:val="00925DB8"/>
    <w:rsid w:val="00930559"/>
    <w:rsid w:val="0093187B"/>
    <w:rsid w:val="00937913"/>
    <w:rsid w:val="00940CB1"/>
    <w:rsid w:val="00940E73"/>
    <w:rsid w:val="0094234F"/>
    <w:rsid w:val="00944CFF"/>
    <w:rsid w:val="009542F2"/>
    <w:rsid w:val="009551E8"/>
    <w:rsid w:val="00960EA6"/>
    <w:rsid w:val="009610CE"/>
    <w:rsid w:val="00964A8C"/>
    <w:rsid w:val="00964BD4"/>
    <w:rsid w:val="00965ECB"/>
    <w:rsid w:val="009679D0"/>
    <w:rsid w:val="009771D8"/>
    <w:rsid w:val="00980F08"/>
    <w:rsid w:val="009830BD"/>
    <w:rsid w:val="0098532E"/>
    <w:rsid w:val="00994E06"/>
    <w:rsid w:val="0099500A"/>
    <w:rsid w:val="00995618"/>
    <w:rsid w:val="00996343"/>
    <w:rsid w:val="00997BB7"/>
    <w:rsid w:val="009A1D1C"/>
    <w:rsid w:val="009A632C"/>
    <w:rsid w:val="009B1AB8"/>
    <w:rsid w:val="009B3007"/>
    <w:rsid w:val="009B3F5E"/>
    <w:rsid w:val="009B630F"/>
    <w:rsid w:val="009C0BF4"/>
    <w:rsid w:val="009C1C93"/>
    <w:rsid w:val="009C2501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47A91"/>
    <w:rsid w:val="00A5079E"/>
    <w:rsid w:val="00A63187"/>
    <w:rsid w:val="00A63AD3"/>
    <w:rsid w:val="00A744D8"/>
    <w:rsid w:val="00A74B43"/>
    <w:rsid w:val="00A94DBC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0961"/>
    <w:rsid w:val="00B13FD0"/>
    <w:rsid w:val="00B2102F"/>
    <w:rsid w:val="00B25C4E"/>
    <w:rsid w:val="00B26077"/>
    <w:rsid w:val="00B3629D"/>
    <w:rsid w:val="00B40C2B"/>
    <w:rsid w:val="00B4104A"/>
    <w:rsid w:val="00B4275C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1F4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C693A"/>
    <w:rsid w:val="00BD1B8A"/>
    <w:rsid w:val="00BD27E8"/>
    <w:rsid w:val="00BD338E"/>
    <w:rsid w:val="00BD403A"/>
    <w:rsid w:val="00BD5E5E"/>
    <w:rsid w:val="00BD68B2"/>
    <w:rsid w:val="00BE7EEE"/>
    <w:rsid w:val="00BF0E56"/>
    <w:rsid w:val="00BF6209"/>
    <w:rsid w:val="00BF6A1A"/>
    <w:rsid w:val="00C00B3C"/>
    <w:rsid w:val="00C03E52"/>
    <w:rsid w:val="00C051C0"/>
    <w:rsid w:val="00C2567A"/>
    <w:rsid w:val="00C2686E"/>
    <w:rsid w:val="00C31260"/>
    <w:rsid w:val="00C32041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29C6"/>
    <w:rsid w:val="00C6314B"/>
    <w:rsid w:val="00C65636"/>
    <w:rsid w:val="00C67F32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140D"/>
    <w:rsid w:val="00CA621B"/>
    <w:rsid w:val="00CA6963"/>
    <w:rsid w:val="00CA7BF0"/>
    <w:rsid w:val="00CB506D"/>
    <w:rsid w:val="00CB7487"/>
    <w:rsid w:val="00CC2F39"/>
    <w:rsid w:val="00CC330A"/>
    <w:rsid w:val="00CC3326"/>
    <w:rsid w:val="00CC4782"/>
    <w:rsid w:val="00CC7181"/>
    <w:rsid w:val="00CD143B"/>
    <w:rsid w:val="00CE1685"/>
    <w:rsid w:val="00CE2230"/>
    <w:rsid w:val="00CE2CF8"/>
    <w:rsid w:val="00CE46CA"/>
    <w:rsid w:val="00CF2CA5"/>
    <w:rsid w:val="00CF5AF1"/>
    <w:rsid w:val="00CF5B64"/>
    <w:rsid w:val="00CF7059"/>
    <w:rsid w:val="00D0245D"/>
    <w:rsid w:val="00D02DB9"/>
    <w:rsid w:val="00D07335"/>
    <w:rsid w:val="00D11B57"/>
    <w:rsid w:val="00D1632F"/>
    <w:rsid w:val="00D16E49"/>
    <w:rsid w:val="00D21597"/>
    <w:rsid w:val="00D216AC"/>
    <w:rsid w:val="00D225FB"/>
    <w:rsid w:val="00D226AD"/>
    <w:rsid w:val="00D228C8"/>
    <w:rsid w:val="00D23BFC"/>
    <w:rsid w:val="00D25B39"/>
    <w:rsid w:val="00D306EF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75297"/>
    <w:rsid w:val="00D815F1"/>
    <w:rsid w:val="00D81927"/>
    <w:rsid w:val="00D83F2E"/>
    <w:rsid w:val="00D91AD8"/>
    <w:rsid w:val="00D95B8E"/>
    <w:rsid w:val="00D95E2C"/>
    <w:rsid w:val="00D975A9"/>
    <w:rsid w:val="00DA0251"/>
    <w:rsid w:val="00DA11AE"/>
    <w:rsid w:val="00DA17B2"/>
    <w:rsid w:val="00DA3A6A"/>
    <w:rsid w:val="00DA3B91"/>
    <w:rsid w:val="00DA3F7E"/>
    <w:rsid w:val="00DA6F7F"/>
    <w:rsid w:val="00DB3C52"/>
    <w:rsid w:val="00DB4C9C"/>
    <w:rsid w:val="00DC19BB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16CFF"/>
    <w:rsid w:val="00E22D77"/>
    <w:rsid w:val="00E22E04"/>
    <w:rsid w:val="00E305A3"/>
    <w:rsid w:val="00E3431F"/>
    <w:rsid w:val="00E34E2C"/>
    <w:rsid w:val="00E36A37"/>
    <w:rsid w:val="00E41FA7"/>
    <w:rsid w:val="00E42F0D"/>
    <w:rsid w:val="00E44C32"/>
    <w:rsid w:val="00E51E6B"/>
    <w:rsid w:val="00E5318F"/>
    <w:rsid w:val="00E533B5"/>
    <w:rsid w:val="00E53AB3"/>
    <w:rsid w:val="00E54D18"/>
    <w:rsid w:val="00E55873"/>
    <w:rsid w:val="00E6372B"/>
    <w:rsid w:val="00E65632"/>
    <w:rsid w:val="00E71299"/>
    <w:rsid w:val="00E7498E"/>
    <w:rsid w:val="00E75A59"/>
    <w:rsid w:val="00E77594"/>
    <w:rsid w:val="00E805DC"/>
    <w:rsid w:val="00E8385C"/>
    <w:rsid w:val="00E85558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2B3B"/>
    <w:rsid w:val="00EA390E"/>
    <w:rsid w:val="00EB4B85"/>
    <w:rsid w:val="00EB5D68"/>
    <w:rsid w:val="00EB70BE"/>
    <w:rsid w:val="00EC00E2"/>
    <w:rsid w:val="00EC1D2F"/>
    <w:rsid w:val="00EC2466"/>
    <w:rsid w:val="00EC29EE"/>
    <w:rsid w:val="00EC3942"/>
    <w:rsid w:val="00ED798B"/>
    <w:rsid w:val="00EE1589"/>
    <w:rsid w:val="00EE1A1F"/>
    <w:rsid w:val="00EE2264"/>
    <w:rsid w:val="00EE37A7"/>
    <w:rsid w:val="00EF23BB"/>
    <w:rsid w:val="00EF2E68"/>
    <w:rsid w:val="00EF3104"/>
    <w:rsid w:val="00EF5B73"/>
    <w:rsid w:val="00F050F9"/>
    <w:rsid w:val="00F0515A"/>
    <w:rsid w:val="00F07552"/>
    <w:rsid w:val="00F101DF"/>
    <w:rsid w:val="00F1032C"/>
    <w:rsid w:val="00F10970"/>
    <w:rsid w:val="00F110FE"/>
    <w:rsid w:val="00F16751"/>
    <w:rsid w:val="00F2562A"/>
    <w:rsid w:val="00F25CBC"/>
    <w:rsid w:val="00F26998"/>
    <w:rsid w:val="00F331C7"/>
    <w:rsid w:val="00F33BE5"/>
    <w:rsid w:val="00F35172"/>
    <w:rsid w:val="00F45180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D248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yperlink" Target="http://en.wikipedia.org/wiki/Evaluation_strategy" TargetMode="External"/><Relationship Id="rId3" Type="http://schemas.openxmlformats.org/officeDocument/2006/relationships/styles" Target="styles.xml"/><Relationship Id="rId21" Type="http://schemas.openxmlformats.org/officeDocument/2006/relationships/hyperlink" Target="https://unity.com/our-company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www.raywenderlich.com/7630142-entity-component-system-for-unity-getting-started%23toc-anchor-00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unity.com/features/multiplatfo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earn.g2.com/stages-of-game-development" TargetMode="External"/><Relationship Id="rId28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store.steampowered.com/app/555150/The_First_Tree/" TargetMode="External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Unity-Technologies/UnityCsReference/tree/2019.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4442</TotalTime>
  <Pages>26</Pages>
  <Words>4678</Words>
  <Characters>26669</Characters>
  <Application>Microsoft Office Word</Application>
  <DocSecurity>0</DocSecurity>
  <Lines>222</Lines>
  <Paragraphs>62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31285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213</cp:revision>
  <cp:lastPrinted>2020-11-10T23:08:00Z</cp:lastPrinted>
  <dcterms:created xsi:type="dcterms:W3CDTF">2020-10-25T09:19:00Z</dcterms:created>
  <dcterms:modified xsi:type="dcterms:W3CDTF">2020-11-10T23:32:00Z</dcterms:modified>
</cp:coreProperties>
</file>