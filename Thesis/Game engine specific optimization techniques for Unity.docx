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r>
        <w:t>Általános információk</w:t>
      </w:r>
    </w:p>
    <w:p w14:paraId="0544E654" w14:textId="77777777" w:rsidR="00C2686E" w:rsidRPr="00C2686E" w:rsidRDefault="0090541F" w:rsidP="0090541F">
      <w:pPr>
        <w:pStyle w:val="tmutat"/>
      </w:pPr>
      <w:r>
        <w:t>A</w:t>
      </w:r>
      <w:r w:rsidR="00C2686E" w:rsidRPr="00C2686E">
        <w:t xml:space="preserve"> diplomaterv szerkezete</w:t>
      </w:r>
      <w:r>
        <w:t>:</w:t>
      </w:r>
    </w:p>
    <w:p w14:paraId="3F44C64F" w14:textId="77777777" w:rsidR="00C2686E" w:rsidRPr="00267677" w:rsidRDefault="00C2686E" w:rsidP="00C53F92">
      <w:pPr>
        <w:pStyle w:val="tmutat"/>
        <w:numPr>
          <w:ilvl w:val="0"/>
          <w:numId w:val="8"/>
        </w:numPr>
        <w:ind w:left="714" w:hanging="357"/>
        <w:contextualSpacing/>
      </w:pPr>
      <w:r w:rsidRPr="00C2686E">
        <w:t>Diplomaterv feladatkiírás</w:t>
      </w:r>
    </w:p>
    <w:p w14:paraId="4C789B77" w14:textId="77777777" w:rsidR="00C2686E" w:rsidRPr="00267677" w:rsidRDefault="00C2686E" w:rsidP="00C53F92">
      <w:pPr>
        <w:pStyle w:val="tmutat"/>
        <w:numPr>
          <w:ilvl w:val="0"/>
          <w:numId w:val="8"/>
        </w:numPr>
        <w:ind w:left="714" w:hanging="357"/>
        <w:contextualSpacing/>
      </w:pPr>
      <w:r w:rsidRPr="00C2686E">
        <w:t>Címoldal</w:t>
      </w:r>
    </w:p>
    <w:p w14:paraId="49F10B1B" w14:textId="77777777" w:rsidR="00C2686E" w:rsidRPr="00267677" w:rsidRDefault="00C2686E" w:rsidP="00C53F92">
      <w:pPr>
        <w:pStyle w:val="tmutat"/>
        <w:numPr>
          <w:ilvl w:val="0"/>
          <w:numId w:val="8"/>
        </w:numPr>
        <w:ind w:left="714" w:hanging="357"/>
        <w:contextualSpacing/>
      </w:pPr>
      <w:r w:rsidRPr="00C2686E">
        <w:t>Tartalomjegyzék</w:t>
      </w:r>
    </w:p>
    <w:p w14:paraId="3F43F3B5"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CE94BFC"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0D14C53D"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70DF5B99"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43C9DD64"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323F12E1"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38C41B81"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565FEE91"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39500E30"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4F3D154A" w14:textId="77777777" w:rsidR="00C2686E" w:rsidRPr="00267677" w:rsidRDefault="00C2686E" w:rsidP="00C53F92">
      <w:pPr>
        <w:pStyle w:val="tmutat"/>
        <w:numPr>
          <w:ilvl w:val="0"/>
          <w:numId w:val="8"/>
        </w:numPr>
        <w:ind w:left="714" w:hanging="357"/>
      </w:pPr>
      <w:r w:rsidRPr="00C2686E">
        <w:t>Függelék(ek)</w:t>
      </w:r>
    </w:p>
    <w:p w14:paraId="75668727"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795BEA1C"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631399E" w14:textId="77777777" w:rsidR="00C2686E" w:rsidRPr="00C2686E" w:rsidRDefault="00C2686E" w:rsidP="0090541F">
      <w:pPr>
        <w:pStyle w:val="tmutat"/>
      </w:pPr>
      <w:r w:rsidRPr="00C2686E">
        <w:t>Minden oldalon - az első négy szerkezeti elem kivételével - szerepelnie kell az oldalszámnak.</w:t>
      </w:r>
    </w:p>
    <w:p w14:paraId="397C4F92"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7105607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7652998E"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59D9E52E" w14:textId="77777777" w:rsidR="000A7483" w:rsidRPr="006F512E" w:rsidRDefault="00C2686E" w:rsidP="0090541F">
      <w:pPr>
        <w:pStyle w:val="tmutat"/>
        <w:rPr>
          <w:rStyle w:val="tmutatfontos"/>
        </w:rPr>
      </w:pPr>
      <w:r w:rsidRPr="006F512E">
        <w:rPr>
          <w:rStyle w:val="tmutatfontos"/>
        </w:rPr>
        <w:t>Fontos:</w:t>
      </w:r>
    </w:p>
    <w:p w14:paraId="1739F4A6"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256B3D1A"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1E13DC26"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5F71B5"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5F71B5" w:rsidRDefault="005F71B5" w:rsidP="00171054">
                            <w:pPr>
                              <w:keepLines/>
                              <w:spacing w:after="0"/>
                              <w:ind w:firstLine="0"/>
                              <w:jc w:val="center"/>
                              <w:rPr>
                                <w:smallCaps/>
                              </w:rPr>
                            </w:pPr>
                            <w:r>
                              <w:rPr>
                                <w:smallCaps/>
                              </w:rPr>
                              <w:t>Consultant</w:t>
                            </w:r>
                          </w:p>
                          <w:p w14:paraId="1514B356" w14:textId="34135B65" w:rsidR="005F71B5" w:rsidRDefault="005F71B5" w:rsidP="00171054">
                            <w:pPr>
                              <w:pStyle w:val="Cmlapszerz"/>
                            </w:pPr>
                            <w:fldSimple w:instr=" DOCPROPERTY &quot;Manager&quot;  \* MERGEFORMAT ">
                              <w:r>
                                <w:t xml:space="preserve">Dr. Magdics </w:t>
                              </w:r>
                            </w:fldSimple>
                            <w:r>
                              <w:t>Milán</w:t>
                            </w:r>
                          </w:p>
                          <w:p w14:paraId="563096AC" w14:textId="6649BB0A" w:rsidR="005F71B5" w:rsidRDefault="005F71B5"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5F71B5" w:rsidRDefault="005F71B5" w:rsidP="00171054">
                      <w:pPr>
                        <w:keepLines/>
                        <w:spacing w:after="0"/>
                        <w:ind w:firstLine="0"/>
                        <w:jc w:val="center"/>
                        <w:rPr>
                          <w:smallCaps/>
                        </w:rPr>
                      </w:pPr>
                      <w:r>
                        <w:rPr>
                          <w:smallCaps/>
                        </w:rPr>
                        <w:t>Consultant</w:t>
                      </w:r>
                    </w:p>
                    <w:p w14:paraId="1514B356" w14:textId="34135B65" w:rsidR="005F71B5" w:rsidRDefault="005F71B5" w:rsidP="00171054">
                      <w:pPr>
                        <w:pStyle w:val="Cmlapszerz"/>
                      </w:pPr>
                      <w:fldSimple w:instr=" DOCPROPERTY &quot;Manager&quot;  \* MERGEFORMAT ">
                        <w:r>
                          <w:t xml:space="preserve">Dr. Magdics </w:t>
                        </w:r>
                      </w:fldSimple>
                      <w:r>
                        <w:t>Milán</w:t>
                      </w:r>
                    </w:p>
                    <w:p w14:paraId="563096AC" w14:textId="6649BB0A" w:rsidR="005F71B5" w:rsidRDefault="005F71B5"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5F71B5">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5F71B5">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5F71B5">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5F71B5">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5F71B5">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5F71B5">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5F71B5">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5F71B5">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5F71B5">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5F71B5">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2AD9DB55"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D26AAD">
        <w:rPr>
          <w:noProof/>
        </w:rPr>
        <w:t>2020. 11. 18.</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r w:rsidRPr="00B50CAA">
        <w:lastRenderedPageBreak/>
        <w:t>Összefoglaló</w:t>
      </w:r>
      <w:bookmarkEnd w:id="1"/>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606FA2C0"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7D67C1">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can not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C94CF88"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7D67C1">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0D0A9797"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7D67C1">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69B5DAE0"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7D67C1">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A3D4D37"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7D67C1">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4BFF6BDE"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7D67C1">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8CA97E4"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7D67C1">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1B15595A"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7D67C1">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4700C279"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sidR="007D67C1">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273AF4">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5F406928" w14:textId="63DA9EAE" w:rsidR="008070F8" w:rsidRPr="008070F8" w:rsidRDefault="00295BF8" w:rsidP="00295BF8">
      <w:pPr>
        <w:pStyle w:val="Cmsor2"/>
      </w:pPr>
      <w:r>
        <w:lastRenderedPageBreak/>
        <w:t>Understanding how scripting works</w:t>
      </w:r>
    </w:p>
    <w:p w14:paraId="64E8FEC7" w14:textId="1011A42B" w:rsidR="00EE174B" w:rsidRDefault="00133B7A" w:rsidP="00424E20">
      <w:pPr>
        <w:spacing w:after="0"/>
        <w:ind w:firstLine="425"/>
      </w:pPr>
      <w:r>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7437BBE3" w14:textId="23BAC0DA" w:rsidR="000D4575" w:rsidRDefault="00AD3CF1" w:rsidP="000D4575">
      <w:pPr>
        <w:pStyle w:val="Listaszerbekezds"/>
        <w:numPr>
          <w:ilvl w:val="0"/>
          <w:numId w:val="33"/>
        </w:numPr>
        <w:spacing w:after="0"/>
      </w:pPr>
      <w:r>
        <w:t>Scripting backends</w:t>
      </w:r>
    </w:p>
    <w:p w14:paraId="4E853393" w14:textId="77777777" w:rsidR="000D4575" w:rsidRDefault="000D4575" w:rsidP="000D4575">
      <w:pPr>
        <w:spacing w:after="0"/>
        <w:ind w:firstLine="0"/>
      </w:pPr>
    </w:p>
    <w:p w14:paraId="7632F359" w14:textId="6A55982F"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C10965">
        <w:t xml:space="preserve"> but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26B46DB0" w14:textId="3B74F428" w:rsidR="008F475F" w:rsidRDefault="00C10965" w:rsidP="00C10965">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57E0D0E7" w14:textId="66BB1BB0" w:rsidR="00507DA3" w:rsidRDefault="00507DA3" w:rsidP="00C10965">
      <w:pPr>
        <w:ind w:firstLine="425"/>
      </w:pPr>
    </w:p>
    <w:p w14:paraId="33220CC0" w14:textId="3C4FE51C" w:rsidR="00507DA3" w:rsidRDefault="00507DA3" w:rsidP="00C10965">
      <w:pPr>
        <w:ind w:firstLine="425"/>
      </w:pPr>
    </w:p>
    <w:p w14:paraId="2B847A3C" w14:textId="77777777" w:rsidR="00507DA3" w:rsidRDefault="00507DA3" w:rsidP="00507DA3">
      <w:pPr>
        <w:pStyle w:val="Cmsor3"/>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0F460A">
      <w:pPr>
        <w:ind w:firstLine="425"/>
        <w:jc w:val="center"/>
      </w:pPr>
      <w:r>
        <w:t>“</w:t>
      </w:r>
      <w:r w:rsidR="000D43B2">
        <w:t>Why Unity</w:t>
      </w:r>
      <w:r>
        <w:t xml:space="preserve"> uses C# </w:t>
      </w:r>
      <w:r w:rsidR="000F460A">
        <w:t>instead of C++?</w:t>
      </w:r>
      <w:r>
        <w:t>”</w:t>
      </w:r>
    </w:p>
    <w:p w14:paraId="0A3D8A0A" w14:textId="02DC6023" w:rsidR="000F460A" w:rsidRDefault="00EC7C8C" w:rsidP="000D43B2">
      <w:pPr>
        <w:ind w:firstLine="0"/>
      </w:pPr>
      <w:r>
        <w:t>A short answer with the main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3BEA7F5F"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 xml:space="preserve">than on bug fixing. </w:t>
      </w:r>
      <w:r w:rsidR="002A57E5">
        <w:t xml:space="preserve">This </w:t>
      </w:r>
      <w:r w:rsidR="00194BA6">
        <w:t xml:space="preserve">reliability </w:t>
      </w:r>
      <w:r w:rsidR="002A57E5">
        <w:t xml:space="preserve">comes from different </w:t>
      </w:r>
      <w:r w:rsidR="008678BA">
        <w:t>features of the language and its runtime.</w:t>
      </w:r>
    </w:p>
    <w:p w14:paraId="2E253ED2" w14:textId="5FA898A7"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E84B01">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772B17FC" w:rsidR="00B825F2" w:rsidRDefault="007D67C1" w:rsidP="007D67C1">
      <w:pPr>
        <w:pStyle w:val="Kpalrs"/>
        <w:rPr>
          <w:b w:val="0"/>
          <w:bCs w:val="0"/>
        </w:rPr>
      </w:pPr>
      <w:r>
        <w:t xml:space="preserve">Figure </w:t>
      </w:r>
      <w:r>
        <w:fldChar w:fldCharType="begin"/>
      </w:r>
      <w:r>
        <w:instrText xml:space="preserve"> SEQ Figure \* ARABIC </w:instrText>
      </w:r>
      <w:r>
        <w:fldChar w:fldCharType="separate"/>
      </w:r>
      <w:r>
        <w:rPr>
          <w:noProof/>
        </w:rPr>
        <w:t>10</w:t>
      </w:r>
      <w:r>
        <w:fldChar w:fldCharType="end"/>
      </w:r>
      <w:r>
        <w:t xml:space="preserve">: </w:t>
      </w:r>
      <w:r>
        <w:rPr>
          <w:b w:val="0"/>
          <w:bCs w:val="0"/>
        </w:rPr>
        <w:t>Microsoft’s statistics about memory safety. According to Google at least 3</w:t>
      </w:r>
      <w:r w:rsidR="00133555">
        <w:rPr>
          <w:b w:val="0"/>
          <w:bCs w:val="0"/>
        </w:rPr>
        <w:t>0</w:t>
      </w:r>
      <w:r>
        <w:rPr>
          <w:b w:val="0"/>
          <w:bCs w:val="0"/>
        </w:rPr>
        <w:t xml:space="preserve">% of the memory safety issues are “use-after-free” </w:t>
      </w:r>
      <w:r w:rsidR="00ED4C3B">
        <w:rPr>
          <w:b w:val="0"/>
          <w:bCs w:val="0"/>
        </w:rPr>
        <w:t>memory leaks</w:t>
      </w:r>
      <w:r w:rsidR="001A4E1D">
        <w:rPr>
          <w:b w:val="0"/>
          <w:bCs w:val="0"/>
        </w:rPr>
        <w:t xml:space="preserve"> </w:t>
      </w:r>
      <w:r w:rsidR="001A4E1D">
        <w:rPr>
          <w:b w:val="0"/>
          <w:bCs w:val="0"/>
        </w:rPr>
        <w:fldChar w:fldCharType="begin"/>
      </w:r>
      <w:r w:rsidR="001A4E1D">
        <w:rPr>
          <w:b w:val="0"/>
          <w:bCs w:val="0"/>
        </w:rPr>
        <w:instrText xml:space="preserve"> REF _Ref56524106 \r \h </w:instrText>
      </w:r>
      <w:r w:rsidR="001A4E1D">
        <w:rPr>
          <w:b w:val="0"/>
          <w:bCs w:val="0"/>
        </w:rPr>
      </w:r>
      <w:r w:rsidR="001A4E1D">
        <w:rPr>
          <w:b w:val="0"/>
          <w:bCs w:val="0"/>
        </w:rPr>
        <w:fldChar w:fldCharType="separate"/>
      </w:r>
      <w:r w:rsidR="001A4E1D">
        <w:rPr>
          <w:b w:val="0"/>
          <w:bCs w:val="0"/>
        </w:rPr>
        <w:t>[13]</w:t>
      </w:r>
      <w:r w:rsidR="001A4E1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7EEB320D" w:rsidR="0047506E" w:rsidRDefault="00514C26" w:rsidP="00CF0375">
      <w:pPr>
        <w:spacing w:after="240"/>
        <w:ind w:firstLine="0"/>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depending on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Pr>
          <w:sz w:val="22"/>
          <w:szCs w:val="22"/>
        </w:rPr>
        <w:t>Entering the play mode would also require some time depending on the project but since it can highly vary from project to project, we exclude this from the calculation.</w:t>
      </w:r>
      <w:r w:rsidR="00885ADD">
        <w:rPr>
          <w:sz w:val="22"/>
          <w:szCs w:val="22"/>
        </w:rPr>
        <w:t>)</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m:t>
          </m:r>
          <m:r>
            <w:rPr>
              <w:rFonts w:ascii="Cambria Math" w:hAnsi="Cambria Math"/>
              <w:sz w:val="21"/>
              <w:szCs w:val="21"/>
            </w:rPr>
            <m:t>ber</m:t>
          </m:r>
          <m:r>
            <w:rPr>
              <w:rFonts w:ascii="Cambria Math" w:hAnsi="Cambria Math"/>
              <w:sz w:val="21"/>
              <w:szCs w:val="21"/>
            </w:rPr>
            <m:t xml:space="preserve"> of devs*</m:t>
          </m:r>
          <m:r>
            <w:rPr>
              <w:rFonts w:ascii="Cambria Math" w:hAnsi="Cambria Math"/>
              <w:sz w:val="21"/>
              <w:szCs w:val="21"/>
            </w:rPr>
            <m:t>Daily compilations</m:t>
          </m:r>
          <m:r>
            <w:rPr>
              <w:rFonts w:ascii="Cambria Math" w:hAnsi="Cambria Math"/>
              <w:sz w:val="21"/>
              <w:szCs w:val="21"/>
            </w:rPr>
            <m:t>*</m:t>
          </m:r>
          <m:r>
            <w:rPr>
              <w:rFonts w:ascii="Cambria Math" w:hAnsi="Cambria Math"/>
              <w:sz w:val="21"/>
              <w:szCs w:val="21"/>
            </w:rPr>
            <m:t>W</m:t>
          </m:r>
          <m:r>
            <w:rPr>
              <w:rFonts w:ascii="Cambria Math" w:hAnsi="Cambria Math"/>
              <w:sz w:val="21"/>
              <w:szCs w:val="21"/>
            </w:rPr>
            <m:t>orking days a year*</m:t>
          </m:r>
          <m:r>
            <w:rPr>
              <w:rFonts w:ascii="Cambria Math" w:hAnsi="Cambria Math"/>
              <w:sz w:val="21"/>
              <w:szCs w:val="21"/>
            </w:rPr>
            <m:t>Average compilation time</m:t>
          </m:r>
          <m:r>
            <w:rPr>
              <w:rFonts w:ascii="Cambria Math" w:hAnsi="Cambria Math"/>
              <w:sz w:val="21"/>
              <w:szCs w:val="21"/>
            </w:rPr>
            <w:br/>
          </m:r>
        </m:oMath>
        <m:oMath>
          <m:r>
            <w:rPr>
              <w:rFonts w:ascii="Cambria Math" w:hAnsi="Cambria Math"/>
              <w:sz w:val="22"/>
              <w:szCs w:val="22"/>
            </w:rPr>
            <m:t>10</m:t>
          </m:r>
          <m:r>
            <w:rPr>
              <w:rFonts w:ascii="Cambria Math" w:hAnsi="Cambria Math"/>
              <w:sz w:val="22"/>
              <w:szCs w:val="22"/>
            </w:rPr>
            <m:t>*1</m:t>
          </m:r>
          <m:r>
            <w:rPr>
              <w:rFonts w:ascii="Cambria Math" w:hAnsi="Cambria Math"/>
              <w:sz w:val="22"/>
              <w:szCs w:val="22"/>
            </w:rPr>
            <m:t>0</m:t>
          </m:r>
          <m:r>
            <w:rPr>
              <w:rFonts w:ascii="Cambria Math" w:hAnsi="Cambria Math"/>
              <w:sz w:val="22"/>
              <w:szCs w:val="22"/>
            </w:rPr>
            <m:t>*230*</m:t>
          </m:r>
          <m:r>
            <w:rPr>
              <w:rFonts w:ascii="Cambria Math" w:hAnsi="Cambria Math"/>
              <w:sz w:val="22"/>
              <w:szCs w:val="22"/>
            </w:rPr>
            <m:t>60</m:t>
          </m:r>
          <m:r>
            <w:rPr>
              <w:rFonts w:ascii="Cambria Math" w:hAnsi="Cambria Math"/>
              <w:sz w:val="22"/>
              <w:szCs w:val="22"/>
            </w:rPr>
            <m:t xml:space="preserve">= </m:t>
          </m:r>
          <m:r>
            <w:rPr>
              <w:rFonts w:ascii="Cambria Math" w:hAnsi="Cambria Math"/>
              <w:sz w:val="22"/>
              <w:szCs w:val="22"/>
            </w:rPr>
            <m:t>1 38</m:t>
          </m:r>
          <m:r>
            <w:rPr>
              <w:rFonts w:ascii="Cambria Math" w:hAnsi="Cambria Math"/>
              <w:sz w:val="22"/>
              <w:szCs w:val="22"/>
            </w:rPr>
            <m:t>0</m:t>
          </m:r>
          <m:r>
            <w:rPr>
              <w:rFonts w:ascii="Cambria Math" w:hAnsi="Cambria Math"/>
              <w:sz w:val="22"/>
              <w:szCs w:val="22"/>
            </w:rPr>
            <m:t> </m:t>
          </m:r>
          <m:r>
            <w:rPr>
              <w:rFonts w:ascii="Cambria Math" w:hAnsi="Cambria Math"/>
              <w:sz w:val="22"/>
              <w:szCs w:val="22"/>
            </w:rPr>
            <m:t>000</m:t>
          </m:r>
          <m:r>
            <w:rPr>
              <w:rFonts w:ascii="Cambria Math" w:hAnsi="Cambria Math"/>
              <w:sz w:val="22"/>
              <w:szCs w:val="22"/>
            </w:rPr>
            <m:t xml:space="preserve"> seconds</m:t>
          </m:r>
        </m:oMath>
      </m:oMathPara>
    </w:p>
    <w:p w14:paraId="499FD102" w14:textId="23CBEBAA" w:rsidR="00CF0375" w:rsidRDefault="00CF0375" w:rsidP="003A70AB">
      <w:pPr>
        <w:ind w:firstLine="0"/>
        <w:rPr>
          <w:sz w:val="22"/>
          <w:szCs w:val="22"/>
        </w:rPr>
      </w:pPr>
      <w:r>
        <w:rPr>
          <w:sz w:val="22"/>
          <w:szCs w:val="22"/>
        </w:rPr>
        <w:t xml:space="preserve">Our gameplay developers waited for </w:t>
      </w:r>
      <w:r w:rsidR="00710059">
        <w:rPr>
          <w:sz w:val="22"/>
          <w:szCs w:val="22"/>
        </w:rPr>
        <w:t>1 380</w:t>
      </w:r>
      <w:r>
        <w:rPr>
          <w:sz w:val="22"/>
          <w:szCs w:val="22"/>
        </w:rPr>
        <w:t> 000 seconds just for compilation.</w:t>
      </w:r>
      <w:r w:rsidR="00D10828">
        <w:rPr>
          <w:sz w:val="22"/>
          <w:szCs w:val="22"/>
        </w:rPr>
        <w:t xml:space="preserve"> </w:t>
      </w:r>
      <w:r w:rsidR="00710059">
        <w:rPr>
          <w:sz w:val="22"/>
          <w:szCs w:val="22"/>
        </w:rPr>
        <w:t>1 380 000</w:t>
      </w:r>
      <w:r w:rsidR="00D10828">
        <w:rPr>
          <w:sz w:val="22"/>
          <w:szCs w:val="22"/>
        </w:rPr>
        <w:t xml:space="preserve"> seconds is </w:t>
      </w:r>
      <w:r w:rsidR="00A901F6">
        <w:rPr>
          <w:sz w:val="22"/>
          <w:szCs w:val="22"/>
        </w:rPr>
        <w:t xml:space="preserve">roughly </w:t>
      </w:r>
      <w:r w:rsidR="00710059">
        <w:rPr>
          <w:sz w:val="22"/>
          <w:szCs w:val="22"/>
        </w:rPr>
        <w:t>384</w:t>
      </w:r>
      <w:r w:rsidR="00A901F6">
        <w:rPr>
          <w:sz w:val="22"/>
          <w:szCs w:val="22"/>
        </w:rPr>
        <w:t xml:space="preserve"> </w:t>
      </w:r>
      <w:r w:rsidR="00016375">
        <w:rPr>
          <w:sz w:val="22"/>
          <w:szCs w:val="22"/>
        </w:rPr>
        <w:t xml:space="preserve">working </w:t>
      </w:r>
      <w:r w:rsidR="00A901F6">
        <w:rPr>
          <w:sz w:val="22"/>
          <w:szCs w:val="22"/>
        </w:rPr>
        <w:t>hours.</w:t>
      </w:r>
      <w:r w:rsidR="006664E8">
        <w:rPr>
          <w:sz w:val="22"/>
          <w:szCs w:val="22"/>
        </w:rPr>
        <w:t xml:space="preserve"> Th</w:t>
      </w:r>
      <w:r w:rsidR="00885ADD">
        <w:rPr>
          <w:sz w:val="22"/>
          <w:szCs w:val="22"/>
        </w:rPr>
        <w:t xml:space="preserve">ere are 8 hours on a working day. (Let’s ignore the fact that </w:t>
      </w:r>
      <w:r w:rsidR="00822BDF">
        <w:rPr>
          <w:sz w:val="22"/>
          <w:szCs w:val="22"/>
        </w:rPr>
        <w:t>many AAA studios basically requires you to do overtime.</w:t>
      </w:r>
      <w:r w:rsidR="00885ADD">
        <w:rPr>
          <w:sz w:val="22"/>
          <w:szCs w:val="22"/>
        </w:rPr>
        <w:t>)</w:t>
      </w:r>
      <w:r w:rsidR="00822BDF">
        <w:rPr>
          <w:sz w:val="22"/>
          <w:szCs w:val="22"/>
        </w:rPr>
        <w:t xml:space="preserve"> This means that each developer</w:t>
      </w:r>
      <w:r w:rsidR="00FC36D6">
        <w:rPr>
          <w:sz w:val="22"/>
          <w:szCs w:val="22"/>
        </w:rPr>
        <w:t xml:space="preserve"> individually spent</w:t>
      </w:r>
      <w:r w:rsidR="00554CF2">
        <w:rPr>
          <w:sz w:val="22"/>
          <w:szCs w:val="22"/>
        </w:rPr>
        <w:t xml:space="preserve"> nearly 5 </w:t>
      </w:r>
      <w:r w:rsidR="00FC36D6">
        <w:rPr>
          <w:sz w:val="22"/>
          <w:szCs w:val="22"/>
        </w:rPr>
        <w:t xml:space="preserve">working </w:t>
      </w:r>
      <w:r w:rsidR="00554CF2">
        <w:rPr>
          <w:sz w:val="22"/>
          <w:szCs w:val="22"/>
        </w:rPr>
        <w:t xml:space="preserve">days waiting for the project </w:t>
      </w:r>
      <w:r w:rsidR="00FC36D6">
        <w:rPr>
          <w:sz w:val="22"/>
          <w:szCs w:val="22"/>
        </w:rPr>
        <w:t xml:space="preserve">just </w:t>
      </w:r>
      <w:r w:rsidR="00554CF2">
        <w:rPr>
          <w:sz w:val="22"/>
          <w:szCs w:val="22"/>
        </w:rPr>
        <w:t>to compile.</w:t>
      </w:r>
      <w:r w:rsidR="00FC36D6">
        <w:rPr>
          <w:sz w:val="22"/>
          <w:szCs w:val="22"/>
        </w:rPr>
        <w:t xml:space="preserve"> C# project</w:t>
      </w:r>
      <w:r w:rsidR="004B7870">
        <w:rPr>
          <w:sz w:val="22"/>
          <w:szCs w:val="22"/>
        </w:rPr>
        <w:t>s</w:t>
      </w:r>
      <w:r w:rsidR="00FC36D6">
        <w:rPr>
          <w:sz w:val="22"/>
          <w:szCs w:val="22"/>
        </w:rPr>
        <w:t xml:space="preserve"> on the other hand usually compile</w:t>
      </w:r>
      <w:r w:rsidR="004B7870">
        <w:rPr>
          <w:sz w:val="22"/>
          <w:szCs w:val="22"/>
        </w:rPr>
        <w:t xml:space="preserve"> at least twice as fast as C++ projects, but </w:t>
      </w:r>
      <w:r w:rsidR="00494317">
        <w:rPr>
          <w:sz w:val="22"/>
          <w:szCs w:val="22"/>
        </w:rPr>
        <w:t>3-4x faster compilation times are not rare either.</w:t>
      </w:r>
      <w:r w:rsidR="0043090F">
        <w:rPr>
          <w:sz w:val="22"/>
          <w:szCs w:val="22"/>
        </w:rPr>
        <w:t xml:space="preserve"> This would mean that if the </w:t>
      </w:r>
      <w:r w:rsidR="007D1262">
        <w:rPr>
          <w:sz w:val="22"/>
          <w:szCs w:val="22"/>
        </w:rPr>
        <w:t>game were scripted using C# each developer would only wait 2.5, 1</w:t>
      </w:r>
      <w:r w:rsidR="009B2BF9">
        <w:rPr>
          <w:sz w:val="22"/>
          <w:szCs w:val="22"/>
        </w:rPr>
        <w:t>.</w:t>
      </w:r>
      <w:r w:rsidR="007D1262">
        <w:rPr>
          <w:sz w:val="22"/>
          <w:szCs w:val="22"/>
        </w:rPr>
        <w:t xml:space="preserve">5 or only just </w:t>
      </w:r>
      <w:r w:rsidR="009B2BF9">
        <w:rPr>
          <w:sz w:val="22"/>
          <w:szCs w:val="22"/>
        </w:rPr>
        <w:t>1</w:t>
      </w:r>
      <w:r w:rsidR="007D1262">
        <w:rPr>
          <w:sz w:val="22"/>
          <w:szCs w:val="22"/>
        </w:rPr>
        <w:t xml:space="preserve"> day for compilation overall.</w:t>
      </w:r>
      <w:r w:rsidR="009B2BF9">
        <w:rPr>
          <w:sz w:val="22"/>
          <w:szCs w:val="22"/>
        </w:rPr>
        <w:t xml:space="preserve"> This might sound great but </w:t>
      </w:r>
      <w:r w:rsidR="00284D21">
        <w:rPr>
          <w:sz w:val="22"/>
          <w:szCs w:val="22"/>
        </w:rPr>
        <w:lastRenderedPageBreak/>
        <w:t xml:space="preserve">still not the 3-12 months desired </w:t>
      </w:r>
      <w:r w:rsidR="00CC68D1">
        <w:rPr>
          <w:sz w:val="22"/>
          <w:szCs w:val="22"/>
        </w:rPr>
        <w:t xml:space="preserve">productivity boost. But we must not forget that this is just compilation time </w:t>
      </w:r>
      <w:r w:rsidR="00A06A36">
        <w:rPr>
          <w:sz w:val="22"/>
          <w:szCs w:val="22"/>
        </w:rPr>
        <w:t xml:space="preserve">in a </w:t>
      </w:r>
      <w:r w:rsidR="00215AD6">
        <w:rPr>
          <w:sz w:val="22"/>
          <w:szCs w:val="22"/>
        </w:rPr>
        <w:t>one-year</w:t>
      </w:r>
      <w:r w:rsidR="00A06A36">
        <w:rPr>
          <w:sz w:val="22"/>
          <w:szCs w:val="22"/>
        </w:rPr>
        <w:t xml:space="preserve"> span </w:t>
      </w:r>
      <w:r w:rsidR="00CC68D1">
        <w:rPr>
          <w:sz w:val="22"/>
          <w:szCs w:val="22"/>
        </w:rPr>
        <w:t>only (with extremely generous underestimations).</w:t>
      </w:r>
    </w:p>
    <w:p w14:paraId="611C94B3" w14:textId="4E4955B9" w:rsidR="000024B0" w:rsidRDefault="005F072D" w:rsidP="000024B0">
      <w:pPr>
        <w:ind w:firstLine="425"/>
        <w:rPr>
          <w:sz w:val="22"/>
          <w:szCs w:val="22"/>
        </w:rPr>
      </w:pPr>
      <w:r w:rsidRPr="005F072D">
        <w:rPr>
          <w:sz w:val="22"/>
          <w:szCs w:val="22"/>
        </w:rPr>
        <w:t xml:space="preserve">In the introduction of the parent section </w:t>
      </w:r>
      <w:r w:rsidR="00A914E9">
        <w:rPr>
          <w:sz w:val="22"/>
          <w:szCs w:val="22"/>
        </w:rPr>
        <w:t>there was another important question that is still unanswered</w:t>
      </w:r>
      <w:r w:rsidR="001849D9">
        <w:rPr>
          <w:sz w:val="22"/>
          <w:szCs w:val="22"/>
        </w:rPr>
        <w:t>.</w:t>
      </w:r>
    </w:p>
    <w:p w14:paraId="1468B2E3" w14:textId="34AF1501" w:rsidR="001849D9" w:rsidRDefault="001849D9" w:rsidP="001849D9">
      <w:pPr>
        <w:ind w:firstLine="425"/>
        <w:jc w:val="center"/>
      </w:pPr>
      <w:r>
        <w:t>“</w:t>
      </w:r>
      <w:r w:rsidR="00B729E7">
        <w:t>W</w:t>
      </w:r>
      <w:r w:rsidR="00B729E7" w:rsidRPr="00B729E7">
        <w:t>hy did they not choose Java an older and library rich language that is cross-platform by default or another C# like language?</w:t>
      </w:r>
      <w:r>
        <w:t>”</w:t>
      </w:r>
    </w:p>
    <w:p w14:paraId="3BC5864E" w14:textId="3F62798E" w:rsidR="00CD5C49" w:rsidRDefault="007A209A" w:rsidP="00CD5C49">
      <w:pPr>
        <w:ind w:firstLine="0"/>
        <w:jc w:val="left"/>
      </w:pPr>
      <w:r>
        <w:t xml:space="preserve">The answer to this question is not a trivial one. Several factors could </w:t>
      </w:r>
      <w:r w:rsidR="0027059A">
        <w:t xml:space="preserve">have </w:t>
      </w:r>
      <w:r>
        <w:t>influence</w:t>
      </w:r>
      <w:r w:rsidR="0027059A">
        <w:t>d</w:t>
      </w:r>
      <w:r>
        <w:t xml:space="preserve"> Unity’s </w:t>
      </w:r>
      <w:r w:rsidR="0027059A">
        <w:t>initial decision (target platform support, licensing of the language etc.) in this thesis we will concentrate on the language, framework, and libraries that could have influenced Unity Technologies.</w:t>
      </w:r>
    </w:p>
    <w:p w14:paraId="6E6A758B" w14:textId="77777777" w:rsidR="001849D9" w:rsidRPr="00BF6C45" w:rsidRDefault="001849D9" w:rsidP="000024B0">
      <w:pPr>
        <w:ind w:firstLine="425"/>
      </w:pPr>
    </w:p>
    <w:p w14:paraId="21D22F32" w14:textId="4E96871A" w:rsidR="00B4104A" w:rsidRDefault="00B4104A" w:rsidP="00700E3A">
      <w:pPr>
        <w:pStyle w:val="Cmsor1"/>
      </w:pPr>
      <w:r>
        <w:lastRenderedPageBreak/>
        <w:t>Utolsó simítások</w:t>
      </w:r>
      <w:bookmarkEnd w:id="8"/>
      <w:bookmarkEnd w:id="9"/>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58B0972F" w14:textId="1A823927" w:rsidR="009A398B" w:rsidRPr="009A398B" w:rsidRDefault="009A398B" w:rsidP="00C53F92">
      <w:pPr>
        <w:numPr>
          <w:ilvl w:val="0"/>
          <w:numId w:val="12"/>
        </w:numPr>
        <w:rPr>
          <w:rStyle w:val="Kiemels"/>
          <w:i w:val="0"/>
          <w:iCs w:val="0"/>
        </w:rPr>
      </w:pPr>
      <w:r>
        <w:rPr>
          <w:rStyle w:val="Kiemels"/>
        </w:rPr>
        <w:t>Kérdezd meg mi van akkor ha nem nincs úgy általános hviatkozás az irodalomjegyzékre</w:t>
      </w:r>
    </w:p>
    <w:p w14:paraId="10D75554" w14:textId="6C3083A5" w:rsidR="009A398B" w:rsidRDefault="009A398B" w:rsidP="00C53F92">
      <w:pPr>
        <w:numPr>
          <w:ilvl w:val="0"/>
          <w:numId w:val="12"/>
        </w:numPr>
      </w:pPr>
      <w:r>
        <w:rPr>
          <w:rStyle w:val="Kiemels"/>
        </w:rPr>
        <w:t>Kérdezd meg kép az függelékhez kerül inkább</w:t>
      </w:r>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r w:rsidRPr="00B50CAA">
        <w:lastRenderedPageBreak/>
        <w:t>Irodalomjegyzék</w:t>
      </w:r>
      <w:bookmarkEnd w:id="10"/>
    </w:p>
    <w:p w14:paraId="116D8675" w14:textId="47CDD6DE" w:rsidR="00B50CAA" w:rsidRDefault="00B0369F" w:rsidP="006F512E">
      <w:pPr>
        <w:pStyle w:val="Irodalomjegyzksor"/>
      </w:pPr>
      <w:bookmarkStart w:id="11"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0650BC">
        <w:t>Premature Optimization</w:t>
      </w:r>
      <w:bookmarkEnd w:id="11"/>
      <w:r w:rsidR="00647A87">
        <w:br/>
      </w:r>
      <w:hyperlink r:id="rId24"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Unity Technologies, Our Impact by the numbers</w:t>
      </w:r>
      <w:r>
        <w:br/>
      </w:r>
      <w:hyperlink r:id="rId25"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6"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7"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8" w:history="1">
        <w:r w:rsidRPr="006A4B56">
          <w:rPr>
            <w:rStyle w:val="Hiperhivatkozs"/>
          </w:rPr>
          <w:t>https://unity.com/features/multiplatform</w:t>
        </w:r>
      </w:hyperlink>
      <w:bookmarkEnd w:id="14"/>
    </w:p>
    <w:p w14:paraId="6F675510" w14:textId="5799F034" w:rsidR="00433959" w:rsidRPr="00F7284E" w:rsidRDefault="00433959" w:rsidP="00433959">
      <w:pPr>
        <w:pStyle w:val="Irodalomjegyzksor"/>
        <w:rPr>
          <w:rStyle w:val="Hiperhivatkozs"/>
          <w:color w:val="auto"/>
          <w:u w:val="none"/>
        </w:rPr>
      </w:pPr>
      <w:bookmarkStart w:id="15" w:name="_Ref55945928"/>
      <w:r w:rsidRPr="00433959">
        <w:t>Wilmer Lin</w:t>
      </w:r>
      <w:r>
        <w:t xml:space="preserve">, </w:t>
      </w:r>
      <w:r w:rsidRPr="00433959">
        <w:t>ECS: Performance by Default</w:t>
      </w:r>
      <w:r>
        <w:br/>
      </w:r>
      <w:hyperlink r:id="rId29" w:history="1">
        <w:r w:rsidRPr="00433959">
          <w:rPr>
            <w:rStyle w:val="Hiperhivatkozs"/>
          </w:rPr>
          <w:t>https://www.raywenderlich.com/7630142-entity-component-system-for-unity-getting-started#toc-anchor-003</w:t>
        </w:r>
      </w:hyperlink>
      <w:bookmarkEnd w:id="15"/>
    </w:p>
    <w:p w14:paraId="47A0D76D" w14:textId="6C27228A" w:rsidR="00F7284E" w:rsidRPr="00677ED1" w:rsidRDefault="00F7284E" w:rsidP="00F7284E">
      <w:pPr>
        <w:pStyle w:val="Irodalomjegyzksor"/>
        <w:rPr>
          <w:rStyle w:val="Hiperhivatkozs"/>
          <w:color w:val="auto"/>
          <w:u w:val="none"/>
        </w:rPr>
      </w:pPr>
      <w:bookmarkStart w:id="16" w:name="_Ref56177476"/>
      <w:r>
        <w:t>Unity Technologies,</w:t>
      </w:r>
      <w:r w:rsidRPr="00F7284E">
        <w:t xml:space="preserve"> DOTS Packages</w:t>
      </w:r>
      <w:r>
        <w:br/>
      </w:r>
      <w:hyperlink r:id="rId30" w:history="1">
        <w:r w:rsidRPr="00F7284E">
          <w:rPr>
            <w:rStyle w:val="Hiperhivatkozs"/>
          </w:rPr>
          <w:t>https://unity.com/dots/packages</w:t>
        </w:r>
      </w:hyperlink>
      <w:bookmarkEnd w:id="16"/>
    </w:p>
    <w:p w14:paraId="3464F05C" w14:textId="0FFC6E48" w:rsidR="00677ED1" w:rsidRDefault="00677ED1" w:rsidP="00677ED1">
      <w:pPr>
        <w:pStyle w:val="Irodalomjegyzksor"/>
      </w:pPr>
      <w:bookmarkStart w:id="17" w:name="_Ref56331320"/>
      <w:r>
        <w:t>Unity Technologies,</w:t>
      </w:r>
      <w:r w:rsidRPr="00F7284E">
        <w:t xml:space="preserve"> </w:t>
      </w:r>
      <w:r w:rsidRPr="00677ED1">
        <w:t>Unity Reference-Only License</w:t>
      </w:r>
      <w:r>
        <w:br/>
      </w:r>
      <w:hyperlink r:id="rId31" w:history="1">
        <w:r w:rsidRPr="00677ED1">
          <w:rPr>
            <w:rStyle w:val="Hiperhivatkozs"/>
          </w:rPr>
          <w:t>https://unity3d.com/legal/licenses/Unity_Reference_Only_License</w:t>
        </w:r>
      </w:hyperlink>
      <w:bookmarkEnd w:id="17"/>
    </w:p>
    <w:p w14:paraId="1B17B88C" w14:textId="7B593F7F" w:rsidR="00DA348A" w:rsidRPr="00EE1A1F" w:rsidRDefault="00DA348A" w:rsidP="00DA348A">
      <w:pPr>
        <w:pStyle w:val="Irodalomjegyzksor"/>
      </w:pPr>
      <w:r>
        <w:t>Microsoft Docs, C# Documentation</w:t>
      </w:r>
      <w:r>
        <w:br/>
      </w:r>
      <w:hyperlink r:id="rId32"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3"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What is “managed code”?</w:t>
      </w:r>
      <w:r>
        <w:br/>
      </w:r>
      <w:hyperlink r:id="rId34"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536113">
        <w:t>Common Language Runtime (CLR) overview</w:t>
      </w:r>
      <w:r>
        <w:br/>
      </w:r>
      <w:hyperlink r:id="rId35" w:history="1">
        <w:r w:rsidRPr="00536113">
          <w:rPr>
            <w:rStyle w:val="Hiperhivatkozs"/>
          </w:rPr>
          <w:t>https://docs.microsoft.com/en-us/dotnet/standard/clr</w:t>
        </w:r>
      </w:hyperlink>
    </w:p>
    <w:p w14:paraId="29E87E65" w14:textId="5F415C26" w:rsidR="00567FA3" w:rsidRDefault="00567FA3" w:rsidP="006F512E">
      <w:pPr>
        <w:pStyle w:val="Irodalomjegyzksor"/>
      </w:pPr>
      <w:bookmarkStart w:id="18" w:name="_Ref56524106"/>
      <w:r>
        <w:t>ZDNet, Security bugs and memory leaks</w:t>
      </w:r>
      <w:r>
        <w:br/>
      </w:r>
      <w:hyperlink r:id="rId36" w:history="1">
        <w:r w:rsidRPr="00567FA3">
          <w:rPr>
            <w:rStyle w:val="Hiperhivatkozs"/>
          </w:rPr>
          <w:t>https://www.zdnet.com/article/microsoft-70-percent-of-all-security-bugs-are-memory-safety-issues/</w:t>
        </w:r>
      </w:hyperlink>
      <w:r>
        <w:br/>
      </w:r>
      <w:hyperlink r:id="rId37" w:history="1">
        <w:r w:rsidRPr="00567FA3">
          <w:rPr>
            <w:rStyle w:val="Hiperhivatkozs"/>
          </w:rPr>
          <w:t>https://www.zdnet.com/article/chrome-70-of-all-security-bugs-are-memory-safety-issues/</w:t>
        </w:r>
      </w:hyperlink>
      <w:bookmarkEnd w:id="18"/>
    </w:p>
    <w:p w14:paraId="7B951081" w14:textId="0A166AC8" w:rsidR="00B50CAA" w:rsidRDefault="00B50CAA" w:rsidP="00816BCB">
      <w:pPr>
        <w:pStyle w:val="Fejezetcimszmozsnlkl"/>
      </w:pPr>
      <w:bookmarkStart w:id="19" w:name="_Toc332798853"/>
      <w:r>
        <w:lastRenderedPageBreak/>
        <w:t>Függelék</w:t>
      </w:r>
      <w:bookmarkEnd w:id="19"/>
    </w:p>
    <w:p w14:paraId="0972CD28" w14:textId="78E25A51" w:rsidR="00410CCC" w:rsidRPr="002933F5" w:rsidRDefault="00410CCC" w:rsidP="002933F5"/>
    <w:p w14:paraId="20A721FF" w14:textId="77777777" w:rsidR="00B50CAA" w:rsidRDefault="00B50CAA" w:rsidP="00B50CAA"/>
    <w:sectPr w:rsidR="00B50CAA" w:rsidSect="00D23BFC">
      <w:headerReference w:type="even" r:id="rId38"/>
      <w:footerReference w:type="default" r:id="rId3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5F71B5" w:rsidRDefault="005F71B5">
      <w:pPr>
        <w:pStyle w:val="Jegyzetszveg"/>
      </w:pPr>
      <w:r>
        <w:rPr>
          <w:rStyle w:val="Jegyzethivatkozs"/>
        </w:rPr>
        <w:annotationRef/>
      </w:r>
      <w:r>
        <w:t>Írd ide miért intenzív CPU oldalon</w:t>
      </w:r>
    </w:p>
  </w:comment>
  <w:comment w:id="4" w:author="Bence Menyhárt" w:date="2020-11-05T18:16:00Z" w:initials="BM">
    <w:p w14:paraId="55C9DFC9" w14:textId="3BBA3DAD" w:rsidR="005F71B5" w:rsidRDefault="005F71B5">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5F71B5" w:rsidRDefault="005F71B5"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5F71B5" w:rsidRDefault="005F71B5">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566AA" w14:textId="77777777" w:rsidR="008272FD" w:rsidRDefault="008272FD">
      <w:r>
        <w:separator/>
      </w:r>
    </w:p>
  </w:endnote>
  <w:endnote w:type="continuationSeparator" w:id="0">
    <w:p w14:paraId="49BB6602" w14:textId="77777777" w:rsidR="008272FD" w:rsidRDefault="00827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5F71B5" w:rsidRDefault="005F71B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5F71B5" w:rsidRDefault="005F71B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48D64" w14:textId="77777777" w:rsidR="008272FD" w:rsidRDefault="008272FD" w:rsidP="00596D57">
      <w:pPr>
        <w:ind w:firstLine="142"/>
      </w:pPr>
      <w:r>
        <w:separator/>
      </w:r>
    </w:p>
  </w:footnote>
  <w:footnote w:type="continuationSeparator" w:id="0">
    <w:p w14:paraId="146ADA82" w14:textId="77777777" w:rsidR="008272FD" w:rsidRDefault="008272FD">
      <w:r>
        <w:continuationSeparator/>
      </w:r>
    </w:p>
  </w:footnote>
  <w:footnote w:id="1">
    <w:p w14:paraId="6241B43A" w14:textId="4F5BE0DA" w:rsidR="005F71B5" w:rsidRPr="008F49BF" w:rsidRDefault="005F71B5"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5F71B5" w:rsidRPr="00BA403D" w:rsidRDefault="005F71B5"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5F71B5" w:rsidRPr="0005353F" w:rsidRDefault="005F71B5"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5F71B5" w:rsidRPr="003263EA" w:rsidRDefault="005F71B5"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5F71B5" w:rsidRPr="001A7527" w:rsidRDefault="005F71B5"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5F71B5" w:rsidRPr="001F1B02" w:rsidRDefault="005F71B5"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5F71B5" w:rsidRPr="00C40AC6" w:rsidRDefault="005F71B5"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5F71B5" w:rsidRPr="00B8051F" w:rsidRDefault="005F71B5"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5F71B5" w:rsidRPr="00003701" w:rsidRDefault="005F71B5"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5F71B5" w:rsidRPr="002006BB" w:rsidRDefault="005F71B5"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5F71B5" w:rsidRPr="00127AFB" w:rsidRDefault="005F71B5"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5F71B5" w:rsidRPr="004372CC" w:rsidRDefault="005F71B5" w:rsidP="00647975">
      <w:pPr>
        <w:pStyle w:val="Lbjegyzetszveg"/>
        <w:ind w:firstLine="142"/>
        <w:rPr>
          <w:lang w:val="hu-HU"/>
        </w:rPr>
      </w:pPr>
      <w:bookmarkStart w:id="7"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7"/>
      <w:r>
        <w:rPr>
          <w:lang w:val="hu-HU"/>
        </w:rPr>
        <w:t>and user-friendly</w:t>
      </w:r>
    </w:p>
  </w:footnote>
  <w:footnote w:id="13">
    <w:p w14:paraId="43C1319F" w14:textId="0D4ADE44" w:rsidR="005F71B5" w:rsidRPr="00647975" w:rsidRDefault="005F71B5"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5F71B5" w:rsidRPr="00FF3E92" w:rsidRDefault="005F71B5"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5F71B5" w:rsidRPr="002C08D8" w:rsidRDefault="005F71B5"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5F71B5" w:rsidRPr="002C08D8" w:rsidRDefault="005F71B5"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5F71B5" w:rsidRPr="002C08D8" w:rsidRDefault="005F71B5"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5F71B5" w:rsidRPr="00E217C4" w:rsidRDefault="005F71B5"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5F71B5" w:rsidRPr="00CA022C" w:rsidRDefault="005F71B5"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5F71B5" w:rsidRPr="00351D8E" w:rsidRDefault="005F71B5"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5F71B5" w:rsidRPr="001451F7" w:rsidRDefault="005F71B5"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5F71B5" w:rsidRPr="00313041" w:rsidRDefault="005F71B5"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77777777" w:rsidR="005F71B5" w:rsidRPr="00313041" w:rsidRDefault="005F71B5"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5F71B5" w:rsidRPr="00B42673" w:rsidRDefault="005F71B5"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5F71B5" w:rsidRPr="006E44A9" w:rsidRDefault="005F71B5"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5F71B5" w:rsidRPr="00C22135" w:rsidRDefault="005F71B5"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5F71B5" w:rsidRPr="0018627E" w:rsidRDefault="005F71B5"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5F71B5" w:rsidRDefault="005F71B5"/>
  <w:p w14:paraId="2E97C07A" w14:textId="77777777" w:rsidR="005F71B5" w:rsidRDefault="005F71B5"/>
  <w:p w14:paraId="0EBFDCC5" w14:textId="77777777" w:rsidR="005F71B5" w:rsidRDefault="005F71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2"/>
  </w:num>
  <w:num w:numId="3">
    <w:abstractNumId w:val="14"/>
  </w:num>
  <w:num w:numId="4">
    <w:abstractNumId w:val="22"/>
  </w:num>
  <w:num w:numId="5">
    <w:abstractNumId w:val="23"/>
  </w:num>
  <w:num w:numId="6">
    <w:abstractNumId w:val="25"/>
  </w:num>
  <w:num w:numId="7">
    <w:abstractNumId w:val="18"/>
  </w:num>
  <w:num w:numId="8">
    <w:abstractNumId w:val="13"/>
  </w:num>
  <w:num w:numId="9">
    <w:abstractNumId w:val="20"/>
  </w:num>
  <w:num w:numId="10">
    <w:abstractNumId w:val="33"/>
  </w:num>
  <w:num w:numId="11">
    <w:abstractNumId w:val="21"/>
  </w:num>
  <w:num w:numId="12">
    <w:abstractNumId w:val="31"/>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6"/>
  </w:num>
  <w:num w:numId="25">
    <w:abstractNumId w:val="10"/>
  </w:num>
  <w:num w:numId="26">
    <w:abstractNumId w:val="29"/>
  </w:num>
  <w:num w:numId="27">
    <w:abstractNumId w:val="26"/>
  </w:num>
  <w:num w:numId="28">
    <w:abstractNumId w:val="15"/>
  </w:num>
  <w:num w:numId="29">
    <w:abstractNumId w:val="28"/>
  </w:num>
  <w:num w:numId="30">
    <w:abstractNumId w:val="30"/>
  </w:num>
  <w:num w:numId="31">
    <w:abstractNumId w:val="12"/>
  </w:num>
  <w:num w:numId="32">
    <w:abstractNumId w:val="27"/>
  </w:num>
  <w:num w:numId="33">
    <w:abstractNumId w:val="24"/>
  </w:num>
  <w:num w:numId="34">
    <w:abstractNumId w:val="1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F11"/>
    <w:rsid w:val="000062F4"/>
    <w:rsid w:val="00007CE5"/>
    <w:rsid w:val="00010728"/>
    <w:rsid w:val="000112EE"/>
    <w:rsid w:val="0001192F"/>
    <w:rsid w:val="00011EEE"/>
    <w:rsid w:val="00014981"/>
    <w:rsid w:val="00016375"/>
    <w:rsid w:val="0001798D"/>
    <w:rsid w:val="00024727"/>
    <w:rsid w:val="000313C8"/>
    <w:rsid w:val="000348D3"/>
    <w:rsid w:val="00036991"/>
    <w:rsid w:val="0004217E"/>
    <w:rsid w:val="00044188"/>
    <w:rsid w:val="00045B1A"/>
    <w:rsid w:val="00050E06"/>
    <w:rsid w:val="0005353F"/>
    <w:rsid w:val="000569E0"/>
    <w:rsid w:val="00056F1A"/>
    <w:rsid w:val="00057AB0"/>
    <w:rsid w:val="00060930"/>
    <w:rsid w:val="000611ED"/>
    <w:rsid w:val="00062F58"/>
    <w:rsid w:val="000650BC"/>
    <w:rsid w:val="000677A6"/>
    <w:rsid w:val="00070C9D"/>
    <w:rsid w:val="0007239C"/>
    <w:rsid w:val="00072FBF"/>
    <w:rsid w:val="00073B1C"/>
    <w:rsid w:val="00074EA8"/>
    <w:rsid w:val="00077E12"/>
    <w:rsid w:val="000830F5"/>
    <w:rsid w:val="00083F7A"/>
    <w:rsid w:val="00090F69"/>
    <w:rsid w:val="00091884"/>
    <w:rsid w:val="00096541"/>
    <w:rsid w:val="000970F0"/>
    <w:rsid w:val="000A01A1"/>
    <w:rsid w:val="000A159D"/>
    <w:rsid w:val="000A3FC2"/>
    <w:rsid w:val="000A42B3"/>
    <w:rsid w:val="000A44E8"/>
    <w:rsid w:val="000A62F0"/>
    <w:rsid w:val="000A6C9C"/>
    <w:rsid w:val="000A6F3D"/>
    <w:rsid w:val="000A7483"/>
    <w:rsid w:val="000B1485"/>
    <w:rsid w:val="000B34FF"/>
    <w:rsid w:val="000B4B48"/>
    <w:rsid w:val="000B53E0"/>
    <w:rsid w:val="000B6F19"/>
    <w:rsid w:val="000B6F59"/>
    <w:rsid w:val="000B79DE"/>
    <w:rsid w:val="000B7CB5"/>
    <w:rsid w:val="000C413F"/>
    <w:rsid w:val="000C52C4"/>
    <w:rsid w:val="000C5486"/>
    <w:rsid w:val="000C54AD"/>
    <w:rsid w:val="000C62EB"/>
    <w:rsid w:val="000C6F05"/>
    <w:rsid w:val="000C755D"/>
    <w:rsid w:val="000C7F29"/>
    <w:rsid w:val="000D2034"/>
    <w:rsid w:val="000D43B2"/>
    <w:rsid w:val="000D4575"/>
    <w:rsid w:val="000D4E69"/>
    <w:rsid w:val="000D51DA"/>
    <w:rsid w:val="000D6870"/>
    <w:rsid w:val="000D687D"/>
    <w:rsid w:val="000E1B4E"/>
    <w:rsid w:val="000E2488"/>
    <w:rsid w:val="000E284D"/>
    <w:rsid w:val="000E67D6"/>
    <w:rsid w:val="000F0B01"/>
    <w:rsid w:val="000F0FAD"/>
    <w:rsid w:val="000F12E8"/>
    <w:rsid w:val="000F1C4E"/>
    <w:rsid w:val="000F3BF3"/>
    <w:rsid w:val="000F3F55"/>
    <w:rsid w:val="000F460A"/>
    <w:rsid w:val="000F505C"/>
    <w:rsid w:val="000F7538"/>
    <w:rsid w:val="0010001A"/>
    <w:rsid w:val="00100131"/>
    <w:rsid w:val="00100982"/>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274A"/>
    <w:rsid w:val="001331DE"/>
    <w:rsid w:val="00133555"/>
    <w:rsid w:val="00133ADB"/>
    <w:rsid w:val="00133B7A"/>
    <w:rsid w:val="00133F93"/>
    <w:rsid w:val="001358CC"/>
    <w:rsid w:val="00136AD5"/>
    <w:rsid w:val="001425CA"/>
    <w:rsid w:val="001429AC"/>
    <w:rsid w:val="00143B80"/>
    <w:rsid w:val="001447CD"/>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146"/>
    <w:rsid w:val="00176C0F"/>
    <w:rsid w:val="00180940"/>
    <w:rsid w:val="00181222"/>
    <w:rsid w:val="001838CC"/>
    <w:rsid w:val="001849D9"/>
    <w:rsid w:val="0018627E"/>
    <w:rsid w:val="00191D97"/>
    <w:rsid w:val="0019227B"/>
    <w:rsid w:val="0019450D"/>
    <w:rsid w:val="00194BA6"/>
    <w:rsid w:val="00197FBC"/>
    <w:rsid w:val="001A0CAC"/>
    <w:rsid w:val="001A1D1E"/>
    <w:rsid w:val="001A29ED"/>
    <w:rsid w:val="001A2CAA"/>
    <w:rsid w:val="001A4E1D"/>
    <w:rsid w:val="001A557A"/>
    <w:rsid w:val="001A57BC"/>
    <w:rsid w:val="001A5E30"/>
    <w:rsid w:val="001A6789"/>
    <w:rsid w:val="001A7527"/>
    <w:rsid w:val="001A7930"/>
    <w:rsid w:val="001B69D7"/>
    <w:rsid w:val="001B6B44"/>
    <w:rsid w:val="001C5ADE"/>
    <w:rsid w:val="001C613B"/>
    <w:rsid w:val="001D3842"/>
    <w:rsid w:val="001D6746"/>
    <w:rsid w:val="001E23A3"/>
    <w:rsid w:val="001E333C"/>
    <w:rsid w:val="001E555E"/>
    <w:rsid w:val="001E605F"/>
    <w:rsid w:val="001E612E"/>
    <w:rsid w:val="001F05E4"/>
    <w:rsid w:val="001F1B02"/>
    <w:rsid w:val="001F47F8"/>
    <w:rsid w:val="001F522D"/>
    <w:rsid w:val="002006BB"/>
    <w:rsid w:val="00204A82"/>
    <w:rsid w:val="0020679E"/>
    <w:rsid w:val="00207493"/>
    <w:rsid w:val="00207B18"/>
    <w:rsid w:val="002102C3"/>
    <w:rsid w:val="00214CE1"/>
    <w:rsid w:val="00215AD6"/>
    <w:rsid w:val="00225F65"/>
    <w:rsid w:val="00227347"/>
    <w:rsid w:val="00230E9A"/>
    <w:rsid w:val="00232DCC"/>
    <w:rsid w:val="002348FA"/>
    <w:rsid w:val="002349C1"/>
    <w:rsid w:val="00235D62"/>
    <w:rsid w:val="00235F19"/>
    <w:rsid w:val="002376C8"/>
    <w:rsid w:val="00241116"/>
    <w:rsid w:val="00251A23"/>
    <w:rsid w:val="00253CCA"/>
    <w:rsid w:val="00255B3A"/>
    <w:rsid w:val="00255D28"/>
    <w:rsid w:val="00261362"/>
    <w:rsid w:val="00264D08"/>
    <w:rsid w:val="00267677"/>
    <w:rsid w:val="00267E35"/>
    <w:rsid w:val="0027059A"/>
    <w:rsid w:val="00273AF4"/>
    <w:rsid w:val="0027451C"/>
    <w:rsid w:val="00280FA7"/>
    <w:rsid w:val="00281AC9"/>
    <w:rsid w:val="002825CA"/>
    <w:rsid w:val="002836BE"/>
    <w:rsid w:val="002841F9"/>
    <w:rsid w:val="00284D21"/>
    <w:rsid w:val="00284F4D"/>
    <w:rsid w:val="002868A3"/>
    <w:rsid w:val="00286B49"/>
    <w:rsid w:val="00291EB0"/>
    <w:rsid w:val="002933F5"/>
    <w:rsid w:val="00293CF7"/>
    <w:rsid w:val="00295BF8"/>
    <w:rsid w:val="00296031"/>
    <w:rsid w:val="00297355"/>
    <w:rsid w:val="002977DB"/>
    <w:rsid w:val="002A1B99"/>
    <w:rsid w:val="002A3F4C"/>
    <w:rsid w:val="002A4144"/>
    <w:rsid w:val="002A57E5"/>
    <w:rsid w:val="002A5AF4"/>
    <w:rsid w:val="002B209B"/>
    <w:rsid w:val="002B54CF"/>
    <w:rsid w:val="002B6425"/>
    <w:rsid w:val="002B6780"/>
    <w:rsid w:val="002C0195"/>
    <w:rsid w:val="002C08D8"/>
    <w:rsid w:val="002C13F1"/>
    <w:rsid w:val="002C26EA"/>
    <w:rsid w:val="002C4550"/>
    <w:rsid w:val="002C5A43"/>
    <w:rsid w:val="002C5E9C"/>
    <w:rsid w:val="002C6BEB"/>
    <w:rsid w:val="002C7BF2"/>
    <w:rsid w:val="002D0621"/>
    <w:rsid w:val="002D06D2"/>
    <w:rsid w:val="002D0CA6"/>
    <w:rsid w:val="002D0DAC"/>
    <w:rsid w:val="002D1501"/>
    <w:rsid w:val="002D1830"/>
    <w:rsid w:val="002D5776"/>
    <w:rsid w:val="002D5C40"/>
    <w:rsid w:val="002D6404"/>
    <w:rsid w:val="002D7DA9"/>
    <w:rsid w:val="002D7EBB"/>
    <w:rsid w:val="002E09AF"/>
    <w:rsid w:val="002E119E"/>
    <w:rsid w:val="002E1D2A"/>
    <w:rsid w:val="002E2A40"/>
    <w:rsid w:val="002F088E"/>
    <w:rsid w:val="002F2DA7"/>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26BCE"/>
    <w:rsid w:val="00330F85"/>
    <w:rsid w:val="00332289"/>
    <w:rsid w:val="00332EA7"/>
    <w:rsid w:val="0033567A"/>
    <w:rsid w:val="00343469"/>
    <w:rsid w:val="0034678A"/>
    <w:rsid w:val="00346BA4"/>
    <w:rsid w:val="00350AEC"/>
    <w:rsid w:val="00351D8E"/>
    <w:rsid w:val="003528CD"/>
    <w:rsid w:val="00352B84"/>
    <w:rsid w:val="00354572"/>
    <w:rsid w:val="00360C80"/>
    <w:rsid w:val="00361098"/>
    <w:rsid w:val="00363FA6"/>
    <w:rsid w:val="003642EA"/>
    <w:rsid w:val="0036580B"/>
    <w:rsid w:val="00365ACB"/>
    <w:rsid w:val="003713B8"/>
    <w:rsid w:val="0037381F"/>
    <w:rsid w:val="00374ED6"/>
    <w:rsid w:val="003764EE"/>
    <w:rsid w:val="0037682B"/>
    <w:rsid w:val="003827B8"/>
    <w:rsid w:val="0038396E"/>
    <w:rsid w:val="0038539E"/>
    <w:rsid w:val="00393073"/>
    <w:rsid w:val="003939F9"/>
    <w:rsid w:val="00393FB5"/>
    <w:rsid w:val="003A09C0"/>
    <w:rsid w:val="003A2E68"/>
    <w:rsid w:val="003A3E56"/>
    <w:rsid w:val="003A4838"/>
    <w:rsid w:val="003A4BDF"/>
    <w:rsid w:val="003A4CDB"/>
    <w:rsid w:val="003A5848"/>
    <w:rsid w:val="003A6209"/>
    <w:rsid w:val="003A6C2E"/>
    <w:rsid w:val="003A70AB"/>
    <w:rsid w:val="003A733A"/>
    <w:rsid w:val="003A797A"/>
    <w:rsid w:val="003A7AD1"/>
    <w:rsid w:val="003B14E6"/>
    <w:rsid w:val="003B2AC4"/>
    <w:rsid w:val="003B2D6E"/>
    <w:rsid w:val="003B47AF"/>
    <w:rsid w:val="003C3DD5"/>
    <w:rsid w:val="003C5AD4"/>
    <w:rsid w:val="003D451F"/>
    <w:rsid w:val="003D45A0"/>
    <w:rsid w:val="003E2ACC"/>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78C1"/>
    <w:rsid w:val="00410924"/>
    <w:rsid w:val="00410CCC"/>
    <w:rsid w:val="00414D82"/>
    <w:rsid w:val="0042097F"/>
    <w:rsid w:val="004222DF"/>
    <w:rsid w:val="00424AA3"/>
    <w:rsid w:val="00424E20"/>
    <w:rsid w:val="00424FA7"/>
    <w:rsid w:val="004308EA"/>
    <w:rsid w:val="0043090F"/>
    <w:rsid w:val="00430A4C"/>
    <w:rsid w:val="00433959"/>
    <w:rsid w:val="00434063"/>
    <w:rsid w:val="0043462E"/>
    <w:rsid w:val="00435465"/>
    <w:rsid w:val="004372CC"/>
    <w:rsid w:val="004421FE"/>
    <w:rsid w:val="0044352B"/>
    <w:rsid w:val="00445595"/>
    <w:rsid w:val="004477BE"/>
    <w:rsid w:val="004568CA"/>
    <w:rsid w:val="00456AE7"/>
    <w:rsid w:val="004610FD"/>
    <w:rsid w:val="0046143E"/>
    <w:rsid w:val="00462C97"/>
    <w:rsid w:val="0047120C"/>
    <w:rsid w:val="0047307E"/>
    <w:rsid w:val="00474F8D"/>
    <w:rsid w:val="0047506E"/>
    <w:rsid w:val="004758BF"/>
    <w:rsid w:val="0048395A"/>
    <w:rsid w:val="0048395C"/>
    <w:rsid w:val="004851C7"/>
    <w:rsid w:val="00487269"/>
    <w:rsid w:val="00492560"/>
    <w:rsid w:val="00492715"/>
    <w:rsid w:val="00492886"/>
    <w:rsid w:val="00494317"/>
    <w:rsid w:val="00495BE6"/>
    <w:rsid w:val="0049796D"/>
    <w:rsid w:val="004A4732"/>
    <w:rsid w:val="004A575C"/>
    <w:rsid w:val="004A5D8A"/>
    <w:rsid w:val="004B7870"/>
    <w:rsid w:val="004C2F5B"/>
    <w:rsid w:val="004C3209"/>
    <w:rsid w:val="004D083E"/>
    <w:rsid w:val="004D3EE8"/>
    <w:rsid w:val="004D5C51"/>
    <w:rsid w:val="004D5EEF"/>
    <w:rsid w:val="004D7025"/>
    <w:rsid w:val="004D7F6D"/>
    <w:rsid w:val="004E1D5C"/>
    <w:rsid w:val="004E3C2B"/>
    <w:rsid w:val="004E5335"/>
    <w:rsid w:val="004F0BA5"/>
    <w:rsid w:val="004F0C3A"/>
    <w:rsid w:val="004F10BF"/>
    <w:rsid w:val="004F216C"/>
    <w:rsid w:val="004F2EBC"/>
    <w:rsid w:val="004F3387"/>
    <w:rsid w:val="004F7A0F"/>
    <w:rsid w:val="00500E5E"/>
    <w:rsid w:val="00502A30"/>
    <w:rsid w:val="00504FCD"/>
    <w:rsid w:val="00505A7A"/>
    <w:rsid w:val="00506B17"/>
    <w:rsid w:val="0050704F"/>
    <w:rsid w:val="00507DA3"/>
    <w:rsid w:val="005102C1"/>
    <w:rsid w:val="005105F6"/>
    <w:rsid w:val="00511E73"/>
    <w:rsid w:val="005141E6"/>
    <w:rsid w:val="00514C26"/>
    <w:rsid w:val="0052632A"/>
    <w:rsid w:val="005308F9"/>
    <w:rsid w:val="00532C47"/>
    <w:rsid w:val="00536113"/>
    <w:rsid w:val="00536EC8"/>
    <w:rsid w:val="00541DA2"/>
    <w:rsid w:val="005429C9"/>
    <w:rsid w:val="00543A69"/>
    <w:rsid w:val="00544E51"/>
    <w:rsid w:val="005452D5"/>
    <w:rsid w:val="005478CA"/>
    <w:rsid w:val="00552448"/>
    <w:rsid w:val="005524FC"/>
    <w:rsid w:val="00554583"/>
    <w:rsid w:val="00554CF2"/>
    <w:rsid w:val="00554D49"/>
    <w:rsid w:val="00554E10"/>
    <w:rsid w:val="005555DE"/>
    <w:rsid w:val="00556D05"/>
    <w:rsid w:val="00560DA1"/>
    <w:rsid w:val="00561D5B"/>
    <w:rsid w:val="00561FB7"/>
    <w:rsid w:val="005642CA"/>
    <w:rsid w:val="00564A62"/>
    <w:rsid w:val="00565DA7"/>
    <w:rsid w:val="00566BC2"/>
    <w:rsid w:val="00567139"/>
    <w:rsid w:val="00567FA3"/>
    <w:rsid w:val="005708DE"/>
    <w:rsid w:val="005739C4"/>
    <w:rsid w:val="00574F4B"/>
    <w:rsid w:val="00576495"/>
    <w:rsid w:val="00576B0A"/>
    <w:rsid w:val="00580AD4"/>
    <w:rsid w:val="005850B5"/>
    <w:rsid w:val="00586B10"/>
    <w:rsid w:val="005871CE"/>
    <w:rsid w:val="005901ED"/>
    <w:rsid w:val="00593337"/>
    <w:rsid w:val="00593E08"/>
    <w:rsid w:val="005941D6"/>
    <w:rsid w:val="005944AC"/>
    <w:rsid w:val="0059479F"/>
    <w:rsid w:val="005968D5"/>
    <w:rsid w:val="00596D57"/>
    <w:rsid w:val="005977C1"/>
    <w:rsid w:val="005A0DED"/>
    <w:rsid w:val="005A2075"/>
    <w:rsid w:val="005A55F3"/>
    <w:rsid w:val="005A623D"/>
    <w:rsid w:val="005B0F9D"/>
    <w:rsid w:val="005B1353"/>
    <w:rsid w:val="005B2061"/>
    <w:rsid w:val="005B3600"/>
    <w:rsid w:val="005B3F9D"/>
    <w:rsid w:val="005B4CF7"/>
    <w:rsid w:val="005C20EB"/>
    <w:rsid w:val="005C432B"/>
    <w:rsid w:val="005C4F45"/>
    <w:rsid w:val="005C5216"/>
    <w:rsid w:val="005C63E6"/>
    <w:rsid w:val="005C671B"/>
    <w:rsid w:val="005D055E"/>
    <w:rsid w:val="005D0AB9"/>
    <w:rsid w:val="005D3443"/>
    <w:rsid w:val="005D4A3C"/>
    <w:rsid w:val="005D6C05"/>
    <w:rsid w:val="005E01E0"/>
    <w:rsid w:val="005E0217"/>
    <w:rsid w:val="005E189D"/>
    <w:rsid w:val="005E3F05"/>
    <w:rsid w:val="005E546F"/>
    <w:rsid w:val="005E6538"/>
    <w:rsid w:val="005F072D"/>
    <w:rsid w:val="005F4215"/>
    <w:rsid w:val="005F56CA"/>
    <w:rsid w:val="005F71B5"/>
    <w:rsid w:val="0060156C"/>
    <w:rsid w:val="0060452C"/>
    <w:rsid w:val="0060556F"/>
    <w:rsid w:val="00605B4A"/>
    <w:rsid w:val="00605D39"/>
    <w:rsid w:val="006100A6"/>
    <w:rsid w:val="0061290F"/>
    <w:rsid w:val="00612BC2"/>
    <w:rsid w:val="00614F18"/>
    <w:rsid w:val="00616557"/>
    <w:rsid w:val="00620B6B"/>
    <w:rsid w:val="0062185B"/>
    <w:rsid w:val="00622902"/>
    <w:rsid w:val="0062440C"/>
    <w:rsid w:val="0062471A"/>
    <w:rsid w:val="00626124"/>
    <w:rsid w:val="00626215"/>
    <w:rsid w:val="0062757D"/>
    <w:rsid w:val="006321CF"/>
    <w:rsid w:val="0063585C"/>
    <w:rsid w:val="00641018"/>
    <w:rsid w:val="00642F8F"/>
    <w:rsid w:val="0064377E"/>
    <w:rsid w:val="006450BF"/>
    <w:rsid w:val="00645540"/>
    <w:rsid w:val="006465C3"/>
    <w:rsid w:val="00647975"/>
    <w:rsid w:val="00647A87"/>
    <w:rsid w:val="00650C7C"/>
    <w:rsid w:val="00653484"/>
    <w:rsid w:val="006545BA"/>
    <w:rsid w:val="00654CC4"/>
    <w:rsid w:val="00656719"/>
    <w:rsid w:val="00657729"/>
    <w:rsid w:val="00664140"/>
    <w:rsid w:val="00664645"/>
    <w:rsid w:val="00665AC7"/>
    <w:rsid w:val="006664E8"/>
    <w:rsid w:val="00666F88"/>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9252D"/>
    <w:rsid w:val="00692605"/>
    <w:rsid w:val="006A1B7F"/>
    <w:rsid w:val="006A3D79"/>
    <w:rsid w:val="006A4B56"/>
    <w:rsid w:val="006A6F4E"/>
    <w:rsid w:val="006B1CC3"/>
    <w:rsid w:val="006B29EC"/>
    <w:rsid w:val="006B3879"/>
    <w:rsid w:val="006B48F3"/>
    <w:rsid w:val="006B4C67"/>
    <w:rsid w:val="006B562F"/>
    <w:rsid w:val="006B5FCF"/>
    <w:rsid w:val="006C0491"/>
    <w:rsid w:val="006C0D56"/>
    <w:rsid w:val="006C1B90"/>
    <w:rsid w:val="006C511F"/>
    <w:rsid w:val="006C63AC"/>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5672"/>
    <w:rsid w:val="007060B1"/>
    <w:rsid w:val="00707CC4"/>
    <w:rsid w:val="00710059"/>
    <w:rsid w:val="00710703"/>
    <w:rsid w:val="00710B50"/>
    <w:rsid w:val="0071604C"/>
    <w:rsid w:val="00716985"/>
    <w:rsid w:val="0072008D"/>
    <w:rsid w:val="007204AA"/>
    <w:rsid w:val="00722569"/>
    <w:rsid w:val="0072408F"/>
    <w:rsid w:val="00725D76"/>
    <w:rsid w:val="00730717"/>
    <w:rsid w:val="00730B3C"/>
    <w:rsid w:val="007333E3"/>
    <w:rsid w:val="00735811"/>
    <w:rsid w:val="00741328"/>
    <w:rsid w:val="007413E0"/>
    <w:rsid w:val="00742D4B"/>
    <w:rsid w:val="00743D4C"/>
    <w:rsid w:val="0074690D"/>
    <w:rsid w:val="00751398"/>
    <w:rsid w:val="00751E1E"/>
    <w:rsid w:val="00752A7E"/>
    <w:rsid w:val="007613B7"/>
    <w:rsid w:val="00763814"/>
    <w:rsid w:val="00771E47"/>
    <w:rsid w:val="00774CAE"/>
    <w:rsid w:val="00776C79"/>
    <w:rsid w:val="007810E2"/>
    <w:rsid w:val="00784DDC"/>
    <w:rsid w:val="00793191"/>
    <w:rsid w:val="00793898"/>
    <w:rsid w:val="00796B38"/>
    <w:rsid w:val="00797F2E"/>
    <w:rsid w:val="007A209A"/>
    <w:rsid w:val="007A2E71"/>
    <w:rsid w:val="007A78AB"/>
    <w:rsid w:val="007B121A"/>
    <w:rsid w:val="007B2F26"/>
    <w:rsid w:val="007B64F4"/>
    <w:rsid w:val="007B780A"/>
    <w:rsid w:val="007C0BE3"/>
    <w:rsid w:val="007C2017"/>
    <w:rsid w:val="007C4FDF"/>
    <w:rsid w:val="007C500D"/>
    <w:rsid w:val="007C7ED3"/>
    <w:rsid w:val="007D1262"/>
    <w:rsid w:val="007D2108"/>
    <w:rsid w:val="007D67C1"/>
    <w:rsid w:val="007D6D26"/>
    <w:rsid w:val="007E013B"/>
    <w:rsid w:val="007E5680"/>
    <w:rsid w:val="007E5B08"/>
    <w:rsid w:val="007F1604"/>
    <w:rsid w:val="007F2C74"/>
    <w:rsid w:val="007F3015"/>
    <w:rsid w:val="007F35B0"/>
    <w:rsid w:val="007F450A"/>
    <w:rsid w:val="007F4A6D"/>
    <w:rsid w:val="007F5079"/>
    <w:rsid w:val="007F5936"/>
    <w:rsid w:val="007F7B0B"/>
    <w:rsid w:val="00802222"/>
    <w:rsid w:val="008066AA"/>
    <w:rsid w:val="008070F8"/>
    <w:rsid w:val="00807515"/>
    <w:rsid w:val="00807D7A"/>
    <w:rsid w:val="00811140"/>
    <w:rsid w:val="008117FD"/>
    <w:rsid w:val="00813767"/>
    <w:rsid w:val="00816BCB"/>
    <w:rsid w:val="0081783D"/>
    <w:rsid w:val="00820512"/>
    <w:rsid w:val="00822BDF"/>
    <w:rsid w:val="008251E1"/>
    <w:rsid w:val="008272FD"/>
    <w:rsid w:val="00827753"/>
    <w:rsid w:val="00827F58"/>
    <w:rsid w:val="008302B0"/>
    <w:rsid w:val="0083241A"/>
    <w:rsid w:val="00833D5A"/>
    <w:rsid w:val="008350B2"/>
    <w:rsid w:val="00841E25"/>
    <w:rsid w:val="00844280"/>
    <w:rsid w:val="00845142"/>
    <w:rsid w:val="00845D13"/>
    <w:rsid w:val="00846FA4"/>
    <w:rsid w:val="00854BDC"/>
    <w:rsid w:val="00857792"/>
    <w:rsid w:val="00857C34"/>
    <w:rsid w:val="00861571"/>
    <w:rsid w:val="00862085"/>
    <w:rsid w:val="00866CEE"/>
    <w:rsid w:val="008678BA"/>
    <w:rsid w:val="00870049"/>
    <w:rsid w:val="0087020D"/>
    <w:rsid w:val="00870720"/>
    <w:rsid w:val="00870E45"/>
    <w:rsid w:val="008716AE"/>
    <w:rsid w:val="00871B44"/>
    <w:rsid w:val="008779FC"/>
    <w:rsid w:val="00880620"/>
    <w:rsid w:val="00882895"/>
    <w:rsid w:val="00885ADD"/>
    <w:rsid w:val="008871ED"/>
    <w:rsid w:val="008931EE"/>
    <w:rsid w:val="00895E3E"/>
    <w:rsid w:val="008A0868"/>
    <w:rsid w:val="008A0D81"/>
    <w:rsid w:val="008A3153"/>
    <w:rsid w:val="008B18B9"/>
    <w:rsid w:val="008B4B53"/>
    <w:rsid w:val="008B4E92"/>
    <w:rsid w:val="008B6D9E"/>
    <w:rsid w:val="008C17CF"/>
    <w:rsid w:val="008C2614"/>
    <w:rsid w:val="008C42B8"/>
    <w:rsid w:val="008C78D5"/>
    <w:rsid w:val="008C7FD9"/>
    <w:rsid w:val="008D02AE"/>
    <w:rsid w:val="008D4118"/>
    <w:rsid w:val="008E0730"/>
    <w:rsid w:val="008E1489"/>
    <w:rsid w:val="008E2C34"/>
    <w:rsid w:val="008E2DB2"/>
    <w:rsid w:val="008E3286"/>
    <w:rsid w:val="008E38A6"/>
    <w:rsid w:val="008E3D92"/>
    <w:rsid w:val="008E7228"/>
    <w:rsid w:val="008E7F66"/>
    <w:rsid w:val="008F0013"/>
    <w:rsid w:val="008F22E5"/>
    <w:rsid w:val="008F451A"/>
    <w:rsid w:val="008F475F"/>
    <w:rsid w:val="008F49BF"/>
    <w:rsid w:val="00900C1B"/>
    <w:rsid w:val="00902DA0"/>
    <w:rsid w:val="009043C8"/>
    <w:rsid w:val="00905267"/>
    <w:rsid w:val="009052D4"/>
    <w:rsid w:val="0090541F"/>
    <w:rsid w:val="00911B0E"/>
    <w:rsid w:val="0091398F"/>
    <w:rsid w:val="00913EBD"/>
    <w:rsid w:val="00916994"/>
    <w:rsid w:val="0092206F"/>
    <w:rsid w:val="0092470D"/>
    <w:rsid w:val="00925DB8"/>
    <w:rsid w:val="00925E1C"/>
    <w:rsid w:val="00930559"/>
    <w:rsid w:val="0093187B"/>
    <w:rsid w:val="00937913"/>
    <w:rsid w:val="00940CB1"/>
    <w:rsid w:val="00940E73"/>
    <w:rsid w:val="0094234F"/>
    <w:rsid w:val="0094477C"/>
    <w:rsid w:val="00944CFF"/>
    <w:rsid w:val="00953B3C"/>
    <w:rsid w:val="009542F2"/>
    <w:rsid w:val="009551E8"/>
    <w:rsid w:val="00960EA6"/>
    <w:rsid w:val="009610CE"/>
    <w:rsid w:val="009614C8"/>
    <w:rsid w:val="009635F7"/>
    <w:rsid w:val="0096433C"/>
    <w:rsid w:val="00964A8C"/>
    <w:rsid w:val="00964BD4"/>
    <w:rsid w:val="00965B10"/>
    <w:rsid w:val="00965ECB"/>
    <w:rsid w:val="009679D0"/>
    <w:rsid w:val="009771D8"/>
    <w:rsid w:val="00980306"/>
    <w:rsid w:val="00980F08"/>
    <w:rsid w:val="009812A7"/>
    <w:rsid w:val="009830BD"/>
    <w:rsid w:val="0098532E"/>
    <w:rsid w:val="00994E06"/>
    <w:rsid w:val="0099500A"/>
    <w:rsid w:val="00995618"/>
    <w:rsid w:val="00996343"/>
    <w:rsid w:val="0099774A"/>
    <w:rsid w:val="00997BB7"/>
    <w:rsid w:val="009A1D1C"/>
    <w:rsid w:val="009A35FC"/>
    <w:rsid w:val="009A378E"/>
    <w:rsid w:val="009A398B"/>
    <w:rsid w:val="009A632C"/>
    <w:rsid w:val="009B1AB8"/>
    <w:rsid w:val="009B2BF9"/>
    <w:rsid w:val="009B3007"/>
    <w:rsid w:val="009B35DA"/>
    <w:rsid w:val="009B3F5E"/>
    <w:rsid w:val="009B630F"/>
    <w:rsid w:val="009B66A6"/>
    <w:rsid w:val="009B6FD3"/>
    <w:rsid w:val="009C0BF4"/>
    <w:rsid w:val="009C1C93"/>
    <w:rsid w:val="009C2501"/>
    <w:rsid w:val="009C6983"/>
    <w:rsid w:val="009C7E61"/>
    <w:rsid w:val="009D0291"/>
    <w:rsid w:val="009D045F"/>
    <w:rsid w:val="009D231E"/>
    <w:rsid w:val="009D5625"/>
    <w:rsid w:val="009E1D90"/>
    <w:rsid w:val="009E2C52"/>
    <w:rsid w:val="009E487A"/>
    <w:rsid w:val="009E7D13"/>
    <w:rsid w:val="009F3A07"/>
    <w:rsid w:val="009F6E0D"/>
    <w:rsid w:val="00A01797"/>
    <w:rsid w:val="00A01CB4"/>
    <w:rsid w:val="00A04B64"/>
    <w:rsid w:val="00A06A36"/>
    <w:rsid w:val="00A11369"/>
    <w:rsid w:val="00A13DBA"/>
    <w:rsid w:val="00A14263"/>
    <w:rsid w:val="00A15504"/>
    <w:rsid w:val="00A16419"/>
    <w:rsid w:val="00A164C2"/>
    <w:rsid w:val="00A20D6B"/>
    <w:rsid w:val="00A22D2C"/>
    <w:rsid w:val="00A26293"/>
    <w:rsid w:val="00A2643F"/>
    <w:rsid w:val="00A26BD5"/>
    <w:rsid w:val="00A301F2"/>
    <w:rsid w:val="00A308E5"/>
    <w:rsid w:val="00A31BA2"/>
    <w:rsid w:val="00A34DC4"/>
    <w:rsid w:val="00A36B18"/>
    <w:rsid w:val="00A405AF"/>
    <w:rsid w:val="00A41B9C"/>
    <w:rsid w:val="00A46BAF"/>
    <w:rsid w:val="00A46D2C"/>
    <w:rsid w:val="00A47A91"/>
    <w:rsid w:val="00A5079E"/>
    <w:rsid w:val="00A5440A"/>
    <w:rsid w:val="00A5479E"/>
    <w:rsid w:val="00A63187"/>
    <w:rsid w:val="00A63AD3"/>
    <w:rsid w:val="00A666A6"/>
    <w:rsid w:val="00A744D8"/>
    <w:rsid w:val="00A74B43"/>
    <w:rsid w:val="00A77E6B"/>
    <w:rsid w:val="00A800B5"/>
    <w:rsid w:val="00A82DE8"/>
    <w:rsid w:val="00A901F6"/>
    <w:rsid w:val="00A914E9"/>
    <w:rsid w:val="00A933A4"/>
    <w:rsid w:val="00A947B2"/>
    <w:rsid w:val="00A94DBC"/>
    <w:rsid w:val="00A94F3C"/>
    <w:rsid w:val="00AA10FD"/>
    <w:rsid w:val="00AA6159"/>
    <w:rsid w:val="00AB03CB"/>
    <w:rsid w:val="00AB0A0D"/>
    <w:rsid w:val="00AB0DAC"/>
    <w:rsid w:val="00AB29BD"/>
    <w:rsid w:val="00AB453E"/>
    <w:rsid w:val="00AB511F"/>
    <w:rsid w:val="00AB5AFE"/>
    <w:rsid w:val="00AC19E3"/>
    <w:rsid w:val="00AC23CE"/>
    <w:rsid w:val="00AC4352"/>
    <w:rsid w:val="00AC5BBC"/>
    <w:rsid w:val="00AD164C"/>
    <w:rsid w:val="00AD290C"/>
    <w:rsid w:val="00AD3CF1"/>
    <w:rsid w:val="00AD496E"/>
    <w:rsid w:val="00AD4A42"/>
    <w:rsid w:val="00AE05C4"/>
    <w:rsid w:val="00AE4BAB"/>
    <w:rsid w:val="00AE5FDA"/>
    <w:rsid w:val="00AE7342"/>
    <w:rsid w:val="00AF2BFD"/>
    <w:rsid w:val="00AF4229"/>
    <w:rsid w:val="00AF6099"/>
    <w:rsid w:val="00AF6B21"/>
    <w:rsid w:val="00B00656"/>
    <w:rsid w:val="00B00BD4"/>
    <w:rsid w:val="00B0369F"/>
    <w:rsid w:val="00B05291"/>
    <w:rsid w:val="00B10961"/>
    <w:rsid w:val="00B10BAF"/>
    <w:rsid w:val="00B13FD0"/>
    <w:rsid w:val="00B147FC"/>
    <w:rsid w:val="00B2102F"/>
    <w:rsid w:val="00B25C4E"/>
    <w:rsid w:val="00B26077"/>
    <w:rsid w:val="00B323BD"/>
    <w:rsid w:val="00B32783"/>
    <w:rsid w:val="00B3629D"/>
    <w:rsid w:val="00B40C2B"/>
    <w:rsid w:val="00B4104A"/>
    <w:rsid w:val="00B42673"/>
    <w:rsid w:val="00B4275C"/>
    <w:rsid w:val="00B42E4F"/>
    <w:rsid w:val="00B43652"/>
    <w:rsid w:val="00B479E9"/>
    <w:rsid w:val="00B47DDA"/>
    <w:rsid w:val="00B50CAA"/>
    <w:rsid w:val="00B55453"/>
    <w:rsid w:val="00B568CA"/>
    <w:rsid w:val="00B56AE9"/>
    <w:rsid w:val="00B61BE9"/>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493E"/>
    <w:rsid w:val="00B96506"/>
    <w:rsid w:val="00B96880"/>
    <w:rsid w:val="00BA017F"/>
    <w:rsid w:val="00BA06DB"/>
    <w:rsid w:val="00BA2B04"/>
    <w:rsid w:val="00BA403D"/>
    <w:rsid w:val="00BA685E"/>
    <w:rsid w:val="00BA7512"/>
    <w:rsid w:val="00BB2B71"/>
    <w:rsid w:val="00BB3127"/>
    <w:rsid w:val="00BB5272"/>
    <w:rsid w:val="00BB7701"/>
    <w:rsid w:val="00BC2957"/>
    <w:rsid w:val="00BC5B30"/>
    <w:rsid w:val="00BC693A"/>
    <w:rsid w:val="00BD1723"/>
    <w:rsid w:val="00BD1B8A"/>
    <w:rsid w:val="00BD27E8"/>
    <w:rsid w:val="00BD338E"/>
    <w:rsid w:val="00BD403A"/>
    <w:rsid w:val="00BD5E5E"/>
    <w:rsid w:val="00BD68B2"/>
    <w:rsid w:val="00BE4372"/>
    <w:rsid w:val="00BE6FF3"/>
    <w:rsid w:val="00BE7EEE"/>
    <w:rsid w:val="00BF0E56"/>
    <w:rsid w:val="00BF181F"/>
    <w:rsid w:val="00BF20F5"/>
    <w:rsid w:val="00BF6209"/>
    <w:rsid w:val="00BF6A1A"/>
    <w:rsid w:val="00BF6C45"/>
    <w:rsid w:val="00BF7EFF"/>
    <w:rsid w:val="00C00B3C"/>
    <w:rsid w:val="00C03E52"/>
    <w:rsid w:val="00C051C0"/>
    <w:rsid w:val="00C10965"/>
    <w:rsid w:val="00C173BD"/>
    <w:rsid w:val="00C20403"/>
    <w:rsid w:val="00C215C7"/>
    <w:rsid w:val="00C22135"/>
    <w:rsid w:val="00C2567A"/>
    <w:rsid w:val="00C2686E"/>
    <w:rsid w:val="00C31260"/>
    <w:rsid w:val="00C3175D"/>
    <w:rsid w:val="00C32041"/>
    <w:rsid w:val="00C3369C"/>
    <w:rsid w:val="00C3412B"/>
    <w:rsid w:val="00C40AC6"/>
    <w:rsid w:val="00C45123"/>
    <w:rsid w:val="00C457F2"/>
    <w:rsid w:val="00C46D5D"/>
    <w:rsid w:val="00C4722F"/>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6F0C"/>
    <w:rsid w:val="00C77D9D"/>
    <w:rsid w:val="00C8200B"/>
    <w:rsid w:val="00C832F7"/>
    <w:rsid w:val="00C866D8"/>
    <w:rsid w:val="00C87101"/>
    <w:rsid w:val="00C91360"/>
    <w:rsid w:val="00C93ADB"/>
    <w:rsid w:val="00C94815"/>
    <w:rsid w:val="00C95374"/>
    <w:rsid w:val="00C96D30"/>
    <w:rsid w:val="00CA022C"/>
    <w:rsid w:val="00CA130A"/>
    <w:rsid w:val="00CA140D"/>
    <w:rsid w:val="00CA2EE3"/>
    <w:rsid w:val="00CA58BC"/>
    <w:rsid w:val="00CA621B"/>
    <w:rsid w:val="00CA6963"/>
    <w:rsid w:val="00CA76FD"/>
    <w:rsid w:val="00CA7BF0"/>
    <w:rsid w:val="00CB506D"/>
    <w:rsid w:val="00CB7487"/>
    <w:rsid w:val="00CC2F39"/>
    <w:rsid w:val="00CC330A"/>
    <w:rsid w:val="00CC3326"/>
    <w:rsid w:val="00CC42BD"/>
    <w:rsid w:val="00CC4782"/>
    <w:rsid w:val="00CC68D1"/>
    <w:rsid w:val="00CC7181"/>
    <w:rsid w:val="00CD143B"/>
    <w:rsid w:val="00CD5C49"/>
    <w:rsid w:val="00CE1685"/>
    <w:rsid w:val="00CE2230"/>
    <w:rsid w:val="00CE2CF8"/>
    <w:rsid w:val="00CE46CA"/>
    <w:rsid w:val="00CE6643"/>
    <w:rsid w:val="00CE6D68"/>
    <w:rsid w:val="00CF0375"/>
    <w:rsid w:val="00CF0B51"/>
    <w:rsid w:val="00CF2CA5"/>
    <w:rsid w:val="00CF5AF1"/>
    <w:rsid w:val="00CF5B64"/>
    <w:rsid w:val="00CF7059"/>
    <w:rsid w:val="00D003B0"/>
    <w:rsid w:val="00D0245D"/>
    <w:rsid w:val="00D02DB9"/>
    <w:rsid w:val="00D07335"/>
    <w:rsid w:val="00D10828"/>
    <w:rsid w:val="00D11B57"/>
    <w:rsid w:val="00D1632F"/>
    <w:rsid w:val="00D16E49"/>
    <w:rsid w:val="00D21597"/>
    <w:rsid w:val="00D216AC"/>
    <w:rsid w:val="00D21D92"/>
    <w:rsid w:val="00D225FB"/>
    <w:rsid w:val="00D226AD"/>
    <w:rsid w:val="00D228C8"/>
    <w:rsid w:val="00D23BFC"/>
    <w:rsid w:val="00D24F0B"/>
    <w:rsid w:val="00D25B39"/>
    <w:rsid w:val="00D26AAD"/>
    <w:rsid w:val="00D306EF"/>
    <w:rsid w:val="00D31086"/>
    <w:rsid w:val="00D324ED"/>
    <w:rsid w:val="00D32C03"/>
    <w:rsid w:val="00D40DC0"/>
    <w:rsid w:val="00D426AA"/>
    <w:rsid w:val="00D429F2"/>
    <w:rsid w:val="00D51A1F"/>
    <w:rsid w:val="00D536AB"/>
    <w:rsid w:val="00D53F5A"/>
    <w:rsid w:val="00D547A2"/>
    <w:rsid w:val="00D60116"/>
    <w:rsid w:val="00D61983"/>
    <w:rsid w:val="00D6209A"/>
    <w:rsid w:val="00D645BB"/>
    <w:rsid w:val="00D71398"/>
    <w:rsid w:val="00D75297"/>
    <w:rsid w:val="00D75884"/>
    <w:rsid w:val="00D802B1"/>
    <w:rsid w:val="00D810F5"/>
    <w:rsid w:val="00D815F1"/>
    <w:rsid w:val="00D81927"/>
    <w:rsid w:val="00D83AC7"/>
    <w:rsid w:val="00D83F2E"/>
    <w:rsid w:val="00D84A63"/>
    <w:rsid w:val="00D8638C"/>
    <w:rsid w:val="00D91AD8"/>
    <w:rsid w:val="00D95B8E"/>
    <w:rsid w:val="00D95E2C"/>
    <w:rsid w:val="00D96F2A"/>
    <w:rsid w:val="00D97347"/>
    <w:rsid w:val="00D975A9"/>
    <w:rsid w:val="00DA0251"/>
    <w:rsid w:val="00DA11AE"/>
    <w:rsid w:val="00DA17B2"/>
    <w:rsid w:val="00DA348A"/>
    <w:rsid w:val="00DA3A6A"/>
    <w:rsid w:val="00DA3B91"/>
    <w:rsid w:val="00DA3F7E"/>
    <w:rsid w:val="00DA6F7F"/>
    <w:rsid w:val="00DB1750"/>
    <w:rsid w:val="00DB24CD"/>
    <w:rsid w:val="00DB3C52"/>
    <w:rsid w:val="00DB4C9C"/>
    <w:rsid w:val="00DC19BB"/>
    <w:rsid w:val="00DC2689"/>
    <w:rsid w:val="00DC2CBA"/>
    <w:rsid w:val="00DC37A7"/>
    <w:rsid w:val="00DC431D"/>
    <w:rsid w:val="00DC6392"/>
    <w:rsid w:val="00DC6FB3"/>
    <w:rsid w:val="00DD00D3"/>
    <w:rsid w:val="00DD2203"/>
    <w:rsid w:val="00DD47EC"/>
    <w:rsid w:val="00DD55AE"/>
    <w:rsid w:val="00DD6A58"/>
    <w:rsid w:val="00DD7C6F"/>
    <w:rsid w:val="00DD7F31"/>
    <w:rsid w:val="00DE553B"/>
    <w:rsid w:val="00DE6A40"/>
    <w:rsid w:val="00DE73AD"/>
    <w:rsid w:val="00DF123C"/>
    <w:rsid w:val="00DF17B1"/>
    <w:rsid w:val="00DF6786"/>
    <w:rsid w:val="00E0243F"/>
    <w:rsid w:val="00E02EA5"/>
    <w:rsid w:val="00E033F2"/>
    <w:rsid w:val="00E042C2"/>
    <w:rsid w:val="00E05137"/>
    <w:rsid w:val="00E07EE4"/>
    <w:rsid w:val="00E12245"/>
    <w:rsid w:val="00E12A3A"/>
    <w:rsid w:val="00E12EBF"/>
    <w:rsid w:val="00E13E09"/>
    <w:rsid w:val="00E16CFF"/>
    <w:rsid w:val="00E2147F"/>
    <w:rsid w:val="00E217C4"/>
    <w:rsid w:val="00E22D77"/>
    <w:rsid w:val="00E22E04"/>
    <w:rsid w:val="00E27EDD"/>
    <w:rsid w:val="00E305A3"/>
    <w:rsid w:val="00E3431F"/>
    <w:rsid w:val="00E34AAD"/>
    <w:rsid w:val="00E34E2C"/>
    <w:rsid w:val="00E36A37"/>
    <w:rsid w:val="00E41FA7"/>
    <w:rsid w:val="00E42F0D"/>
    <w:rsid w:val="00E44C32"/>
    <w:rsid w:val="00E51E6B"/>
    <w:rsid w:val="00E5318F"/>
    <w:rsid w:val="00E533B5"/>
    <w:rsid w:val="00E53AB3"/>
    <w:rsid w:val="00E54D18"/>
    <w:rsid w:val="00E54D78"/>
    <w:rsid w:val="00E55873"/>
    <w:rsid w:val="00E6256E"/>
    <w:rsid w:val="00E62E93"/>
    <w:rsid w:val="00E6372B"/>
    <w:rsid w:val="00E65632"/>
    <w:rsid w:val="00E67024"/>
    <w:rsid w:val="00E67E22"/>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48ED"/>
    <w:rsid w:val="00E9501C"/>
    <w:rsid w:val="00E977F5"/>
    <w:rsid w:val="00E97E0D"/>
    <w:rsid w:val="00E97FE9"/>
    <w:rsid w:val="00EA1355"/>
    <w:rsid w:val="00EA2B3B"/>
    <w:rsid w:val="00EA390E"/>
    <w:rsid w:val="00EA417C"/>
    <w:rsid w:val="00EA5E2E"/>
    <w:rsid w:val="00EB4B85"/>
    <w:rsid w:val="00EB5D68"/>
    <w:rsid w:val="00EB70BE"/>
    <w:rsid w:val="00EC00E2"/>
    <w:rsid w:val="00EC0432"/>
    <w:rsid w:val="00EC1D2F"/>
    <w:rsid w:val="00EC2466"/>
    <w:rsid w:val="00EC29EE"/>
    <w:rsid w:val="00EC3942"/>
    <w:rsid w:val="00EC7C8C"/>
    <w:rsid w:val="00ED1D65"/>
    <w:rsid w:val="00ED4C3B"/>
    <w:rsid w:val="00ED57A7"/>
    <w:rsid w:val="00ED7838"/>
    <w:rsid w:val="00ED798B"/>
    <w:rsid w:val="00EE1589"/>
    <w:rsid w:val="00EE174B"/>
    <w:rsid w:val="00EE1A1F"/>
    <w:rsid w:val="00EE2264"/>
    <w:rsid w:val="00EE37A7"/>
    <w:rsid w:val="00EF23BB"/>
    <w:rsid w:val="00EF2E68"/>
    <w:rsid w:val="00EF3104"/>
    <w:rsid w:val="00EF5B73"/>
    <w:rsid w:val="00F031B8"/>
    <w:rsid w:val="00F050F9"/>
    <w:rsid w:val="00F0515A"/>
    <w:rsid w:val="00F07552"/>
    <w:rsid w:val="00F101DF"/>
    <w:rsid w:val="00F1032C"/>
    <w:rsid w:val="00F10970"/>
    <w:rsid w:val="00F110FE"/>
    <w:rsid w:val="00F1282E"/>
    <w:rsid w:val="00F16751"/>
    <w:rsid w:val="00F20C20"/>
    <w:rsid w:val="00F2562A"/>
    <w:rsid w:val="00F25CBC"/>
    <w:rsid w:val="00F26470"/>
    <w:rsid w:val="00F26644"/>
    <w:rsid w:val="00F26998"/>
    <w:rsid w:val="00F331C7"/>
    <w:rsid w:val="00F33BE5"/>
    <w:rsid w:val="00F33ECC"/>
    <w:rsid w:val="00F35172"/>
    <w:rsid w:val="00F35C1F"/>
    <w:rsid w:val="00F43859"/>
    <w:rsid w:val="00F45180"/>
    <w:rsid w:val="00F462CA"/>
    <w:rsid w:val="00F467DD"/>
    <w:rsid w:val="00F46962"/>
    <w:rsid w:val="00F57EDF"/>
    <w:rsid w:val="00F63152"/>
    <w:rsid w:val="00F70A47"/>
    <w:rsid w:val="00F71162"/>
    <w:rsid w:val="00F7213A"/>
    <w:rsid w:val="00F7284E"/>
    <w:rsid w:val="00F73F01"/>
    <w:rsid w:val="00F742F6"/>
    <w:rsid w:val="00F83BFE"/>
    <w:rsid w:val="00F83E6F"/>
    <w:rsid w:val="00F8784E"/>
    <w:rsid w:val="00F91BF1"/>
    <w:rsid w:val="00F960DC"/>
    <w:rsid w:val="00FA0030"/>
    <w:rsid w:val="00FA36E6"/>
    <w:rsid w:val="00FA4B6A"/>
    <w:rsid w:val="00FB14D5"/>
    <w:rsid w:val="00FB1F3C"/>
    <w:rsid w:val="00FC1554"/>
    <w:rsid w:val="00FC2D51"/>
    <w:rsid w:val="00FC36D6"/>
    <w:rsid w:val="00FC3D64"/>
    <w:rsid w:val="00FD2484"/>
    <w:rsid w:val="00FE1FD1"/>
    <w:rsid w:val="00FE2AAE"/>
    <w:rsid w:val="00FE4E7B"/>
    <w:rsid w:val="00FF08CC"/>
    <w:rsid w:val="00FF3E92"/>
    <w:rsid w:val="00FF454C"/>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store.steampowered.com/app/555150/The_First_Tree/"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ocs.microsoft.com/en-us/dotnet/standard/managed-code" TargetMode="External"/><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unity.com/our-company" TargetMode="External"/><Relationship Id="rId33" Type="http://schemas.openxmlformats.org/officeDocument/2006/relationships/hyperlink" Target="https://en.wikipedia.org/wiki/C_Sharp_(programming_language)"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raywenderlich.com/7630142-entity-component-system-for-unity-getting-started%23toc-anchor-00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proxy.c2.com/cgi/wiki?PrematureOptimization" TargetMode="External"/><Relationship Id="rId32" Type="http://schemas.openxmlformats.org/officeDocument/2006/relationships/hyperlink" Target="https://docs.microsoft.com/en-us/dotnet/csharp/tour-of-csharp/" TargetMode="External"/><Relationship Id="rId37" Type="http://schemas.openxmlformats.org/officeDocument/2006/relationships/hyperlink" Target="https://www.zdnet.com/article/chrome-70-of-all-security-bugs-are-memory-safety-issu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unity.com/features/multiplatform" TargetMode="External"/><Relationship Id="rId36" Type="http://schemas.openxmlformats.org/officeDocument/2006/relationships/hyperlink" Target="https://www.zdnet.com/article/microsoft-70-percent-of-all-security-bugs-are-memory-safety-issues/"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unity3d.com/legal/licenses/Unity_Reference_Only_Licen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earn.g2.com/stages-of-game-development" TargetMode="External"/><Relationship Id="rId30" Type="http://schemas.openxmlformats.org/officeDocument/2006/relationships/hyperlink" Target="https://unity.com/dots/packages" TargetMode="External"/><Relationship Id="rId35" Type="http://schemas.openxmlformats.org/officeDocument/2006/relationships/hyperlink" Target="https://docs.microsoft.com/en-us/dotnet/standard/cl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7302</TotalTime>
  <Pages>34</Pages>
  <Words>6851</Words>
  <Characters>39053</Characters>
  <Application>Microsoft Office Word</Application>
  <DocSecurity>0</DocSecurity>
  <Lines>325</Lines>
  <Paragraphs>91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45813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342</cp:revision>
  <cp:lastPrinted>2020-11-10T23:08:00Z</cp:lastPrinted>
  <dcterms:created xsi:type="dcterms:W3CDTF">2020-10-25T09:19:00Z</dcterms:created>
  <dcterms:modified xsi:type="dcterms:W3CDTF">2020-11-18T17:34:00Z</dcterms:modified>
</cp:coreProperties>
</file>