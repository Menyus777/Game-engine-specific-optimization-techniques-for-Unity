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2220D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2220DD" w:rsidRDefault="002220DD" w:rsidP="00171054">
                            <w:pPr>
                              <w:keepLines/>
                              <w:spacing w:after="0"/>
                              <w:ind w:firstLine="0"/>
                              <w:jc w:val="center"/>
                              <w:rPr>
                                <w:smallCaps/>
                              </w:rPr>
                            </w:pPr>
                            <w:r>
                              <w:rPr>
                                <w:smallCaps/>
                              </w:rPr>
                              <w:t>Consultant</w:t>
                            </w:r>
                          </w:p>
                          <w:p w14:paraId="1514B356" w14:textId="34135B65" w:rsidR="002220DD" w:rsidRDefault="002220DD" w:rsidP="00171054">
                            <w:pPr>
                              <w:pStyle w:val="Cmlapszerz"/>
                            </w:pPr>
                            <w:fldSimple w:instr=" DOCPROPERTY &quot;Manager&quot;  \* MERGEFORMAT ">
                              <w:r>
                                <w:t xml:space="preserve">Dr. Magdics </w:t>
                              </w:r>
                            </w:fldSimple>
                            <w:r>
                              <w:t>Milán</w:t>
                            </w:r>
                          </w:p>
                          <w:p w14:paraId="563096AC" w14:textId="23701917" w:rsidR="002220DD" w:rsidRDefault="002220DD" w:rsidP="009C1C93">
                            <w:pPr>
                              <w:spacing w:after="0"/>
                              <w:ind w:firstLine="0"/>
                              <w:jc w:val="center"/>
                            </w:pPr>
                            <w:r>
                              <w:t xml:space="preserve">BUDAPEST, </w:t>
                            </w:r>
                            <w:r>
                              <w:fldChar w:fldCharType="begin"/>
                            </w:r>
                            <w:r>
                              <w:instrText xml:space="preserve"> DATE \@ "yyyy" \* MERGEFORMAT </w:instrText>
                            </w:r>
                            <w:r>
                              <w:fldChar w:fldCharType="separate"/>
                            </w:r>
                            <w:r w:rsidR="002D69B9">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2220DD" w:rsidRDefault="002220DD" w:rsidP="00171054">
                      <w:pPr>
                        <w:keepLines/>
                        <w:spacing w:after="0"/>
                        <w:ind w:firstLine="0"/>
                        <w:jc w:val="center"/>
                        <w:rPr>
                          <w:smallCaps/>
                        </w:rPr>
                      </w:pPr>
                      <w:r>
                        <w:rPr>
                          <w:smallCaps/>
                        </w:rPr>
                        <w:t>Consultant</w:t>
                      </w:r>
                    </w:p>
                    <w:p w14:paraId="1514B356" w14:textId="34135B65" w:rsidR="002220DD" w:rsidRDefault="002220DD" w:rsidP="00171054">
                      <w:pPr>
                        <w:pStyle w:val="Cmlapszerz"/>
                      </w:pPr>
                      <w:fldSimple w:instr=" DOCPROPERTY &quot;Manager&quot;  \* MERGEFORMAT ">
                        <w:r>
                          <w:t xml:space="preserve">Dr. Magdics </w:t>
                        </w:r>
                      </w:fldSimple>
                      <w:r>
                        <w:t>Milán</w:t>
                      </w:r>
                    </w:p>
                    <w:p w14:paraId="563096AC" w14:textId="23701917" w:rsidR="002220DD" w:rsidRDefault="002220DD" w:rsidP="009C1C93">
                      <w:pPr>
                        <w:spacing w:after="0"/>
                        <w:ind w:firstLine="0"/>
                        <w:jc w:val="center"/>
                      </w:pPr>
                      <w:r>
                        <w:t xml:space="preserve">BUDAPEST, </w:t>
                      </w:r>
                      <w:r>
                        <w:fldChar w:fldCharType="begin"/>
                      </w:r>
                      <w:r>
                        <w:instrText xml:space="preserve"> DATE \@ "yyyy" \* MERGEFORMAT </w:instrText>
                      </w:r>
                      <w:r>
                        <w:fldChar w:fldCharType="separate"/>
                      </w:r>
                      <w:r w:rsidR="002D69B9">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43F65D63"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2D69B9">
          <w:rPr>
            <w:noProof/>
            <w:webHidden/>
          </w:rPr>
          <w:t>5</w:t>
        </w:r>
        <w:r w:rsidR="00B96880">
          <w:rPr>
            <w:noProof/>
            <w:webHidden/>
          </w:rPr>
          <w:fldChar w:fldCharType="end"/>
        </w:r>
      </w:hyperlink>
    </w:p>
    <w:p w14:paraId="11E72A32" w14:textId="7171B93D" w:rsidR="00B96880" w:rsidRPr="006D338C" w:rsidRDefault="002220DD">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2D69B9">
          <w:rPr>
            <w:noProof/>
            <w:webHidden/>
          </w:rPr>
          <w:t>6</w:t>
        </w:r>
        <w:r w:rsidR="00B96880">
          <w:rPr>
            <w:noProof/>
            <w:webHidden/>
          </w:rPr>
          <w:fldChar w:fldCharType="end"/>
        </w:r>
      </w:hyperlink>
    </w:p>
    <w:p w14:paraId="6C4A6819" w14:textId="76E96D7C" w:rsidR="00B96880" w:rsidRPr="006D338C" w:rsidRDefault="002220DD">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7D88802A" w14:textId="7472E2D7" w:rsidR="00B96880" w:rsidRPr="006D338C" w:rsidRDefault="002220DD">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78A9B979" w14:textId="1F82DF52" w:rsidR="00B96880" w:rsidRPr="006D338C" w:rsidRDefault="002220DD">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23D5EA8" w14:textId="128D7BCA" w:rsidR="00B96880" w:rsidRPr="006D338C" w:rsidRDefault="002220DD">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276504B6" w14:textId="78969525" w:rsidR="00B96880" w:rsidRPr="006D338C" w:rsidRDefault="002220DD">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9727E00" w14:textId="20CE0B6D" w:rsidR="00B96880" w:rsidRPr="006D338C" w:rsidRDefault="002220DD">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2D69B9">
          <w:rPr>
            <w:b/>
            <w:bCs/>
            <w:noProof/>
            <w:webHidden/>
            <w:lang w:val="hu-HU"/>
          </w:rPr>
          <w:t>Hiba! A könyvjelző nem létezik.</w:t>
        </w:r>
        <w:r w:rsidR="00B96880">
          <w:rPr>
            <w:noProof/>
            <w:webHidden/>
          </w:rPr>
          <w:fldChar w:fldCharType="end"/>
        </w:r>
      </w:hyperlink>
    </w:p>
    <w:p w14:paraId="6858B591" w14:textId="59FFA541" w:rsidR="00B96880" w:rsidRPr="006D338C" w:rsidRDefault="002220DD">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2D69B9">
          <w:rPr>
            <w:noProof/>
            <w:webHidden/>
          </w:rPr>
          <w:t>20</w:t>
        </w:r>
        <w:r w:rsidR="00B96880">
          <w:rPr>
            <w:noProof/>
            <w:webHidden/>
          </w:rPr>
          <w:fldChar w:fldCharType="end"/>
        </w:r>
      </w:hyperlink>
    </w:p>
    <w:p w14:paraId="2E3A6746" w14:textId="4DD680DB" w:rsidR="00B96880" w:rsidRPr="006D338C" w:rsidRDefault="002220DD">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2D69B9">
          <w:rPr>
            <w:noProof/>
            <w:webHidden/>
          </w:rPr>
          <w:t>44</w:t>
        </w:r>
        <w:r w:rsidR="00B96880">
          <w:rPr>
            <w:noProof/>
            <w:webHidden/>
          </w:rPr>
          <w:fldChar w:fldCharType="end"/>
        </w:r>
      </w:hyperlink>
    </w:p>
    <w:p w14:paraId="1198BBFA" w14:textId="1ECA470C" w:rsidR="00B96880" w:rsidRPr="006D338C" w:rsidRDefault="002220DD">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fldChar w:fldCharType="separate"/>
        </w:r>
        <w:r w:rsidR="002D69B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56EF2727"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2D69B9">
        <w:rPr>
          <w:noProof/>
        </w:rPr>
        <w:t>2020. 11. 29.</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B42DB00"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2D69B9">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2FAF7877"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fldChar w:fldCharType="separate"/>
      </w:r>
      <w:r w:rsidR="002D69B9">
        <w:rPr>
          <w:rStyle w:val="Irodalomjegyzkforrs"/>
          <w:b/>
          <w:bCs/>
          <w:lang w:val="hu-HU"/>
        </w:rPr>
        <w:t>Hiba! A hivatkozási forrás nem található.</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2AA14F6"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2D69B9">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5870CE4F"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2D69B9">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2D69B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6EDCBAEE"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EAEDC5E"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2D69B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9D3C056"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2D69B9">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2D69B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71584E6"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6283012"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2D69B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489C2E71"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2D69B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2EDA68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2D69B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7072FBF"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2D69B9">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2D69B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E7A238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2D69B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2220DD" w:rsidRPr="00EB0661" w:rsidRDefault="002220D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2220DD" w:rsidRPr="00EB0661" w:rsidRDefault="002220DD"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r w:rsidRPr="00643D9D">
                        <w:rPr>
                          <w:rFonts w:cs="Consolas"/>
                          <w:color w:val="000000"/>
                          <w:szCs w:val="20"/>
                          <w:lang w:eastAsia="hu-HU"/>
                        </w:rPr>
                        <w:t>MoveUpByOneUnit</w:t>
                      </w:r>
                      <w:proofErr w:type="spell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r w:rsidR="001F60FE" w:rsidRPr="00CA19CC">
        <w:rPr>
          <w:rFonts w:ascii="Consolas" w:hAnsi="Consolas" w:cs="Courier New"/>
          <w:sz w:val="22"/>
          <w:szCs w:val="22"/>
        </w:rPr>
        <w:t>transform.position</w:t>
      </w:r>
      <w:proofErr w:type="spell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r w:rsidR="00AA4A74" w:rsidRPr="00581824">
        <w:rPr>
          <w:rFonts w:ascii="Consolas" w:hAnsi="Consolas" w:cs="Courier New"/>
          <w:sz w:val="22"/>
          <w:szCs w:val="22"/>
        </w:rPr>
        <w:t>transform.position</w:t>
      </w:r>
      <w:proofErr w:type="spell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2220DD" w:rsidRPr="00EB0661" w:rsidRDefault="002220D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220DD" w:rsidRPr="00EB0661" w:rsidRDefault="002220D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2220DD" w:rsidRPr="00EB0661" w:rsidRDefault="002220DD"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2220DD" w:rsidRPr="00EB0661" w:rsidRDefault="002220DD"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0DAF9CF1"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2D69B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23FA1072"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2D69B9">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4391DCFE"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2D69B9">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6EAACC45"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2D69B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67126F8B"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2D69B9">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2D69B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66885C27" w:rsidR="007F7862" w:rsidRDefault="00C73665" w:rsidP="00C73665">
      <w:pPr>
        <w:pStyle w:val="Cmsor2"/>
      </w:pPr>
      <w:r>
        <w:t>Performance analysis in Unity</w:t>
      </w:r>
    </w:p>
    <w:p w14:paraId="0A1536B0" w14:textId="6C86D5F6" w:rsidR="00C73665" w:rsidRDefault="00C73665" w:rsidP="00C73665">
      <w:pPr>
        <w:ind w:firstLine="425"/>
      </w:pPr>
      <w:r>
        <w:t>Whenever a performance degradation is observed</w:t>
      </w:r>
      <w:r w:rsidR="00E919BF">
        <w:t xml:space="preserve"> a performance analysis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p>
    <w:p w14:paraId="7D1C9A49" w14:textId="01B2162E" w:rsidR="000771AC" w:rsidRDefault="000771AC" w:rsidP="00C73665">
      <w:pPr>
        <w:ind w:firstLine="425"/>
      </w:pPr>
      <w:r>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AC15CF">
      <w:pPr>
        <w:pStyle w:val="Listaszerbekezds"/>
        <w:numPr>
          <w:ilvl w:val="0"/>
          <w:numId w:val="37"/>
        </w:numPr>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w:t>
      </w:r>
      <w:r w:rsidR="00BE1DAD">
        <w:t>Performance Testing Extension</w:t>
      </w:r>
      <w:r w:rsidR="00BE1DAD">
        <w:t>.</w:t>
      </w:r>
    </w:p>
    <w:p w14:paraId="78A09BB7" w14:textId="61E4BD9C" w:rsidR="00BB3D2E" w:rsidRDefault="00BB3D2E" w:rsidP="00BB3D2E">
      <w:pPr>
        <w:pStyle w:val="Cmsor3"/>
      </w:pPr>
      <w:r>
        <w:lastRenderedPageBreak/>
        <w:t>The Unity Profiler</w:t>
      </w:r>
    </w:p>
    <w:p w14:paraId="1F4AED54" w14:textId="59C9185B"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directly allowing the developers to analyze the application on their release platforms. The profiler can be also connected to the editor allowing analysis of in-development features. </w:t>
      </w:r>
      <w:r w:rsidR="0076654A">
        <w:t>The profiler gathers and displays data on the performance of the application such as CPU, memory, renderer, audio</w:t>
      </w:r>
      <w:r w:rsidR="00496490">
        <w:t xml:space="preserve">, physics, network etc. </w:t>
      </w:r>
      <w:r w:rsidR="002567D0">
        <w:t xml:space="preserve">The profiler displays the gathered data in </w:t>
      </w:r>
      <w:r w:rsidR="0020339B">
        <w:t xml:space="preserve">a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28A89EDF"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2D69B9">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6183694F"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defined for the problem</w:t>
      </w:r>
      <w:r w:rsidR="005C34C4">
        <w:t xml:space="preserve"> we should ensure that the goal will be kept through the </w:t>
      </w:r>
      <w:r w:rsidR="00FE03E5">
        <w:t xml:space="preserve">development </w:t>
      </w:r>
      <w:r w:rsidR="005C34C4">
        <w:t>process.</w:t>
      </w:r>
      <w:r w:rsidR="00E64199">
        <w:t xml:space="preserve"> If the goal is to keep </w:t>
      </w:r>
      <w:r w:rsidR="00E64199">
        <w:lastRenderedPageBreak/>
        <w:t>loading times under 2 seconds</w:t>
      </w:r>
      <w:r w:rsidR="005056DE">
        <w:t xml:space="preserve"> on the target platform then this </w:t>
      </w:r>
      <w:r w:rsidR="00CA6BD1">
        <w:t>should be</w:t>
      </w:r>
      <w:r w:rsidR="00FE03E5">
        <w:t xml:space="preserve"> verified through performance tests.</w:t>
      </w:r>
    </w:p>
    <w:p w14:paraId="4FB94A4F" w14:textId="286443D6" w:rsidR="00FD0C52" w:rsidRDefault="00FD0C52" w:rsidP="00932563">
      <w:pPr>
        <w:ind w:firstLine="425"/>
      </w:pPr>
      <w:r>
        <w:t xml:space="preserve">In Unity we can use the </w:t>
      </w:r>
      <w:r w:rsidRPr="00FD0C52">
        <w:t>Performance Testing Extension for Unity Test Runner</w:t>
      </w:r>
      <w:r w:rsidR="00C821BA">
        <w:t xml:space="preserve"> for both benchmarking and performance testing.</w:t>
      </w:r>
    </w:p>
    <w:p w14:paraId="298B4116" w14:textId="78B0F35B" w:rsidR="00134ADC" w:rsidRDefault="00134ADC" w:rsidP="00134ADC">
      <w:pPr>
        <w:pStyle w:val="Cmsor3"/>
      </w:pPr>
      <w:r>
        <w:t>The Performance Testing Extension API</w:t>
      </w:r>
    </w:p>
    <w:p w14:paraId="01415130" w14:textId="119ABDBE"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the Unity Test Runner</w:t>
      </w:r>
      <w:r w:rsidR="00344CCB">
        <w:rPr>
          <w:rStyle w:val="Lbjegyzet-hivatkozs"/>
        </w:rPr>
        <w:footnoteReference w:id="42"/>
      </w:r>
      <w:r w:rsidR="001A191F">
        <w:t xml:space="preserve"> (UTF)</w:t>
      </w:r>
      <w:r w:rsidR="00F532ED" w:rsidRPr="00F532ED">
        <w:t xml:space="preserve"> framework.</w:t>
      </w:r>
      <w:r w:rsidR="00852E2C">
        <w:t xml:space="preserve"> </w:t>
      </w:r>
      <w:r w:rsidR="001A191F">
        <w:t xml:space="preserve">UTF’s structure is similar </w:t>
      </w:r>
      <w:r w:rsidR="0051602D">
        <w:t>to any Unit testing framework</w:t>
      </w:r>
      <w:r w:rsidR="00EA4427">
        <w:rPr>
          <w:rStyle w:val="Lbjegyzet-hivatkozs"/>
        </w:rPr>
        <w:footnoteReference w:id="43"/>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4"/>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5"/>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w:t>
      </w:r>
      <w:r w:rsidR="00811B19">
        <w:lastRenderedPageBreak/>
        <w:t xml:space="preserve">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862119E"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2D69B9">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0790DE5A"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xml:space="preserve">, the data is truncated. Luckily, whenever a performance test is executed the results are saved to a platform specific location. In case of windows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0342FD" w:rsidRPr="000342FD">
        <w:t>.</w:t>
      </w:r>
      <w:r w:rsidR="000342FD">
        <w:t xml:space="preserve"> </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D7984" w:rsidRPr="00EB0661" w:rsidRDefault="002D798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2D7984" w:rsidRDefault="002D798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2D7984" w:rsidRPr="00EB0661" w:rsidRDefault="002D798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4B4A1097"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 for performance testing.</w:t>
      </w:r>
    </w:p>
    <w:p w14:paraId="11AFE9AB" w14:textId="39082C59" w:rsidR="00332858" w:rsidRDefault="00785E6F" w:rsidP="00852E2C">
      <w:pPr>
        <w:ind w:firstLine="425"/>
      </w:pPr>
      <w:r>
        <w:t xml:space="preserve">The following </w:t>
      </w:r>
      <w:r w:rsidR="00E27ECC">
        <w:t xml:space="preserve">test is an example </w:t>
      </w:r>
      <w:r w:rsidR="00E449F3">
        <w:t>for a performance test in Unity.</w:t>
      </w:r>
    </w:p>
    <w:p w14:paraId="762333F8" w14:textId="45215429" w:rsidR="00D334FA" w:rsidRDefault="00D93103" w:rsidP="00852E2C">
      <w:pPr>
        <w:ind w:firstLine="425"/>
      </w:pPr>
      <w:proofErr w:type="spellStart"/>
      <w:r>
        <w:t>Itt</w:t>
      </w:r>
      <w:proofErr w:type="spellEnd"/>
      <w:r>
        <w:t xml:space="preserve"> </w:t>
      </w:r>
      <w:proofErr w:type="spellStart"/>
      <w:r>
        <w:t>lesz</w:t>
      </w:r>
      <w:proofErr w:type="spellEnd"/>
      <w:r>
        <w:t xml:space="preserve"> </w:t>
      </w:r>
      <w:proofErr w:type="spellStart"/>
      <w:r>
        <w:t>egy</w:t>
      </w:r>
      <w:proofErr w:type="spellEnd"/>
      <w:r>
        <w:t xml:space="preserve"> </w:t>
      </w:r>
      <w:proofErr w:type="spellStart"/>
      <w:r>
        <w:t>egyszerű</w:t>
      </w:r>
      <w:proofErr w:type="spellEnd"/>
      <w:r>
        <w:t xml:space="preserve"> </w:t>
      </w:r>
      <w:proofErr w:type="spellStart"/>
      <w:r>
        <w:t>példa</w:t>
      </w:r>
      <w:proofErr w:type="spellEnd"/>
      <w:r>
        <w:t xml:space="preserve"> </w:t>
      </w:r>
      <w:proofErr w:type="spellStart"/>
      <w:r>
        <w:t>egy</w:t>
      </w:r>
      <w:proofErr w:type="spellEnd"/>
      <w:r>
        <w:t xml:space="preserve"> </w:t>
      </w:r>
      <w:proofErr w:type="spellStart"/>
      <w:r>
        <w:t>performancia</w:t>
      </w:r>
      <w:proofErr w:type="spellEnd"/>
      <w:r>
        <w:t xml:space="preserve"> </w:t>
      </w:r>
      <w:proofErr w:type="spellStart"/>
      <w:r>
        <w:t>tesztre</w:t>
      </w:r>
      <w:proofErr w:type="spellEnd"/>
      <w:r w:rsidR="001A10A3">
        <w:t xml:space="preserve">. </w:t>
      </w:r>
      <w:proofErr w:type="spellStart"/>
      <w:r w:rsidR="001A10A3">
        <w:t>Utána</w:t>
      </w:r>
      <w:proofErr w:type="spellEnd"/>
      <w:r w:rsidR="001A10A3">
        <w:t xml:space="preserve"> </w:t>
      </w:r>
      <w:proofErr w:type="spellStart"/>
      <w:r w:rsidR="001A10A3">
        <w:t>következnek</w:t>
      </w:r>
      <w:proofErr w:type="spellEnd"/>
      <w:r w:rsidR="001A10A3">
        <w:t xml:space="preserve"> a Unity </w:t>
      </w:r>
      <w:proofErr w:type="spellStart"/>
      <w:r w:rsidR="001A10A3">
        <w:t>specifikus</w:t>
      </w:r>
      <w:proofErr w:type="spellEnd"/>
      <w:r w:rsidR="001A10A3">
        <w:t xml:space="preserve"> </w:t>
      </w:r>
      <w:proofErr w:type="spellStart"/>
      <w:r w:rsidR="001A10A3">
        <w:t>optimalizációs</w:t>
      </w:r>
      <w:proofErr w:type="spellEnd"/>
      <w:r w:rsidR="001A10A3">
        <w:t xml:space="preserve"> </w:t>
      </w:r>
      <w:proofErr w:type="spellStart"/>
      <w:r w:rsidR="001A10A3">
        <w:t>technikák</w:t>
      </w:r>
      <w:proofErr w:type="spellEnd"/>
      <w:r w:rsidR="009136BE">
        <w:t xml:space="preserve"> </w:t>
      </w:r>
      <w:proofErr w:type="spellStart"/>
      <w:r w:rsidR="009136BE">
        <w:t>vagyis</w:t>
      </w:r>
      <w:proofErr w:type="spellEnd"/>
      <w:r w:rsidR="009136BE">
        <w:t xml:space="preserve"> a </w:t>
      </w:r>
      <w:proofErr w:type="spellStart"/>
      <w:r w:rsidR="009136BE">
        <w:t>hatodik</w:t>
      </w:r>
      <w:proofErr w:type="spellEnd"/>
      <w:r w:rsidR="009136BE">
        <w:t xml:space="preserve"> </w:t>
      </w:r>
      <w:proofErr w:type="spellStart"/>
      <w:r w:rsidR="009136BE">
        <w:t>fejezet</w:t>
      </w:r>
      <w:proofErr w:type="spellEnd"/>
      <w:r w:rsidR="001A10A3">
        <w:t>.</w:t>
      </w:r>
    </w:p>
    <w:p w14:paraId="2AA68E46" w14:textId="79133C59" w:rsidR="00A9246A" w:rsidRDefault="00A9246A" w:rsidP="00A9246A">
      <w:pPr>
        <w:pStyle w:val="Cmsor2"/>
      </w:pPr>
      <w:r>
        <w:lastRenderedPageBreak/>
        <w:t>Benchmarking</w:t>
      </w:r>
    </w:p>
    <w:p w14:paraId="2B5A5FFE" w14:textId="3F41AAB4" w:rsidR="00A9246A" w:rsidRDefault="00A9246A" w:rsidP="00A9246A">
      <w:pPr>
        <w:ind w:firstLine="425"/>
      </w:pPr>
      <w:r>
        <w:t xml:space="preserve">Another common mistake when applying optimization to a component is not verifying that we are indeed using the optimal solution from the perspective of the goal. E.g. in the </w:t>
      </w:r>
      <w:r w:rsidRPr="008E27FE">
        <w:rPr>
          <w:b/>
          <w:bCs/>
        </w:rPr>
        <w:fldChar w:fldCharType="begin"/>
      </w:r>
      <w:r w:rsidRPr="008E27FE">
        <w:rPr>
          <w:b/>
          <w:bCs/>
        </w:rPr>
        <w:instrText xml:space="preserve"> REF _Ref57215616 \r \h </w:instrText>
      </w:r>
      <w:r>
        <w:rPr>
          <w:b/>
          <w:bCs/>
        </w:rPr>
        <w:instrText xml:space="preserve"> \* MERGEFORMAT </w:instrText>
      </w:r>
      <w:r w:rsidRPr="008E27FE">
        <w:rPr>
          <w:b/>
          <w:bCs/>
        </w:rPr>
      </w:r>
      <w:r w:rsidRPr="008E27FE">
        <w:rPr>
          <w:b/>
          <w:bCs/>
        </w:rPr>
        <w:fldChar w:fldCharType="separate"/>
      </w:r>
      <w:r w:rsidR="002D69B9">
        <w:rPr>
          <w:b/>
          <w:bCs/>
        </w:rPr>
        <w:t>2.3.2</w:t>
      </w:r>
      <w:r w:rsidRPr="008E27FE">
        <w:rPr>
          <w:b/>
          <w:bCs/>
        </w:rPr>
        <w:fldChar w:fldCharType="end"/>
      </w:r>
      <w:r>
        <w:t xml:space="preserve"> (Pre-production) section we mentioned an example about choosing the proper physics solution for our project. If we only read the marketing description 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noBreakHyphen/>
        <w:t>case.</w:t>
      </w:r>
    </w:p>
    <w:p w14:paraId="4F953D38" w14:textId="77777777" w:rsidR="00A9246A" w:rsidRPr="00224C4A" w:rsidRDefault="00A9246A" w:rsidP="00852E2C">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190682">
      <w:pPr>
        <w:pStyle w:val="Irodalomjegyzksor"/>
      </w:pPr>
      <w:r>
        <w:rPr>
          <w:rFonts w:ascii="Arial" w:hAnsi="Arial" w:cs="Arial"/>
          <w:color w:val="222222"/>
          <w:sz w:val="20"/>
          <w:szCs w:val="20"/>
          <w:shd w:val="clear" w:color="auto" w:fill="FFFFFF"/>
        </w:rPr>
        <w:t>KNUTH, Donald E. Structured programming with go to statements.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1974, 6.4: 261-301.</w:t>
      </w:r>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5" w:history="1">
        <w:r w:rsidRPr="00FD2484">
          <w:rPr>
            <w:rStyle w:val="Hiperhivatkozs"/>
          </w:rPr>
          <w:t>https://unity.com/our-company</w:t>
        </w:r>
      </w:hyperlink>
    </w:p>
    <w:p w14:paraId="5A679CE6" w14:textId="154E42A9" w:rsidR="00A01797" w:rsidRDefault="00A164C2" w:rsidP="00A01797">
      <w:pPr>
        <w:pStyle w:val="Irodalomjegyzksor"/>
      </w:pPr>
      <w:bookmarkStart w:id="7" w:name="_Ref55722065"/>
      <w:r>
        <w:t>Steam</w:t>
      </w:r>
      <w:r w:rsidR="00D22805">
        <w:t>,</w:t>
      </w:r>
      <w:r>
        <w:t xml:space="preserve"> </w:t>
      </w:r>
      <w:r w:rsidRPr="00D22805">
        <w:rPr>
          <w:i/>
          <w:iCs/>
        </w:rPr>
        <w:t>The First Tree</w:t>
      </w:r>
      <w:r w:rsidR="00A01797">
        <w:t xml:space="preserve"> </w:t>
      </w:r>
      <w:hyperlink r:id="rId26" w:history="1">
        <w:r w:rsidR="00D22805" w:rsidRPr="004C4297">
          <w:rPr>
            <w:rStyle w:val="Hiperhivatkozs"/>
          </w:rPr>
          <w:t>https://store.steampowered.com/app/555150/The_First_Tree/</w:t>
        </w:r>
      </w:hyperlink>
      <w:bookmarkEnd w:id="7"/>
    </w:p>
    <w:p w14:paraId="1671F141" w14:textId="5EF99B0F" w:rsidR="00176C0F" w:rsidRPr="006A4B56" w:rsidRDefault="00176C0F" w:rsidP="00A01797">
      <w:pPr>
        <w:pStyle w:val="Irodalomjegyzksor"/>
        <w:rPr>
          <w:rStyle w:val="Hiperhivatkozs"/>
          <w:color w:val="auto"/>
          <w:u w:val="none"/>
        </w:rPr>
      </w:pPr>
      <w:bookmarkStart w:id="8" w:name="_Ref55770603"/>
      <w:r>
        <w:t>Learning Hub</w:t>
      </w:r>
      <w:r w:rsidR="00D22805">
        <w:t>,</w:t>
      </w:r>
      <w:r>
        <w:t xml:space="preserve"> </w:t>
      </w:r>
      <w:r w:rsidRPr="00D22805">
        <w:rPr>
          <w:i/>
          <w:iCs/>
        </w:rPr>
        <w:t>The 7 Stages of Game Development</w:t>
      </w:r>
      <w:r>
        <w:t>,</w:t>
      </w:r>
      <w:r>
        <w:br/>
      </w:r>
      <w:hyperlink r:id="rId27" w:history="1">
        <w:r w:rsidRPr="00176C0F">
          <w:rPr>
            <w:rStyle w:val="Hiperhivatkozs"/>
          </w:rPr>
          <w:t>https://learn.g2.com/stages-of-game-development</w:t>
        </w:r>
      </w:hyperlink>
      <w:bookmarkEnd w:id="8"/>
    </w:p>
    <w:p w14:paraId="2FB566D0" w14:textId="4D2A6B68" w:rsidR="006A4B56" w:rsidRPr="00433959" w:rsidRDefault="006A4B56" w:rsidP="006A4B56">
      <w:pPr>
        <w:pStyle w:val="Irodalomjegyzksor"/>
        <w:rPr>
          <w:rStyle w:val="Hiperhivatkozs"/>
          <w:color w:val="auto"/>
          <w:u w:val="none"/>
        </w:rPr>
      </w:pPr>
      <w:bookmarkStart w:id="9" w:name="_Ref55935545"/>
      <w:r>
        <w:t xml:space="preserve">Unity Technologies, </w:t>
      </w:r>
      <w:r w:rsidRPr="00D22805">
        <w:rPr>
          <w:i/>
          <w:iCs/>
        </w:rPr>
        <w:t>Unparalleled platform support</w:t>
      </w:r>
      <w:r>
        <w:br/>
      </w:r>
      <w:hyperlink r:id="rId28" w:history="1">
        <w:r w:rsidRPr="006A4B56">
          <w:rPr>
            <w:rStyle w:val="Hiperhivatkozs"/>
          </w:rPr>
          <w:t>https://unity.com/features/multiplatform</w:t>
        </w:r>
      </w:hyperlink>
      <w:bookmarkEnd w:id="9"/>
    </w:p>
    <w:p w14:paraId="6F675510" w14:textId="39E71B89" w:rsidR="00433959" w:rsidRPr="00F7284E" w:rsidRDefault="00433959" w:rsidP="00433959">
      <w:pPr>
        <w:pStyle w:val="Irodalomjegyzksor"/>
        <w:rPr>
          <w:rStyle w:val="Hiperhivatkozs"/>
          <w:color w:val="auto"/>
          <w:u w:val="none"/>
        </w:rPr>
      </w:pPr>
      <w:bookmarkStart w:id="10"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29" w:history="1">
        <w:r w:rsidRPr="00433959">
          <w:rPr>
            <w:rStyle w:val="Hiperhivatkozs"/>
          </w:rPr>
          <w:t>https://www.raywenderlich.com/7630142-entity-component-system-for-unity-getting-started#toc-anchor-003</w:t>
        </w:r>
      </w:hyperlink>
      <w:bookmarkEnd w:id="10"/>
    </w:p>
    <w:p w14:paraId="47A0D76D" w14:textId="6C27228A" w:rsidR="00F7284E" w:rsidRPr="00677ED1" w:rsidRDefault="00F7284E" w:rsidP="00F7284E">
      <w:pPr>
        <w:pStyle w:val="Irodalomjegyzksor"/>
        <w:rPr>
          <w:rStyle w:val="Hiperhivatkozs"/>
          <w:color w:val="auto"/>
          <w:u w:val="none"/>
        </w:rPr>
      </w:pPr>
      <w:bookmarkStart w:id="11" w:name="_Ref56177476"/>
      <w:r>
        <w:t>Unity Technologies,</w:t>
      </w:r>
      <w:r w:rsidRPr="00F7284E">
        <w:t xml:space="preserve"> </w:t>
      </w:r>
      <w:r w:rsidRPr="00D22805">
        <w:rPr>
          <w:i/>
          <w:iCs/>
        </w:rPr>
        <w:t>DOTS Packages</w:t>
      </w:r>
      <w:r>
        <w:br/>
      </w:r>
      <w:hyperlink r:id="rId30" w:history="1">
        <w:r w:rsidRPr="00F7284E">
          <w:rPr>
            <w:rStyle w:val="Hiperhivatkozs"/>
          </w:rPr>
          <w:t>https://unity.com/dots/packages</w:t>
        </w:r>
      </w:hyperlink>
      <w:bookmarkEnd w:id="11"/>
    </w:p>
    <w:p w14:paraId="3464F05C" w14:textId="0FFC6E48" w:rsidR="00677ED1" w:rsidRDefault="00677ED1" w:rsidP="00677ED1">
      <w:pPr>
        <w:pStyle w:val="Irodalomjegyzksor"/>
      </w:pPr>
      <w:bookmarkStart w:id="12" w:name="_Ref56331320"/>
      <w:r>
        <w:t>Unity Technologies,</w:t>
      </w:r>
      <w:r w:rsidRPr="00F7284E">
        <w:t xml:space="preserve"> </w:t>
      </w:r>
      <w:r w:rsidRPr="00D22805">
        <w:rPr>
          <w:i/>
          <w:iCs/>
        </w:rPr>
        <w:t>Unity Reference-Only License</w:t>
      </w:r>
      <w:r>
        <w:br/>
      </w:r>
      <w:hyperlink r:id="rId31" w:history="1">
        <w:r w:rsidRPr="00677ED1">
          <w:rPr>
            <w:rStyle w:val="Hiperhivatkozs"/>
          </w:rPr>
          <w:t>https://unity3d.com/legal/licenses/Unity_Reference_Only_License</w:t>
        </w:r>
      </w:hyperlink>
      <w:bookmarkEnd w:id="12"/>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5"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3" w:name="_Ref56524106"/>
      <w:r>
        <w:t xml:space="preserve">ZDNet, </w:t>
      </w:r>
      <w:r w:rsidRPr="00D22805">
        <w:rPr>
          <w:i/>
          <w:iCs/>
        </w:rPr>
        <w:t>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3"/>
    </w:p>
    <w:p w14:paraId="38D5A1A8" w14:textId="22474DA8" w:rsidR="004B673A" w:rsidRDefault="004B673A" w:rsidP="006F512E">
      <w:pPr>
        <w:pStyle w:val="Irodalomjegyzksor"/>
        <w:rPr>
          <w:rStyle w:val="Hiperhivatkozs"/>
          <w:color w:val="auto"/>
          <w:u w:val="none"/>
        </w:rPr>
      </w:pPr>
      <w:bookmarkStart w:id="14" w:name="_Ref56676206"/>
      <w:r w:rsidRPr="002015E3">
        <w:t>Eric Lippert</w:t>
      </w:r>
      <w:r>
        <w:t xml:space="preserve">, </w:t>
      </w:r>
      <w:r w:rsidRPr="002015E3">
        <w:rPr>
          <w:i/>
          <w:iCs/>
        </w:rPr>
        <w:t>Mutating Readonly Structs</w:t>
      </w:r>
      <w:r>
        <w:rPr>
          <w:rStyle w:val="Hiperhivatkozs"/>
        </w:rPr>
        <w:br/>
      </w:r>
      <w:hyperlink r:id="rId38" w:history="1">
        <w:r w:rsidRPr="004B673A">
          <w:rPr>
            <w:rStyle w:val="Hiperhivatkozs"/>
          </w:rPr>
          <w:t>https://docs.microsoft.com/en-us/archive/blogs/ericlippert/mutating-readonly-structs</w:t>
        </w:r>
      </w:hyperlink>
      <w:bookmarkEnd w:id="14"/>
    </w:p>
    <w:p w14:paraId="28BD92E8" w14:textId="0AB69693" w:rsidR="00974D39" w:rsidRPr="00F667FC" w:rsidRDefault="00974D39" w:rsidP="006F512E">
      <w:pPr>
        <w:pStyle w:val="Irodalomjegyzksor"/>
        <w:rPr>
          <w:rStyle w:val="Hiperhivatkozs"/>
          <w:color w:val="auto"/>
          <w:u w:val="none"/>
        </w:rPr>
      </w:pPr>
      <w:bookmarkStart w:id="15" w:name="_Ref56709229"/>
      <w:r>
        <w:lastRenderedPageBreak/>
        <w:t xml:space="preserve">Microsoft Docs, </w:t>
      </w:r>
      <w:r w:rsidRPr="00405523">
        <w:rPr>
          <w:i/>
          <w:iCs/>
        </w:rPr>
        <w:t>Calling Native Functions from Managed Code</w:t>
      </w:r>
      <w:r>
        <w:rPr>
          <w:rStyle w:val="Hiperhivatkozs"/>
          <w:color w:val="auto"/>
          <w:u w:val="none"/>
        </w:rPr>
        <w:br/>
      </w:r>
      <w:hyperlink r:id="rId39" w:history="1">
        <w:r w:rsidRPr="00974D39">
          <w:rPr>
            <w:rStyle w:val="Hiperhivatkozs"/>
          </w:rPr>
          <w:t>https://docs.microsoft.com/en-us/cpp/dotnet/calling-native-functions-from-managed-code?redirectedfrom=MSDN&amp;view=msvc-160</w:t>
        </w:r>
      </w:hyperlink>
      <w:bookmarkEnd w:id="15"/>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0"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1" w:history="1">
        <w:bookmarkStart w:id="16" w:name="_Ref56851246"/>
        <w:r w:rsidR="00373E35" w:rsidRPr="00373E35">
          <w:rPr>
            <w:rStyle w:val="Hiperhivatkozs"/>
          </w:rPr>
          <w:t>https://xoofx.com/blog/2018/04/06/porting-unity-to-coreclr/</w:t>
        </w:r>
        <w:bookmarkEnd w:id="16"/>
      </w:hyperlink>
    </w:p>
    <w:p w14:paraId="51422022" w14:textId="137060C4" w:rsidR="004A22B1" w:rsidRDefault="004A22B1" w:rsidP="006F512E">
      <w:pPr>
        <w:pStyle w:val="Irodalomjegyzksor"/>
        <w:rPr>
          <w:rStyle w:val="Hiperhivatkozs"/>
          <w:color w:val="auto"/>
          <w:u w:val="none"/>
        </w:rPr>
      </w:pPr>
      <w:bookmarkStart w:id="17"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2" w:history="1">
        <w:r w:rsidRPr="004A22B1">
          <w:rPr>
            <w:rStyle w:val="Hiperhivatkozs"/>
          </w:rPr>
          <w:t>https://blogs.unity3d.com/2015/05/06/an-introduction-to-ilcpp-internals/</w:t>
        </w:r>
      </w:hyperlink>
      <w:bookmarkEnd w:id="17"/>
    </w:p>
    <w:p w14:paraId="1780A205" w14:textId="77777777" w:rsidR="001639ED" w:rsidRDefault="00545ADF" w:rsidP="006F512E">
      <w:pPr>
        <w:pStyle w:val="Irodalomjegyzksor"/>
      </w:pPr>
      <w:r>
        <w:t xml:space="preserve">Wikipedia: </w:t>
      </w:r>
      <w:r w:rsidRPr="00545ADF">
        <w:rPr>
          <w:rStyle w:val="Irodalomjegyzkforrs"/>
        </w:rPr>
        <w:t>Profiling (computer programming)</w:t>
      </w:r>
      <w:r>
        <w:rPr>
          <w:rStyle w:val="Hiperhivatkozs"/>
          <w:color w:val="auto"/>
          <w:u w:val="none"/>
        </w:rPr>
        <w:br/>
      </w:r>
      <w:hyperlink r:id="rId43"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6F512E">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4"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6F512E">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5" w:history="1">
        <w:r w:rsidRPr="00FF445F">
          <w:rPr>
            <w:rStyle w:val="Hiperhivatkozs"/>
          </w:rPr>
          <w:t>https://docs.unity3d.com/Packages/com.unity.testframework.performance@2.4/manual/index.html</w:t>
        </w:r>
      </w:hyperlink>
    </w:p>
    <w:p w14:paraId="7B951081" w14:textId="149481A6" w:rsidR="00B50CAA" w:rsidRDefault="00716D20" w:rsidP="00816BCB">
      <w:pPr>
        <w:pStyle w:val="Irodalomjegyzkso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6" w:history="1">
        <w:r w:rsidR="00A15F8A" w:rsidRPr="00A15F8A">
          <w:rPr>
            <w:rStyle w:val="Hiperhivatkozs"/>
          </w:rPr>
          <w:t>https://blogs.unity3d.com/2018/09/25/performance-benchmarking-in-unity-how-to-get-started/</w:t>
        </w:r>
      </w:hyperlink>
    </w:p>
    <w:p w14:paraId="0972CD28" w14:textId="78E25A51" w:rsidR="00410CCC" w:rsidRPr="002933F5" w:rsidRDefault="00410CCC" w:rsidP="002933F5"/>
    <w:p w14:paraId="20A721FF" w14:textId="77777777" w:rsidR="00B50CAA" w:rsidRDefault="00B50CAA" w:rsidP="00B50CAA"/>
    <w:sectPr w:rsidR="00B50CAA"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5581F" w14:textId="77777777" w:rsidR="00984251" w:rsidRDefault="00984251">
      <w:r>
        <w:separator/>
      </w:r>
    </w:p>
  </w:endnote>
  <w:endnote w:type="continuationSeparator" w:id="0">
    <w:p w14:paraId="7D19AFD8" w14:textId="77777777" w:rsidR="00984251" w:rsidRDefault="00984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2220DD" w:rsidRDefault="002220D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2220DD" w:rsidRDefault="002220D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BF318" w14:textId="77777777" w:rsidR="00984251" w:rsidRDefault="00984251" w:rsidP="00596D57">
      <w:pPr>
        <w:ind w:firstLine="142"/>
      </w:pPr>
      <w:r>
        <w:separator/>
      </w:r>
    </w:p>
  </w:footnote>
  <w:footnote w:type="continuationSeparator" w:id="0">
    <w:p w14:paraId="10D83AC3" w14:textId="77777777" w:rsidR="00984251" w:rsidRDefault="00984251">
      <w:r>
        <w:continuationSeparator/>
      </w:r>
    </w:p>
  </w:footnote>
  <w:footnote w:id="1">
    <w:p w14:paraId="6241B43A" w14:textId="4F5BE0DA" w:rsidR="002220DD" w:rsidRPr="008F49BF" w:rsidRDefault="002220DD"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2220DD" w:rsidRPr="00BA403D" w:rsidRDefault="002220D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2220DD" w:rsidRPr="0005353F" w:rsidRDefault="002220DD"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2220DD" w:rsidRPr="003263EA" w:rsidRDefault="002220DD"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2220DD" w:rsidRPr="001A7527" w:rsidRDefault="002220D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2220DD" w:rsidRPr="001F1B02" w:rsidRDefault="002220D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2220DD" w:rsidRPr="00C40AC6" w:rsidRDefault="002220D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2220DD" w:rsidRPr="00B8051F" w:rsidRDefault="002220DD"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2220DD" w:rsidRPr="00003701" w:rsidRDefault="002220D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2220DD" w:rsidRPr="002006BB" w:rsidRDefault="002220D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2220DD" w:rsidRPr="00127AFB" w:rsidRDefault="002220DD"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2220DD" w:rsidRPr="004372CC" w:rsidRDefault="002220DD"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2220DD" w:rsidRPr="00647975" w:rsidRDefault="002220DD"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2220DD" w:rsidRPr="00FF3E92" w:rsidRDefault="002220DD"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2220DD" w:rsidRPr="002C08D8" w:rsidRDefault="002220DD"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2220DD" w:rsidRPr="002C08D8" w:rsidRDefault="002220DD"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2220DD" w:rsidRPr="002C08D8" w:rsidRDefault="002220DD"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2220DD" w:rsidRPr="00E217C4" w:rsidRDefault="002220DD"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2220DD" w:rsidRPr="00CA022C" w:rsidRDefault="002220DD"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2220DD" w:rsidRPr="00351D8E" w:rsidRDefault="002220DD"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2220DD" w:rsidRPr="001451F7" w:rsidRDefault="002220DD"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2220DD" w:rsidRPr="00313041" w:rsidRDefault="002220DD"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599A1084" w:rsidR="002220DD" w:rsidRPr="00313041" w:rsidRDefault="002220DD"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2D69B9">
        <w:t>[8]</w:t>
      </w:r>
      <w:r>
        <w:fldChar w:fldCharType="end"/>
      </w:r>
    </w:p>
  </w:footnote>
  <w:footnote w:id="24">
    <w:p w14:paraId="4BD200D9" w14:textId="2F9E573B" w:rsidR="002220DD" w:rsidRPr="00B42673" w:rsidRDefault="002220DD"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2220DD" w:rsidRPr="006E44A9" w:rsidRDefault="002220DD"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2220DD" w:rsidRPr="00C22135" w:rsidRDefault="002220DD"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2220DD" w:rsidRPr="0018627E" w:rsidRDefault="002220DD"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2220DD" w:rsidRPr="00FD523B" w:rsidRDefault="002220DD"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2220DD" w:rsidRPr="007159E1" w:rsidRDefault="002220DD"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2220DD" w:rsidRPr="00C75D30" w:rsidRDefault="002220DD"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2220DD" w:rsidRPr="00404E7F" w:rsidRDefault="002220DD"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2220DD" w:rsidRPr="0010222E" w:rsidRDefault="002220DD"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2220DD" w:rsidRPr="00554A61" w:rsidRDefault="002220DD"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2220DD" w:rsidRPr="00C37CDF" w:rsidRDefault="002220DD"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2220DD" w:rsidRPr="00845DAD" w:rsidRDefault="002220DD"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2220DD" w:rsidRPr="00384B49" w:rsidRDefault="002220DD"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2220DD" w:rsidRPr="00E4289B" w:rsidRDefault="002220DD"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2220DD" w:rsidRPr="00725D8E" w:rsidRDefault="002220DD"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2220DD" w:rsidRPr="003D236D" w:rsidRDefault="002220DD"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2220DD" w:rsidRPr="007B6D90" w:rsidRDefault="002220DD"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2220DD" w:rsidRPr="00A67FE7" w:rsidRDefault="002220DD"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1940B3D6" w14:textId="45B6ACAD" w:rsidR="002220DD" w:rsidRPr="00344CCB" w:rsidRDefault="002220DD"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3">
    <w:p w14:paraId="0FBE2DC5" w14:textId="1753E4EE" w:rsidR="002220DD" w:rsidRPr="00EA4427" w:rsidRDefault="002220DD"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sidR="00506EA5">
          <w:rPr>
            <w:rStyle w:val="Hiperhivatkozs"/>
          </w:rPr>
          <w:t>https://docs.microsoft.com/en-us/visualstudio/test/unit-test-basics?view=vs-2019</w:t>
        </w:r>
      </w:hyperlink>
    </w:p>
  </w:footnote>
  <w:footnote w:id="44">
    <w:p w14:paraId="786DE0A9" w14:textId="6F8F7D6C" w:rsidR="006242F2" w:rsidRPr="006242F2" w:rsidRDefault="006242F2" w:rsidP="006242F2">
      <w:pPr>
        <w:pStyle w:val="Lbjegyzetszveg"/>
        <w:spacing w:after="0"/>
        <w:ind w:firstLine="142"/>
        <w:rPr>
          <w:lang w:val="hu-HU"/>
        </w:rPr>
      </w:pPr>
      <w:r>
        <w:rPr>
          <w:rStyle w:val="Lbjegyzet-hivatkozs"/>
        </w:rPr>
        <w:footnoteRef/>
      </w:r>
      <w:r>
        <w:t xml:space="preserve"> </w:t>
      </w:r>
      <w:r w:rsidR="0041322A">
        <w:t>A unit</w:t>
      </w:r>
      <w:r w:rsidR="004904BB">
        <w:t xml:space="preserve"> </w:t>
      </w:r>
      <w:r w:rsidRPr="006242F2">
        <w:t>testing framework for</w:t>
      </w:r>
      <w:r>
        <w:t xml:space="preserve"> </w:t>
      </w:r>
      <w:r w:rsidRPr="006242F2">
        <w:t>.</w:t>
      </w:r>
      <w:r w:rsidR="0041322A">
        <w:t>NET</w:t>
      </w:r>
      <w:r w:rsidR="00DB6BE1">
        <w:t>,</w:t>
      </w:r>
      <w:r w:rsidRPr="006242F2">
        <w:t xml:space="preserve"> </w:t>
      </w:r>
      <w:r>
        <w:t>i</w:t>
      </w:r>
      <w:r w:rsidRPr="006242F2">
        <w:t>nitially ported from J</w:t>
      </w:r>
      <w:r w:rsidR="00417DD2">
        <w:t>U</w:t>
      </w:r>
      <w:r w:rsidRPr="006242F2">
        <w:t>nit</w:t>
      </w:r>
      <w:r>
        <w:t xml:space="preserve">. </w:t>
      </w:r>
      <w:proofErr w:type="spellStart"/>
      <w:r>
        <w:t>NUnit</w:t>
      </w:r>
      <w:proofErr w:type="spellEnd"/>
      <w:r>
        <w:t xml:space="preserve"> is part of the .NET Foundation</w:t>
      </w:r>
    </w:p>
  </w:footnote>
  <w:footnote w:id="45">
    <w:p w14:paraId="482A736F" w14:textId="3FED7A90" w:rsidR="002220DD" w:rsidRPr="00AD4386" w:rsidRDefault="002220DD"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2220DD" w:rsidRDefault="002220DD"/>
  <w:p w14:paraId="2E97C07A" w14:textId="77777777" w:rsidR="002220DD" w:rsidRDefault="002220DD"/>
  <w:p w14:paraId="0EBFDCC5" w14:textId="77777777" w:rsidR="002220DD" w:rsidRDefault="002220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6375"/>
    <w:rsid w:val="00016ACE"/>
    <w:rsid w:val="0001798D"/>
    <w:rsid w:val="00023371"/>
    <w:rsid w:val="00024727"/>
    <w:rsid w:val="0002651A"/>
    <w:rsid w:val="000313C8"/>
    <w:rsid w:val="000342FD"/>
    <w:rsid w:val="000343DF"/>
    <w:rsid w:val="000348D3"/>
    <w:rsid w:val="000351A0"/>
    <w:rsid w:val="00036991"/>
    <w:rsid w:val="00036E75"/>
    <w:rsid w:val="00037A5E"/>
    <w:rsid w:val="00041CFE"/>
    <w:rsid w:val="0004217E"/>
    <w:rsid w:val="00042DB6"/>
    <w:rsid w:val="00044188"/>
    <w:rsid w:val="00045B1A"/>
    <w:rsid w:val="00050E06"/>
    <w:rsid w:val="0005353F"/>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90F69"/>
    <w:rsid w:val="00091884"/>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08C"/>
    <w:rsid w:val="000A7483"/>
    <w:rsid w:val="000B0341"/>
    <w:rsid w:val="000B1485"/>
    <w:rsid w:val="000B34FF"/>
    <w:rsid w:val="000B4B48"/>
    <w:rsid w:val="000B53E0"/>
    <w:rsid w:val="000B6F19"/>
    <w:rsid w:val="000B6F59"/>
    <w:rsid w:val="000B79DE"/>
    <w:rsid w:val="000B7CB5"/>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E1B4E"/>
    <w:rsid w:val="000E1ECB"/>
    <w:rsid w:val="000E2488"/>
    <w:rsid w:val="000E284D"/>
    <w:rsid w:val="000E67D6"/>
    <w:rsid w:val="000E6C0E"/>
    <w:rsid w:val="000E7EA1"/>
    <w:rsid w:val="000F01C3"/>
    <w:rsid w:val="000F0B01"/>
    <w:rsid w:val="000F0FAD"/>
    <w:rsid w:val="000F12E8"/>
    <w:rsid w:val="000F139D"/>
    <w:rsid w:val="000F1C4E"/>
    <w:rsid w:val="000F256C"/>
    <w:rsid w:val="000F3BF3"/>
    <w:rsid w:val="000F3F55"/>
    <w:rsid w:val="000F460A"/>
    <w:rsid w:val="000F505C"/>
    <w:rsid w:val="000F7538"/>
    <w:rsid w:val="0010001A"/>
    <w:rsid w:val="00100131"/>
    <w:rsid w:val="00100210"/>
    <w:rsid w:val="00100982"/>
    <w:rsid w:val="0010222E"/>
    <w:rsid w:val="00102269"/>
    <w:rsid w:val="00103097"/>
    <w:rsid w:val="00103130"/>
    <w:rsid w:val="00103274"/>
    <w:rsid w:val="001049E9"/>
    <w:rsid w:val="00105056"/>
    <w:rsid w:val="001070F7"/>
    <w:rsid w:val="00107C71"/>
    <w:rsid w:val="00107D5F"/>
    <w:rsid w:val="0011121F"/>
    <w:rsid w:val="00114267"/>
    <w:rsid w:val="001147EC"/>
    <w:rsid w:val="00115E0E"/>
    <w:rsid w:val="00116388"/>
    <w:rsid w:val="00116DCB"/>
    <w:rsid w:val="0012232D"/>
    <w:rsid w:val="0012237D"/>
    <w:rsid w:val="00124E23"/>
    <w:rsid w:val="00124E9A"/>
    <w:rsid w:val="001265C2"/>
    <w:rsid w:val="00127AFB"/>
    <w:rsid w:val="00127D5F"/>
    <w:rsid w:val="00130413"/>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0682"/>
    <w:rsid w:val="001914D3"/>
    <w:rsid w:val="00191816"/>
    <w:rsid w:val="00191D97"/>
    <w:rsid w:val="0019227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B7B"/>
    <w:rsid w:val="001A5E30"/>
    <w:rsid w:val="001A6789"/>
    <w:rsid w:val="001A7527"/>
    <w:rsid w:val="001A7930"/>
    <w:rsid w:val="001A7AA4"/>
    <w:rsid w:val="001B08DC"/>
    <w:rsid w:val="001B1BC0"/>
    <w:rsid w:val="001B39FE"/>
    <w:rsid w:val="001B5AF3"/>
    <w:rsid w:val="001B5D9B"/>
    <w:rsid w:val="001B69D7"/>
    <w:rsid w:val="001B6B44"/>
    <w:rsid w:val="001C32D1"/>
    <w:rsid w:val="001C5ADE"/>
    <w:rsid w:val="001C613B"/>
    <w:rsid w:val="001C717B"/>
    <w:rsid w:val="001D37D8"/>
    <w:rsid w:val="001D3842"/>
    <w:rsid w:val="001D3C5F"/>
    <w:rsid w:val="001D6746"/>
    <w:rsid w:val="001D6B35"/>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F51"/>
    <w:rsid w:val="0020679E"/>
    <w:rsid w:val="00207493"/>
    <w:rsid w:val="00207B18"/>
    <w:rsid w:val="002102C3"/>
    <w:rsid w:val="0021301C"/>
    <w:rsid w:val="00214CE1"/>
    <w:rsid w:val="00215AD6"/>
    <w:rsid w:val="0021617E"/>
    <w:rsid w:val="002169E4"/>
    <w:rsid w:val="0021784D"/>
    <w:rsid w:val="002220DD"/>
    <w:rsid w:val="00223353"/>
    <w:rsid w:val="00224C4A"/>
    <w:rsid w:val="00225F65"/>
    <w:rsid w:val="00227347"/>
    <w:rsid w:val="00227B7D"/>
    <w:rsid w:val="00230E9A"/>
    <w:rsid w:val="00232DCC"/>
    <w:rsid w:val="0023487C"/>
    <w:rsid w:val="002348FA"/>
    <w:rsid w:val="002349C1"/>
    <w:rsid w:val="00235D62"/>
    <w:rsid w:val="00235F19"/>
    <w:rsid w:val="002376C8"/>
    <w:rsid w:val="0024100E"/>
    <w:rsid w:val="00241116"/>
    <w:rsid w:val="002432D0"/>
    <w:rsid w:val="00246923"/>
    <w:rsid w:val="00247664"/>
    <w:rsid w:val="00247A98"/>
    <w:rsid w:val="0025060C"/>
    <w:rsid w:val="00251A23"/>
    <w:rsid w:val="00253CCA"/>
    <w:rsid w:val="00253E7B"/>
    <w:rsid w:val="00255B3A"/>
    <w:rsid w:val="00255D28"/>
    <w:rsid w:val="002567D0"/>
    <w:rsid w:val="00261362"/>
    <w:rsid w:val="00261B0B"/>
    <w:rsid w:val="00264D08"/>
    <w:rsid w:val="00267677"/>
    <w:rsid w:val="00267979"/>
    <w:rsid w:val="00267C56"/>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627B"/>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406F"/>
    <w:rsid w:val="003050AC"/>
    <w:rsid w:val="0030748E"/>
    <w:rsid w:val="00310067"/>
    <w:rsid w:val="00310C39"/>
    <w:rsid w:val="003126EB"/>
    <w:rsid w:val="00313013"/>
    <w:rsid w:val="00313041"/>
    <w:rsid w:val="00313CE9"/>
    <w:rsid w:val="00314FE3"/>
    <w:rsid w:val="00315622"/>
    <w:rsid w:val="003162CC"/>
    <w:rsid w:val="003169A5"/>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858"/>
    <w:rsid w:val="00332EA7"/>
    <w:rsid w:val="0033415D"/>
    <w:rsid w:val="00334A0F"/>
    <w:rsid w:val="0033567A"/>
    <w:rsid w:val="00343469"/>
    <w:rsid w:val="00344CCB"/>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92F"/>
    <w:rsid w:val="00373E35"/>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4E6"/>
    <w:rsid w:val="003B1AEF"/>
    <w:rsid w:val="003B2AC4"/>
    <w:rsid w:val="003B2D6E"/>
    <w:rsid w:val="003B47AF"/>
    <w:rsid w:val="003B522F"/>
    <w:rsid w:val="003C1D24"/>
    <w:rsid w:val="003C3DD5"/>
    <w:rsid w:val="003C5AD4"/>
    <w:rsid w:val="003D236D"/>
    <w:rsid w:val="003D2C08"/>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322A"/>
    <w:rsid w:val="00414D82"/>
    <w:rsid w:val="00417DD2"/>
    <w:rsid w:val="0042097F"/>
    <w:rsid w:val="00421BFA"/>
    <w:rsid w:val="004222DF"/>
    <w:rsid w:val="00424AA3"/>
    <w:rsid w:val="00424E20"/>
    <w:rsid w:val="00424FA7"/>
    <w:rsid w:val="004308EA"/>
    <w:rsid w:val="0043090F"/>
    <w:rsid w:val="00430A4C"/>
    <w:rsid w:val="00430DDE"/>
    <w:rsid w:val="00433959"/>
    <w:rsid w:val="00434063"/>
    <w:rsid w:val="0043462E"/>
    <w:rsid w:val="00435465"/>
    <w:rsid w:val="004372CC"/>
    <w:rsid w:val="00441D07"/>
    <w:rsid w:val="004421FE"/>
    <w:rsid w:val="00442EF7"/>
    <w:rsid w:val="0044352B"/>
    <w:rsid w:val="00444D3C"/>
    <w:rsid w:val="00445595"/>
    <w:rsid w:val="004477BE"/>
    <w:rsid w:val="0045325D"/>
    <w:rsid w:val="004568CA"/>
    <w:rsid w:val="00456AE7"/>
    <w:rsid w:val="00456CF5"/>
    <w:rsid w:val="00456E9E"/>
    <w:rsid w:val="004610FD"/>
    <w:rsid w:val="0046139C"/>
    <w:rsid w:val="0046143E"/>
    <w:rsid w:val="00462957"/>
    <w:rsid w:val="00462C97"/>
    <w:rsid w:val="004675D7"/>
    <w:rsid w:val="0046783C"/>
    <w:rsid w:val="0047120C"/>
    <w:rsid w:val="00472A2D"/>
    <w:rsid w:val="0047307E"/>
    <w:rsid w:val="004736FC"/>
    <w:rsid w:val="00474F5E"/>
    <w:rsid w:val="00474F8D"/>
    <w:rsid w:val="0047506E"/>
    <w:rsid w:val="004758BF"/>
    <w:rsid w:val="00475E79"/>
    <w:rsid w:val="00477449"/>
    <w:rsid w:val="00482A6F"/>
    <w:rsid w:val="0048395A"/>
    <w:rsid w:val="0048395C"/>
    <w:rsid w:val="004851C7"/>
    <w:rsid w:val="00487269"/>
    <w:rsid w:val="004904BB"/>
    <w:rsid w:val="00491C6B"/>
    <w:rsid w:val="00492560"/>
    <w:rsid w:val="00492715"/>
    <w:rsid w:val="00492886"/>
    <w:rsid w:val="00494317"/>
    <w:rsid w:val="00495BE6"/>
    <w:rsid w:val="00496490"/>
    <w:rsid w:val="00496C2C"/>
    <w:rsid w:val="0049796D"/>
    <w:rsid w:val="004A1BFE"/>
    <w:rsid w:val="004A2232"/>
    <w:rsid w:val="004A22B1"/>
    <w:rsid w:val="004A36D0"/>
    <w:rsid w:val="004A4732"/>
    <w:rsid w:val="004A575C"/>
    <w:rsid w:val="004A5D8A"/>
    <w:rsid w:val="004B2542"/>
    <w:rsid w:val="004B673A"/>
    <w:rsid w:val="004B7870"/>
    <w:rsid w:val="004B7D84"/>
    <w:rsid w:val="004C0F8B"/>
    <w:rsid w:val="004C2780"/>
    <w:rsid w:val="004C2F5B"/>
    <w:rsid w:val="004C3209"/>
    <w:rsid w:val="004D083E"/>
    <w:rsid w:val="004D309A"/>
    <w:rsid w:val="004D3894"/>
    <w:rsid w:val="004D3EE8"/>
    <w:rsid w:val="004D5C51"/>
    <w:rsid w:val="004D5EEF"/>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5996"/>
    <w:rsid w:val="004F63D6"/>
    <w:rsid w:val="004F7A0F"/>
    <w:rsid w:val="00500E5E"/>
    <w:rsid w:val="005014E7"/>
    <w:rsid w:val="00501D9D"/>
    <w:rsid w:val="00502A30"/>
    <w:rsid w:val="00504707"/>
    <w:rsid w:val="00504FCD"/>
    <w:rsid w:val="005056DE"/>
    <w:rsid w:val="00505A7A"/>
    <w:rsid w:val="00506B17"/>
    <w:rsid w:val="00506EA5"/>
    <w:rsid w:val="0050704F"/>
    <w:rsid w:val="00507DA3"/>
    <w:rsid w:val="00507F34"/>
    <w:rsid w:val="005102C1"/>
    <w:rsid w:val="005105F6"/>
    <w:rsid w:val="00511E73"/>
    <w:rsid w:val="00511F25"/>
    <w:rsid w:val="005141E6"/>
    <w:rsid w:val="00514C26"/>
    <w:rsid w:val="0051602D"/>
    <w:rsid w:val="00517EBD"/>
    <w:rsid w:val="00524214"/>
    <w:rsid w:val="00524404"/>
    <w:rsid w:val="00525C7A"/>
    <w:rsid w:val="0052632A"/>
    <w:rsid w:val="005308F9"/>
    <w:rsid w:val="00532C47"/>
    <w:rsid w:val="00536113"/>
    <w:rsid w:val="00536EC8"/>
    <w:rsid w:val="00536EDA"/>
    <w:rsid w:val="00541C82"/>
    <w:rsid w:val="00541DA2"/>
    <w:rsid w:val="005429C9"/>
    <w:rsid w:val="00543A69"/>
    <w:rsid w:val="00544E51"/>
    <w:rsid w:val="005452D5"/>
    <w:rsid w:val="00545ADF"/>
    <w:rsid w:val="005478CA"/>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705B"/>
    <w:rsid w:val="00567139"/>
    <w:rsid w:val="00567FA3"/>
    <w:rsid w:val="00570675"/>
    <w:rsid w:val="005708DE"/>
    <w:rsid w:val="00571020"/>
    <w:rsid w:val="00571A0F"/>
    <w:rsid w:val="00572E5C"/>
    <w:rsid w:val="005739C4"/>
    <w:rsid w:val="00573D42"/>
    <w:rsid w:val="00574F4B"/>
    <w:rsid w:val="0057647B"/>
    <w:rsid w:val="00576495"/>
    <w:rsid w:val="00576B0A"/>
    <w:rsid w:val="00580AD4"/>
    <w:rsid w:val="00581824"/>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DED"/>
    <w:rsid w:val="005A2075"/>
    <w:rsid w:val="005A2F2A"/>
    <w:rsid w:val="005A55F3"/>
    <w:rsid w:val="005A623D"/>
    <w:rsid w:val="005B0F9D"/>
    <w:rsid w:val="005B1353"/>
    <w:rsid w:val="005B2061"/>
    <w:rsid w:val="005B2F49"/>
    <w:rsid w:val="005B3600"/>
    <w:rsid w:val="005B3F9D"/>
    <w:rsid w:val="005B4CF7"/>
    <w:rsid w:val="005B7D8C"/>
    <w:rsid w:val="005C20EB"/>
    <w:rsid w:val="005C261A"/>
    <w:rsid w:val="005C34C4"/>
    <w:rsid w:val="005C432B"/>
    <w:rsid w:val="005C4F45"/>
    <w:rsid w:val="005C5216"/>
    <w:rsid w:val="005C63E6"/>
    <w:rsid w:val="005C66AC"/>
    <w:rsid w:val="005C671B"/>
    <w:rsid w:val="005C7CED"/>
    <w:rsid w:val="005D055E"/>
    <w:rsid w:val="005D0AB9"/>
    <w:rsid w:val="005D102D"/>
    <w:rsid w:val="005D3443"/>
    <w:rsid w:val="005D3C2F"/>
    <w:rsid w:val="005D4A3C"/>
    <w:rsid w:val="005D54B1"/>
    <w:rsid w:val="005D6C05"/>
    <w:rsid w:val="005E01E0"/>
    <w:rsid w:val="005E0217"/>
    <w:rsid w:val="005E0879"/>
    <w:rsid w:val="005E189D"/>
    <w:rsid w:val="005E1BCC"/>
    <w:rsid w:val="005E3C39"/>
    <w:rsid w:val="005E3F05"/>
    <w:rsid w:val="005E546F"/>
    <w:rsid w:val="005E58DC"/>
    <w:rsid w:val="005E6538"/>
    <w:rsid w:val="005F072D"/>
    <w:rsid w:val="005F3D3F"/>
    <w:rsid w:val="005F4215"/>
    <w:rsid w:val="005F56CA"/>
    <w:rsid w:val="005F5A23"/>
    <w:rsid w:val="005F71B5"/>
    <w:rsid w:val="0060156C"/>
    <w:rsid w:val="0060452C"/>
    <w:rsid w:val="0060556F"/>
    <w:rsid w:val="00605B4A"/>
    <w:rsid w:val="00605D39"/>
    <w:rsid w:val="0060610B"/>
    <w:rsid w:val="006074DF"/>
    <w:rsid w:val="006100A6"/>
    <w:rsid w:val="00610D73"/>
    <w:rsid w:val="006117B0"/>
    <w:rsid w:val="006123FF"/>
    <w:rsid w:val="0061290F"/>
    <w:rsid w:val="00612BC2"/>
    <w:rsid w:val="00614F18"/>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41018"/>
    <w:rsid w:val="006426BB"/>
    <w:rsid w:val="00642F8F"/>
    <w:rsid w:val="0064377E"/>
    <w:rsid w:val="00643D9D"/>
    <w:rsid w:val="006450BF"/>
    <w:rsid w:val="00645540"/>
    <w:rsid w:val="006465C3"/>
    <w:rsid w:val="00647975"/>
    <w:rsid w:val="00647A87"/>
    <w:rsid w:val="00650C7C"/>
    <w:rsid w:val="00653484"/>
    <w:rsid w:val="006545BA"/>
    <w:rsid w:val="00654CC4"/>
    <w:rsid w:val="00656719"/>
    <w:rsid w:val="00657172"/>
    <w:rsid w:val="00657209"/>
    <w:rsid w:val="00657729"/>
    <w:rsid w:val="00660885"/>
    <w:rsid w:val="00663328"/>
    <w:rsid w:val="00664140"/>
    <w:rsid w:val="00664645"/>
    <w:rsid w:val="00665AC7"/>
    <w:rsid w:val="006664E8"/>
    <w:rsid w:val="00666D98"/>
    <w:rsid w:val="00666F88"/>
    <w:rsid w:val="00667484"/>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607"/>
    <w:rsid w:val="0069252D"/>
    <w:rsid w:val="00692605"/>
    <w:rsid w:val="0069728B"/>
    <w:rsid w:val="006A1B7F"/>
    <w:rsid w:val="006A3D79"/>
    <w:rsid w:val="006A4B56"/>
    <w:rsid w:val="006A6F4E"/>
    <w:rsid w:val="006B1CC3"/>
    <w:rsid w:val="006B2340"/>
    <w:rsid w:val="006B2861"/>
    <w:rsid w:val="006B29EC"/>
    <w:rsid w:val="006B3879"/>
    <w:rsid w:val="006B48F3"/>
    <w:rsid w:val="006B4C67"/>
    <w:rsid w:val="006B562F"/>
    <w:rsid w:val="006B5FCF"/>
    <w:rsid w:val="006B6C0A"/>
    <w:rsid w:val="006C0491"/>
    <w:rsid w:val="006C0AB3"/>
    <w:rsid w:val="006C0D56"/>
    <w:rsid w:val="006C1B90"/>
    <w:rsid w:val="006C2158"/>
    <w:rsid w:val="006C2BFD"/>
    <w:rsid w:val="006C511F"/>
    <w:rsid w:val="006C526B"/>
    <w:rsid w:val="006C63AC"/>
    <w:rsid w:val="006C7469"/>
    <w:rsid w:val="006C766F"/>
    <w:rsid w:val="006C7727"/>
    <w:rsid w:val="006D081A"/>
    <w:rsid w:val="006D1014"/>
    <w:rsid w:val="006D15DD"/>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468B"/>
    <w:rsid w:val="00705672"/>
    <w:rsid w:val="007060B1"/>
    <w:rsid w:val="00707CC4"/>
    <w:rsid w:val="00710059"/>
    <w:rsid w:val="00710703"/>
    <w:rsid w:val="00710B50"/>
    <w:rsid w:val="007159E1"/>
    <w:rsid w:val="0071604C"/>
    <w:rsid w:val="00716985"/>
    <w:rsid w:val="00716D20"/>
    <w:rsid w:val="0072008D"/>
    <w:rsid w:val="007204AA"/>
    <w:rsid w:val="00722569"/>
    <w:rsid w:val="0072408F"/>
    <w:rsid w:val="007250D0"/>
    <w:rsid w:val="00725D76"/>
    <w:rsid w:val="00725D8E"/>
    <w:rsid w:val="00730717"/>
    <w:rsid w:val="00730B3C"/>
    <w:rsid w:val="00731207"/>
    <w:rsid w:val="007333E3"/>
    <w:rsid w:val="00733A5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6654A"/>
    <w:rsid w:val="00770F52"/>
    <w:rsid w:val="00771E47"/>
    <w:rsid w:val="00774CAE"/>
    <w:rsid w:val="00776C79"/>
    <w:rsid w:val="007810E2"/>
    <w:rsid w:val="0078274E"/>
    <w:rsid w:val="00782BC0"/>
    <w:rsid w:val="00782CA5"/>
    <w:rsid w:val="00784DDC"/>
    <w:rsid w:val="00785247"/>
    <w:rsid w:val="00785E6F"/>
    <w:rsid w:val="00786AEB"/>
    <w:rsid w:val="00793191"/>
    <w:rsid w:val="00793898"/>
    <w:rsid w:val="00793D18"/>
    <w:rsid w:val="00794BDE"/>
    <w:rsid w:val="00796B38"/>
    <w:rsid w:val="007970B7"/>
    <w:rsid w:val="007979F9"/>
    <w:rsid w:val="00797F2E"/>
    <w:rsid w:val="007A209A"/>
    <w:rsid w:val="007A296B"/>
    <w:rsid w:val="007A2B27"/>
    <w:rsid w:val="007A2E71"/>
    <w:rsid w:val="007A4396"/>
    <w:rsid w:val="007A78AB"/>
    <w:rsid w:val="007B121A"/>
    <w:rsid w:val="007B16D3"/>
    <w:rsid w:val="007B2F26"/>
    <w:rsid w:val="007B40ED"/>
    <w:rsid w:val="007B64F4"/>
    <w:rsid w:val="007B6D90"/>
    <w:rsid w:val="007B780A"/>
    <w:rsid w:val="007B7C2A"/>
    <w:rsid w:val="007C0BE3"/>
    <w:rsid w:val="007C16DB"/>
    <w:rsid w:val="007C2017"/>
    <w:rsid w:val="007C25A5"/>
    <w:rsid w:val="007C2DA6"/>
    <w:rsid w:val="007C4FDF"/>
    <w:rsid w:val="007C500D"/>
    <w:rsid w:val="007C7ED3"/>
    <w:rsid w:val="007D1262"/>
    <w:rsid w:val="007D2108"/>
    <w:rsid w:val="007D28FA"/>
    <w:rsid w:val="007D2E91"/>
    <w:rsid w:val="007D67C1"/>
    <w:rsid w:val="007D6D26"/>
    <w:rsid w:val="007D7AEA"/>
    <w:rsid w:val="007E013B"/>
    <w:rsid w:val="007E04AF"/>
    <w:rsid w:val="007E1A97"/>
    <w:rsid w:val="007E5680"/>
    <w:rsid w:val="007E5B08"/>
    <w:rsid w:val="007F1604"/>
    <w:rsid w:val="007F232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1B19"/>
    <w:rsid w:val="0081339D"/>
    <w:rsid w:val="008136AC"/>
    <w:rsid w:val="00813767"/>
    <w:rsid w:val="00816BCB"/>
    <w:rsid w:val="0081783D"/>
    <w:rsid w:val="00820512"/>
    <w:rsid w:val="0082076A"/>
    <w:rsid w:val="00821859"/>
    <w:rsid w:val="00822462"/>
    <w:rsid w:val="00822BDF"/>
    <w:rsid w:val="008251E1"/>
    <w:rsid w:val="00826DB2"/>
    <w:rsid w:val="008272FD"/>
    <w:rsid w:val="00827753"/>
    <w:rsid w:val="00827F58"/>
    <w:rsid w:val="008302B0"/>
    <w:rsid w:val="0083241A"/>
    <w:rsid w:val="00833D5A"/>
    <w:rsid w:val="008350B2"/>
    <w:rsid w:val="008360B1"/>
    <w:rsid w:val="008365E1"/>
    <w:rsid w:val="008415A6"/>
    <w:rsid w:val="00841E25"/>
    <w:rsid w:val="00844280"/>
    <w:rsid w:val="00845142"/>
    <w:rsid w:val="00845D0E"/>
    <w:rsid w:val="00845D13"/>
    <w:rsid w:val="00845DAD"/>
    <w:rsid w:val="00846FA4"/>
    <w:rsid w:val="00847359"/>
    <w:rsid w:val="008478FA"/>
    <w:rsid w:val="00847F90"/>
    <w:rsid w:val="0085163B"/>
    <w:rsid w:val="00852E2C"/>
    <w:rsid w:val="00854BDC"/>
    <w:rsid w:val="00854E1C"/>
    <w:rsid w:val="00854ED4"/>
    <w:rsid w:val="00857792"/>
    <w:rsid w:val="00857C34"/>
    <w:rsid w:val="00861571"/>
    <w:rsid w:val="00862085"/>
    <w:rsid w:val="00864ED7"/>
    <w:rsid w:val="008659CC"/>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4B53"/>
    <w:rsid w:val="008B4E92"/>
    <w:rsid w:val="008B6D9E"/>
    <w:rsid w:val="008C17CF"/>
    <w:rsid w:val="008C2614"/>
    <w:rsid w:val="008C42B8"/>
    <w:rsid w:val="008C451F"/>
    <w:rsid w:val="008C4A61"/>
    <w:rsid w:val="008C57AA"/>
    <w:rsid w:val="008C78D5"/>
    <w:rsid w:val="008C7FD9"/>
    <w:rsid w:val="008D02AE"/>
    <w:rsid w:val="008D0C6C"/>
    <w:rsid w:val="008D38FB"/>
    <w:rsid w:val="008D4118"/>
    <w:rsid w:val="008E0730"/>
    <w:rsid w:val="008E1489"/>
    <w:rsid w:val="008E27FE"/>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4C3"/>
    <w:rsid w:val="009136BE"/>
    <w:rsid w:val="0091398F"/>
    <w:rsid w:val="00913EBD"/>
    <w:rsid w:val="00916994"/>
    <w:rsid w:val="0092206F"/>
    <w:rsid w:val="009231E9"/>
    <w:rsid w:val="00923461"/>
    <w:rsid w:val="0092470D"/>
    <w:rsid w:val="00925DB8"/>
    <w:rsid w:val="00925E1C"/>
    <w:rsid w:val="00930559"/>
    <w:rsid w:val="0093187B"/>
    <w:rsid w:val="00932563"/>
    <w:rsid w:val="0093416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55D1D"/>
    <w:rsid w:val="00960EA6"/>
    <w:rsid w:val="009610CE"/>
    <w:rsid w:val="009614C8"/>
    <w:rsid w:val="009622CA"/>
    <w:rsid w:val="009635F7"/>
    <w:rsid w:val="0096433C"/>
    <w:rsid w:val="00964A8C"/>
    <w:rsid w:val="00964BD4"/>
    <w:rsid w:val="00965B10"/>
    <w:rsid w:val="00965ECB"/>
    <w:rsid w:val="00967045"/>
    <w:rsid w:val="009673AD"/>
    <w:rsid w:val="009679D0"/>
    <w:rsid w:val="00971453"/>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35FA"/>
    <w:rsid w:val="009C3763"/>
    <w:rsid w:val="009C508C"/>
    <w:rsid w:val="009C5689"/>
    <w:rsid w:val="009C6983"/>
    <w:rsid w:val="009C7E61"/>
    <w:rsid w:val="009D0291"/>
    <w:rsid w:val="009D045F"/>
    <w:rsid w:val="009D231E"/>
    <w:rsid w:val="009D3D32"/>
    <w:rsid w:val="009D5625"/>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1797"/>
    <w:rsid w:val="00A01CB4"/>
    <w:rsid w:val="00A044CC"/>
    <w:rsid w:val="00A04B64"/>
    <w:rsid w:val="00A06A36"/>
    <w:rsid w:val="00A11369"/>
    <w:rsid w:val="00A1367A"/>
    <w:rsid w:val="00A13DBA"/>
    <w:rsid w:val="00A14263"/>
    <w:rsid w:val="00A15504"/>
    <w:rsid w:val="00A15E06"/>
    <w:rsid w:val="00A15F8A"/>
    <w:rsid w:val="00A16419"/>
    <w:rsid w:val="00A164C2"/>
    <w:rsid w:val="00A17049"/>
    <w:rsid w:val="00A17850"/>
    <w:rsid w:val="00A20D6B"/>
    <w:rsid w:val="00A2120E"/>
    <w:rsid w:val="00A22D2C"/>
    <w:rsid w:val="00A24DA5"/>
    <w:rsid w:val="00A26293"/>
    <w:rsid w:val="00A2643F"/>
    <w:rsid w:val="00A26BD5"/>
    <w:rsid w:val="00A301F2"/>
    <w:rsid w:val="00A308E5"/>
    <w:rsid w:val="00A31BA2"/>
    <w:rsid w:val="00A34DC4"/>
    <w:rsid w:val="00A352CA"/>
    <w:rsid w:val="00A364BE"/>
    <w:rsid w:val="00A36B18"/>
    <w:rsid w:val="00A37189"/>
    <w:rsid w:val="00A4021D"/>
    <w:rsid w:val="00A405AF"/>
    <w:rsid w:val="00A41B9C"/>
    <w:rsid w:val="00A44DF6"/>
    <w:rsid w:val="00A46BAF"/>
    <w:rsid w:val="00A46D2C"/>
    <w:rsid w:val="00A474DF"/>
    <w:rsid w:val="00A47A91"/>
    <w:rsid w:val="00A506A4"/>
    <w:rsid w:val="00A5079E"/>
    <w:rsid w:val="00A53482"/>
    <w:rsid w:val="00A5440A"/>
    <w:rsid w:val="00A5479E"/>
    <w:rsid w:val="00A571FB"/>
    <w:rsid w:val="00A57317"/>
    <w:rsid w:val="00A57E9A"/>
    <w:rsid w:val="00A60988"/>
    <w:rsid w:val="00A63187"/>
    <w:rsid w:val="00A63AD3"/>
    <w:rsid w:val="00A666A6"/>
    <w:rsid w:val="00A67428"/>
    <w:rsid w:val="00A67FE7"/>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87CA2"/>
    <w:rsid w:val="00A901F6"/>
    <w:rsid w:val="00A914E9"/>
    <w:rsid w:val="00A9246A"/>
    <w:rsid w:val="00A933A4"/>
    <w:rsid w:val="00A947B2"/>
    <w:rsid w:val="00A94DBC"/>
    <w:rsid w:val="00A94F3C"/>
    <w:rsid w:val="00A9562A"/>
    <w:rsid w:val="00A95ED6"/>
    <w:rsid w:val="00A96394"/>
    <w:rsid w:val="00AA0FEF"/>
    <w:rsid w:val="00AA10FD"/>
    <w:rsid w:val="00AA4A74"/>
    <w:rsid w:val="00AA6159"/>
    <w:rsid w:val="00AA63B0"/>
    <w:rsid w:val="00AB03CB"/>
    <w:rsid w:val="00AB0A0D"/>
    <w:rsid w:val="00AB0DAC"/>
    <w:rsid w:val="00AB29BD"/>
    <w:rsid w:val="00AB453E"/>
    <w:rsid w:val="00AB511F"/>
    <w:rsid w:val="00AB550C"/>
    <w:rsid w:val="00AB5AFE"/>
    <w:rsid w:val="00AB6EC3"/>
    <w:rsid w:val="00AB7E69"/>
    <w:rsid w:val="00AC15CF"/>
    <w:rsid w:val="00AC19E3"/>
    <w:rsid w:val="00AC23CE"/>
    <w:rsid w:val="00AC4352"/>
    <w:rsid w:val="00AC5BBC"/>
    <w:rsid w:val="00AD1319"/>
    <w:rsid w:val="00AD164C"/>
    <w:rsid w:val="00AD290C"/>
    <w:rsid w:val="00AD3CF1"/>
    <w:rsid w:val="00AD4386"/>
    <w:rsid w:val="00AD496E"/>
    <w:rsid w:val="00AD4A42"/>
    <w:rsid w:val="00AE05C4"/>
    <w:rsid w:val="00AE186B"/>
    <w:rsid w:val="00AE4BAB"/>
    <w:rsid w:val="00AE5FDA"/>
    <w:rsid w:val="00AE6E74"/>
    <w:rsid w:val="00AE7342"/>
    <w:rsid w:val="00AF158F"/>
    <w:rsid w:val="00AF2BFD"/>
    <w:rsid w:val="00AF4229"/>
    <w:rsid w:val="00AF4B07"/>
    <w:rsid w:val="00AF6099"/>
    <w:rsid w:val="00AF6688"/>
    <w:rsid w:val="00AF6B21"/>
    <w:rsid w:val="00B00656"/>
    <w:rsid w:val="00B00BD4"/>
    <w:rsid w:val="00B011AA"/>
    <w:rsid w:val="00B0369F"/>
    <w:rsid w:val="00B03E27"/>
    <w:rsid w:val="00B05264"/>
    <w:rsid w:val="00B05291"/>
    <w:rsid w:val="00B10961"/>
    <w:rsid w:val="00B10AE1"/>
    <w:rsid w:val="00B10BAF"/>
    <w:rsid w:val="00B12887"/>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3A6C"/>
    <w:rsid w:val="00B55453"/>
    <w:rsid w:val="00B568CA"/>
    <w:rsid w:val="00B56AE9"/>
    <w:rsid w:val="00B56EF0"/>
    <w:rsid w:val="00B57436"/>
    <w:rsid w:val="00B60460"/>
    <w:rsid w:val="00B61BE9"/>
    <w:rsid w:val="00B666FB"/>
    <w:rsid w:val="00B67C3E"/>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96B39"/>
    <w:rsid w:val="00B96C72"/>
    <w:rsid w:val="00BA017F"/>
    <w:rsid w:val="00BA06DB"/>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2957"/>
    <w:rsid w:val="00BC5B30"/>
    <w:rsid w:val="00BC693A"/>
    <w:rsid w:val="00BD01AB"/>
    <w:rsid w:val="00BD1723"/>
    <w:rsid w:val="00BD1B8A"/>
    <w:rsid w:val="00BD27E8"/>
    <w:rsid w:val="00BD2A7A"/>
    <w:rsid w:val="00BD2DC9"/>
    <w:rsid w:val="00BD338E"/>
    <w:rsid w:val="00BD403A"/>
    <w:rsid w:val="00BD5E5E"/>
    <w:rsid w:val="00BD68B2"/>
    <w:rsid w:val="00BD77F5"/>
    <w:rsid w:val="00BD7A11"/>
    <w:rsid w:val="00BE1DAD"/>
    <w:rsid w:val="00BE237B"/>
    <w:rsid w:val="00BE39ED"/>
    <w:rsid w:val="00BE4372"/>
    <w:rsid w:val="00BE4B1F"/>
    <w:rsid w:val="00BE5DCF"/>
    <w:rsid w:val="00BE6730"/>
    <w:rsid w:val="00BE6FF3"/>
    <w:rsid w:val="00BE7C2E"/>
    <w:rsid w:val="00BE7EEE"/>
    <w:rsid w:val="00BF0E56"/>
    <w:rsid w:val="00BF181F"/>
    <w:rsid w:val="00BF20F5"/>
    <w:rsid w:val="00BF6209"/>
    <w:rsid w:val="00BF6A1A"/>
    <w:rsid w:val="00BF6C11"/>
    <w:rsid w:val="00BF6C45"/>
    <w:rsid w:val="00BF7EFF"/>
    <w:rsid w:val="00C003EA"/>
    <w:rsid w:val="00C00B3C"/>
    <w:rsid w:val="00C01516"/>
    <w:rsid w:val="00C02205"/>
    <w:rsid w:val="00C03E52"/>
    <w:rsid w:val="00C04142"/>
    <w:rsid w:val="00C051C0"/>
    <w:rsid w:val="00C10965"/>
    <w:rsid w:val="00C14F32"/>
    <w:rsid w:val="00C1617C"/>
    <w:rsid w:val="00C173BD"/>
    <w:rsid w:val="00C20403"/>
    <w:rsid w:val="00C215C7"/>
    <w:rsid w:val="00C22135"/>
    <w:rsid w:val="00C2567A"/>
    <w:rsid w:val="00C2686E"/>
    <w:rsid w:val="00C31260"/>
    <w:rsid w:val="00C3175D"/>
    <w:rsid w:val="00C32041"/>
    <w:rsid w:val="00C3369C"/>
    <w:rsid w:val="00C3412B"/>
    <w:rsid w:val="00C367D1"/>
    <w:rsid w:val="00C36D9D"/>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21BA"/>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082"/>
    <w:rsid w:val="00CA621B"/>
    <w:rsid w:val="00CA6963"/>
    <w:rsid w:val="00CA6BD1"/>
    <w:rsid w:val="00CA76FD"/>
    <w:rsid w:val="00CA7BF0"/>
    <w:rsid w:val="00CB409C"/>
    <w:rsid w:val="00CB506D"/>
    <w:rsid w:val="00CB7487"/>
    <w:rsid w:val="00CC0DD0"/>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0DAA"/>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641"/>
    <w:rsid w:val="00D32C03"/>
    <w:rsid w:val="00D334FA"/>
    <w:rsid w:val="00D34861"/>
    <w:rsid w:val="00D3654A"/>
    <w:rsid w:val="00D40154"/>
    <w:rsid w:val="00D40ABE"/>
    <w:rsid w:val="00D40DC0"/>
    <w:rsid w:val="00D40ECC"/>
    <w:rsid w:val="00D426AA"/>
    <w:rsid w:val="00D429F2"/>
    <w:rsid w:val="00D46CB4"/>
    <w:rsid w:val="00D5172D"/>
    <w:rsid w:val="00D51A1F"/>
    <w:rsid w:val="00D52D0B"/>
    <w:rsid w:val="00D536AB"/>
    <w:rsid w:val="00D53F5A"/>
    <w:rsid w:val="00D547A2"/>
    <w:rsid w:val="00D54F62"/>
    <w:rsid w:val="00D562D2"/>
    <w:rsid w:val="00D566EA"/>
    <w:rsid w:val="00D571B5"/>
    <w:rsid w:val="00D60116"/>
    <w:rsid w:val="00D61983"/>
    <w:rsid w:val="00D6209A"/>
    <w:rsid w:val="00D644C6"/>
    <w:rsid w:val="00D645BB"/>
    <w:rsid w:val="00D654B0"/>
    <w:rsid w:val="00D65994"/>
    <w:rsid w:val="00D70D97"/>
    <w:rsid w:val="00D70EE4"/>
    <w:rsid w:val="00D71398"/>
    <w:rsid w:val="00D72AF2"/>
    <w:rsid w:val="00D75297"/>
    <w:rsid w:val="00D75884"/>
    <w:rsid w:val="00D80188"/>
    <w:rsid w:val="00D802B1"/>
    <w:rsid w:val="00D810F5"/>
    <w:rsid w:val="00D815F1"/>
    <w:rsid w:val="00D81927"/>
    <w:rsid w:val="00D83AC7"/>
    <w:rsid w:val="00D83F2E"/>
    <w:rsid w:val="00D84A63"/>
    <w:rsid w:val="00D84FC5"/>
    <w:rsid w:val="00D8638C"/>
    <w:rsid w:val="00D91AD8"/>
    <w:rsid w:val="00D93103"/>
    <w:rsid w:val="00D95B8E"/>
    <w:rsid w:val="00D95E2C"/>
    <w:rsid w:val="00D96944"/>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6BE1"/>
    <w:rsid w:val="00DB7185"/>
    <w:rsid w:val="00DC19BB"/>
    <w:rsid w:val="00DC240C"/>
    <w:rsid w:val="00DC2689"/>
    <w:rsid w:val="00DC2CBA"/>
    <w:rsid w:val="00DC2D51"/>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234C"/>
    <w:rsid w:val="00DF4917"/>
    <w:rsid w:val="00DF6786"/>
    <w:rsid w:val="00E0243F"/>
    <w:rsid w:val="00E02EA5"/>
    <w:rsid w:val="00E033F2"/>
    <w:rsid w:val="00E042C2"/>
    <w:rsid w:val="00E05137"/>
    <w:rsid w:val="00E07756"/>
    <w:rsid w:val="00E07EE4"/>
    <w:rsid w:val="00E12245"/>
    <w:rsid w:val="00E12A3A"/>
    <w:rsid w:val="00E12EBF"/>
    <w:rsid w:val="00E13862"/>
    <w:rsid w:val="00E13CE6"/>
    <w:rsid w:val="00E13E09"/>
    <w:rsid w:val="00E16CFF"/>
    <w:rsid w:val="00E2147F"/>
    <w:rsid w:val="00E217C4"/>
    <w:rsid w:val="00E22D77"/>
    <w:rsid w:val="00E22E04"/>
    <w:rsid w:val="00E242E8"/>
    <w:rsid w:val="00E24DE5"/>
    <w:rsid w:val="00E27ECC"/>
    <w:rsid w:val="00E27EDD"/>
    <w:rsid w:val="00E305A3"/>
    <w:rsid w:val="00E30F13"/>
    <w:rsid w:val="00E3431F"/>
    <w:rsid w:val="00E34AAD"/>
    <w:rsid w:val="00E34E2C"/>
    <w:rsid w:val="00E36A37"/>
    <w:rsid w:val="00E41FA7"/>
    <w:rsid w:val="00E4289B"/>
    <w:rsid w:val="00E42F0D"/>
    <w:rsid w:val="00E42F5F"/>
    <w:rsid w:val="00E43956"/>
    <w:rsid w:val="00E449F3"/>
    <w:rsid w:val="00E44C32"/>
    <w:rsid w:val="00E51E6B"/>
    <w:rsid w:val="00E52BB9"/>
    <w:rsid w:val="00E5318F"/>
    <w:rsid w:val="00E533B5"/>
    <w:rsid w:val="00E53AB3"/>
    <w:rsid w:val="00E54D18"/>
    <w:rsid w:val="00E54D78"/>
    <w:rsid w:val="00E55873"/>
    <w:rsid w:val="00E6256E"/>
    <w:rsid w:val="00E62E93"/>
    <w:rsid w:val="00E6372B"/>
    <w:rsid w:val="00E63F5E"/>
    <w:rsid w:val="00E64199"/>
    <w:rsid w:val="00E641B6"/>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19BF"/>
    <w:rsid w:val="00E936E1"/>
    <w:rsid w:val="00E948ED"/>
    <w:rsid w:val="00E9501C"/>
    <w:rsid w:val="00E977F5"/>
    <w:rsid w:val="00E97E0D"/>
    <w:rsid w:val="00E97FE9"/>
    <w:rsid w:val="00EA1355"/>
    <w:rsid w:val="00EA2B3B"/>
    <w:rsid w:val="00EA390E"/>
    <w:rsid w:val="00EA39B9"/>
    <w:rsid w:val="00EA417C"/>
    <w:rsid w:val="00EA4427"/>
    <w:rsid w:val="00EA4592"/>
    <w:rsid w:val="00EA59D1"/>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3942"/>
    <w:rsid w:val="00EC7C8C"/>
    <w:rsid w:val="00ED1D65"/>
    <w:rsid w:val="00ED3111"/>
    <w:rsid w:val="00ED3945"/>
    <w:rsid w:val="00ED3D07"/>
    <w:rsid w:val="00ED4C3B"/>
    <w:rsid w:val="00ED57A7"/>
    <w:rsid w:val="00ED7838"/>
    <w:rsid w:val="00ED798B"/>
    <w:rsid w:val="00EE013B"/>
    <w:rsid w:val="00EE0FF9"/>
    <w:rsid w:val="00EE1589"/>
    <w:rsid w:val="00EE174B"/>
    <w:rsid w:val="00EE1A1F"/>
    <w:rsid w:val="00EE1F99"/>
    <w:rsid w:val="00EE2264"/>
    <w:rsid w:val="00EE37A7"/>
    <w:rsid w:val="00EE38D3"/>
    <w:rsid w:val="00EF07E7"/>
    <w:rsid w:val="00EF23BB"/>
    <w:rsid w:val="00EF2E68"/>
    <w:rsid w:val="00EF3104"/>
    <w:rsid w:val="00EF3722"/>
    <w:rsid w:val="00EF380A"/>
    <w:rsid w:val="00EF5B73"/>
    <w:rsid w:val="00F031B8"/>
    <w:rsid w:val="00F050F9"/>
    <w:rsid w:val="00F0515A"/>
    <w:rsid w:val="00F05DB9"/>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32ED"/>
    <w:rsid w:val="00F55E7C"/>
    <w:rsid w:val="00F57EDF"/>
    <w:rsid w:val="00F609BF"/>
    <w:rsid w:val="00F63152"/>
    <w:rsid w:val="00F634BC"/>
    <w:rsid w:val="00F667FC"/>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034E"/>
    <w:rsid w:val="00FB14D5"/>
    <w:rsid w:val="00FB1F3C"/>
    <w:rsid w:val="00FB602F"/>
    <w:rsid w:val="00FC1554"/>
    <w:rsid w:val="00FC2D51"/>
    <w:rsid w:val="00FC36D6"/>
    <w:rsid w:val="00FC3D64"/>
    <w:rsid w:val="00FC5DE3"/>
    <w:rsid w:val="00FC6E14"/>
    <w:rsid w:val="00FC6EF8"/>
    <w:rsid w:val="00FD0C52"/>
    <w:rsid w:val="00FD2484"/>
    <w:rsid w:val="00FD3061"/>
    <w:rsid w:val="00FD3D2A"/>
    <w:rsid w:val="00FD523B"/>
    <w:rsid w:val="00FE03E5"/>
    <w:rsid w:val="00FE1FD1"/>
    <w:rsid w:val="00FE2AAE"/>
    <w:rsid w:val="00FE4E7B"/>
    <w:rsid w:val="00FF0104"/>
    <w:rsid w:val="00FF08CC"/>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ore.steampowered.com/app/555150/The_First_Tree/" TargetMode="External"/><Relationship Id="rId39" Type="http://schemas.openxmlformats.org/officeDocument/2006/relationships/hyperlink" Target="https://docs.microsoft.com/en-us/cpp/dotnet/calling-native-functions-from-managed-code?redirectedfrom=MSDN&amp;view=msvc-16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dotnet/standard/managed-code" TargetMode="External"/><Relationship Id="rId42" Type="http://schemas.openxmlformats.org/officeDocument/2006/relationships/hyperlink" Target="https://blogs.unity3d.com/2015/05/06/an-introduction-to-ilcpp-internal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yperlink" Target="https://docs.microsoft.com/en-us/archive/blogs/ericlippert/mutating-readonly-structs" TargetMode="External"/><Relationship Id="rId46" Type="http://schemas.openxmlformats.org/officeDocument/2006/relationships/hyperlink" Target="https://blogs.unity3d.com/2018/09/25/performance-benchmarking-in-unity-how-to-get-starte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raywenderlich.com/7630142-entity-component-system-for-unity-getting-started%23toc-anchor-003" TargetMode="External"/><Relationship Id="rId41" Type="http://schemas.openxmlformats.org/officeDocument/2006/relationships/hyperlink" Target="https://xoofx.com/blog/2018/04/06/porting-unity-to-corecl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hyperlink" Target="https://en.wikipedia.org/wiki/Mono_(software)" TargetMode="External"/><Relationship Id="rId45" Type="http://schemas.openxmlformats.org/officeDocument/2006/relationships/hyperlink" Target="https://docs.unity3d.com/Packages/com.unity.testframework.performance@2.4/manual/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3d.com/legal/licenses/Unity_Reference_Only_License" TargetMode="External"/><Relationship Id="rId44" Type="http://schemas.openxmlformats.org/officeDocument/2006/relationships/hyperlink" Target="https://docs.unity3d.com/Manual/Profiler.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 Id="rId43" Type="http://schemas.openxmlformats.org/officeDocument/2006/relationships/hyperlink" Target="https://en.wikipedia.org/wiki/Profiling_(computer_programming)" TargetMode="External"/><Relationship Id="rId48" Type="http://schemas.openxmlformats.org/officeDocument/2006/relationships/footer" Target="foot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582</TotalTime>
  <Pages>45</Pages>
  <Words>9809</Words>
  <Characters>55912</Characters>
  <Application>Microsoft Office Word</Application>
  <DocSecurity>0</DocSecurity>
  <Lines>465</Lines>
  <Paragraphs>131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65590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164</cp:revision>
  <cp:lastPrinted>2020-11-29T22:37:00Z</cp:lastPrinted>
  <dcterms:created xsi:type="dcterms:W3CDTF">2020-11-25T12:07:00Z</dcterms:created>
  <dcterms:modified xsi:type="dcterms:W3CDTF">2020-11-29T22:40:00Z</dcterms:modified>
</cp:coreProperties>
</file>