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8C2614" w:rsidP="00D429F2">
      <w:pPr>
        <w:pStyle w:val="Cmlapkarstanszk"/>
      </w:pPr>
      <w:fldSimple w:instr=" DOCPROPERTY  Company  \* MERGEFORMAT ">
        <w:r w:rsidR="00FF4A53">
          <w:t>Department of Control Engineering and Information Technology</w:t>
        </w:r>
      </w:fldSimple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8C2614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AB0A0D">
                                <w:t xml:space="preserve">Dr. Magdics </w:t>
                              </w:r>
                            </w:fldSimple>
                            <w:r w:rsidR="00AB0A0D">
                              <w:t>Milán</w:t>
                            </w:r>
                          </w:p>
                          <w:p w14:paraId="563096AC" w14:textId="04E8C0C6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4E3C2B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8C2614" w:rsidP="00171054">
                      <w:pPr>
                        <w:pStyle w:val="Cmlapszerz"/>
                      </w:pPr>
                      <w:fldSimple w:instr=" DOCPROPERTY &quot;Manager&quot;  \* MERGEFORMAT ">
                        <w:r w:rsidR="00AB0A0D">
                          <w:t xml:space="preserve">Dr. Magdics </w:t>
                        </w:r>
                      </w:fldSimple>
                      <w:r w:rsidR="00AB0A0D">
                        <w:t>Milán</w:t>
                      </w:r>
                    </w:p>
                    <w:p w14:paraId="563096AC" w14:textId="04E8C0C6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4E3C2B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0A90F245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28C2A16C" w:rsidR="00B96880" w:rsidRPr="006D338C" w:rsidRDefault="00E3431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3006F406" w:rsidR="00B96880" w:rsidRPr="006D338C" w:rsidRDefault="00E3431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35932C3C" w:rsidR="00B96880" w:rsidRPr="006D338C" w:rsidRDefault="00E3431F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10B3B9FD" w:rsidR="00B96880" w:rsidRPr="006D338C" w:rsidRDefault="00E3431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68D06641" w:rsidR="00B96880" w:rsidRPr="006D338C" w:rsidRDefault="00E3431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326C6932" w:rsidR="00B96880" w:rsidRPr="006D338C" w:rsidRDefault="00E3431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420F53C7" w:rsidR="00B96880" w:rsidRPr="006D338C" w:rsidRDefault="00E3431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69D9D77D" w:rsidR="00B96880" w:rsidRPr="006D338C" w:rsidRDefault="00E3431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00834121" w:rsidR="00B96880" w:rsidRPr="006D338C" w:rsidRDefault="00E3431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22</w:t>
        </w:r>
        <w:r w:rsidR="00B96880">
          <w:rPr>
            <w:noProof/>
            <w:webHidden/>
          </w:rPr>
          <w:fldChar w:fldCharType="end"/>
        </w:r>
      </w:hyperlink>
    </w:p>
    <w:p w14:paraId="1198BBFA" w14:textId="5D585229" w:rsidR="00B96880" w:rsidRPr="006D338C" w:rsidRDefault="00E3431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23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3EFC1EA3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4E3C2B">
        <w:rPr>
          <w:noProof/>
        </w:rPr>
        <w:t>2020. 11. 08.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fldSimple w:instr=" AUTHOR   \* MERGEFORMAT ">
        <w:r w:rsidR="00552448">
          <w:t>Menyhárt Bence</w:t>
        </w:r>
      </w:fldSimple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249766DB" w14:textId="155E247A" w:rsidR="0007239C" w:rsidRPr="0007239C" w:rsidRDefault="0007239C" w:rsidP="0007239C">
      <w:pPr>
        <w:pStyle w:val="Cmsor2"/>
      </w:pPr>
      <w:r>
        <w:t>About optimization goals</w:t>
      </w:r>
    </w:p>
    <w:p w14:paraId="147D106F" w14:textId="0429940E" w:rsidR="004758BF" w:rsidRDefault="00707CC4" w:rsidP="001E23A3">
      <w:pPr>
        <w:ind w:firstLine="425"/>
      </w:pPr>
      <w:r>
        <w:t xml:space="preserve">Game development is always pushing the limits of hardware thus optimization </w:t>
      </w:r>
      <w:r w:rsidR="000F3F55">
        <w:t xml:space="preserve">is a crucial part of it.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</w:t>
      </w:r>
      <w:r w:rsidR="006D68EF">
        <w:t>, and what is it for</w:t>
      </w:r>
      <w:r w:rsidR="007C7ED3">
        <w:t>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</w:t>
      </w:r>
      <w:r>
        <w:rPr>
          <w:rStyle w:val="Irodalomjegyzkforrs"/>
        </w:rPr>
        <w:t>.”</w:t>
      </w:r>
    </w:p>
    <w:p w14:paraId="7438EF25" w14:textId="5A9E94E9" w:rsidR="00214CE1" w:rsidRDefault="003A733A" w:rsidP="009B3007">
      <w:pPr>
        <w:spacing w:after="240"/>
        <w:ind w:firstLine="0"/>
      </w:pPr>
      <w:r>
        <w:t>After this observation, the project lead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 </w:t>
      </w:r>
      <w:r w:rsidR="0047307E">
        <w:t xml:space="preserve">various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306B30DE" w:rsidR="00905267" w:rsidRDefault="00905267" w:rsidP="00214CE1">
      <w:pPr>
        <w:ind w:firstLine="425"/>
      </w:pPr>
      <w:r>
        <w:t xml:space="preserve">There are numerous ways to record these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C45123">
        <w:t>.</w:t>
      </w:r>
      <w:r w:rsidR="00C3412B">
        <w:t xml:space="preserve"> The choice is in the team’s hands.</w:t>
      </w:r>
    </w:p>
    <w:p w14:paraId="13E8000B" w14:textId="77777777" w:rsidR="00C3412B" w:rsidRDefault="00820512" w:rsidP="00C3412B">
      <w:pPr>
        <w:pStyle w:val="Kp"/>
      </w:pPr>
      <w:r w:rsidRPr="00820512"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671096A4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3B7D9A3F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>n observation was made 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>clearly states that the story can only be verified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1FE87D05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4E3C2B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2BEF0BB2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proofErr w:type="gramStart"/>
      <w:r w:rsidR="008E2C34">
        <w:t>pipelines</w:t>
      </w:r>
      <w:proofErr w:type="gramEnd"/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</w:t>
      </w:r>
      <w:r w:rsidR="00960EA6">
        <w:t>-</w:t>
      </w:r>
      <w:r w:rsidR="001A5E30">
        <w:t>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16F8C7B7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4E3C2B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40B159F4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4E3C2B">
        <w:rPr>
          <w:b w:val="0"/>
          <w:bCs w:val="0"/>
        </w:rPr>
        <w:t>[2]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7CB3A158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2F5F44">
        <w:t>h</w:t>
      </w:r>
      <w:r w:rsidR="00AE7342">
        <w:t>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</w:t>
      </w:r>
      <w:proofErr w:type="gramStart"/>
      <w:r w:rsidR="00DD7F31">
        <w:t>copies</w:t>
      </w:r>
      <w:proofErr w:type="gramEnd"/>
      <w:r w:rsidR="00DD7F31">
        <w:t xml:space="preserve">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</w:t>
      </w:r>
      <w:proofErr w:type="gramStart"/>
      <w:r w:rsidR="00A41B9C">
        <w:t>goal</w:t>
      </w:r>
      <w:proofErr w:type="gramEnd"/>
      <w:r w:rsidR="00A41B9C">
        <w:t xml:space="preserve">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1FC83DC2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optimal path finding </w:t>
      </w:r>
      <w:r>
        <w:t>solutions</w:t>
      </w:r>
      <w:r w:rsidR="00116DCB">
        <w:t xml:space="preserve"> for our use cases</w:t>
      </w:r>
    </w:p>
    <w:p w14:paraId="2BD6DCD0" w14:textId="1C4EE189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Setup performance tests for AI and physics common use cases in order to </w:t>
      </w:r>
      <w:r w:rsidR="00D226AD">
        <w:t xml:space="preserve">later </w:t>
      </w:r>
      <w:r>
        <w:t>ensure 60 frames per seconds on average</w:t>
      </w:r>
    </w:p>
    <w:p w14:paraId="450E2243" w14:textId="2CD33784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>which executes faster</w:t>
      </w:r>
      <w:r w:rsidR="00A41B9C">
        <w:t xml:space="preserve"> overall</w:t>
      </w:r>
      <w:r>
        <w:t xml:space="preserve"> in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 xml:space="preserve">, however DOTS </w:t>
      </w:r>
      <w:proofErr w:type="gramStart"/>
      <w:r w:rsidR="003F3D0C">
        <w:t>requires</w:t>
      </w:r>
      <w:proofErr w:type="gramEnd"/>
      <w:r w:rsidR="003F3D0C">
        <w:t xml:space="preserve">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7DC9A3FC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 xml:space="preserve">and we did not </w:t>
      </w:r>
      <w:proofErr w:type="gramStart"/>
      <w:r>
        <w:t>mentioned</w:t>
      </w:r>
      <w:proofErr w:type="gramEnd"/>
      <w:r>
        <w:t xml:space="preserve">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DED139E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 xml:space="preserve">ven-phase development </w:t>
      </w:r>
      <w:commentRangeStart w:id="5"/>
      <w:r w:rsidR="00435465">
        <w:rPr>
          <w:b w:val="0"/>
          <w:bCs w:val="0"/>
        </w:rPr>
        <w:t>pipeline</w:t>
      </w:r>
      <w:commentRangeEnd w:id="5"/>
      <w:r w:rsidR="001A1D1E">
        <w:rPr>
          <w:rStyle w:val="Jegyzethivatkozs"/>
          <w:b w:val="0"/>
          <w:bCs w:val="0"/>
        </w:rPr>
        <w:commentReference w:id="5"/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2CC6D93C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 xml:space="preserve">Some of the team are optimizing different parts of the software for smooth </w:t>
      </w:r>
      <w:r w:rsidR="004372CC">
        <w:t>launch</w:t>
      </w:r>
      <w:r>
        <w:t xml:space="preserve"> experience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443A9245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never-ending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21D22F32" w14:textId="77777777" w:rsidR="00B4104A" w:rsidRDefault="00B4104A" w:rsidP="00700E3A">
      <w:pPr>
        <w:pStyle w:val="Cmsor1"/>
      </w:pPr>
      <w:bookmarkStart w:id="7" w:name="_Toc332797403"/>
      <w:bookmarkStart w:id="8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7"/>
      <w:bookmarkEnd w:id="8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9" w:name="_Toc332798852"/>
      <w:proofErr w:type="spellStart"/>
      <w:r w:rsidRPr="00B50CAA">
        <w:lastRenderedPageBreak/>
        <w:t>Irodalomjegyzék</w:t>
      </w:r>
      <w:bookmarkEnd w:id="9"/>
      <w:proofErr w:type="spellEnd"/>
    </w:p>
    <w:p w14:paraId="116D8675" w14:textId="55A29CD6" w:rsidR="00B50CAA" w:rsidRDefault="00B0369F" w:rsidP="006F512E">
      <w:pPr>
        <w:pStyle w:val="Irodalomjegyzksor"/>
      </w:pPr>
      <w:bookmarkStart w:id="10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10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5A679CE6" w14:textId="4C98A154" w:rsidR="00A01797" w:rsidRDefault="00A164C2" w:rsidP="00A01797">
      <w:pPr>
        <w:pStyle w:val="Irodalomjegyzksor"/>
      </w:pPr>
      <w:bookmarkStart w:id="11" w:name="_Ref55722065"/>
      <w:r>
        <w:t>Steam: The First Tree</w:t>
      </w:r>
      <w:r w:rsidR="00A01797">
        <w:t xml:space="preserve">, </w:t>
      </w:r>
      <w:hyperlink r:id="rId19" w:history="1">
        <w:r w:rsidRPr="00A164C2">
          <w:rPr>
            <w:rStyle w:val="Hiperhivatkozs"/>
          </w:rPr>
          <w:t>https://store.steampowered.com/app/555150/The_First_Tree/</w:t>
        </w:r>
      </w:hyperlink>
      <w:bookmarkEnd w:id="11"/>
    </w:p>
    <w:p w14:paraId="1671F141" w14:textId="689FEA27" w:rsidR="00176C0F" w:rsidRPr="00EE1A1F" w:rsidRDefault="00176C0F" w:rsidP="00A01797">
      <w:pPr>
        <w:pStyle w:val="Irodalomjegyzksor"/>
      </w:pPr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0" w:history="1">
        <w:r w:rsidRPr="00176C0F">
          <w:rPr>
            <w:rStyle w:val="Hiperhivatkozs"/>
          </w:rPr>
          <w:t>https://learn.g2.com/stages-of-game-development</w:t>
        </w:r>
      </w:hyperlink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1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2" w:name="_Toc332798853"/>
      <w:proofErr w:type="spellStart"/>
      <w:r>
        <w:lastRenderedPageBreak/>
        <w:t>Függelék</w:t>
      </w:r>
      <w:bookmarkEnd w:id="12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2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  <w:comment w:id="5" w:author="Bence Menyhárt" w:date="2020-11-08T19:30:00Z" w:initials="BM">
    <w:p w14:paraId="4585D4C5" w14:textId="59C26880" w:rsidR="001A1D1E" w:rsidRDefault="001A1D1E">
      <w:pPr>
        <w:pStyle w:val="Jegyzetszveg"/>
      </w:pPr>
      <w:r>
        <w:rPr>
          <w:rStyle w:val="Jegyzethivatkozs"/>
        </w:rPr>
        <w:annotationRef/>
      </w:r>
      <w:proofErr w:type="spellStart"/>
      <w:r>
        <w:t>Forrás</w:t>
      </w:r>
      <w:proofErr w:type="spellEnd"/>
      <w:r>
        <w:t xml:space="preserve"> </w:t>
      </w:r>
      <w:proofErr w:type="spellStart"/>
      <w:r>
        <w:t>megjelölés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  <w15:commentEx w15:paraId="4585D4C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  <w16cex:commentExtensible w16cex:durableId="2352C5DD" w16cex:dateUtc="2020-11-08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  <w16cid:commentId w16cid:paraId="4585D4C5" w16cid:durableId="2352C5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688F8" w14:textId="77777777" w:rsidR="00E3431F" w:rsidRDefault="00E3431F">
      <w:r>
        <w:separator/>
      </w:r>
    </w:p>
  </w:endnote>
  <w:endnote w:type="continuationSeparator" w:id="0">
    <w:p w14:paraId="399811BD" w14:textId="77777777" w:rsidR="00E3431F" w:rsidRDefault="00E34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E9DA2A" w14:textId="77777777" w:rsidR="00E3431F" w:rsidRDefault="00E3431F">
      <w:r>
        <w:separator/>
      </w:r>
    </w:p>
  </w:footnote>
  <w:footnote w:type="continuationSeparator" w:id="0">
    <w:p w14:paraId="7B47F4CE" w14:textId="77777777" w:rsidR="00E3431F" w:rsidRDefault="00E3431F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6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6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192F"/>
    <w:rsid w:val="00014981"/>
    <w:rsid w:val="00024727"/>
    <w:rsid w:val="000313C8"/>
    <w:rsid w:val="00036991"/>
    <w:rsid w:val="0005353F"/>
    <w:rsid w:val="000569E0"/>
    <w:rsid w:val="00060930"/>
    <w:rsid w:val="000650BC"/>
    <w:rsid w:val="000677A6"/>
    <w:rsid w:val="00070C9D"/>
    <w:rsid w:val="0007239C"/>
    <w:rsid w:val="00073B1C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C7F29"/>
    <w:rsid w:val="000D51DA"/>
    <w:rsid w:val="000D687D"/>
    <w:rsid w:val="000E1B4E"/>
    <w:rsid w:val="000E2488"/>
    <w:rsid w:val="000E67D6"/>
    <w:rsid w:val="000F0FAD"/>
    <w:rsid w:val="000F1C4E"/>
    <w:rsid w:val="000F3F55"/>
    <w:rsid w:val="00100131"/>
    <w:rsid w:val="00102269"/>
    <w:rsid w:val="00103274"/>
    <w:rsid w:val="001070F7"/>
    <w:rsid w:val="00107D5F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358CC"/>
    <w:rsid w:val="001425CA"/>
    <w:rsid w:val="00143B80"/>
    <w:rsid w:val="00162ED7"/>
    <w:rsid w:val="00163ABA"/>
    <w:rsid w:val="0016766A"/>
    <w:rsid w:val="00170A38"/>
    <w:rsid w:val="00170F06"/>
    <w:rsid w:val="00171054"/>
    <w:rsid w:val="00174BB7"/>
    <w:rsid w:val="00176C0F"/>
    <w:rsid w:val="00191D97"/>
    <w:rsid w:val="0019227B"/>
    <w:rsid w:val="001A1D1E"/>
    <w:rsid w:val="001A557A"/>
    <w:rsid w:val="001A57BC"/>
    <w:rsid w:val="001A5E30"/>
    <w:rsid w:val="001A6789"/>
    <w:rsid w:val="001A7527"/>
    <w:rsid w:val="001B69D7"/>
    <w:rsid w:val="001D3842"/>
    <w:rsid w:val="001D6746"/>
    <w:rsid w:val="001E23A3"/>
    <w:rsid w:val="001E333C"/>
    <w:rsid w:val="001E555E"/>
    <w:rsid w:val="001E612E"/>
    <w:rsid w:val="001F05E4"/>
    <w:rsid w:val="001F1B02"/>
    <w:rsid w:val="002006BB"/>
    <w:rsid w:val="00204A82"/>
    <w:rsid w:val="002102C3"/>
    <w:rsid w:val="00214CE1"/>
    <w:rsid w:val="00225F65"/>
    <w:rsid w:val="00227347"/>
    <w:rsid w:val="00232DCC"/>
    <w:rsid w:val="002349C1"/>
    <w:rsid w:val="00235D62"/>
    <w:rsid w:val="00235F19"/>
    <w:rsid w:val="00253CCA"/>
    <w:rsid w:val="00267677"/>
    <w:rsid w:val="002836BE"/>
    <w:rsid w:val="002841F9"/>
    <w:rsid w:val="00293CF7"/>
    <w:rsid w:val="00296031"/>
    <w:rsid w:val="00297355"/>
    <w:rsid w:val="002A1B99"/>
    <w:rsid w:val="002A3F4C"/>
    <w:rsid w:val="002B209B"/>
    <w:rsid w:val="002B54CF"/>
    <w:rsid w:val="002C13F1"/>
    <w:rsid w:val="002C4550"/>
    <w:rsid w:val="002C5A43"/>
    <w:rsid w:val="002C7BF2"/>
    <w:rsid w:val="002D0621"/>
    <w:rsid w:val="002D0DAC"/>
    <w:rsid w:val="002D5776"/>
    <w:rsid w:val="002D5C40"/>
    <w:rsid w:val="002D6404"/>
    <w:rsid w:val="002D7DA9"/>
    <w:rsid w:val="002E119E"/>
    <w:rsid w:val="002E1D2A"/>
    <w:rsid w:val="002F5F44"/>
    <w:rsid w:val="00302BB3"/>
    <w:rsid w:val="0030748E"/>
    <w:rsid w:val="00310067"/>
    <w:rsid w:val="00310C39"/>
    <w:rsid w:val="003126EB"/>
    <w:rsid w:val="00313013"/>
    <w:rsid w:val="003162CC"/>
    <w:rsid w:val="00320A47"/>
    <w:rsid w:val="003215B1"/>
    <w:rsid w:val="00324A8D"/>
    <w:rsid w:val="00325F0A"/>
    <w:rsid w:val="003263EA"/>
    <w:rsid w:val="00326508"/>
    <w:rsid w:val="00330F85"/>
    <w:rsid w:val="00332289"/>
    <w:rsid w:val="0033567A"/>
    <w:rsid w:val="00343469"/>
    <w:rsid w:val="00350AEC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10924"/>
    <w:rsid w:val="00410CCC"/>
    <w:rsid w:val="0042097F"/>
    <w:rsid w:val="004222DF"/>
    <w:rsid w:val="00424AA3"/>
    <w:rsid w:val="00430A4C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51C7"/>
    <w:rsid w:val="00487269"/>
    <w:rsid w:val="00492560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387"/>
    <w:rsid w:val="00502A30"/>
    <w:rsid w:val="00504FCD"/>
    <w:rsid w:val="005102C1"/>
    <w:rsid w:val="005105F6"/>
    <w:rsid w:val="00511E73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A2075"/>
    <w:rsid w:val="005A55F3"/>
    <w:rsid w:val="005B1353"/>
    <w:rsid w:val="005B2061"/>
    <w:rsid w:val="005B3F9D"/>
    <w:rsid w:val="005C432B"/>
    <w:rsid w:val="005C5216"/>
    <w:rsid w:val="005C63E6"/>
    <w:rsid w:val="005D0AB9"/>
    <w:rsid w:val="005D3443"/>
    <w:rsid w:val="005E01E0"/>
    <w:rsid w:val="005E0217"/>
    <w:rsid w:val="005E189D"/>
    <w:rsid w:val="005E3F05"/>
    <w:rsid w:val="005E6538"/>
    <w:rsid w:val="005F4215"/>
    <w:rsid w:val="005F56CA"/>
    <w:rsid w:val="00605B4A"/>
    <w:rsid w:val="006100A6"/>
    <w:rsid w:val="0061290F"/>
    <w:rsid w:val="00612BC2"/>
    <w:rsid w:val="00620B6B"/>
    <w:rsid w:val="0062185B"/>
    <w:rsid w:val="0062471A"/>
    <w:rsid w:val="00626215"/>
    <w:rsid w:val="006321CF"/>
    <w:rsid w:val="0063585C"/>
    <w:rsid w:val="00641018"/>
    <w:rsid w:val="006450BF"/>
    <w:rsid w:val="006465C3"/>
    <w:rsid w:val="00647975"/>
    <w:rsid w:val="00650C7C"/>
    <w:rsid w:val="00654CC4"/>
    <w:rsid w:val="00656719"/>
    <w:rsid w:val="00657729"/>
    <w:rsid w:val="00664645"/>
    <w:rsid w:val="00665AC7"/>
    <w:rsid w:val="00666F88"/>
    <w:rsid w:val="00670F5E"/>
    <w:rsid w:val="00675281"/>
    <w:rsid w:val="00676016"/>
    <w:rsid w:val="006816F0"/>
    <w:rsid w:val="00681E99"/>
    <w:rsid w:val="0069252D"/>
    <w:rsid w:val="00692605"/>
    <w:rsid w:val="006A1B7F"/>
    <w:rsid w:val="006A6F4E"/>
    <w:rsid w:val="006B3879"/>
    <w:rsid w:val="006B48F3"/>
    <w:rsid w:val="006B5FCF"/>
    <w:rsid w:val="006C0D56"/>
    <w:rsid w:val="006C1B90"/>
    <w:rsid w:val="006C511F"/>
    <w:rsid w:val="006D081A"/>
    <w:rsid w:val="006D1014"/>
    <w:rsid w:val="006D338C"/>
    <w:rsid w:val="006D49C7"/>
    <w:rsid w:val="006D68EF"/>
    <w:rsid w:val="006D6E5B"/>
    <w:rsid w:val="006D73E4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84DDC"/>
    <w:rsid w:val="00796B38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F2C74"/>
    <w:rsid w:val="007F35B0"/>
    <w:rsid w:val="007F5936"/>
    <w:rsid w:val="00802222"/>
    <w:rsid w:val="00811140"/>
    <w:rsid w:val="00813767"/>
    <w:rsid w:val="00816BCB"/>
    <w:rsid w:val="0081783D"/>
    <w:rsid w:val="00820512"/>
    <w:rsid w:val="008251E1"/>
    <w:rsid w:val="008302B0"/>
    <w:rsid w:val="0083241A"/>
    <w:rsid w:val="008350B2"/>
    <w:rsid w:val="00841E25"/>
    <w:rsid w:val="00844280"/>
    <w:rsid w:val="00845142"/>
    <w:rsid w:val="00845D13"/>
    <w:rsid w:val="00854BDC"/>
    <w:rsid w:val="00857C34"/>
    <w:rsid w:val="00862085"/>
    <w:rsid w:val="00866CEE"/>
    <w:rsid w:val="0087020D"/>
    <w:rsid w:val="00870E45"/>
    <w:rsid w:val="008716AE"/>
    <w:rsid w:val="008779FC"/>
    <w:rsid w:val="00880620"/>
    <w:rsid w:val="008871ED"/>
    <w:rsid w:val="008931EE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7228"/>
    <w:rsid w:val="008F0013"/>
    <w:rsid w:val="008F49BF"/>
    <w:rsid w:val="00900C1B"/>
    <w:rsid w:val="00905267"/>
    <w:rsid w:val="0090541F"/>
    <w:rsid w:val="00911B0E"/>
    <w:rsid w:val="00916994"/>
    <w:rsid w:val="00925DB8"/>
    <w:rsid w:val="00930559"/>
    <w:rsid w:val="00937913"/>
    <w:rsid w:val="00940CB1"/>
    <w:rsid w:val="00940E73"/>
    <w:rsid w:val="0094234F"/>
    <w:rsid w:val="00944CFF"/>
    <w:rsid w:val="009551E8"/>
    <w:rsid w:val="00960EA6"/>
    <w:rsid w:val="009610CE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A632C"/>
    <w:rsid w:val="009B1AB8"/>
    <w:rsid w:val="009B3007"/>
    <w:rsid w:val="009B630F"/>
    <w:rsid w:val="009C0BF4"/>
    <w:rsid w:val="009C1C93"/>
    <w:rsid w:val="009C2501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63187"/>
    <w:rsid w:val="00A63AD3"/>
    <w:rsid w:val="00A744D8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3FD0"/>
    <w:rsid w:val="00B2102F"/>
    <w:rsid w:val="00B25C4E"/>
    <w:rsid w:val="00B26077"/>
    <w:rsid w:val="00B3629D"/>
    <w:rsid w:val="00B40C2B"/>
    <w:rsid w:val="00B4104A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D1B8A"/>
    <w:rsid w:val="00BD27E8"/>
    <w:rsid w:val="00BD338E"/>
    <w:rsid w:val="00BD403A"/>
    <w:rsid w:val="00BD5E5E"/>
    <w:rsid w:val="00BD68B2"/>
    <w:rsid w:val="00BE7EEE"/>
    <w:rsid w:val="00BF6209"/>
    <w:rsid w:val="00BF6A1A"/>
    <w:rsid w:val="00C00B3C"/>
    <w:rsid w:val="00C03E52"/>
    <w:rsid w:val="00C051C0"/>
    <w:rsid w:val="00C2567A"/>
    <w:rsid w:val="00C2686E"/>
    <w:rsid w:val="00C31260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314B"/>
    <w:rsid w:val="00C65636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621B"/>
    <w:rsid w:val="00CA6963"/>
    <w:rsid w:val="00CA7BF0"/>
    <w:rsid w:val="00CB506D"/>
    <w:rsid w:val="00CB7487"/>
    <w:rsid w:val="00CC330A"/>
    <w:rsid w:val="00CC3326"/>
    <w:rsid w:val="00CC7181"/>
    <w:rsid w:val="00CD143B"/>
    <w:rsid w:val="00CE1685"/>
    <w:rsid w:val="00CE2230"/>
    <w:rsid w:val="00CE2CF8"/>
    <w:rsid w:val="00CE46CA"/>
    <w:rsid w:val="00CF2CA5"/>
    <w:rsid w:val="00CF5AF1"/>
    <w:rsid w:val="00CF7059"/>
    <w:rsid w:val="00D0245D"/>
    <w:rsid w:val="00D02DB9"/>
    <w:rsid w:val="00D07335"/>
    <w:rsid w:val="00D11B57"/>
    <w:rsid w:val="00D1632F"/>
    <w:rsid w:val="00D16E49"/>
    <w:rsid w:val="00D21597"/>
    <w:rsid w:val="00D225FB"/>
    <w:rsid w:val="00D226AD"/>
    <w:rsid w:val="00D228C8"/>
    <w:rsid w:val="00D23BFC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0251"/>
    <w:rsid w:val="00DA11AE"/>
    <w:rsid w:val="00DA3A6A"/>
    <w:rsid w:val="00DA3B91"/>
    <w:rsid w:val="00DA3F7E"/>
    <w:rsid w:val="00DA6F7F"/>
    <w:rsid w:val="00DB3C52"/>
    <w:rsid w:val="00DB4C9C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22D77"/>
    <w:rsid w:val="00E22E04"/>
    <w:rsid w:val="00E3431F"/>
    <w:rsid w:val="00E34E2C"/>
    <w:rsid w:val="00E36A37"/>
    <w:rsid w:val="00E41FA7"/>
    <w:rsid w:val="00E42F0D"/>
    <w:rsid w:val="00E44C32"/>
    <w:rsid w:val="00E5318F"/>
    <w:rsid w:val="00E53AB3"/>
    <w:rsid w:val="00E54D18"/>
    <w:rsid w:val="00E55873"/>
    <w:rsid w:val="00E6372B"/>
    <w:rsid w:val="00E65632"/>
    <w:rsid w:val="00E7498E"/>
    <w:rsid w:val="00E75A59"/>
    <w:rsid w:val="00E77594"/>
    <w:rsid w:val="00E805DC"/>
    <w:rsid w:val="00E8385C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390E"/>
    <w:rsid w:val="00EB5D68"/>
    <w:rsid w:val="00EB70BE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E68"/>
    <w:rsid w:val="00EF3104"/>
    <w:rsid w:val="00EF5B73"/>
    <w:rsid w:val="00F050F9"/>
    <w:rsid w:val="00F0515A"/>
    <w:rsid w:val="00F101DF"/>
    <w:rsid w:val="00F10970"/>
    <w:rsid w:val="00F110FE"/>
    <w:rsid w:val="00F2562A"/>
    <w:rsid w:val="00F25CBC"/>
    <w:rsid w:val="00F26998"/>
    <w:rsid w:val="00F331C7"/>
    <w:rsid w:val="00F33BE5"/>
    <w:rsid w:val="00F35172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://en.wikipedia.org/wiki/Evaluation_strategy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earn.g2.com/stages-of-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hyperlink" Target="https://store.steampowered.com/app/555150/The_First_Tre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en.wikipedia.org/wiki/Program_optimization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3765</TotalTime>
  <Pages>23</Pages>
  <Words>4077</Words>
  <Characters>23241</Characters>
  <Application>Microsoft Office Word</Application>
  <DocSecurity>0</DocSecurity>
  <Lines>193</Lines>
  <Paragraphs>54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27264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166</cp:revision>
  <cp:lastPrinted>2020-11-08T17:52:00Z</cp:lastPrinted>
  <dcterms:created xsi:type="dcterms:W3CDTF">2020-10-25T09:19:00Z</dcterms:created>
  <dcterms:modified xsi:type="dcterms:W3CDTF">2020-11-08T18:32:00Z</dcterms:modified>
</cp:coreProperties>
</file>