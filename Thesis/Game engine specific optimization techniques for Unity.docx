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8C2614" w:rsidP="00D429F2">
      <w:pPr>
        <w:pStyle w:val="Cmlapkarstanszk"/>
      </w:pPr>
      <w:fldSimple w:instr=" DOCPROPERTY  Company  \* MERGEFORMAT ">
        <w:r w:rsidR="00FF4A53">
          <w:t>Department of Control Engineering and Information Technology</w:t>
        </w:r>
      </w:fldSimple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8C2614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AB0A0D">
                                <w:t xml:space="preserve">Dr. Magdics </w:t>
                              </w:r>
                            </w:fldSimple>
                            <w:r w:rsidR="00AB0A0D">
                              <w:t>Milán</w:t>
                            </w:r>
                          </w:p>
                          <w:p w14:paraId="563096AC" w14:textId="2A7B0CD0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666F88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8C2614" w:rsidP="00171054">
                      <w:pPr>
                        <w:pStyle w:val="Cmlapszerz"/>
                      </w:pPr>
                      <w:fldSimple w:instr=" DOCPROPERTY &quot;Manager&quot;  \* MERGEFORMAT ">
                        <w:r w:rsidR="00AB0A0D">
                          <w:t xml:space="preserve">Dr. Magdics </w:t>
                        </w:r>
                      </w:fldSimple>
                      <w:r w:rsidR="00AB0A0D">
                        <w:t>Milán</w:t>
                      </w:r>
                    </w:p>
                    <w:p w14:paraId="563096AC" w14:textId="2A7B0CD0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666F88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3200A188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15C24C48" w:rsidR="00B96880" w:rsidRPr="006D338C" w:rsidRDefault="00CC157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01AB4BB4" w:rsidR="00B96880" w:rsidRPr="006D338C" w:rsidRDefault="00CC157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1555E856" w:rsidR="00B96880" w:rsidRPr="006D338C" w:rsidRDefault="00CC157F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78A9B979" w14:textId="06A0B16E" w:rsidR="00B96880" w:rsidRPr="006D338C" w:rsidRDefault="00CC157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23D5EA8" w14:textId="30641C88" w:rsidR="00B96880" w:rsidRPr="006D338C" w:rsidRDefault="00CC157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14</w:t>
        </w:r>
        <w:r w:rsidR="00B96880">
          <w:rPr>
            <w:noProof/>
            <w:webHidden/>
          </w:rPr>
          <w:fldChar w:fldCharType="end"/>
        </w:r>
      </w:hyperlink>
    </w:p>
    <w:p w14:paraId="276504B6" w14:textId="2F2DF933" w:rsidR="00B96880" w:rsidRPr="006D338C" w:rsidRDefault="00CC157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9727E00" w14:textId="3D344595" w:rsidR="00B96880" w:rsidRPr="006D338C" w:rsidRDefault="00CC157F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15</w:t>
        </w:r>
        <w:r w:rsidR="00B96880">
          <w:rPr>
            <w:noProof/>
            <w:webHidden/>
          </w:rPr>
          <w:fldChar w:fldCharType="end"/>
        </w:r>
      </w:hyperlink>
    </w:p>
    <w:p w14:paraId="6858B591" w14:textId="4F0748C0" w:rsidR="00B96880" w:rsidRPr="006D338C" w:rsidRDefault="00CC157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16</w:t>
        </w:r>
        <w:r w:rsidR="00B96880">
          <w:rPr>
            <w:noProof/>
            <w:webHidden/>
          </w:rPr>
          <w:fldChar w:fldCharType="end"/>
        </w:r>
      </w:hyperlink>
    </w:p>
    <w:p w14:paraId="2E3A6746" w14:textId="4A854B7F" w:rsidR="00B96880" w:rsidRPr="006D338C" w:rsidRDefault="00CC157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17</w:t>
        </w:r>
        <w:r w:rsidR="00B96880">
          <w:rPr>
            <w:noProof/>
            <w:webHidden/>
          </w:rPr>
          <w:fldChar w:fldCharType="end"/>
        </w:r>
      </w:hyperlink>
    </w:p>
    <w:p w14:paraId="1198BBFA" w14:textId="0ED843A7" w:rsidR="00B96880" w:rsidRPr="006D338C" w:rsidRDefault="00CC157F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0A62F0">
          <w:rPr>
            <w:noProof/>
            <w:webHidden/>
          </w:rPr>
          <w:t>18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6EF6EAA7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666F88">
        <w:rPr>
          <w:noProof/>
        </w:rPr>
        <w:t>2020. 11. 08.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fldSimple w:instr=" AUTHOR   \* MERGEFORMAT ">
        <w:r w:rsidR="00552448">
          <w:t>Menyhárt Bence</w:t>
        </w:r>
      </w:fldSimple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</w:t>
      </w:r>
      <w:proofErr w:type="gramStart"/>
      <w:r w:rsidR="00576B0A">
        <w:t>tend</w:t>
      </w:r>
      <w:proofErr w:type="gramEnd"/>
      <w:r w:rsidR="00576B0A">
        <w:t xml:space="preserve">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 xml:space="preserve">outside of a </w:t>
      </w:r>
      <w:proofErr w:type="gramStart"/>
      <w:r w:rsidR="008D4118">
        <w:t>150</w:t>
      </w:r>
      <w:r w:rsidR="00751398">
        <w:t xml:space="preserve"> </w:t>
      </w:r>
      <w:r w:rsidR="008D4118">
        <w:t>unit</w:t>
      </w:r>
      <w:proofErr w:type="gramEnd"/>
      <w:r w:rsidR="008D4118">
        <w:t xml:space="preserve">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693795DC" w:rsidR="00BD403A" w:rsidRDefault="004758BF" w:rsidP="00BD403A">
      <w:pPr>
        <w:pStyle w:val="Cmsor1"/>
      </w:pPr>
      <w:r>
        <w:lastRenderedPageBreak/>
        <w:t>Optimization goals</w:t>
      </w:r>
    </w:p>
    <w:p w14:paraId="147D106F" w14:textId="6290D115" w:rsidR="004758BF" w:rsidRDefault="00707CC4" w:rsidP="001E23A3">
      <w:pPr>
        <w:ind w:firstLine="425"/>
      </w:pPr>
      <w:r>
        <w:t xml:space="preserve">Game development is always pushing the limits of hardware thus optimization </w:t>
      </w:r>
      <w:r w:rsidR="000F3F55">
        <w:t xml:space="preserve">is a crucial part of it.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</w:t>
      </w:r>
      <w:r w:rsidR="006D68EF">
        <w:t>, and what is it for</w:t>
      </w:r>
      <w:r w:rsidR="007C7ED3">
        <w:t xml:space="preserve">? </w:t>
      </w:r>
      <w:r w:rsidR="00F10970">
        <w:t xml:space="preserve">How to decide if the </w:t>
      </w:r>
      <w:r w:rsidR="007C7ED3">
        <w:t xml:space="preserve">new </w:t>
      </w:r>
      <w:r w:rsidR="00F10970">
        <w:t>solution is 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</w:t>
      </w:r>
      <w:r>
        <w:rPr>
          <w:rStyle w:val="Irodalomjegyzkforrs"/>
        </w:rPr>
        <w:t>.”</w:t>
      </w:r>
    </w:p>
    <w:p w14:paraId="5577B0F0" w14:textId="5EA4D2D4" w:rsidR="00214CE1" w:rsidRDefault="003A733A" w:rsidP="00AB29BD">
      <w:pPr>
        <w:ind w:firstLine="0"/>
      </w:pPr>
      <w:r>
        <w:t>After this observation, the project lead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 </w:t>
      </w:r>
      <w:r w:rsidR="0047307E">
        <w:t xml:space="preserve">various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>an achievable 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achievable goal is achieved.</w:t>
      </w:r>
    </w:p>
    <w:p w14:paraId="7438EF25" w14:textId="122E6C09" w:rsidR="00214CE1" w:rsidRDefault="00CA621B" w:rsidP="00214CE1">
      <w:pPr>
        <w:ind w:firstLine="425"/>
      </w:pPr>
      <w:r>
        <w:t xml:space="preserve">As </w:t>
      </w:r>
      <w:r w:rsidR="00BD338E">
        <w:t>we</w:t>
      </w:r>
      <w:r>
        <w:t xml:space="preserve"> can see optimization is not about writing a truly optimal solution but writing a solution that is optimal for the given </w:t>
      </w:r>
      <w:r w:rsidR="0030748E">
        <w:t>metric/goal</w:t>
      </w:r>
      <w:r>
        <w:t>.</w:t>
      </w:r>
      <w:r w:rsidR="005A2075">
        <w:t xml:space="preserve"> That’s why it is important to consult with the appropriate team before setting up a goal</w:t>
      </w:r>
      <w:r w:rsidR="00BD338E">
        <w:t xml:space="preserve"> since they have the knowledge to setup an achievable goal.</w:t>
      </w:r>
    </w:p>
    <w:p w14:paraId="234FD5CC" w14:textId="77777777" w:rsidR="00657729" w:rsidRDefault="00657729" w:rsidP="004758BF"/>
    <w:p w14:paraId="38298385" w14:textId="3FE38D0D" w:rsidR="004758BF" w:rsidRPr="004758BF" w:rsidRDefault="004758BF" w:rsidP="004758BF">
      <w:pPr>
        <w:pStyle w:val="Cmsor2"/>
      </w:pPr>
      <w:r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299D0D68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</w:t>
      </w:r>
      <w:proofErr w:type="gramStart"/>
      <w:r w:rsidR="00361098">
        <w:t>tend</w:t>
      </w:r>
      <w:proofErr w:type="gramEnd"/>
      <w:r w:rsidR="00361098">
        <w:t xml:space="preserve">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</w:t>
      </w:r>
      <w:proofErr w:type="gramStart"/>
      <w:r w:rsidR="00C6314B">
        <w:t>connects</w:t>
      </w:r>
      <w:proofErr w:type="gramEnd"/>
      <w:r w:rsidR="00C6314B">
        <w:t xml:space="preserve"> it with the most of the time right fact </w:t>
      </w:r>
      <w:r w:rsidR="00C6314B">
        <w:lastRenderedPageBreak/>
        <w:t xml:space="preserve">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>, so any 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148702CE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DA3A6A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34763409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</w:t>
      </w:r>
      <w:r w:rsidR="00F71162">
        <w:lastRenderedPageBreak/>
        <w:t xml:space="preserve">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proofErr w:type="gramStart"/>
      <w:r w:rsidR="008E2C34">
        <w:t>pipelines</w:t>
      </w:r>
      <w:proofErr w:type="gramEnd"/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77777777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Preproduction, Production, Postproduction.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5B29F6AB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1070F7">
        <w:rPr>
          <w:noProof/>
        </w:rPr>
        <w:t>1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lastRenderedPageBreak/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07AC2A09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70F7">
        <w:rPr>
          <w:noProof/>
        </w:rPr>
        <w:t>2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666F88">
        <w:rPr>
          <w:b w:val="0"/>
          <w:bCs w:val="0"/>
        </w:rPr>
        <w:t>[2]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43CB7466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</w:t>
      </w:r>
      <w:r w:rsidR="00DD00D3">
        <w:lastRenderedPageBreak/>
        <w:t xml:space="preserve">probably be those who have the latest </w:t>
      </w:r>
      <w:r w:rsidR="00AE7342">
        <w:t>High-end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1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</w:t>
      </w:r>
      <w:proofErr w:type="gramStart"/>
      <w:r w:rsidR="00DD7F31">
        <w:t>copies</w:t>
      </w:r>
      <w:proofErr w:type="gramEnd"/>
      <w:r w:rsidR="00DD7F31">
        <w:t xml:space="preserve">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2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3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lastRenderedPageBreak/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</w:t>
      </w:r>
      <w:proofErr w:type="gramStart"/>
      <w:r w:rsidR="00A41B9C">
        <w:t>goal</w:t>
      </w:r>
      <w:proofErr w:type="gramEnd"/>
      <w:r w:rsidR="00A41B9C">
        <w:t xml:space="preserve">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1FC83DC2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optimal path finding </w:t>
      </w:r>
      <w:r>
        <w:t>solutions</w:t>
      </w:r>
      <w:r w:rsidR="00116DCB">
        <w:t xml:space="preserve"> for our use cases</w:t>
      </w:r>
    </w:p>
    <w:p w14:paraId="2BD6DCD0" w14:textId="1C4EE189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Setup performance tests for AI and physics common use cases in order to </w:t>
      </w:r>
      <w:r w:rsidR="00D226AD">
        <w:t xml:space="preserve">later </w:t>
      </w:r>
      <w:r>
        <w:t>ensure 60 frames per seconds on average</w:t>
      </w:r>
    </w:p>
    <w:p w14:paraId="450E2243" w14:textId="2CD33784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>which executes faster</w:t>
      </w:r>
      <w:r w:rsidR="00A41B9C">
        <w:t xml:space="preserve"> overall</w:t>
      </w:r>
      <w:r>
        <w:t xml:space="preserve"> in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4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5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6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7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 xml:space="preserve">, so we have to find a better alternative physics solution </w:t>
      </w:r>
      <w:r w:rsidR="00742D4B">
        <w:lastRenderedPageBreak/>
        <w:t>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 xml:space="preserve">, however DOTS </w:t>
      </w:r>
      <w:proofErr w:type="gramStart"/>
      <w:r w:rsidR="003F3D0C">
        <w:t>requires</w:t>
      </w:r>
      <w:proofErr w:type="gramEnd"/>
      <w:r w:rsidR="003F3D0C">
        <w:t xml:space="preserve"> ECS</w:t>
      </w:r>
      <w:r w:rsidR="00127AFB">
        <w:rPr>
          <w:rStyle w:val="Lbjegyzet-hivatkozs"/>
        </w:rPr>
        <w:footnoteReference w:id="8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74360614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70F7">
        <w:rPr>
          <w:noProof/>
        </w:rPr>
        <w:t>3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lastRenderedPageBreak/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 xml:space="preserve">and we did not </w:t>
      </w:r>
      <w:proofErr w:type="gramStart"/>
      <w:r>
        <w:t>mentioned</w:t>
      </w:r>
      <w:proofErr w:type="gramEnd"/>
      <w:r>
        <w:t xml:space="preserve">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lastRenderedPageBreak/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3A429EC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>ven-phase development pipeline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9"/>
      </w:r>
      <w:r w:rsidR="00862085">
        <w:t xml:space="preserve">) </w:t>
      </w:r>
      <w:r w:rsidR="00C7215E">
        <w:t>that came up while beta testing</w:t>
      </w:r>
    </w:p>
    <w:p w14:paraId="50CC8133" w14:textId="2CC6D93C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 xml:space="preserve">Some of the team are optimizing different parts of the software for smooth </w:t>
      </w:r>
      <w:r w:rsidR="004372CC">
        <w:t>launch</w:t>
      </w:r>
      <w:r>
        <w:t xml:space="preserve"> experience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lastRenderedPageBreak/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443A9245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never-ending process. E.g. in an MMORPG</w:t>
      </w:r>
      <w:r w:rsidR="00647975">
        <w:rPr>
          <w:rStyle w:val="Lbjegyzet-hivatkozs"/>
        </w:rPr>
        <w:footnoteReference w:id="10"/>
      </w:r>
      <w:r w:rsidR="00D426AA">
        <w:t xml:space="preserve"> after launch the core game will be in post-production till the servers 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21D22F32" w14:textId="77777777" w:rsidR="00B4104A" w:rsidRDefault="00B4104A" w:rsidP="00700E3A">
      <w:pPr>
        <w:pStyle w:val="Cmsor1"/>
      </w:pPr>
      <w:bookmarkStart w:id="6" w:name="_Toc332797403"/>
      <w:bookmarkStart w:id="7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6"/>
      <w:bookmarkEnd w:id="7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8" w:name="_Toc332798852"/>
      <w:proofErr w:type="spellStart"/>
      <w:r w:rsidRPr="00B50CAA">
        <w:lastRenderedPageBreak/>
        <w:t>Irodalomjegyzék</w:t>
      </w:r>
      <w:bookmarkEnd w:id="8"/>
      <w:proofErr w:type="spellEnd"/>
    </w:p>
    <w:p w14:paraId="116D8675" w14:textId="55A29CD6" w:rsidR="00B50CAA" w:rsidRDefault="00B0369F" w:rsidP="006F512E">
      <w:pPr>
        <w:pStyle w:val="Irodalomjegyzksor"/>
      </w:pPr>
      <w:bookmarkStart w:id="9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9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5A679CE6" w14:textId="4C98A154" w:rsidR="00A01797" w:rsidRDefault="00A164C2" w:rsidP="00A01797">
      <w:pPr>
        <w:pStyle w:val="Irodalomjegyzksor"/>
      </w:pPr>
      <w:bookmarkStart w:id="10" w:name="_Ref55722065"/>
      <w:r>
        <w:t>Steam: The First Tree</w:t>
      </w:r>
      <w:r w:rsidR="00A01797">
        <w:t xml:space="preserve">, </w:t>
      </w:r>
      <w:hyperlink r:id="rId18" w:history="1">
        <w:r w:rsidRPr="00A164C2">
          <w:rPr>
            <w:rStyle w:val="Hiperhivatkozs"/>
          </w:rPr>
          <w:t>https://store.steampowered.com/app/555150/The_First_Tree/</w:t>
        </w:r>
      </w:hyperlink>
      <w:bookmarkEnd w:id="10"/>
    </w:p>
    <w:p w14:paraId="1671F141" w14:textId="689FEA27" w:rsidR="00176C0F" w:rsidRPr="00EE1A1F" w:rsidRDefault="00176C0F" w:rsidP="00A01797">
      <w:pPr>
        <w:pStyle w:val="Irodalomjegyzksor"/>
      </w:pPr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19" w:history="1">
        <w:r w:rsidRPr="00176C0F">
          <w:rPr>
            <w:rStyle w:val="Hiperhivatkozs"/>
          </w:rPr>
          <w:t>https://learn.g2.com/stages-of-game-development</w:t>
        </w:r>
      </w:hyperlink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0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1" w:name="_Toc332798853"/>
      <w:proofErr w:type="spellStart"/>
      <w:r>
        <w:lastRenderedPageBreak/>
        <w:t>Függelék</w:t>
      </w:r>
      <w:bookmarkEnd w:id="11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1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2"/>
      <w:footerReference w:type="default" r:id="rId2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87857" w14:textId="77777777" w:rsidR="00CC157F" w:rsidRDefault="00CC157F">
      <w:r>
        <w:separator/>
      </w:r>
    </w:p>
  </w:endnote>
  <w:endnote w:type="continuationSeparator" w:id="0">
    <w:p w14:paraId="5E6BA899" w14:textId="77777777" w:rsidR="00CC157F" w:rsidRDefault="00CC1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BDF97" w14:textId="77777777" w:rsidR="00CC157F" w:rsidRDefault="00CC157F">
      <w:r>
        <w:separator/>
      </w:r>
    </w:p>
  </w:footnote>
  <w:footnote w:type="continuationSeparator" w:id="0">
    <w:p w14:paraId="37FE192B" w14:textId="77777777" w:rsidR="00CC157F" w:rsidRDefault="00CC157F">
      <w:r>
        <w:continuationSeparator/>
      </w:r>
    </w:p>
  </w:footnote>
  <w:footnote w:id="1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2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3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4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5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6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7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8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9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5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5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0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192F"/>
    <w:rsid w:val="00014981"/>
    <w:rsid w:val="00024727"/>
    <w:rsid w:val="000313C8"/>
    <w:rsid w:val="00036991"/>
    <w:rsid w:val="000569E0"/>
    <w:rsid w:val="00060930"/>
    <w:rsid w:val="000650BC"/>
    <w:rsid w:val="000677A6"/>
    <w:rsid w:val="00070C9D"/>
    <w:rsid w:val="00073B1C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D51DA"/>
    <w:rsid w:val="000E1B4E"/>
    <w:rsid w:val="000E67D6"/>
    <w:rsid w:val="000F0FAD"/>
    <w:rsid w:val="000F1C4E"/>
    <w:rsid w:val="000F3F55"/>
    <w:rsid w:val="00100131"/>
    <w:rsid w:val="00102269"/>
    <w:rsid w:val="00103274"/>
    <w:rsid w:val="001070F7"/>
    <w:rsid w:val="00107D5F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425CA"/>
    <w:rsid w:val="00143B80"/>
    <w:rsid w:val="00162ED7"/>
    <w:rsid w:val="00163ABA"/>
    <w:rsid w:val="0016766A"/>
    <w:rsid w:val="00170F06"/>
    <w:rsid w:val="00171054"/>
    <w:rsid w:val="00174BB7"/>
    <w:rsid w:val="00176C0F"/>
    <w:rsid w:val="00191D97"/>
    <w:rsid w:val="0019227B"/>
    <w:rsid w:val="001A557A"/>
    <w:rsid w:val="001A57BC"/>
    <w:rsid w:val="001A5E30"/>
    <w:rsid w:val="001A6789"/>
    <w:rsid w:val="001A7527"/>
    <w:rsid w:val="001B69D7"/>
    <w:rsid w:val="001D3842"/>
    <w:rsid w:val="001D6746"/>
    <w:rsid w:val="001E23A3"/>
    <w:rsid w:val="001E333C"/>
    <w:rsid w:val="001E555E"/>
    <w:rsid w:val="001E612E"/>
    <w:rsid w:val="001F05E4"/>
    <w:rsid w:val="001F1B02"/>
    <w:rsid w:val="002006BB"/>
    <w:rsid w:val="002102C3"/>
    <w:rsid w:val="00214CE1"/>
    <w:rsid w:val="00225F65"/>
    <w:rsid w:val="00227347"/>
    <w:rsid w:val="00232DCC"/>
    <w:rsid w:val="002349C1"/>
    <w:rsid w:val="00235D62"/>
    <w:rsid w:val="00235F19"/>
    <w:rsid w:val="00253CCA"/>
    <w:rsid w:val="00267677"/>
    <w:rsid w:val="002836BE"/>
    <w:rsid w:val="002841F9"/>
    <w:rsid w:val="00293CF7"/>
    <w:rsid w:val="00296031"/>
    <w:rsid w:val="00297355"/>
    <w:rsid w:val="002A1B99"/>
    <w:rsid w:val="002A3F4C"/>
    <w:rsid w:val="002B209B"/>
    <w:rsid w:val="002B54CF"/>
    <w:rsid w:val="002C13F1"/>
    <w:rsid w:val="002C4550"/>
    <w:rsid w:val="002C5A43"/>
    <w:rsid w:val="002C7BF2"/>
    <w:rsid w:val="002D0621"/>
    <w:rsid w:val="002D0DAC"/>
    <w:rsid w:val="002D5776"/>
    <w:rsid w:val="002D5C40"/>
    <w:rsid w:val="002D6404"/>
    <w:rsid w:val="002D7DA9"/>
    <w:rsid w:val="002E119E"/>
    <w:rsid w:val="002E1D2A"/>
    <w:rsid w:val="00302BB3"/>
    <w:rsid w:val="0030748E"/>
    <w:rsid w:val="00310067"/>
    <w:rsid w:val="00310C39"/>
    <w:rsid w:val="003126EB"/>
    <w:rsid w:val="00313013"/>
    <w:rsid w:val="00320A47"/>
    <w:rsid w:val="003215B1"/>
    <w:rsid w:val="00324A8D"/>
    <w:rsid w:val="00325F0A"/>
    <w:rsid w:val="003263EA"/>
    <w:rsid w:val="00326508"/>
    <w:rsid w:val="00330F85"/>
    <w:rsid w:val="00332289"/>
    <w:rsid w:val="0033567A"/>
    <w:rsid w:val="00343469"/>
    <w:rsid w:val="00350AEC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10924"/>
    <w:rsid w:val="00410CCC"/>
    <w:rsid w:val="0042097F"/>
    <w:rsid w:val="004222DF"/>
    <w:rsid w:val="00424AA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7120C"/>
    <w:rsid w:val="0047307E"/>
    <w:rsid w:val="004758BF"/>
    <w:rsid w:val="0048395A"/>
    <w:rsid w:val="004851C7"/>
    <w:rsid w:val="00487269"/>
    <w:rsid w:val="00492560"/>
    <w:rsid w:val="004A575C"/>
    <w:rsid w:val="004A5D8A"/>
    <w:rsid w:val="004C2F5B"/>
    <w:rsid w:val="004D3EE8"/>
    <w:rsid w:val="004D7F6D"/>
    <w:rsid w:val="004E5335"/>
    <w:rsid w:val="004F0BA5"/>
    <w:rsid w:val="004F0C3A"/>
    <w:rsid w:val="004F216C"/>
    <w:rsid w:val="004F3387"/>
    <w:rsid w:val="00502A30"/>
    <w:rsid w:val="00504FCD"/>
    <w:rsid w:val="005102C1"/>
    <w:rsid w:val="005105F6"/>
    <w:rsid w:val="00511E73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A2075"/>
    <w:rsid w:val="005B1353"/>
    <w:rsid w:val="005B2061"/>
    <w:rsid w:val="005B3F9D"/>
    <w:rsid w:val="005C432B"/>
    <w:rsid w:val="005C5216"/>
    <w:rsid w:val="005C63E6"/>
    <w:rsid w:val="005D0AB9"/>
    <w:rsid w:val="005D3443"/>
    <w:rsid w:val="005E01E0"/>
    <w:rsid w:val="005E0217"/>
    <w:rsid w:val="005E189D"/>
    <w:rsid w:val="005E3F05"/>
    <w:rsid w:val="005E6538"/>
    <w:rsid w:val="005F4215"/>
    <w:rsid w:val="005F56CA"/>
    <w:rsid w:val="00605B4A"/>
    <w:rsid w:val="006100A6"/>
    <w:rsid w:val="0061290F"/>
    <w:rsid w:val="00612BC2"/>
    <w:rsid w:val="00620B6B"/>
    <w:rsid w:val="0062185B"/>
    <w:rsid w:val="0062471A"/>
    <w:rsid w:val="00626215"/>
    <w:rsid w:val="006321CF"/>
    <w:rsid w:val="0063585C"/>
    <w:rsid w:val="00641018"/>
    <w:rsid w:val="006465C3"/>
    <w:rsid w:val="00647975"/>
    <w:rsid w:val="00650C7C"/>
    <w:rsid w:val="00654CC4"/>
    <w:rsid w:val="00656719"/>
    <w:rsid w:val="00657729"/>
    <w:rsid w:val="00664645"/>
    <w:rsid w:val="00665AC7"/>
    <w:rsid w:val="00666F88"/>
    <w:rsid w:val="00670F5E"/>
    <w:rsid w:val="00675281"/>
    <w:rsid w:val="00676016"/>
    <w:rsid w:val="006816F0"/>
    <w:rsid w:val="00681E99"/>
    <w:rsid w:val="0069252D"/>
    <w:rsid w:val="00692605"/>
    <w:rsid w:val="006A1B7F"/>
    <w:rsid w:val="006A6F4E"/>
    <w:rsid w:val="006B3879"/>
    <w:rsid w:val="006B48F3"/>
    <w:rsid w:val="006B5FCF"/>
    <w:rsid w:val="006C0D56"/>
    <w:rsid w:val="006C1B90"/>
    <w:rsid w:val="006C511F"/>
    <w:rsid w:val="006D081A"/>
    <w:rsid w:val="006D1014"/>
    <w:rsid w:val="006D338C"/>
    <w:rsid w:val="006D49C7"/>
    <w:rsid w:val="006D68EF"/>
    <w:rsid w:val="006D6E5B"/>
    <w:rsid w:val="006D73E4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84DDC"/>
    <w:rsid w:val="00796B38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F2C74"/>
    <w:rsid w:val="007F35B0"/>
    <w:rsid w:val="007F5936"/>
    <w:rsid w:val="00802222"/>
    <w:rsid w:val="00811140"/>
    <w:rsid w:val="00813767"/>
    <w:rsid w:val="00816BCB"/>
    <w:rsid w:val="0081783D"/>
    <w:rsid w:val="008251E1"/>
    <w:rsid w:val="008302B0"/>
    <w:rsid w:val="0083241A"/>
    <w:rsid w:val="008350B2"/>
    <w:rsid w:val="00841E25"/>
    <w:rsid w:val="00844280"/>
    <w:rsid w:val="00845D13"/>
    <w:rsid w:val="00854BDC"/>
    <w:rsid w:val="00857C34"/>
    <w:rsid w:val="00862085"/>
    <w:rsid w:val="00866CEE"/>
    <w:rsid w:val="0087020D"/>
    <w:rsid w:val="00870E45"/>
    <w:rsid w:val="008716AE"/>
    <w:rsid w:val="008779FC"/>
    <w:rsid w:val="00880620"/>
    <w:rsid w:val="008871ED"/>
    <w:rsid w:val="008931EE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7228"/>
    <w:rsid w:val="008F0013"/>
    <w:rsid w:val="00900C1B"/>
    <w:rsid w:val="0090541F"/>
    <w:rsid w:val="00911B0E"/>
    <w:rsid w:val="00916994"/>
    <w:rsid w:val="00925DB8"/>
    <w:rsid w:val="00930559"/>
    <w:rsid w:val="00937913"/>
    <w:rsid w:val="00940CB1"/>
    <w:rsid w:val="00940E73"/>
    <w:rsid w:val="0094234F"/>
    <w:rsid w:val="00944CFF"/>
    <w:rsid w:val="009551E8"/>
    <w:rsid w:val="009610CE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A632C"/>
    <w:rsid w:val="009B1AB8"/>
    <w:rsid w:val="009B630F"/>
    <w:rsid w:val="009C0BF4"/>
    <w:rsid w:val="009C1C93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63187"/>
    <w:rsid w:val="00A63AD3"/>
    <w:rsid w:val="00A744D8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3FD0"/>
    <w:rsid w:val="00B2102F"/>
    <w:rsid w:val="00B25C4E"/>
    <w:rsid w:val="00B26077"/>
    <w:rsid w:val="00B3629D"/>
    <w:rsid w:val="00B40C2B"/>
    <w:rsid w:val="00B4104A"/>
    <w:rsid w:val="00B42E4F"/>
    <w:rsid w:val="00B43652"/>
    <w:rsid w:val="00B479E9"/>
    <w:rsid w:val="00B47DDA"/>
    <w:rsid w:val="00B50CAA"/>
    <w:rsid w:val="00B568CA"/>
    <w:rsid w:val="00B765B8"/>
    <w:rsid w:val="00B76FC3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B3127"/>
    <w:rsid w:val="00BB5272"/>
    <w:rsid w:val="00BB7701"/>
    <w:rsid w:val="00BC2957"/>
    <w:rsid w:val="00BD1B8A"/>
    <w:rsid w:val="00BD27E8"/>
    <w:rsid w:val="00BD338E"/>
    <w:rsid w:val="00BD403A"/>
    <w:rsid w:val="00BD5E5E"/>
    <w:rsid w:val="00BD68B2"/>
    <w:rsid w:val="00BE7EEE"/>
    <w:rsid w:val="00BF6209"/>
    <w:rsid w:val="00BF6A1A"/>
    <w:rsid w:val="00C00B3C"/>
    <w:rsid w:val="00C03E52"/>
    <w:rsid w:val="00C2567A"/>
    <w:rsid w:val="00C2686E"/>
    <w:rsid w:val="00C31260"/>
    <w:rsid w:val="00C3369C"/>
    <w:rsid w:val="00C40AC6"/>
    <w:rsid w:val="00C457F2"/>
    <w:rsid w:val="00C4722F"/>
    <w:rsid w:val="00C53CC7"/>
    <w:rsid w:val="00C53F92"/>
    <w:rsid w:val="00C567D7"/>
    <w:rsid w:val="00C57151"/>
    <w:rsid w:val="00C617D3"/>
    <w:rsid w:val="00C6314B"/>
    <w:rsid w:val="00C65636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621B"/>
    <w:rsid w:val="00CA6963"/>
    <w:rsid w:val="00CA7BF0"/>
    <w:rsid w:val="00CB506D"/>
    <w:rsid w:val="00CB7487"/>
    <w:rsid w:val="00CC157F"/>
    <w:rsid w:val="00CC330A"/>
    <w:rsid w:val="00CC3326"/>
    <w:rsid w:val="00CC7181"/>
    <w:rsid w:val="00CD143B"/>
    <w:rsid w:val="00CE1685"/>
    <w:rsid w:val="00CE2230"/>
    <w:rsid w:val="00CE2CF8"/>
    <w:rsid w:val="00CE46CA"/>
    <w:rsid w:val="00CF2CA5"/>
    <w:rsid w:val="00CF5AF1"/>
    <w:rsid w:val="00CF7059"/>
    <w:rsid w:val="00D0245D"/>
    <w:rsid w:val="00D02DB9"/>
    <w:rsid w:val="00D07335"/>
    <w:rsid w:val="00D11B57"/>
    <w:rsid w:val="00D1632F"/>
    <w:rsid w:val="00D16E49"/>
    <w:rsid w:val="00D21597"/>
    <w:rsid w:val="00D225FB"/>
    <w:rsid w:val="00D226AD"/>
    <w:rsid w:val="00D228C8"/>
    <w:rsid w:val="00D23BFC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0251"/>
    <w:rsid w:val="00DA11AE"/>
    <w:rsid w:val="00DA3A6A"/>
    <w:rsid w:val="00DA3B91"/>
    <w:rsid w:val="00DA3F7E"/>
    <w:rsid w:val="00DA6F7F"/>
    <w:rsid w:val="00DB3C52"/>
    <w:rsid w:val="00DB4C9C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22D77"/>
    <w:rsid w:val="00E22E04"/>
    <w:rsid w:val="00E34E2C"/>
    <w:rsid w:val="00E36A37"/>
    <w:rsid w:val="00E41FA7"/>
    <w:rsid w:val="00E42F0D"/>
    <w:rsid w:val="00E44C32"/>
    <w:rsid w:val="00E5318F"/>
    <w:rsid w:val="00E53AB3"/>
    <w:rsid w:val="00E54D18"/>
    <w:rsid w:val="00E55873"/>
    <w:rsid w:val="00E6372B"/>
    <w:rsid w:val="00E65632"/>
    <w:rsid w:val="00E75A59"/>
    <w:rsid w:val="00E77594"/>
    <w:rsid w:val="00E805DC"/>
    <w:rsid w:val="00E8385C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390E"/>
    <w:rsid w:val="00EB5D68"/>
    <w:rsid w:val="00EB70BE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E68"/>
    <w:rsid w:val="00EF3104"/>
    <w:rsid w:val="00EF5B73"/>
    <w:rsid w:val="00F050F9"/>
    <w:rsid w:val="00F0515A"/>
    <w:rsid w:val="00F101DF"/>
    <w:rsid w:val="00F10970"/>
    <w:rsid w:val="00F2562A"/>
    <w:rsid w:val="00F25CBC"/>
    <w:rsid w:val="00F26998"/>
    <w:rsid w:val="00F331C7"/>
    <w:rsid w:val="00F35172"/>
    <w:rsid w:val="00F57EDF"/>
    <w:rsid w:val="00F63152"/>
    <w:rsid w:val="00F71162"/>
    <w:rsid w:val="00F7213A"/>
    <w:rsid w:val="00F73F01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s://store.steampowered.com/app/555150/The_First_Tree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rogram_optimization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en.wikipedia.org/wiki/Evaluation_strate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hyperlink" Target="https://learn.g2.com/stages-of-game-developmen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3459</TotalTime>
  <Pages>22</Pages>
  <Words>3871</Words>
  <Characters>22070</Characters>
  <Application>Microsoft Office Word</Application>
  <DocSecurity>0</DocSecurity>
  <Lines>183</Lines>
  <Paragraphs>51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25890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150</cp:revision>
  <cp:lastPrinted>2020-11-05T18:03:00Z</cp:lastPrinted>
  <dcterms:created xsi:type="dcterms:W3CDTF">2020-10-25T09:19:00Z</dcterms:created>
  <dcterms:modified xsi:type="dcterms:W3CDTF">2020-11-08T13:26:00Z</dcterms:modified>
</cp:coreProperties>
</file>