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EA0C41" w14:textId="7E3F6FAC" w:rsidR="0063585C" w:rsidRPr="004851C7" w:rsidRDefault="00A14263" w:rsidP="00D429F2">
      <w:pPr>
        <w:pStyle w:val="Cmlaplog"/>
      </w:pPr>
      <w:r w:rsidRPr="004851C7">
        <w:rPr>
          <w:noProof/>
        </w:rPr>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2C7426"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0DBE28AB">
                <wp:simplePos x="0" y="0"/>
                <wp:positionH relativeFrom="page">
                  <wp:posOffset>2416630</wp:posOffset>
                </wp:positionH>
                <wp:positionV relativeFrom="paragraph">
                  <wp:posOffset>364762</wp:posOffset>
                </wp:positionV>
                <wp:extent cx="3067322" cy="1028700"/>
                <wp:effectExtent l="0" t="0" r="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322"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8E3412" w:rsidRDefault="008E3412" w:rsidP="00171054">
                            <w:pPr>
                              <w:keepLines/>
                              <w:spacing w:after="0"/>
                              <w:ind w:firstLine="0"/>
                              <w:jc w:val="center"/>
                              <w:rPr>
                                <w:smallCaps/>
                              </w:rPr>
                            </w:pPr>
                            <w:r>
                              <w:rPr>
                                <w:smallCaps/>
                              </w:rPr>
                              <w:t>Consultant</w:t>
                            </w:r>
                          </w:p>
                          <w:p w14:paraId="1514B356" w14:textId="34135B65" w:rsidR="008E3412" w:rsidRDefault="008E3412" w:rsidP="00171054">
                            <w:pPr>
                              <w:pStyle w:val="Cmlapszerz"/>
                            </w:pPr>
                            <w:fldSimple w:instr=" DOCPROPERTY &quot;Manager&quot;  \* MERGEFORMAT ">
                              <w:r>
                                <w:t xml:space="preserve">Dr. Magdics </w:t>
                              </w:r>
                            </w:fldSimple>
                            <w:r>
                              <w:t>Milán</w:t>
                            </w:r>
                          </w:p>
                          <w:p w14:paraId="563096AC" w14:textId="79CE2175" w:rsidR="008E3412" w:rsidRDefault="008E3412"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190.3pt;margin-top:28.7pt;width:241.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" stroked="f">
                <v:textbox>
                  <w:txbxContent>
                    <w:p w14:paraId="21780997" w14:textId="2CDF44C8" w:rsidR="008E3412" w:rsidRDefault="008E3412" w:rsidP="00171054">
                      <w:pPr>
                        <w:keepLines/>
                        <w:spacing w:after="0"/>
                        <w:ind w:firstLine="0"/>
                        <w:jc w:val="center"/>
                        <w:rPr>
                          <w:smallCaps/>
                        </w:rPr>
                      </w:pPr>
                      <w:r>
                        <w:rPr>
                          <w:smallCaps/>
                        </w:rPr>
                        <w:t>Consultant</w:t>
                      </w:r>
                    </w:p>
                    <w:p w14:paraId="1514B356" w14:textId="34135B65" w:rsidR="008E3412" w:rsidRDefault="008E3412" w:rsidP="00171054">
                      <w:pPr>
                        <w:pStyle w:val="Cmlapszerz"/>
                      </w:pPr>
                      <w:fldSimple w:instr=" DOCPROPERTY &quot;Manager&quot;  \* MERGEFORMAT ">
                        <w:r>
                          <w:t xml:space="preserve">Dr. Magdics </w:t>
                        </w:r>
                      </w:fldSimple>
                      <w:r>
                        <w:t>Milán</w:t>
                      </w:r>
                    </w:p>
                    <w:p w14:paraId="563096AC" w14:textId="79CE2175" w:rsidR="008E3412" w:rsidRDefault="008E3412"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v:textbox>
                <w10:wrap anchorx="page"/>
              </v:shape>
            </w:pict>
          </mc:Fallback>
        </mc:AlternateContent>
      </w:r>
    </w:p>
    <w:p w14:paraId="177094C0" w14:textId="2ED41924" w:rsidR="0063585C" w:rsidRPr="00B50CAA" w:rsidRDefault="00D536AB" w:rsidP="00816A77">
      <w:pPr>
        <w:pStyle w:val="Fejezetcmtartalomjegyzknlkl"/>
        <w:spacing w:before="360"/>
      </w:pPr>
      <w:r>
        <w:lastRenderedPageBreak/>
        <w:t>Contents</w:t>
      </w:r>
    </w:p>
    <w:p w14:paraId="0ABB24C2" w14:textId="30991786" w:rsidR="00816A77" w:rsidRDefault="00730B3C">
      <w:pPr>
        <w:pStyle w:val="TJ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58330283" w:history="1">
        <w:r w:rsidR="00816A77" w:rsidRPr="00890360">
          <w:rPr>
            <w:rStyle w:val="Hiperhivatkozs"/>
            <w:noProof/>
          </w:rPr>
          <w:t>Összefoglaló</w:t>
        </w:r>
        <w:r w:rsidR="00816A77">
          <w:rPr>
            <w:noProof/>
            <w:webHidden/>
          </w:rPr>
          <w:tab/>
        </w:r>
        <w:r w:rsidR="00816A77">
          <w:rPr>
            <w:noProof/>
            <w:webHidden/>
          </w:rPr>
          <w:fldChar w:fldCharType="begin"/>
        </w:r>
        <w:r w:rsidR="00816A77">
          <w:rPr>
            <w:noProof/>
            <w:webHidden/>
          </w:rPr>
          <w:instrText xml:space="preserve"> PAGEREF _Toc58330283 \h </w:instrText>
        </w:r>
        <w:r w:rsidR="00816A77">
          <w:rPr>
            <w:noProof/>
            <w:webHidden/>
          </w:rPr>
        </w:r>
        <w:r w:rsidR="00816A77">
          <w:rPr>
            <w:noProof/>
            <w:webHidden/>
          </w:rPr>
          <w:fldChar w:fldCharType="separate"/>
        </w:r>
        <w:r w:rsidR="008E3412">
          <w:rPr>
            <w:noProof/>
            <w:webHidden/>
          </w:rPr>
          <w:t>5</w:t>
        </w:r>
        <w:r w:rsidR="00816A77">
          <w:rPr>
            <w:noProof/>
            <w:webHidden/>
          </w:rPr>
          <w:fldChar w:fldCharType="end"/>
        </w:r>
      </w:hyperlink>
    </w:p>
    <w:p w14:paraId="487DE8DD" w14:textId="5F3A69B9" w:rsidR="00816A77" w:rsidRDefault="00816A77">
      <w:pPr>
        <w:pStyle w:val="TJ1"/>
        <w:rPr>
          <w:rFonts w:asciiTheme="minorHAnsi" w:eastAsiaTheme="minorEastAsia" w:hAnsiTheme="minorHAnsi" w:cstheme="minorBidi"/>
          <w:b w:val="0"/>
          <w:noProof/>
          <w:sz w:val="22"/>
          <w:szCs w:val="22"/>
        </w:rPr>
      </w:pPr>
      <w:hyperlink w:anchor="_Toc58330284" w:history="1">
        <w:r w:rsidRPr="00890360">
          <w:rPr>
            <w:rStyle w:val="Hiperhivatkozs"/>
            <w:noProof/>
          </w:rPr>
          <w:t>Abstract</w:t>
        </w:r>
        <w:r>
          <w:rPr>
            <w:noProof/>
            <w:webHidden/>
          </w:rPr>
          <w:tab/>
        </w:r>
        <w:r>
          <w:rPr>
            <w:noProof/>
            <w:webHidden/>
          </w:rPr>
          <w:fldChar w:fldCharType="begin"/>
        </w:r>
        <w:r>
          <w:rPr>
            <w:noProof/>
            <w:webHidden/>
          </w:rPr>
          <w:instrText xml:space="preserve"> PAGEREF _Toc58330284 \h </w:instrText>
        </w:r>
        <w:r>
          <w:rPr>
            <w:noProof/>
            <w:webHidden/>
          </w:rPr>
        </w:r>
        <w:r>
          <w:rPr>
            <w:noProof/>
            <w:webHidden/>
          </w:rPr>
          <w:fldChar w:fldCharType="separate"/>
        </w:r>
        <w:r w:rsidR="008E3412">
          <w:rPr>
            <w:noProof/>
            <w:webHidden/>
          </w:rPr>
          <w:t>6</w:t>
        </w:r>
        <w:r>
          <w:rPr>
            <w:noProof/>
            <w:webHidden/>
          </w:rPr>
          <w:fldChar w:fldCharType="end"/>
        </w:r>
      </w:hyperlink>
    </w:p>
    <w:p w14:paraId="215B3D94" w14:textId="3B2A6895" w:rsidR="00816A77" w:rsidRDefault="00816A77">
      <w:pPr>
        <w:pStyle w:val="TJ1"/>
        <w:rPr>
          <w:rFonts w:asciiTheme="minorHAnsi" w:eastAsiaTheme="minorEastAsia" w:hAnsiTheme="minorHAnsi" w:cstheme="minorBidi"/>
          <w:b w:val="0"/>
          <w:noProof/>
          <w:sz w:val="22"/>
          <w:szCs w:val="22"/>
        </w:rPr>
      </w:pPr>
      <w:hyperlink w:anchor="_Toc58330285" w:history="1">
        <w:r w:rsidRPr="00890360">
          <w:rPr>
            <w:rStyle w:val="Hiperhivatkozs"/>
            <w:noProof/>
          </w:rPr>
          <w:t>1 Introduction</w:t>
        </w:r>
        <w:r>
          <w:rPr>
            <w:noProof/>
            <w:webHidden/>
          </w:rPr>
          <w:tab/>
        </w:r>
        <w:r>
          <w:rPr>
            <w:noProof/>
            <w:webHidden/>
          </w:rPr>
          <w:fldChar w:fldCharType="begin"/>
        </w:r>
        <w:r>
          <w:rPr>
            <w:noProof/>
            <w:webHidden/>
          </w:rPr>
          <w:instrText xml:space="preserve"> PAGEREF _Toc58330285 \h </w:instrText>
        </w:r>
        <w:r>
          <w:rPr>
            <w:noProof/>
            <w:webHidden/>
          </w:rPr>
        </w:r>
        <w:r>
          <w:rPr>
            <w:noProof/>
            <w:webHidden/>
          </w:rPr>
          <w:fldChar w:fldCharType="separate"/>
        </w:r>
        <w:r w:rsidR="008E3412">
          <w:rPr>
            <w:noProof/>
            <w:webHidden/>
          </w:rPr>
          <w:t>7</w:t>
        </w:r>
        <w:r>
          <w:rPr>
            <w:noProof/>
            <w:webHidden/>
          </w:rPr>
          <w:fldChar w:fldCharType="end"/>
        </w:r>
      </w:hyperlink>
    </w:p>
    <w:p w14:paraId="445621B2" w14:textId="09ACC8ED" w:rsidR="00816A77" w:rsidRDefault="00816A77">
      <w:pPr>
        <w:pStyle w:val="TJ1"/>
        <w:rPr>
          <w:rFonts w:asciiTheme="minorHAnsi" w:eastAsiaTheme="minorEastAsia" w:hAnsiTheme="minorHAnsi" w:cstheme="minorBidi"/>
          <w:b w:val="0"/>
          <w:noProof/>
          <w:sz w:val="22"/>
          <w:szCs w:val="22"/>
        </w:rPr>
      </w:pPr>
      <w:hyperlink w:anchor="_Toc58330286" w:history="1">
        <w:r w:rsidRPr="00890360">
          <w:rPr>
            <w:rStyle w:val="Hiperhivatkozs"/>
            <w:noProof/>
          </w:rPr>
          <w:t>2 Optimization goals</w:t>
        </w:r>
        <w:r>
          <w:rPr>
            <w:noProof/>
            <w:webHidden/>
          </w:rPr>
          <w:tab/>
        </w:r>
        <w:r>
          <w:rPr>
            <w:noProof/>
            <w:webHidden/>
          </w:rPr>
          <w:fldChar w:fldCharType="begin"/>
        </w:r>
        <w:r>
          <w:rPr>
            <w:noProof/>
            <w:webHidden/>
          </w:rPr>
          <w:instrText xml:space="preserve"> PAGEREF _Toc58330286 \h </w:instrText>
        </w:r>
        <w:r>
          <w:rPr>
            <w:noProof/>
            <w:webHidden/>
          </w:rPr>
        </w:r>
        <w:r>
          <w:rPr>
            <w:noProof/>
            <w:webHidden/>
          </w:rPr>
          <w:fldChar w:fldCharType="separate"/>
        </w:r>
        <w:r w:rsidR="008E3412">
          <w:rPr>
            <w:noProof/>
            <w:webHidden/>
          </w:rPr>
          <w:t>9</w:t>
        </w:r>
        <w:r>
          <w:rPr>
            <w:noProof/>
            <w:webHidden/>
          </w:rPr>
          <w:fldChar w:fldCharType="end"/>
        </w:r>
      </w:hyperlink>
    </w:p>
    <w:p w14:paraId="375775B8" w14:textId="04A05663" w:rsidR="00816A77" w:rsidRDefault="00816A77">
      <w:pPr>
        <w:pStyle w:val="TJ2"/>
        <w:tabs>
          <w:tab w:val="right" w:leader="dot" w:pos="8494"/>
        </w:tabs>
        <w:rPr>
          <w:rFonts w:asciiTheme="minorHAnsi" w:eastAsiaTheme="minorEastAsia" w:hAnsiTheme="minorHAnsi" w:cstheme="minorBidi"/>
          <w:noProof/>
          <w:sz w:val="22"/>
          <w:szCs w:val="22"/>
        </w:rPr>
      </w:pPr>
      <w:hyperlink w:anchor="_Toc58330287" w:history="1">
        <w:r w:rsidRPr="00890360">
          <w:rPr>
            <w:rStyle w:val="Hiperhivatkozs"/>
            <w:noProof/>
          </w:rPr>
          <w:t>2.1 Recording optimization goals</w:t>
        </w:r>
        <w:r>
          <w:rPr>
            <w:noProof/>
            <w:webHidden/>
          </w:rPr>
          <w:tab/>
        </w:r>
        <w:r>
          <w:rPr>
            <w:noProof/>
            <w:webHidden/>
          </w:rPr>
          <w:fldChar w:fldCharType="begin"/>
        </w:r>
        <w:r>
          <w:rPr>
            <w:noProof/>
            <w:webHidden/>
          </w:rPr>
          <w:instrText xml:space="preserve"> PAGEREF _Toc58330287 \h </w:instrText>
        </w:r>
        <w:r>
          <w:rPr>
            <w:noProof/>
            <w:webHidden/>
          </w:rPr>
        </w:r>
        <w:r>
          <w:rPr>
            <w:noProof/>
            <w:webHidden/>
          </w:rPr>
          <w:fldChar w:fldCharType="separate"/>
        </w:r>
        <w:r w:rsidR="008E3412">
          <w:rPr>
            <w:noProof/>
            <w:webHidden/>
          </w:rPr>
          <w:t>9</w:t>
        </w:r>
        <w:r>
          <w:rPr>
            <w:noProof/>
            <w:webHidden/>
          </w:rPr>
          <w:fldChar w:fldCharType="end"/>
        </w:r>
      </w:hyperlink>
    </w:p>
    <w:p w14:paraId="314BD555" w14:textId="37573A65" w:rsidR="00816A77" w:rsidRDefault="00816A77">
      <w:pPr>
        <w:pStyle w:val="TJ2"/>
        <w:tabs>
          <w:tab w:val="right" w:leader="dot" w:pos="8494"/>
        </w:tabs>
        <w:rPr>
          <w:rFonts w:asciiTheme="minorHAnsi" w:eastAsiaTheme="minorEastAsia" w:hAnsiTheme="minorHAnsi" w:cstheme="minorBidi"/>
          <w:noProof/>
          <w:sz w:val="22"/>
          <w:szCs w:val="22"/>
        </w:rPr>
      </w:pPr>
      <w:hyperlink w:anchor="_Toc58330288" w:history="1">
        <w:r w:rsidRPr="00890360">
          <w:rPr>
            <w:rStyle w:val="Hiperhivatkozs"/>
            <w:noProof/>
          </w:rPr>
          <w:t>2.2 Pre-defined optimization goals</w:t>
        </w:r>
        <w:r>
          <w:rPr>
            <w:noProof/>
            <w:webHidden/>
          </w:rPr>
          <w:tab/>
        </w:r>
        <w:r>
          <w:rPr>
            <w:noProof/>
            <w:webHidden/>
          </w:rPr>
          <w:fldChar w:fldCharType="begin"/>
        </w:r>
        <w:r>
          <w:rPr>
            <w:noProof/>
            <w:webHidden/>
          </w:rPr>
          <w:instrText xml:space="preserve"> PAGEREF _Toc58330288 \h </w:instrText>
        </w:r>
        <w:r>
          <w:rPr>
            <w:noProof/>
            <w:webHidden/>
          </w:rPr>
        </w:r>
        <w:r>
          <w:rPr>
            <w:noProof/>
            <w:webHidden/>
          </w:rPr>
          <w:fldChar w:fldCharType="separate"/>
        </w:r>
        <w:r w:rsidR="008E3412">
          <w:rPr>
            <w:noProof/>
            <w:webHidden/>
          </w:rPr>
          <w:t>11</w:t>
        </w:r>
        <w:r>
          <w:rPr>
            <w:noProof/>
            <w:webHidden/>
          </w:rPr>
          <w:fldChar w:fldCharType="end"/>
        </w:r>
      </w:hyperlink>
    </w:p>
    <w:p w14:paraId="4543EE47" w14:textId="38AC63FB" w:rsidR="00816A77" w:rsidRDefault="00816A77">
      <w:pPr>
        <w:pStyle w:val="TJ2"/>
        <w:tabs>
          <w:tab w:val="right" w:leader="dot" w:pos="8494"/>
        </w:tabs>
        <w:rPr>
          <w:rFonts w:asciiTheme="minorHAnsi" w:eastAsiaTheme="minorEastAsia" w:hAnsiTheme="minorHAnsi" w:cstheme="minorBidi"/>
          <w:noProof/>
          <w:sz w:val="22"/>
          <w:szCs w:val="22"/>
        </w:rPr>
      </w:pPr>
      <w:hyperlink w:anchor="_Toc58330289" w:history="1">
        <w:r w:rsidRPr="00890360">
          <w:rPr>
            <w:rStyle w:val="Hiperhivatkozs"/>
            <w:noProof/>
          </w:rPr>
          <w:t>2.3 Game development pipeline</w:t>
        </w:r>
        <w:r>
          <w:rPr>
            <w:noProof/>
            <w:webHidden/>
          </w:rPr>
          <w:tab/>
        </w:r>
        <w:r>
          <w:rPr>
            <w:noProof/>
            <w:webHidden/>
          </w:rPr>
          <w:fldChar w:fldCharType="begin"/>
        </w:r>
        <w:r>
          <w:rPr>
            <w:noProof/>
            <w:webHidden/>
          </w:rPr>
          <w:instrText xml:space="preserve"> PAGEREF _Toc58330289 \h </w:instrText>
        </w:r>
        <w:r>
          <w:rPr>
            <w:noProof/>
            <w:webHidden/>
          </w:rPr>
        </w:r>
        <w:r>
          <w:rPr>
            <w:noProof/>
            <w:webHidden/>
          </w:rPr>
          <w:fldChar w:fldCharType="separate"/>
        </w:r>
        <w:r w:rsidR="008E3412">
          <w:rPr>
            <w:noProof/>
            <w:webHidden/>
          </w:rPr>
          <w:t>12</w:t>
        </w:r>
        <w:r>
          <w:rPr>
            <w:noProof/>
            <w:webHidden/>
          </w:rPr>
          <w:fldChar w:fldCharType="end"/>
        </w:r>
      </w:hyperlink>
    </w:p>
    <w:p w14:paraId="5A18EFCF" w14:textId="17A69A15" w:rsidR="00816A77" w:rsidRDefault="00816A77">
      <w:pPr>
        <w:pStyle w:val="TJ3"/>
        <w:tabs>
          <w:tab w:val="right" w:leader="dot" w:pos="8494"/>
        </w:tabs>
        <w:rPr>
          <w:rFonts w:asciiTheme="minorHAnsi" w:eastAsiaTheme="minorEastAsia" w:hAnsiTheme="minorHAnsi" w:cstheme="minorBidi"/>
          <w:noProof/>
          <w:sz w:val="22"/>
          <w:szCs w:val="22"/>
        </w:rPr>
      </w:pPr>
      <w:hyperlink w:anchor="_Toc58330290" w:history="1">
        <w:r w:rsidRPr="00890360">
          <w:rPr>
            <w:rStyle w:val="Hiperhivatkozs"/>
            <w:noProof/>
          </w:rPr>
          <w:t>2.3.1 Concept</w:t>
        </w:r>
        <w:r>
          <w:rPr>
            <w:noProof/>
            <w:webHidden/>
          </w:rPr>
          <w:tab/>
        </w:r>
        <w:r>
          <w:rPr>
            <w:noProof/>
            <w:webHidden/>
          </w:rPr>
          <w:fldChar w:fldCharType="begin"/>
        </w:r>
        <w:r>
          <w:rPr>
            <w:noProof/>
            <w:webHidden/>
          </w:rPr>
          <w:instrText xml:space="preserve"> PAGEREF _Toc58330290 \h </w:instrText>
        </w:r>
        <w:r>
          <w:rPr>
            <w:noProof/>
            <w:webHidden/>
          </w:rPr>
        </w:r>
        <w:r>
          <w:rPr>
            <w:noProof/>
            <w:webHidden/>
          </w:rPr>
          <w:fldChar w:fldCharType="separate"/>
        </w:r>
        <w:r w:rsidR="008E3412">
          <w:rPr>
            <w:noProof/>
            <w:webHidden/>
          </w:rPr>
          <w:t>13</w:t>
        </w:r>
        <w:r>
          <w:rPr>
            <w:noProof/>
            <w:webHidden/>
          </w:rPr>
          <w:fldChar w:fldCharType="end"/>
        </w:r>
      </w:hyperlink>
    </w:p>
    <w:p w14:paraId="09B4C61F" w14:textId="45B6EC5F" w:rsidR="00816A77" w:rsidRDefault="00816A77">
      <w:pPr>
        <w:pStyle w:val="TJ3"/>
        <w:tabs>
          <w:tab w:val="right" w:leader="dot" w:pos="8494"/>
        </w:tabs>
        <w:rPr>
          <w:rFonts w:asciiTheme="minorHAnsi" w:eastAsiaTheme="minorEastAsia" w:hAnsiTheme="minorHAnsi" w:cstheme="minorBidi"/>
          <w:noProof/>
          <w:sz w:val="22"/>
          <w:szCs w:val="22"/>
        </w:rPr>
      </w:pPr>
      <w:hyperlink w:anchor="_Toc58330291" w:history="1">
        <w:r w:rsidRPr="00890360">
          <w:rPr>
            <w:rStyle w:val="Hiperhivatkozs"/>
            <w:noProof/>
          </w:rPr>
          <w:t>2.3.2 Pre-production</w:t>
        </w:r>
        <w:r>
          <w:rPr>
            <w:noProof/>
            <w:webHidden/>
          </w:rPr>
          <w:tab/>
        </w:r>
        <w:r>
          <w:rPr>
            <w:noProof/>
            <w:webHidden/>
          </w:rPr>
          <w:fldChar w:fldCharType="begin"/>
        </w:r>
        <w:r>
          <w:rPr>
            <w:noProof/>
            <w:webHidden/>
          </w:rPr>
          <w:instrText xml:space="preserve"> PAGEREF _Toc58330291 \h </w:instrText>
        </w:r>
        <w:r>
          <w:rPr>
            <w:noProof/>
            <w:webHidden/>
          </w:rPr>
        </w:r>
        <w:r>
          <w:rPr>
            <w:noProof/>
            <w:webHidden/>
          </w:rPr>
          <w:fldChar w:fldCharType="separate"/>
        </w:r>
        <w:r w:rsidR="008E3412">
          <w:rPr>
            <w:noProof/>
            <w:webHidden/>
          </w:rPr>
          <w:t>14</w:t>
        </w:r>
        <w:r>
          <w:rPr>
            <w:noProof/>
            <w:webHidden/>
          </w:rPr>
          <w:fldChar w:fldCharType="end"/>
        </w:r>
      </w:hyperlink>
    </w:p>
    <w:p w14:paraId="772158A4" w14:textId="563E964C" w:rsidR="00816A77" w:rsidRDefault="00816A77">
      <w:pPr>
        <w:pStyle w:val="TJ3"/>
        <w:tabs>
          <w:tab w:val="right" w:leader="dot" w:pos="8494"/>
        </w:tabs>
        <w:rPr>
          <w:rFonts w:asciiTheme="minorHAnsi" w:eastAsiaTheme="minorEastAsia" w:hAnsiTheme="minorHAnsi" w:cstheme="minorBidi"/>
          <w:noProof/>
          <w:sz w:val="22"/>
          <w:szCs w:val="22"/>
        </w:rPr>
      </w:pPr>
      <w:hyperlink w:anchor="_Toc58330292" w:history="1">
        <w:r w:rsidRPr="00890360">
          <w:rPr>
            <w:rStyle w:val="Hiperhivatkozs"/>
            <w:noProof/>
          </w:rPr>
          <w:t>2.3.3 Production</w:t>
        </w:r>
        <w:r>
          <w:rPr>
            <w:noProof/>
            <w:webHidden/>
          </w:rPr>
          <w:tab/>
        </w:r>
        <w:r>
          <w:rPr>
            <w:noProof/>
            <w:webHidden/>
          </w:rPr>
          <w:fldChar w:fldCharType="begin"/>
        </w:r>
        <w:r>
          <w:rPr>
            <w:noProof/>
            <w:webHidden/>
          </w:rPr>
          <w:instrText xml:space="preserve"> PAGEREF _Toc58330292 \h </w:instrText>
        </w:r>
        <w:r>
          <w:rPr>
            <w:noProof/>
            <w:webHidden/>
          </w:rPr>
        </w:r>
        <w:r>
          <w:rPr>
            <w:noProof/>
            <w:webHidden/>
          </w:rPr>
          <w:fldChar w:fldCharType="separate"/>
        </w:r>
        <w:r w:rsidR="008E3412">
          <w:rPr>
            <w:noProof/>
            <w:webHidden/>
          </w:rPr>
          <w:t>17</w:t>
        </w:r>
        <w:r>
          <w:rPr>
            <w:noProof/>
            <w:webHidden/>
          </w:rPr>
          <w:fldChar w:fldCharType="end"/>
        </w:r>
      </w:hyperlink>
    </w:p>
    <w:p w14:paraId="5552936C" w14:textId="6368AA9A" w:rsidR="00816A77" w:rsidRDefault="00816A77">
      <w:pPr>
        <w:pStyle w:val="TJ3"/>
        <w:tabs>
          <w:tab w:val="right" w:leader="dot" w:pos="8494"/>
        </w:tabs>
        <w:rPr>
          <w:rFonts w:asciiTheme="minorHAnsi" w:eastAsiaTheme="minorEastAsia" w:hAnsiTheme="minorHAnsi" w:cstheme="minorBidi"/>
          <w:noProof/>
          <w:sz w:val="22"/>
          <w:szCs w:val="22"/>
        </w:rPr>
      </w:pPr>
      <w:hyperlink w:anchor="_Toc58330293" w:history="1">
        <w:r w:rsidRPr="00890360">
          <w:rPr>
            <w:rStyle w:val="Hiperhivatkozs"/>
            <w:noProof/>
          </w:rPr>
          <w:t>2.3.4 Post-production</w:t>
        </w:r>
        <w:r>
          <w:rPr>
            <w:noProof/>
            <w:webHidden/>
          </w:rPr>
          <w:tab/>
        </w:r>
        <w:r>
          <w:rPr>
            <w:noProof/>
            <w:webHidden/>
          </w:rPr>
          <w:fldChar w:fldCharType="begin"/>
        </w:r>
        <w:r>
          <w:rPr>
            <w:noProof/>
            <w:webHidden/>
          </w:rPr>
          <w:instrText xml:space="preserve"> PAGEREF _Toc58330293 \h </w:instrText>
        </w:r>
        <w:r>
          <w:rPr>
            <w:noProof/>
            <w:webHidden/>
          </w:rPr>
        </w:r>
        <w:r>
          <w:rPr>
            <w:noProof/>
            <w:webHidden/>
          </w:rPr>
          <w:fldChar w:fldCharType="separate"/>
        </w:r>
        <w:r w:rsidR="008E3412">
          <w:rPr>
            <w:noProof/>
            <w:webHidden/>
          </w:rPr>
          <w:t>18</w:t>
        </w:r>
        <w:r>
          <w:rPr>
            <w:noProof/>
            <w:webHidden/>
          </w:rPr>
          <w:fldChar w:fldCharType="end"/>
        </w:r>
      </w:hyperlink>
    </w:p>
    <w:p w14:paraId="5BEE7C36" w14:textId="7606F8D3" w:rsidR="00816A77" w:rsidRDefault="00816A77">
      <w:pPr>
        <w:pStyle w:val="TJ1"/>
        <w:rPr>
          <w:rFonts w:asciiTheme="minorHAnsi" w:eastAsiaTheme="minorEastAsia" w:hAnsiTheme="minorHAnsi" w:cstheme="minorBidi"/>
          <w:b w:val="0"/>
          <w:noProof/>
          <w:sz w:val="22"/>
          <w:szCs w:val="22"/>
        </w:rPr>
      </w:pPr>
      <w:hyperlink w:anchor="_Toc58330294" w:history="1">
        <w:r w:rsidRPr="00890360">
          <w:rPr>
            <w:rStyle w:val="Hiperhivatkozs"/>
            <w:noProof/>
          </w:rPr>
          <w:t>3 Unity</w:t>
        </w:r>
        <w:r>
          <w:rPr>
            <w:noProof/>
            <w:webHidden/>
          </w:rPr>
          <w:tab/>
        </w:r>
        <w:r>
          <w:rPr>
            <w:noProof/>
            <w:webHidden/>
          </w:rPr>
          <w:fldChar w:fldCharType="begin"/>
        </w:r>
        <w:r>
          <w:rPr>
            <w:noProof/>
            <w:webHidden/>
          </w:rPr>
          <w:instrText xml:space="preserve"> PAGEREF _Toc58330294 \h </w:instrText>
        </w:r>
        <w:r>
          <w:rPr>
            <w:noProof/>
            <w:webHidden/>
          </w:rPr>
        </w:r>
        <w:r>
          <w:rPr>
            <w:noProof/>
            <w:webHidden/>
          </w:rPr>
          <w:fldChar w:fldCharType="separate"/>
        </w:r>
        <w:r w:rsidR="008E3412">
          <w:rPr>
            <w:noProof/>
            <w:webHidden/>
          </w:rPr>
          <w:t>20</w:t>
        </w:r>
        <w:r>
          <w:rPr>
            <w:noProof/>
            <w:webHidden/>
          </w:rPr>
          <w:fldChar w:fldCharType="end"/>
        </w:r>
      </w:hyperlink>
    </w:p>
    <w:p w14:paraId="6720059F" w14:textId="723403A1" w:rsidR="00816A77" w:rsidRDefault="00816A77">
      <w:pPr>
        <w:pStyle w:val="TJ2"/>
        <w:tabs>
          <w:tab w:val="right" w:leader="dot" w:pos="8494"/>
        </w:tabs>
        <w:rPr>
          <w:rFonts w:asciiTheme="minorHAnsi" w:eastAsiaTheme="minorEastAsia" w:hAnsiTheme="minorHAnsi" w:cstheme="minorBidi"/>
          <w:noProof/>
          <w:sz w:val="22"/>
          <w:szCs w:val="22"/>
        </w:rPr>
      </w:pPr>
      <w:hyperlink w:anchor="_Toc58330295" w:history="1">
        <w:r w:rsidRPr="00890360">
          <w:rPr>
            <w:rStyle w:val="Hiperhivatkozs"/>
            <w:noProof/>
          </w:rPr>
          <w:t>3.1 About Unity</w:t>
        </w:r>
        <w:r>
          <w:rPr>
            <w:noProof/>
            <w:webHidden/>
          </w:rPr>
          <w:tab/>
        </w:r>
        <w:r>
          <w:rPr>
            <w:noProof/>
            <w:webHidden/>
          </w:rPr>
          <w:fldChar w:fldCharType="begin"/>
        </w:r>
        <w:r>
          <w:rPr>
            <w:noProof/>
            <w:webHidden/>
          </w:rPr>
          <w:instrText xml:space="preserve"> PAGEREF _Toc58330295 \h </w:instrText>
        </w:r>
        <w:r>
          <w:rPr>
            <w:noProof/>
            <w:webHidden/>
          </w:rPr>
        </w:r>
        <w:r>
          <w:rPr>
            <w:noProof/>
            <w:webHidden/>
          </w:rPr>
          <w:fldChar w:fldCharType="separate"/>
        </w:r>
        <w:r w:rsidR="008E3412">
          <w:rPr>
            <w:noProof/>
            <w:webHidden/>
          </w:rPr>
          <w:t>20</w:t>
        </w:r>
        <w:r>
          <w:rPr>
            <w:noProof/>
            <w:webHidden/>
          </w:rPr>
          <w:fldChar w:fldCharType="end"/>
        </w:r>
      </w:hyperlink>
    </w:p>
    <w:p w14:paraId="52849514" w14:textId="4909AC1E" w:rsidR="00816A77" w:rsidRDefault="00816A77">
      <w:pPr>
        <w:pStyle w:val="TJ2"/>
        <w:tabs>
          <w:tab w:val="right" w:leader="dot" w:pos="8494"/>
        </w:tabs>
        <w:rPr>
          <w:rFonts w:asciiTheme="minorHAnsi" w:eastAsiaTheme="minorEastAsia" w:hAnsiTheme="minorHAnsi" w:cstheme="minorBidi"/>
          <w:noProof/>
          <w:sz w:val="22"/>
          <w:szCs w:val="22"/>
        </w:rPr>
      </w:pPr>
      <w:hyperlink w:anchor="_Toc58330296" w:history="1">
        <w:r w:rsidRPr="00890360">
          <w:rPr>
            <w:rStyle w:val="Hiperhivatkozs"/>
            <w:noProof/>
          </w:rPr>
          <w:t>3.2 Overview of the workflow</w:t>
        </w:r>
        <w:r>
          <w:rPr>
            <w:noProof/>
            <w:webHidden/>
          </w:rPr>
          <w:tab/>
        </w:r>
        <w:r>
          <w:rPr>
            <w:noProof/>
            <w:webHidden/>
          </w:rPr>
          <w:fldChar w:fldCharType="begin"/>
        </w:r>
        <w:r>
          <w:rPr>
            <w:noProof/>
            <w:webHidden/>
          </w:rPr>
          <w:instrText xml:space="preserve"> PAGEREF _Toc58330296 \h </w:instrText>
        </w:r>
        <w:r>
          <w:rPr>
            <w:noProof/>
            <w:webHidden/>
          </w:rPr>
        </w:r>
        <w:r>
          <w:rPr>
            <w:noProof/>
            <w:webHidden/>
          </w:rPr>
          <w:fldChar w:fldCharType="separate"/>
        </w:r>
        <w:r w:rsidR="008E3412">
          <w:rPr>
            <w:noProof/>
            <w:webHidden/>
          </w:rPr>
          <w:t>23</w:t>
        </w:r>
        <w:r>
          <w:rPr>
            <w:noProof/>
            <w:webHidden/>
          </w:rPr>
          <w:fldChar w:fldCharType="end"/>
        </w:r>
      </w:hyperlink>
    </w:p>
    <w:p w14:paraId="435804D2" w14:textId="55CC34CE" w:rsidR="00816A77" w:rsidRDefault="00816A77">
      <w:pPr>
        <w:pStyle w:val="TJ1"/>
        <w:rPr>
          <w:rFonts w:asciiTheme="minorHAnsi" w:eastAsiaTheme="minorEastAsia" w:hAnsiTheme="minorHAnsi" w:cstheme="minorBidi"/>
          <w:b w:val="0"/>
          <w:noProof/>
          <w:sz w:val="22"/>
          <w:szCs w:val="22"/>
        </w:rPr>
      </w:pPr>
      <w:hyperlink w:anchor="_Toc58330297" w:history="1">
        <w:r w:rsidRPr="00890360">
          <w:rPr>
            <w:rStyle w:val="Hiperhivatkozs"/>
            <w:noProof/>
          </w:rPr>
          <w:t>4 Scripting in Unity</w:t>
        </w:r>
        <w:r>
          <w:rPr>
            <w:noProof/>
            <w:webHidden/>
          </w:rPr>
          <w:tab/>
        </w:r>
        <w:r>
          <w:rPr>
            <w:noProof/>
            <w:webHidden/>
          </w:rPr>
          <w:fldChar w:fldCharType="begin"/>
        </w:r>
        <w:r>
          <w:rPr>
            <w:noProof/>
            <w:webHidden/>
          </w:rPr>
          <w:instrText xml:space="preserve"> PAGEREF _Toc58330297 \h </w:instrText>
        </w:r>
        <w:r>
          <w:rPr>
            <w:noProof/>
            <w:webHidden/>
          </w:rPr>
        </w:r>
        <w:r>
          <w:rPr>
            <w:noProof/>
            <w:webHidden/>
          </w:rPr>
          <w:fldChar w:fldCharType="separate"/>
        </w:r>
        <w:r w:rsidR="008E3412">
          <w:rPr>
            <w:noProof/>
            <w:webHidden/>
          </w:rPr>
          <w:t>25</w:t>
        </w:r>
        <w:r>
          <w:rPr>
            <w:noProof/>
            <w:webHidden/>
          </w:rPr>
          <w:fldChar w:fldCharType="end"/>
        </w:r>
      </w:hyperlink>
    </w:p>
    <w:p w14:paraId="22BDBCFD" w14:textId="61BB59E8" w:rsidR="00816A77" w:rsidRDefault="00816A77">
      <w:pPr>
        <w:pStyle w:val="TJ2"/>
        <w:tabs>
          <w:tab w:val="right" w:leader="dot" w:pos="8494"/>
        </w:tabs>
        <w:rPr>
          <w:rFonts w:asciiTheme="minorHAnsi" w:eastAsiaTheme="minorEastAsia" w:hAnsiTheme="minorHAnsi" w:cstheme="minorBidi"/>
          <w:noProof/>
          <w:sz w:val="22"/>
          <w:szCs w:val="22"/>
        </w:rPr>
      </w:pPr>
      <w:hyperlink w:anchor="_Toc58330298" w:history="1">
        <w:r w:rsidRPr="00890360">
          <w:rPr>
            <w:rStyle w:val="Hiperhivatkozs"/>
            <w:noProof/>
          </w:rPr>
          <w:t>4.1 C#, the scripting language of Unity</w:t>
        </w:r>
        <w:r>
          <w:rPr>
            <w:noProof/>
            <w:webHidden/>
          </w:rPr>
          <w:tab/>
        </w:r>
        <w:r>
          <w:rPr>
            <w:noProof/>
            <w:webHidden/>
          </w:rPr>
          <w:fldChar w:fldCharType="begin"/>
        </w:r>
        <w:r>
          <w:rPr>
            <w:noProof/>
            <w:webHidden/>
          </w:rPr>
          <w:instrText xml:space="preserve"> PAGEREF _Toc58330298 \h </w:instrText>
        </w:r>
        <w:r>
          <w:rPr>
            <w:noProof/>
            <w:webHidden/>
          </w:rPr>
        </w:r>
        <w:r>
          <w:rPr>
            <w:noProof/>
            <w:webHidden/>
          </w:rPr>
          <w:fldChar w:fldCharType="separate"/>
        </w:r>
        <w:r w:rsidR="008E3412">
          <w:rPr>
            <w:noProof/>
            <w:webHidden/>
          </w:rPr>
          <w:t>26</w:t>
        </w:r>
        <w:r>
          <w:rPr>
            <w:noProof/>
            <w:webHidden/>
          </w:rPr>
          <w:fldChar w:fldCharType="end"/>
        </w:r>
      </w:hyperlink>
    </w:p>
    <w:p w14:paraId="64080170" w14:textId="050F2ADB" w:rsidR="00816A77" w:rsidRDefault="00816A77">
      <w:pPr>
        <w:pStyle w:val="TJ2"/>
        <w:tabs>
          <w:tab w:val="right" w:leader="dot" w:pos="8494"/>
        </w:tabs>
        <w:rPr>
          <w:rFonts w:asciiTheme="minorHAnsi" w:eastAsiaTheme="minorEastAsia" w:hAnsiTheme="minorHAnsi" w:cstheme="minorBidi"/>
          <w:noProof/>
          <w:sz w:val="22"/>
          <w:szCs w:val="22"/>
        </w:rPr>
      </w:pPr>
      <w:hyperlink w:anchor="_Toc58330299" w:history="1">
        <w:r w:rsidRPr="00890360">
          <w:rPr>
            <w:rStyle w:val="Hiperhivatkozs"/>
            <w:noProof/>
          </w:rPr>
          <w:t>4.2 .NET in Unity</w:t>
        </w:r>
        <w:r>
          <w:rPr>
            <w:noProof/>
            <w:webHidden/>
          </w:rPr>
          <w:tab/>
        </w:r>
        <w:r>
          <w:rPr>
            <w:noProof/>
            <w:webHidden/>
          </w:rPr>
          <w:fldChar w:fldCharType="begin"/>
        </w:r>
        <w:r>
          <w:rPr>
            <w:noProof/>
            <w:webHidden/>
          </w:rPr>
          <w:instrText xml:space="preserve"> PAGEREF _Toc58330299 \h </w:instrText>
        </w:r>
        <w:r>
          <w:rPr>
            <w:noProof/>
            <w:webHidden/>
          </w:rPr>
        </w:r>
        <w:r>
          <w:rPr>
            <w:noProof/>
            <w:webHidden/>
          </w:rPr>
          <w:fldChar w:fldCharType="separate"/>
        </w:r>
        <w:r w:rsidR="008E3412">
          <w:rPr>
            <w:noProof/>
            <w:webHidden/>
          </w:rPr>
          <w:t>32</w:t>
        </w:r>
        <w:r>
          <w:rPr>
            <w:noProof/>
            <w:webHidden/>
          </w:rPr>
          <w:fldChar w:fldCharType="end"/>
        </w:r>
      </w:hyperlink>
    </w:p>
    <w:p w14:paraId="222C0320" w14:textId="3AB5D32B" w:rsidR="00816A77" w:rsidRDefault="00816A77">
      <w:pPr>
        <w:pStyle w:val="TJ2"/>
        <w:tabs>
          <w:tab w:val="right" w:leader="dot" w:pos="8494"/>
        </w:tabs>
        <w:rPr>
          <w:rFonts w:asciiTheme="minorHAnsi" w:eastAsiaTheme="minorEastAsia" w:hAnsiTheme="minorHAnsi" w:cstheme="minorBidi"/>
          <w:noProof/>
          <w:sz w:val="22"/>
          <w:szCs w:val="22"/>
        </w:rPr>
      </w:pPr>
      <w:hyperlink w:anchor="_Toc58330300" w:history="1">
        <w:r w:rsidRPr="00890360">
          <w:rPr>
            <w:rStyle w:val="Hiperhivatkozs"/>
            <w:noProof/>
          </w:rPr>
          <w:t>4.3 Scripting backends</w:t>
        </w:r>
        <w:r>
          <w:rPr>
            <w:noProof/>
            <w:webHidden/>
          </w:rPr>
          <w:tab/>
        </w:r>
        <w:r>
          <w:rPr>
            <w:noProof/>
            <w:webHidden/>
          </w:rPr>
          <w:fldChar w:fldCharType="begin"/>
        </w:r>
        <w:r>
          <w:rPr>
            <w:noProof/>
            <w:webHidden/>
          </w:rPr>
          <w:instrText xml:space="preserve"> PAGEREF _Toc58330300 \h </w:instrText>
        </w:r>
        <w:r>
          <w:rPr>
            <w:noProof/>
            <w:webHidden/>
          </w:rPr>
        </w:r>
        <w:r>
          <w:rPr>
            <w:noProof/>
            <w:webHidden/>
          </w:rPr>
          <w:fldChar w:fldCharType="separate"/>
        </w:r>
        <w:r w:rsidR="008E3412">
          <w:rPr>
            <w:noProof/>
            <w:webHidden/>
          </w:rPr>
          <w:t>34</w:t>
        </w:r>
        <w:r>
          <w:rPr>
            <w:noProof/>
            <w:webHidden/>
          </w:rPr>
          <w:fldChar w:fldCharType="end"/>
        </w:r>
      </w:hyperlink>
    </w:p>
    <w:p w14:paraId="0D80A983" w14:textId="125358F4" w:rsidR="00816A77" w:rsidRDefault="00816A77">
      <w:pPr>
        <w:pStyle w:val="TJ3"/>
        <w:tabs>
          <w:tab w:val="right" w:leader="dot" w:pos="8494"/>
        </w:tabs>
        <w:rPr>
          <w:rFonts w:asciiTheme="minorHAnsi" w:eastAsiaTheme="minorEastAsia" w:hAnsiTheme="minorHAnsi" w:cstheme="minorBidi"/>
          <w:noProof/>
          <w:sz w:val="22"/>
          <w:szCs w:val="22"/>
        </w:rPr>
      </w:pPr>
      <w:hyperlink w:anchor="_Toc58330301" w:history="1">
        <w:r w:rsidRPr="00890360">
          <w:rPr>
            <w:rStyle w:val="Hiperhivatkozs"/>
            <w:noProof/>
          </w:rPr>
          <w:t>4.3.1 The Mono scripting backend</w:t>
        </w:r>
        <w:r>
          <w:rPr>
            <w:noProof/>
            <w:webHidden/>
          </w:rPr>
          <w:tab/>
        </w:r>
        <w:r>
          <w:rPr>
            <w:noProof/>
            <w:webHidden/>
          </w:rPr>
          <w:fldChar w:fldCharType="begin"/>
        </w:r>
        <w:r>
          <w:rPr>
            <w:noProof/>
            <w:webHidden/>
          </w:rPr>
          <w:instrText xml:space="preserve"> PAGEREF _Toc58330301 \h </w:instrText>
        </w:r>
        <w:r>
          <w:rPr>
            <w:noProof/>
            <w:webHidden/>
          </w:rPr>
        </w:r>
        <w:r>
          <w:rPr>
            <w:noProof/>
            <w:webHidden/>
          </w:rPr>
          <w:fldChar w:fldCharType="separate"/>
        </w:r>
        <w:r w:rsidR="008E3412">
          <w:rPr>
            <w:noProof/>
            <w:webHidden/>
          </w:rPr>
          <w:t>34</w:t>
        </w:r>
        <w:r>
          <w:rPr>
            <w:noProof/>
            <w:webHidden/>
          </w:rPr>
          <w:fldChar w:fldCharType="end"/>
        </w:r>
      </w:hyperlink>
    </w:p>
    <w:p w14:paraId="1BF3B3A0" w14:textId="61AA8338" w:rsidR="00816A77" w:rsidRDefault="00816A77">
      <w:pPr>
        <w:pStyle w:val="TJ3"/>
        <w:tabs>
          <w:tab w:val="right" w:leader="dot" w:pos="8494"/>
        </w:tabs>
        <w:rPr>
          <w:rFonts w:asciiTheme="minorHAnsi" w:eastAsiaTheme="minorEastAsia" w:hAnsiTheme="minorHAnsi" w:cstheme="minorBidi"/>
          <w:noProof/>
          <w:sz w:val="22"/>
          <w:szCs w:val="22"/>
        </w:rPr>
      </w:pPr>
      <w:hyperlink w:anchor="_Toc58330302" w:history="1">
        <w:r w:rsidRPr="00890360">
          <w:rPr>
            <w:rStyle w:val="Hiperhivatkozs"/>
            <w:noProof/>
          </w:rPr>
          <w:t>4.3.2 The IL2CPP scripting backend</w:t>
        </w:r>
        <w:r>
          <w:rPr>
            <w:noProof/>
            <w:webHidden/>
          </w:rPr>
          <w:tab/>
        </w:r>
        <w:r>
          <w:rPr>
            <w:noProof/>
            <w:webHidden/>
          </w:rPr>
          <w:fldChar w:fldCharType="begin"/>
        </w:r>
        <w:r>
          <w:rPr>
            <w:noProof/>
            <w:webHidden/>
          </w:rPr>
          <w:instrText xml:space="preserve"> PAGEREF _Toc58330302 \h </w:instrText>
        </w:r>
        <w:r>
          <w:rPr>
            <w:noProof/>
            <w:webHidden/>
          </w:rPr>
        </w:r>
        <w:r>
          <w:rPr>
            <w:noProof/>
            <w:webHidden/>
          </w:rPr>
          <w:fldChar w:fldCharType="separate"/>
        </w:r>
        <w:r w:rsidR="008E3412">
          <w:rPr>
            <w:noProof/>
            <w:webHidden/>
          </w:rPr>
          <w:t>35</w:t>
        </w:r>
        <w:r>
          <w:rPr>
            <w:noProof/>
            <w:webHidden/>
          </w:rPr>
          <w:fldChar w:fldCharType="end"/>
        </w:r>
      </w:hyperlink>
    </w:p>
    <w:p w14:paraId="6F3EBAF8" w14:textId="6CF53FED" w:rsidR="00816A77" w:rsidRDefault="00816A77">
      <w:pPr>
        <w:pStyle w:val="TJ1"/>
        <w:rPr>
          <w:rFonts w:asciiTheme="minorHAnsi" w:eastAsiaTheme="minorEastAsia" w:hAnsiTheme="minorHAnsi" w:cstheme="minorBidi"/>
          <w:b w:val="0"/>
          <w:noProof/>
          <w:sz w:val="22"/>
          <w:szCs w:val="22"/>
        </w:rPr>
      </w:pPr>
      <w:hyperlink w:anchor="_Toc58330303" w:history="1">
        <w:r w:rsidRPr="00890360">
          <w:rPr>
            <w:rStyle w:val="Hiperhivatkozs"/>
            <w:noProof/>
          </w:rPr>
          <w:t>5 Performance analysis in Unity</w:t>
        </w:r>
        <w:r>
          <w:rPr>
            <w:noProof/>
            <w:webHidden/>
          </w:rPr>
          <w:tab/>
        </w:r>
        <w:r>
          <w:rPr>
            <w:noProof/>
            <w:webHidden/>
          </w:rPr>
          <w:fldChar w:fldCharType="begin"/>
        </w:r>
        <w:r>
          <w:rPr>
            <w:noProof/>
            <w:webHidden/>
          </w:rPr>
          <w:instrText xml:space="preserve"> PAGEREF _Toc58330303 \h </w:instrText>
        </w:r>
        <w:r>
          <w:rPr>
            <w:noProof/>
            <w:webHidden/>
          </w:rPr>
        </w:r>
        <w:r>
          <w:rPr>
            <w:noProof/>
            <w:webHidden/>
          </w:rPr>
          <w:fldChar w:fldCharType="separate"/>
        </w:r>
        <w:r w:rsidR="008E3412">
          <w:rPr>
            <w:noProof/>
            <w:webHidden/>
          </w:rPr>
          <w:t>36</w:t>
        </w:r>
        <w:r>
          <w:rPr>
            <w:noProof/>
            <w:webHidden/>
          </w:rPr>
          <w:fldChar w:fldCharType="end"/>
        </w:r>
      </w:hyperlink>
    </w:p>
    <w:p w14:paraId="54979EA0" w14:textId="4A50DE84" w:rsidR="00816A77" w:rsidRDefault="00816A77">
      <w:pPr>
        <w:pStyle w:val="TJ2"/>
        <w:tabs>
          <w:tab w:val="right" w:leader="dot" w:pos="8494"/>
        </w:tabs>
        <w:rPr>
          <w:rFonts w:asciiTheme="minorHAnsi" w:eastAsiaTheme="minorEastAsia" w:hAnsiTheme="minorHAnsi" w:cstheme="minorBidi"/>
          <w:noProof/>
          <w:sz w:val="22"/>
          <w:szCs w:val="22"/>
        </w:rPr>
      </w:pPr>
      <w:hyperlink w:anchor="_Toc58330304" w:history="1">
        <w:r w:rsidRPr="00890360">
          <w:rPr>
            <w:rStyle w:val="Hiperhivatkozs"/>
            <w:noProof/>
          </w:rPr>
          <w:t>5.1 Profiling</w:t>
        </w:r>
        <w:r>
          <w:rPr>
            <w:noProof/>
            <w:webHidden/>
          </w:rPr>
          <w:tab/>
        </w:r>
        <w:r>
          <w:rPr>
            <w:noProof/>
            <w:webHidden/>
          </w:rPr>
          <w:fldChar w:fldCharType="begin"/>
        </w:r>
        <w:r>
          <w:rPr>
            <w:noProof/>
            <w:webHidden/>
          </w:rPr>
          <w:instrText xml:space="preserve"> PAGEREF _Toc58330304 \h </w:instrText>
        </w:r>
        <w:r>
          <w:rPr>
            <w:noProof/>
            <w:webHidden/>
          </w:rPr>
        </w:r>
        <w:r>
          <w:rPr>
            <w:noProof/>
            <w:webHidden/>
          </w:rPr>
          <w:fldChar w:fldCharType="separate"/>
        </w:r>
        <w:r w:rsidR="008E3412">
          <w:rPr>
            <w:noProof/>
            <w:webHidden/>
          </w:rPr>
          <w:t>36</w:t>
        </w:r>
        <w:r>
          <w:rPr>
            <w:noProof/>
            <w:webHidden/>
          </w:rPr>
          <w:fldChar w:fldCharType="end"/>
        </w:r>
      </w:hyperlink>
    </w:p>
    <w:p w14:paraId="57AD3491" w14:textId="7CF12CAF" w:rsidR="00816A77" w:rsidRDefault="00816A77">
      <w:pPr>
        <w:pStyle w:val="TJ3"/>
        <w:tabs>
          <w:tab w:val="right" w:leader="dot" w:pos="8494"/>
        </w:tabs>
        <w:rPr>
          <w:rFonts w:asciiTheme="minorHAnsi" w:eastAsiaTheme="minorEastAsia" w:hAnsiTheme="minorHAnsi" w:cstheme="minorBidi"/>
          <w:noProof/>
          <w:sz w:val="22"/>
          <w:szCs w:val="22"/>
        </w:rPr>
      </w:pPr>
      <w:hyperlink w:anchor="_Toc58330305" w:history="1">
        <w:r w:rsidRPr="00890360">
          <w:rPr>
            <w:rStyle w:val="Hiperhivatkozs"/>
            <w:noProof/>
          </w:rPr>
          <w:t>5.1.1 The Unity Profiler</w:t>
        </w:r>
        <w:r>
          <w:rPr>
            <w:noProof/>
            <w:webHidden/>
          </w:rPr>
          <w:tab/>
        </w:r>
        <w:r>
          <w:rPr>
            <w:noProof/>
            <w:webHidden/>
          </w:rPr>
          <w:fldChar w:fldCharType="begin"/>
        </w:r>
        <w:r>
          <w:rPr>
            <w:noProof/>
            <w:webHidden/>
          </w:rPr>
          <w:instrText xml:space="preserve"> PAGEREF _Toc58330305 \h </w:instrText>
        </w:r>
        <w:r>
          <w:rPr>
            <w:noProof/>
            <w:webHidden/>
          </w:rPr>
        </w:r>
        <w:r>
          <w:rPr>
            <w:noProof/>
            <w:webHidden/>
          </w:rPr>
          <w:fldChar w:fldCharType="separate"/>
        </w:r>
        <w:r w:rsidR="008E3412">
          <w:rPr>
            <w:noProof/>
            <w:webHidden/>
          </w:rPr>
          <w:t>37</w:t>
        </w:r>
        <w:r>
          <w:rPr>
            <w:noProof/>
            <w:webHidden/>
          </w:rPr>
          <w:fldChar w:fldCharType="end"/>
        </w:r>
      </w:hyperlink>
    </w:p>
    <w:p w14:paraId="2AC693B7" w14:textId="4308E3E0" w:rsidR="00816A77" w:rsidRDefault="00816A77">
      <w:pPr>
        <w:pStyle w:val="TJ2"/>
        <w:tabs>
          <w:tab w:val="right" w:leader="dot" w:pos="8494"/>
        </w:tabs>
        <w:rPr>
          <w:rFonts w:asciiTheme="minorHAnsi" w:eastAsiaTheme="minorEastAsia" w:hAnsiTheme="minorHAnsi" w:cstheme="minorBidi"/>
          <w:noProof/>
          <w:sz w:val="22"/>
          <w:szCs w:val="22"/>
        </w:rPr>
      </w:pPr>
      <w:hyperlink w:anchor="_Toc58330306" w:history="1">
        <w:r w:rsidRPr="00890360">
          <w:rPr>
            <w:rStyle w:val="Hiperhivatkozs"/>
            <w:noProof/>
          </w:rPr>
          <w:t>5.2 Performance testing</w:t>
        </w:r>
        <w:r>
          <w:rPr>
            <w:noProof/>
            <w:webHidden/>
          </w:rPr>
          <w:tab/>
        </w:r>
        <w:r>
          <w:rPr>
            <w:noProof/>
            <w:webHidden/>
          </w:rPr>
          <w:fldChar w:fldCharType="begin"/>
        </w:r>
        <w:r>
          <w:rPr>
            <w:noProof/>
            <w:webHidden/>
          </w:rPr>
          <w:instrText xml:space="preserve"> PAGEREF _Toc58330306 \h </w:instrText>
        </w:r>
        <w:r>
          <w:rPr>
            <w:noProof/>
            <w:webHidden/>
          </w:rPr>
        </w:r>
        <w:r>
          <w:rPr>
            <w:noProof/>
            <w:webHidden/>
          </w:rPr>
          <w:fldChar w:fldCharType="separate"/>
        </w:r>
        <w:r w:rsidR="008E3412">
          <w:rPr>
            <w:noProof/>
            <w:webHidden/>
          </w:rPr>
          <w:t>38</w:t>
        </w:r>
        <w:r>
          <w:rPr>
            <w:noProof/>
            <w:webHidden/>
          </w:rPr>
          <w:fldChar w:fldCharType="end"/>
        </w:r>
      </w:hyperlink>
    </w:p>
    <w:p w14:paraId="1F1DA2AF" w14:textId="6B73E006" w:rsidR="00816A77" w:rsidRDefault="00816A77">
      <w:pPr>
        <w:pStyle w:val="TJ3"/>
        <w:tabs>
          <w:tab w:val="right" w:leader="dot" w:pos="8494"/>
        </w:tabs>
        <w:rPr>
          <w:rFonts w:asciiTheme="minorHAnsi" w:eastAsiaTheme="minorEastAsia" w:hAnsiTheme="minorHAnsi" w:cstheme="minorBidi"/>
          <w:noProof/>
          <w:sz w:val="22"/>
          <w:szCs w:val="22"/>
        </w:rPr>
      </w:pPr>
      <w:hyperlink w:anchor="_Toc58330307" w:history="1">
        <w:r w:rsidRPr="00890360">
          <w:rPr>
            <w:rStyle w:val="Hiperhivatkozs"/>
            <w:noProof/>
          </w:rPr>
          <w:t>5.2.1 The Performance Testing Extension API</w:t>
        </w:r>
        <w:r>
          <w:rPr>
            <w:noProof/>
            <w:webHidden/>
          </w:rPr>
          <w:tab/>
        </w:r>
        <w:r>
          <w:rPr>
            <w:noProof/>
            <w:webHidden/>
          </w:rPr>
          <w:fldChar w:fldCharType="begin"/>
        </w:r>
        <w:r>
          <w:rPr>
            <w:noProof/>
            <w:webHidden/>
          </w:rPr>
          <w:instrText xml:space="preserve"> PAGEREF _Toc58330307 \h </w:instrText>
        </w:r>
        <w:r>
          <w:rPr>
            <w:noProof/>
            <w:webHidden/>
          </w:rPr>
        </w:r>
        <w:r>
          <w:rPr>
            <w:noProof/>
            <w:webHidden/>
          </w:rPr>
          <w:fldChar w:fldCharType="separate"/>
        </w:r>
        <w:r w:rsidR="008E3412">
          <w:rPr>
            <w:noProof/>
            <w:webHidden/>
          </w:rPr>
          <w:t>40</w:t>
        </w:r>
        <w:r>
          <w:rPr>
            <w:noProof/>
            <w:webHidden/>
          </w:rPr>
          <w:fldChar w:fldCharType="end"/>
        </w:r>
      </w:hyperlink>
    </w:p>
    <w:p w14:paraId="4EF6C6D3" w14:textId="07316B99" w:rsidR="00816A77" w:rsidRDefault="00816A77">
      <w:pPr>
        <w:pStyle w:val="TJ3"/>
        <w:tabs>
          <w:tab w:val="right" w:leader="dot" w:pos="8494"/>
        </w:tabs>
        <w:rPr>
          <w:rFonts w:asciiTheme="minorHAnsi" w:eastAsiaTheme="minorEastAsia" w:hAnsiTheme="minorHAnsi" w:cstheme="minorBidi"/>
          <w:noProof/>
          <w:sz w:val="22"/>
          <w:szCs w:val="22"/>
        </w:rPr>
      </w:pPr>
      <w:hyperlink w:anchor="_Toc58330308" w:history="1">
        <w:r w:rsidRPr="00890360">
          <w:rPr>
            <w:rStyle w:val="Hiperhivatkozs"/>
            <w:noProof/>
          </w:rPr>
          <w:t>5.2.2 Performance test examples</w:t>
        </w:r>
        <w:r>
          <w:rPr>
            <w:noProof/>
            <w:webHidden/>
          </w:rPr>
          <w:tab/>
        </w:r>
        <w:r>
          <w:rPr>
            <w:noProof/>
            <w:webHidden/>
          </w:rPr>
          <w:fldChar w:fldCharType="begin"/>
        </w:r>
        <w:r>
          <w:rPr>
            <w:noProof/>
            <w:webHidden/>
          </w:rPr>
          <w:instrText xml:space="preserve"> PAGEREF _Toc58330308 \h </w:instrText>
        </w:r>
        <w:r>
          <w:rPr>
            <w:noProof/>
            <w:webHidden/>
          </w:rPr>
        </w:r>
        <w:r>
          <w:rPr>
            <w:noProof/>
            <w:webHidden/>
          </w:rPr>
          <w:fldChar w:fldCharType="separate"/>
        </w:r>
        <w:r w:rsidR="008E3412">
          <w:rPr>
            <w:noProof/>
            <w:webHidden/>
          </w:rPr>
          <w:t>43</w:t>
        </w:r>
        <w:r>
          <w:rPr>
            <w:noProof/>
            <w:webHidden/>
          </w:rPr>
          <w:fldChar w:fldCharType="end"/>
        </w:r>
      </w:hyperlink>
    </w:p>
    <w:p w14:paraId="6C366FC8" w14:textId="3AA68F1C" w:rsidR="00816A77" w:rsidRDefault="00816A77">
      <w:pPr>
        <w:pStyle w:val="TJ2"/>
        <w:tabs>
          <w:tab w:val="right" w:leader="dot" w:pos="8494"/>
        </w:tabs>
        <w:rPr>
          <w:rStyle w:val="Hiperhivatkozs"/>
          <w:noProof/>
        </w:rPr>
      </w:pPr>
      <w:hyperlink w:anchor="_Toc58330309" w:history="1">
        <w:r w:rsidRPr="00890360">
          <w:rPr>
            <w:rStyle w:val="Hiperhivatkozs"/>
            <w:noProof/>
          </w:rPr>
          <w:t>5.3 Benchmarking</w:t>
        </w:r>
        <w:r>
          <w:rPr>
            <w:noProof/>
            <w:webHidden/>
          </w:rPr>
          <w:tab/>
        </w:r>
        <w:r>
          <w:rPr>
            <w:noProof/>
            <w:webHidden/>
          </w:rPr>
          <w:fldChar w:fldCharType="begin"/>
        </w:r>
        <w:r>
          <w:rPr>
            <w:noProof/>
            <w:webHidden/>
          </w:rPr>
          <w:instrText xml:space="preserve"> PAGEREF _Toc58330309 \h </w:instrText>
        </w:r>
        <w:r>
          <w:rPr>
            <w:noProof/>
            <w:webHidden/>
          </w:rPr>
        </w:r>
        <w:r>
          <w:rPr>
            <w:noProof/>
            <w:webHidden/>
          </w:rPr>
          <w:fldChar w:fldCharType="separate"/>
        </w:r>
        <w:r w:rsidR="008E3412">
          <w:rPr>
            <w:noProof/>
            <w:webHidden/>
          </w:rPr>
          <w:t>48</w:t>
        </w:r>
        <w:r>
          <w:rPr>
            <w:noProof/>
            <w:webHidden/>
          </w:rPr>
          <w:fldChar w:fldCharType="end"/>
        </w:r>
      </w:hyperlink>
    </w:p>
    <w:p w14:paraId="12D51500" w14:textId="77777777" w:rsidR="00816A77" w:rsidRDefault="00816A77">
      <w:pPr>
        <w:spacing w:after="0" w:line="240" w:lineRule="auto"/>
        <w:ind w:firstLine="0"/>
        <w:jc w:val="left"/>
        <w:rPr>
          <w:rStyle w:val="Hiperhivatkozs"/>
          <w:noProof/>
        </w:rPr>
      </w:pPr>
      <w:r>
        <w:rPr>
          <w:rStyle w:val="Hiperhivatkozs"/>
          <w:noProof/>
        </w:rPr>
        <w:br w:type="page"/>
      </w:r>
    </w:p>
    <w:p w14:paraId="03FE96BD" w14:textId="77777777" w:rsidR="00816A77" w:rsidRDefault="00816A77">
      <w:pPr>
        <w:pStyle w:val="TJ2"/>
        <w:tabs>
          <w:tab w:val="right" w:leader="dot" w:pos="8494"/>
        </w:tabs>
        <w:rPr>
          <w:rFonts w:asciiTheme="minorHAnsi" w:eastAsiaTheme="minorEastAsia" w:hAnsiTheme="minorHAnsi" w:cstheme="minorBidi"/>
          <w:noProof/>
          <w:sz w:val="22"/>
          <w:szCs w:val="22"/>
        </w:rPr>
      </w:pPr>
    </w:p>
    <w:p w14:paraId="7F6B3168" w14:textId="2BDBD939" w:rsidR="00816A77" w:rsidRDefault="00816A77">
      <w:pPr>
        <w:pStyle w:val="TJ1"/>
        <w:rPr>
          <w:rFonts w:asciiTheme="minorHAnsi" w:eastAsiaTheme="minorEastAsia" w:hAnsiTheme="minorHAnsi" w:cstheme="minorBidi"/>
          <w:b w:val="0"/>
          <w:noProof/>
          <w:sz w:val="22"/>
          <w:szCs w:val="22"/>
        </w:rPr>
      </w:pPr>
      <w:hyperlink w:anchor="_Toc58330310" w:history="1">
        <w:r w:rsidRPr="00890360">
          <w:rPr>
            <w:rStyle w:val="Hiperhivatkozs"/>
            <w:noProof/>
          </w:rPr>
          <w:t>6 Scripting Optimization Techniques for Unity</w:t>
        </w:r>
        <w:r>
          <w:rPr>
            <w:noProof/>
            <w:webHidden/>
          </w:rPr>
          <w:tab/>
        </w:r>
        <w:r>
          <w:rPr>
            <w:noProof/>
            <w:webHidden/>
          </w:rPr>
          <w:fldChar w:fldCharType="begin"/>
        </w:r>
        <w:r>
          <w:rPr>
            <w:noProof/>
            <w:webHidden/>
          </w:rPr>
          <w:instrText xml:space="preserve"> PAGEREF _Toc58330310 \h </w:instrText>
        </w:r>
        <w:r>
          <w:rPr>
            <w:noProof/>
            <w:webHidden/>
          </w:rPr>
        </w:r>
        <w:r>
          <w:rPr>
            <w:noProof/>
            <w:webHidden/>
          </w:rPr>
          <w:fldChar w:fldCharType="separate"/>
        </w:r>
        <w:r w:rsidR="008E3412">
          <w:rPr>
            <w:noProof/>
            <w:webHidden/>
          </w:rPr>
          <w:t>49</w:t>
        </w:r>
        <w:r>
          <w:rPr>
            <w:noProof/>
            <w:webHidden/>
          </w:rPr>
          <w:fldChar w:fldCharType="end"/>
        </w:r>
      </w:hyperlink>
    </w:p>
    <w:p w14:paraId="4E535665" w14:textId="41A34349" w:rsidR="00816A77" w:rsidRDefault="00816A77">
      <w:pPr>
        <w:pStyle w:val="TJ2"/>
        <w:tabs>
          <w:tab w:val="right" w:leader="dot" w:pos="8494"/>
        </w:tabs>
        <w:rPr>
          <w:rFonts w:asciiTheme="minorHAnsi" w:eastAsiaTheme="minorEastAsia" w:hAnsiTheme="minorHAnsi" w:cstheme="minorBidi"/>
          <w:noProof/>
          <w:sz w:val="22"/>
          <w:szCs w:val="22"/>
        </w:rPr>
      </w:pPr>
      <w:hyperlink w:anchor="_Toc58330311" w:history="1">
        <w:r w:rsidRPr="00890360">
          <w:rPr>
            <w:rStyle w:val="Hiperhivatkozs"/>
            <w:noProof/>
          </w:rPr>
          <w:t>6.1 Update manager</w:t>
        </w:r>
        <w:r>
          <w:rPr>
            <w:noProof/>
            <w:webHidden/>
          </w:rPr>
          <w:tab/>
        </w:r>
        <w:r>
          <w:rPr>
            <w:noProof/>
            <w:webHidden/>
          </w:rPr>
          <w:fldChar w:fldCharType="begin"/>
        </w:r>
        <w:r>
          <w:rPr>
            <w:noProof/>
            <w:webHidden/>
          </w:rPr>
          <w:instrText xml:space="preserve"> PAGEREF _Toc58330311 \h </w:instrText>
        </w:r>
        <w:r>
          <w:rPr>
            <w:noProof/>
            <w:webHidden/>
          </w:rPr>
        </w:r>
        <w:r>
          <w:rPr>
            <w:noProof/>
            <w:webHidden/>
          </w:rPr>
          <w:fldChar w:fldCharType="separate"/>
        </w:r>
        <w:r w:rsidR="008E3412">
          <w:rPr>
            <w:noProof/>
            <w:webHidden/>
          </w:rPr>
          <w:t>49</w:t>
        </w:r>
        <w:r>
          <w:rPr>
            <w:noProof/>
            <w:webHidden/>
          </w:rPr>
          <w:fldChar w:fldCharType="end"/>
        </w:r>
      </w:hyperlink>
    </w:p>
    <w:p w14:paraId="6E264505" w14:textId="0986F66B" w:rsidR="00816A77" w:rsidRDefault="00816A77">
      <w:pPr>
        <w:pStyle w:val="TJ3"/>
        <w:tabs>
          <w:tab w:val="right" w:leader="dot" w:pos="8494"/>
        </w:tabs>
        <w:rPr>
          <w:rFonts w:asciiTheme="minorHAnsi" w:eastAsiaTheme="minorEastAsia" w:hAnsiTheme="minorHAnsi" w:cstheme="minorBidi"/>
          <w:noProof/>
          <w:sz w:val="22"/>
          <w:szCs w:val="22"/>
        </w:rPr>
      </w:pPr>
      <w:hyperlink w:anchor="_Toc58330312" w:history="1">
        <w:r w:rsidRPr="00890360">
          <w:rPr>
            <w:rStyle w:val="Hiperhivatkozs"/>
            <w:noProof/>
          </w:rPr>
          <w:t>6.1.1 Results</w:t>
        </w:r>
        <w:r>
          <w:rPr>
            <w:noProof/>
            <w:webHidden/>
          </w:rPr>
          <w:tab/>
        </w:r>
        <w:r>
          <w:rPr>
            <w:noProof/>
            <w:webHidden/>
          </w:rPr>
          <w:fldChar w:fldCharType="begin"/>
        </w:r>
        <w:r>
          <w:rPr>
            <w:noProof/>
            <w:webHidden/>
          </w:rPr>
          <w:instrText xml:space="preserve"> PAGEREF _Toc58330312 \h </w:instrText>
        </w:r>
        <w:r>
          <w:rPr>
            <w:noProof/>
            <w:webHidden/>
          </w:rPr>
        </w:r>
        <w:r>
          <w:rPr>
            <w:noProof/>
            <w:webHidden/>
          </w:rPr>
          <w:fldChar w:fldCharType="separate"/>
        </w:r>
        <w:r w:rsidR="008E3412">
          <w:rPr>
            <w:noProof/>
            <w:webHidden/>
          </w:rPr>
          <w:t>52</w:t>
        </w:r>
        <w:r>
          <w:rPr>
            <w:noProof/>
            <w:webHidden/>
          </w:rPr>
          <w:fldChar w:fldCharType="end"/>
        </w:r>
      </w:hyperlink>
    </w:p>
    <w:p w14:paraId="4D32B2F9" w14:textId="5EAED508" w:rsidR="00816A77" w:rsidRDefault="00816A77">
      <w:pPr>
        <w:pStyle w:val="TJ2"/>
        <w:tabs>
          <w:tab w:val="right" w:leader="dot" w:pos="8494"/>
        </w:tabs>
        <w:rPr>
          <w:rFonts w:asciiTheme="minorHAnsi" w:eastAsiaTheme="minorEastAsia" w:hAnsiTheme="minorHAnsi" w:cstheme="minorBidi"/>
          <w:noProof/>
          <w:sz w:val="22"/>
          <w:szCs w:val="22"/>
        </w:rPr>
      </w:pPr>
      <w:hyperlink w:anchor="_Toc58330313" w:history="1">
        <w:r w:rsidRPr="00890360">
          <w:rPr>
            <w:rStyle w:val="Hiperhivatkozs"/>
            <w:noProof/>
          </w:rPr>
          <w:t>6.2 Custom properties and hashing of the internal systems</w:t>
        </w:r>
        <w:r>
          <w:rPr>
            <w:noProof/>
            <w:webHidden/>
          </w:rPr>
          <w:tab/>
        </w:r>
        <w:r>
          <w:rPr>
            <w:noProof/>
            <w:webHidden/>
          </w:rPr>
          <w:fldChar w:fldCharType="begin"/>
        </w:r>
        <w:r>
          <w:rPr>
            <w:noProof/>
            <w:webHidden/>
          </w:rPr>
          <w:instrText xml:space="preserve"> PAGEREF _Toc58330313 \h </w:instrText>
        </w:r>
        <w:r>
          <w:rPr>
            <w:noProof/>
            <w:webHidden/>
          </w:rPr>
        </w:r>
        <w:r>
          <w:rPr>
            <w:noProof/>
            <w:webHidden/>
          </w:rPr>
          <w:fldChar w:fldCharType="separate"/>
        </w:r>
        <w:r w:rsidR="008E3412">
          <w:rPr>
            <w:noProof/>
            <w:webHidden/>
          </w:rPr>
          <w:t>54</w:t>
        </w:r>
        <w:r>
          <w:rPr>
            <w:noProof/>
            <w:webHidden/>
          </w:rPr>
          <w:fldChar w:fldCharType="end"/>
        </w:r>
      </w:hyperlink>
    </w:p>
    <w:p w14:paraId="2D08D280" w14:textId="5D18CCF5" w:rsidR="00816A77" w:rsidRDefault="00816A77">
      <w:pPr>
        <w:pStyle w:val="TJ3"/>
        <w:tabs>
          <w:tab w:val="right" w:leader="dot" w:pos="8494"/>
        </w:tabs>
        <w:rPr>
          <w:rFonts w:asciiTheme="minorHAnsi" w:eastAsiaTheme="minorEastAsia" w:hAnsiTheme="minorHAnsi" w:cstheme="minorBidi"/>
          <w:noProof/>
          <w:sz w:val="22"/>
          <w:szCs w:val="22"/>
        </w:rPr>
      </w:pPr>
      <w:hyperlink w:anchor="_Toc58330314" w:history="1">
        <w:r w:rsidRPr="00890360">
          <w:rPr>
            <w:rStyle w:val="Hiperhivatkozs"/>
            <w:noProof/>
          </w:rPr>
          <w:t>6.2.1 Results</w:t>
        </w:r>
        <w:r>
          <w:rPr>
            <w:noProof/>
            <w:webHidden/>
          </w:rPr>
          <w:tab/>
        </w:r>
        <w:r>
          <w:rPr>
            <w:noProof/>
            <w:webHidden/>
          </w:rPr>
          <w:fldChar w:fldCharType="begin"/>
        </w:r>
        <w:r>
          <w:rPr>
            <w:noProof/>
            <w:webHidden/>
          </w:rPr>
          <w:instrText xml:space="preserve"> PAGEREF _Toc58330314 \h </w:instrText>
        </w:r>
        <w:r>
          <w:rPr>
            <w:noProof/>
            <w:webHidden/>
          </w:rPr>
        </w:r>
        <w:r>
          <w:rPr>
            <w:noProof/>
            <w:webHidden/>
          </w:rPr>
          <w:fldChar w:fldCharType="separate"/>
        </w:r>
        <w:r w:rsidR="008E3412">
          <w:rPr>
            <w:noProof/>
            <w:webHidden/>
          </w:rPr>
          <w:t>56</w:t>
        </w:r>
        <w:r>
          <w:rPr>
            <w:noProof/>
            <w:webHidden/>
          </w:rPr>
          <w:fldChar w:fldCharType="end"/>
        </w:r>
      </w:hyperlink>
    </w:p>
    <w:p w14:paraId="46803C63" w14:textId="7759F5D2" w:rsidR="00816A77" w:rsidRDefault="00816A77">
      <w:pPr>
        <w:pStyle w:val="TJ2"/>
        <w:tabs>
          <w:tab w:val="right" w:leader="dot" w:pos="8494"/>
        </w:tabs>
        <w:rPr>
          <w:rFonts w:asciiTheme="minorHAnsi" w:eastAsiaTheme="minorEastAsia" w:hAnsiTheme="minorHAnsi" w:cstheme="minorBidi"/>
          <w:noProof/>
          <w:sz w:val="22"/>
          <w:szCs w:val="22"/>
        </w:rPr>
      </w:pPr>
      <w:hyperlink w:anchor="_Toc58330315" w:history="1">
        <w:r w:rsidRPr="00890360">
          <w:rPr>
            <w:rStyle w:val="Hiperhivatkozs"/>
            <w:noProof/>
          </w:rPr>
          <w:t>6.3 Struct assignment</w:t>
        </w:r>
        <w:r>
          <w:rPr>
            <w:noProof/>
            <w:webHidden/>
          </w:rPr>
          <w:tab/>
        </w:r>
        <w:r>
          <w:rPr>
            <w:noProof/>
            <w:webHidden/>
          </w:rPr>
          <w:fldChar w:fldCharType="begin"/>
        </w:r>
        <w:r>
          <w:rPr>
            <w:noProof/>
            <w:webHidden/>
          </w:rPr>
          <w:instrText xml:space="preserve"> PAGEREF _Toc58330315 \h </w:instrText>
        </w:r>
        <w:r>
          <w:rPr>
            <w:noProof/>
            <w:webHidden/>
          </w:rPr>
        </w:r>
        <w:r>
          <w:rPr>
            <w:noProof/>
            <w:webHidden/>
          </w:rPr>
          <w:fldChar w:fldCharType="separate"/>
        </w:r>
        <w:r w:rsidR="008E3412">
          <w:rPr>
            <w:noProof/>
            <w:webHidden/>
          </w:rPr>
          <w:t>58</w:t>
        </w:r>
        <w:r>
          <w:rPr>
            <w:noProof/>
            <w:webHidden/>
          </w:rPr>
          <w:fldChar w:fldCharType="end"/>
        </w:r>
      </w:hyperlink>
    </w:p>
    <w:p w14:paraId="40996B2C" w14:textId="7DDBF10D" w:rsidR="00816A77" w:rsidRDefault="00816A77">
      <w:pPr>
        <w:pStyle w:val="TJ3"/>
        <w:tabs>
          <w:tab w:val="right" w:leader="dot" w:pos="8494"/>
        </w:tabs>
        <w:rPr>
          <w:rFonts w:asciiTheme="minorHAnsi" w:eastAsiaTheme="minorEastAsia" w:hAnsiTheme="minorHAnsi" w:cstheme="minorBidi"/>
          <w:noProof/>
          <w:sz w:val="22"/>
          <w:szCs w:val="22"/>
        </w:rPr>
      </w:pPr>
      <w:hyperlink w:anchor="_Toc58330316" w:history="1">
        <w:r w:rsidRPr="00890360">
          <w:rPr>
            <w:rStyle w:val="Hiperhivatkozs"/>
            <w:noProof/>
          </w:rPr>
          <w:t>6.3.1 Results</w:t>
        </w:r>
        <w:r>
          <w:rPr>
            <w:noProof/>
            <w:webHidden/>
          </w:rPr>
          <w:tab/>
        </w:r>
        <w:r>
          <w:rPr>
            <w:noProof/>
            <w:webHidden/>
          </w:rPr>
          <w:fldChar w:fldCharType="begin"/>
        </w:r>
        <w:r>
          <w:rPr>
            <w:noProof/>
            <w:webHidden/>
          </w:rPr>
          <w:instrText xml:space="preserve"> PAGEREF _Toc58330316 \h </w:instrText>
        </w:r>
        <w:r>
          <w:rPr>
            <w:noProof/>
            <w:webHidden/>
          </w:rPr>
        </w:r>
        <w:r>
          <w:rPr>
            <w:noProof/>
            <w:webHidden/>
          </w:rPr>
          <w:fldChar w:fldCharType="separate"/>
        </w:r>
        <w:r w:rsidR="008E3412">
          <w:rPr>
            <w:noProof/>
            <w:webHidden/>
          </w:rPr>
          <w:t>59</w:t>
        </w:r>
        <w:r>
          <w:rPr>
            <w:noProof/>
            <w:webHidden/>
          </w:rPr>
          <w:fldChar w:fldCharType="end"/>
        </w:r>
      </w:hyperlink>
    </w:p>
    <w:p w14:paraId="58B13C38" w14:textId="2AA5C792" w:rsidR="00816A77" w:rsidRDefault="00816A77">
      <w:pPr>
        <w:pStyle w:val="TJ2"/>
        <w:tabs>
          <w:tab w:val="right" w:leader="dot" w:pos="8494"/>
        </w:tabs>
        <w:rPr>
          <w:rFonts w:asciiTheme="minorHAnsi" w:eastAsiaTheme="minorEastAsia" w:hAnsiTheme="minorHAnsi" w:cstheme="minorBidi"/>
          <w:noProof/>
          <w:sz w:val="22"/>
          <w:szCs w:val="22"/>
        </w:rPr>
      </w:pPr>
      <w:hyperlink w:anchor="_Toc58330317" w:history="1">
        <w:r w:rsidRPr="00890360">
          <w:rPr>
            <w:rStyle w:val="Hiperhivatkozs"/>
            <w:noProof/>
          </w:rPr>
          <w:t>6.4 Hierarchy Optimization</w:t>
        </w:r>
        <w:r>
          <w:rPr>
            <w:noProof/>
            <w:webHidden/>
          </w:rPr>
          <w:tab/>
        </w:r>
        <w:r>
          <w:rPr>
            <w:noProof/>
            <w:webHidden/>
          </w:rPr>
          <w:fldChar w:fldCharType="begin"/>
        </w:r>
        <w:r>
          <w:rPr>
            <w:noProof/>
            <w:webHidden/>
          </w:rPr>
          <w:instrText xml:space="preserve"> PAGEREF _Toc58330317 \h </w:instrText>
        </w:r>
        <w:r>
          <w:rPr>
            <w:noProof/>
            <w:webHidden/>
          </w:rPr>
        </w:r>
        <w:r>
          <w:rPr>
            <w:noProof/>
            <w:webHidden/>
          </w:rPr>
          <w:fldChar w:fldCharType="separate"/>
        </w:r>
        <w:r w:rsidR="008E3412">
          <w:rPr>
            <w:noProof/>
            <w:webHidden/>
          </w:rPr>
          <w:t>60</w:t>
        </w:r>
        <w:r>
          <w:rPr>
            <w:noProof/>
            <w:webHidden/>
          </w:rPr>
          <w:fldChar w:fldCharType="end"/>
        </w:r>
      </w:hyperlink>
    </w:p>
    <w:p w14:paraId="226003E4" w14:textId="75C76E11" w:rsidR="00816A77" w:rsidRDefault="00816A77">
      <w:pPr>
        <w:pStyle w:val="TJ3"/>
        <w:tabs>
          <w:tab w:val="right" w:leader="dot" w:pos="8494"/>
        </w:tabs>
        <w:rPr>
          <w:rFonts w:asciiTheme="minorHAnsi" w:eastAsiaTheme="minorEastAsia" w:hAnsiTheme="minorHAnsi" w:cstheme="minorBidi"/>
          <w:noProof/>
          <w:sz w:val="22"/>
          <w:szCs w:val="22"/>
        </w:rPr>
      </w:pPr>
      <w:hyperlink w:anchor="_Toc58330318" w:history="1">
        <w:r w:rsidRPr="00890360">
          <w:rPr>
            <w:rStyle w:val="Hiperhivatkozs"/>
            <w:noProof/>
          </w:rPr>
          <w:t>6.4.1 Results</w:t>
        </w:r>
        <w:r>
          <w:rPr>
            <w:noProof/>
            <w:webHidden/>
          </w:rPr>
          <w:tab/>
        </w:r>
        <w:r>
          <w:rPr>
            <w:noProof/>
            <w:webHidden/>
          </w:rPr>
          <w:fldChar w:fldCharType="begin"/>
        </w:r>
        <w:r>
          <w:rPr>
            <w:noProof/>
            <w:webHidden/>
          </w:rPr>
          <w:instrText xml:space="preserve"> PAGEREF _Toc58330318 \h </w:instrText>
        </w:r>
        <w:r>
          <w:rPr>
            <w:noProof/>
            <w:webHidden/>
          </w:rPr>
        </w:r>
        <w:r>
          <w:rPr>
            <w:noProof/>
            <w:webHidden/>
          </w:rPr>
          <w:fldChar w:fldCharType="separate"/>
        </w:r>
        <w:r w:rsidR="008E3412">
          <w:rPr>
            <w:noProof/>
            <w:webHidden/>
          </w:rPr>
          <w:t>61</w:t>
        </w:r>
        <w:r>
          <w:rPr>
            <w:noProof/>
            <w:webHidden/>
          </w:rPr>
          <w:fldChar w:fldCharType="end"/>
        </w:r>
      </w:hyperlink>
    </w:p>
    <w:p w14:paraId="5882099C" w14:textId="02668241" w:rsidR="00816A77" w:rsidRDefault="00816A77">
      <w:pPr>
        <w:pStyle w:val="TJ1"/>
        <w:rPr>
          <w:rFonts w:asciiTheme="minorHAnsi" w:eastAsiaTheme="minorEastAsia" w:hAnsiTheme="minorHAnsi" w:cstheme="minorBidi"/>
          <w:b w:val="0"/>
          <w:noProof/>
          <w:sz w:val="22"/>
          <w:szCs w:val="22"/>
        </w:rPr>
      </w:pPr>
      <w:hyperlink w:anchor="_Toc58330319" w:history="1">
        <w:r w:rsidRPr="00890360">
          <w:rPr>
            <w:rStyle w:val="Hiperhivatkozs"/>
            <w:noProof/>
          </w:rPr>
          <w:t>7 Conclusion</w:t>
        </w:r>
        <w:r>
          <w:rPr>
            <w:noProof/>
            <w:webHidden/>
          </w:rPr>
          <w:tab/>
        </w:r>
        <w:r>
          <w:rPr>
            <w:noProof/>
            <w:webHidden/>
          </w:rPr>
          <w:fldChar w:fldCharType="begin"/>
        </w:r>
        <w:r>
          <w:rPr>
            <w:noProof/>
            <w:webHidden/>
          </w:rPr>
          <w:instrText xml:space="preserve"> PAGEREF _Toc58330319 \h </w:instrText>
        </w:r>
        <w:r>
          <w:rPr>
            <w:noProof/>
            <w:webHidden/>
          </w:rPr>
        </w:r>
        <w:r>
          <w:rPr>
            <w:noProof/>
            <w:webHidden/>
          </w:rPr>
          <w:fldChar w:fldCharType="separate"/>
        </w:r>
        <w:r w:rsidR="008E3412">
          <w:rPr>
            <w:noProof/>
            <w:webHidden/>
          </w:rPr>
          <w:t>63</w:t>
        </w:r>
        <w:r>
          <w:rPr>
            <w:noProof/>
            <w:webHidden/>
          </w:rPr>
          <w:fldChar w:fldCharType="end"/>
        </w:r>
      </w:hyperlink>
    </w:p>
    <w:p w14:paraId="0FB77FF7" w14:textId="5420324A" w:rsidR="00816A77" w:rsidRDefault="00816A77">
      <w:pPr>
        <w:pStyle w:val="TJ1"/>
        <w:rPr>
          <w:rFonts w:asciiTheme="minorHAnsi" w:eastAsiaTheme="minorEastAsia" w:hAnsiTheme="minorHAnsi" w:cstheme="minorBidi"/>
          <w:b w:val="0"/>
          <w:noProof/>
          <w:sz w:val="22"/>
          <w:szCs w:val="22"/>
        </w:rPr>
      </w:pPr>
      <w:hyperlink w:anchor="_Toc58330320" w:history="1">
        <w:r w:rsidRPr="00890360">
          <w:rPr>
            <w:rStyle w:val="Hiperhivatkozs"/>
            <w:noProof/>
          </w:rPr>
          <w:t>Bibliography</w:t>
        </w:r>
        <w:r>
          <w:rPr>
            <w:noProof/>
            <w:webHidden/>
          </w:rPr>
          <w:tab/>
        </w:r>
        <w:r>
          <w:rPr>
            <w:noProof/>
            <w:webHidden/>
          </w:rPr>
          <w:fldChar w:fldCharType="begin"/>
        </w:r>
        <w:r>
          <w:rPr>
            <w:noProof/>
            <w:webHidden/>
          </w:rPr>
          <w:instrText xml:space="preserve"> PAGEREF _Toc58330320 \h </w:instrText>
        </w:r>
        <w:r>
          <w:rPr>
            <w:noProof/>
            <w:webHidden/>
          </w:rPr>
        </w:r>
        <w:r>
          <w:rPr>
            <w:noProof/>
            <w:webHidden/>
          </w:rPr>
          <w:fldChar w:fldCharType="separate"/>
        </w:r>
        <w:r w:rsidR="008E3412">
          <w:rPr>
            <w:noProof/>
            <w:webHidden/>
          </w:rPr>
          <w:t>64</w:t>
        </w:r>
        <w:r>
          <w:rPr>
            <w:noProof/>
            <w:webHidden/>
          </w:rPr>
          <w:fldChar w:fldCharType="end"/>
        </w:r>
      </w:hyperlink>
    </w:p>
    <w:p w14:paraId="0992473D" w14:textId="0DB4D57D" w:rsidR="0063585C" w:rsidRPr="0051215C" w:rsidRDefault="00730B3C" w:rsidP="00F3334E">
      <w:pPr>
        <w:ind w:firstLine="0"/>
      </w:pPr>
      <w:r>
        <w:rPr>
          <w:b/>
          <w:bCs/>
        </w:rPr>
        <w:fldChar w:fldCharType="end"/>
      </w:r>
    </w:p>
    <w:p w14:paraId="4BC39DEA" w14:textId="77777777" w:rsidR="00681E99" w:rsidRPr="00B50CAA" w:rsidRDefault="00681E99" w:rsidP="00854BDC">
      <w:pPr>
        <w:pStyle w:val="Nyilatkozatcm"/>
      </w:pPr>
      <w:r w:rsidRPr="00B50CAA">
        <w:lastRenderedPageBreak/>
        <w:t>Hallgatói nyilatkozat</w:t>
      </w:r>
    </w:p>
    <w:p w14:paraId="2A8E0109" w14:textId="427A2DB4" w:rsidR="00681E99" w:rsidRDefault="00681E99" w:rsidP="005E01E0">
      <w:pPr>
        <w:pStyle w:val="Nyilatkozatszveg"/>
      </w:pPr>
      <w:proofErr w:type="spellStart"/>
      <w:r w:rsidRPr="00B50CAA">
        <w:t>Alulírott</w:t>
      </w:r>
      <w:proofErr w:type="spellEnd"/>
      <w:r w:rsidRPr="00B50CAA">
        <w:t xml:space="preserve"> </w:t>
      </w:r>
      <w:r w:rsidR="00176146">
        <w:rPr>
          <w:b/>
          <w:bCs/>
        </w:rPr>
        <w:t>Menyhárt Bence</w:t>
      </w:r>
      <w:r w:rsidRPr="00B50CAA">
        <w:t xml:space="preserve">, </w:t>
      </w:r>
      <w:proofErr w:type="spellStart"/>
      <w:r w:rsidRPr="00B50CAA">
        <w:t>szigorló</w:t>
      </w:r>
      <w:proofErr w:type="spellEnd"/>
      <w:r w:rsidRPr="00B50CAA">
        <w:t xml:space="preserve"> </w:t>
      </w:r>
      <w:proofErr w:type="spellStart"/>
      <w:r w:rsidRPr="00B50CAA">
        <w:t>hallgató</w:t>
      </w:r>
      <w:proofErr w:type="spellEnd"/>
      <w:r w:rsidRPr="00B50CAA">
        <w:t xml:space="preserve"> </w:t>
      </w:r>
      <w:proofErr w:type="spellStart"/>
      <w:r w:rsidRPr="00B50CAA">
        <w:t>kijelentem</w:t>
      </w:r>
      <w:proofErr w:type="spellEnd"/>
      <w:r w:rsidRPr="00B50CAA">
        <w:t xml:space="preserve">, </w:t>
      </w:r>
      <w:proofErr w:type="spellStart"/>
      <w:r w:rsidRPr="00B50CAA">
        <w:t>hogy</w:t>
      </w:r>
      <w:proofErr w:type="spellEnd"/>
      <w:r w:rsidRPr="00B50CAA">
        <w:t xml:space="preserve"> </w:t>
      </w:r>
      <w:proofErr w:type="spellStart"/>
      <w:r w:rsidRPr="00B50CAA">
        <w:t>ezt</w:t>
      </w:r>
      <w:proofErr w:type="spellEnd"/>
      <w:r w:rsidRPr="00B50CAA">
        <w:t xml:space="preserve"> a </w:t>
      </w:r>
      <w:proofErr w:type="spellStart"/>
      <w:r>
        <w:t>szakdolgozatot</w:t>
      </w:r>
      <w:proofErr w:type="spellEnd"/>
      <w:r>
        <w:t xml:space="preserve"> </w:t>
      </w:r>
      <w:r w:rsidRPr="00B50CAA">
        <w:t xml:space="preserve">meg </w:t>
      </w:r>
      <w:proofErr w:type="spellStart"/>
      <w:r w:rsidRPr="00B50CAA">
        <w:t>nem</w:t>
      </w:r>
      <w:proofErr w:type="spellEnd"/>
      <w:r w:rsidRPr="00B50CAA">
        <w:t xml:space="preserve"> </w:t>
      </w:r>
      <w:proofErr w:type="spellStart"/>
      <w:r w:rsidRPr="00B50CAA">
        <w:t>engedett</w:t>
      </w:r>
      <w:proofErr w:type="spellEnd"/>
      <w:r w:rsidRPr="00B50CAA">
        <w:t xml:space="preserve"> </w:t>
      </w:r>
      <w:proofErr w:type="spellStart"/>
      <w:r w:rsidRPr="00B50CAA">
        <w:t>segítség</w:t>
      </w:r>
      <w:proofErr w:type="spellEnd"/>
      <w:r w:rsidRPr="00B50CAA">
        <w:t xml:space="preserve"> </w:t>
      </w:r>
      <w:proofErr w:type="spellStart"/>
      <w:r w:rsidRPr="00B50CAA">
        <w:t>nélkül</w:t>
      </w:r>
      <w:proofErr w:type="spellEnd"/>
      <w:r w:rsidRPr="00B50CAA">
        <w:t xml:space="preserve">, </w:t>
      </w:r>
      <w:proofErr w:type="spellStart"/>
      <w:r w:rsidRPr="00B50CAA">
        <w:t>saját</w:t>
      </w:r>
      <w:proofErr w:type="spellEnd"/>
      <w:r w:rsidRPr="00B50CAA">
        <w:t xml:space="preserve"> </w:t>
      </w:r>
      <w:proofErr w:type="spellStart"/>
      <w:r w:rsidRPr="00B50CAA">
        <w:t>magam</w:t>
      </w:r>
      <w:proofErr w:type="spellEnd"/>
      <w:r w:rsidRPr="00B50CAA">
        <w:t xml:space="preserve"> </w:t>
      </w:r>
      <w:proofErr w:type="spellStart"/>
      <w:r w:rsidRPr="00B50CAA">
        <w:t>készítettem</w:t>
      </w:r>
      <w:proofErr w:type="spellEnd"/>
      <w:r w:rsidRPr="00B50CAA">
        <w:t xml:space="preserve">, </w:t>
      </w:r>
      <w:proofErr w:type="spellStart"/>
      <w:r w:rsidRPr="00B50CAA">
        <w:t>csak</w:t>
      </w:r>
      <w:proofErr w:type="spellEnd"/>
      <w:r w:rsidRPr="00B50CAA">
        <w:t xml:space="preserve"> a </w:t>
      </w:r>
      <w:proofErr w:type="spellStart"/>
      <w:r w:rsidRPr="00B50CAA">
        <w:t>megadott</w:t>
      </w:r>
      <w:proofErr w:type="spellEnd"/>
      <w:r w:rsidRPr="00B50CAA">
        <w:t xml:space="preserve"> </w:t>
      </w:r>
      <w:proofErr w:type="spellStart"/>
      <w:r w:rsidRPr="00B50CAA">
        <w:t>forrásokat</w:t>
      </w:r>
      <w:proofErr w:type="spellEnd"/>
      <w:r w:rsidRPr="00B50CAA">
        <w:t xml:space="preserve"> (</w:t>
      </w:r>
      <w:proofErr w:type="spellStart"/>
      <w:r w:rsidRPr="00B50CAA">
        <w:t>szakirodalom</w:t>
      </w:r>
      <w:proofErr w:type="spellEnd"/>
      <w:r w:rsidRPr="00B50CAA">
        <w:t xml:space="preserve">, </w:t>
      </w:r>
      <w:proofErr w:type="spellStart"/>
      <w:r w:rsidRPr="00B50CAA">
        <w:t>eszközök</w:t>
      </w:r>
      <w:proofErr w:type="spellEnd"/>
      <w:r w:rsidRPr="00B50CAA">
        <w:t xml:space="preserve"> </w:t>
      </w:r>
      <w:proofErr w:type="spellStart"/>
      <w:r w:rsidRPr="00B50CAA">
        <w:t>stb</w:t>
      </w:r>
      <w:proofErr w:type="spellEnd"/>
      <w:r w:rsidRPr="00B50CAA">
        <w:t xml:space="preserve">.) </w:t>
      </w:r>
      <w:proofErr w:type="spellStart"/>
      <w:r w:rsidRPr="00B50CAA">
        <w:t>használtam</w:t>
      </w:r>
      <w:proofErr w:type="spellEnd"/>
      <w:r w:rsidRPr="00B50CAA">
        <w:t xml:space="preserve"> </w:t>
      </w:r>
      <w:proofErr w:type="spellStart"/>
      <w:r w:rsidRPr="00B50CAA">
        <w:t>fel</w:t>
      </w:r>
      <w:proofErr w:type="spellEnd"/>
      <w:r w:rsidRPr="00B50CAA">
        <w:t xml:space="preserve">. Minden </w:t>
      </w:r>
      <w:proofErr w:type="spellStart"/>
      <w:r w:rsidRPr="00B50CAA">
        <w:t>olyan</w:t>
      </w:r>
      <w:proofErr w:type="spellEnd"/>
      <w:r w:rsidRPr="00B50CAA">
        <w:t xml:space="preserve"> </w:t>
      </w:r>
      <w:proofErr w:type="spellStart"/>
      <w:r w:rsidRPr="00B50CAA">
        <w:t>részt</w:t>
      </w:r>
      <w:proofErr w:type="spellEnd"/>
      <w:r w:rsidRPr="00B50CAA">
        <w:t xml:space="preserve">, </w:t>
      </w:r>
      <w:proofErr w:type="spellStart"/>
      <w:r w:rsidRPr="00B50CAA">
        <w:t>melyet</w:t>
      </w:r>
      <w:proofErr w:type="spellEnd"/>
      <w:r w:rsidRPr="00B50CAA">
        <w:t xml:space="preserve"> </w:t>
      </w:r>
      <w:proofErr w:type="spellStart"/>
      <w:r w:rsidRPr="00B50CAA">
        <w:t>szó</w:t>
      </w:r>
      <w:proofErr w:type="spellEnd"/>
      <w:r w:rsidRPr="00B50CAA">
        <w:t xml:space="preserve"> </w:t>
      </w:r>
      <w:proofErr w:type="spellStart"/>
      <w:r w:rsidRPr="00B50CAA">
        <w:t>szerint</w:t>
      </w:r>
      <w:proofErr w:type="spellEnd"/>
      <w:r w:rsidRPr="00B50CAA">
        <w:t xml:space="preserve">, </w:t>
      </w:r>
      <w:proofErr w:type="spellStart"/>
      <w:r w:rsidRPr="00B50CAA">
        <w:t>vagy</w:t>
      </w:r>
      <w:proofErr w:type="spellEnd"/>
      <w:r w:rsidRPr="00B50CAA">
        <w:t xml:space="preserve"> </w:t>
      </w:r>
      <w:proofErr w:type="spellStart"/>
      <w:r w:rsidRPr="00B50CAA">
        <w:t>azonos</w:t>
      </w:r>
      <w:proofErr w:type="spellEnd"/>
      <w:r w:rsidRPr="00B50CAA">
        <w:t xml:space="preserve"> </w:t>
      </w:r>
      <w:proofErr w:type="spellStart"/>
      <w:r w:rsidRPr="00B50CAA">
        <w:t>értelemben</w:t>
      </w:r>
      <w:proofErr w:type="spellEnd"/>
      <w:r>
        <w:t>,</w:t>
      </w:r>
      <w:r w:rsidRPr="00B50CAA">
        <w:t xml:space="preserve"> de </w:t>
      </w:r>
      <w:proofErr w:type="spellStart"/>
      <w:r w:rsidRPr="00B50CAA">
        <w:t>átfogalmazva</w:t>
      </w:r>
      <w:proofErr w:type="spellEnd"/>
      <w:r w:rsidRPr="00B50CAA">
        <w:t xml:space="preserve"> </w:t>
      </w:r>
      <w:proofErr w:type="spellStart"/>
      <w:r w:rsidRPr="00B50CAA">
        <w:t>más</w:t>
      </w:r>
      <w:proofErr w:type="spellEnd"/>
      <w:r w:rsidRPr="00B50CAA">
        <w:t xml:space="preserve"> </w:t>
      </w:r>
      <w:proofErr w:type="spellStart"/>
      <w:r w:rsidRPr="00B50CAA">
        <w:t>forrásból</w:t>
      </w:r>
      <w:proofErr w:type="spellEnd"/>
      <w:r w:rsidRPr="00B50CAA">
        <w:t xml:space="preserve"> </w:t>
      </w:r>
      <w:proofErr w:type="spellStart"/>
      <w:r w:rsidRPr="00B50CAA">
        <w:t>átvettem</w:t>
      </w:r>
      <w:proofErr w:type="spellEnd"/>
      <w:r w:rsidRPr="00B50CAA">
        <w:t xml:space="preserve">, </w:t>
      </w:r>
      <w:proofErr w:type="spellStart"/>
      <w:r w:rsidRPr="00B50CAA">
        <w:t>egyértelműen</w:t>
      </w:r>
      <w:proofErr w:type="spellEnd"/>
      <w:r w:rsidRPr="00B50CAA">
        <w:t xml:space="preserve">, a </w:t>
      </w:r>
      <w:proofErr w:type="spellStart"/>
      <w:r w:rsidRPr="00B50CAA">
        <w:t>forrás</w:t>
      </w:r>
      <w:proofErr w:type="spellEnd"/>
      <w:r w:rsidRPr="00B50CAA">
        <w:t xml:space="preserve"> </w:t>
      </w:r>
      <w:proofErr w:type="spellStart"/>
      <w:r w:rsidRPr="00B50CAA">
        <w:t>megadásával</w:t>
      </w:r>
      <w:proofErr w:type="spellEnd"/>
      <w:r w:rsidRPr="00B50CAA">
        <w:t xml:space="preserve"> </w:t>
      </w:r>
      <w:proofErr w:type="spellStart"/>
      <w:r w:rsidRPr="00B50CAA">
        <w:t>megjelöltem</w:t>
      </w:r>
      <w:proofErr w:type="spellEnd"/>
      <w:r w:rsidRPr="00B50CAA">
        <w:t>.</w:t>
      </w:r>
    </w:p>
    <w:p w14:paraId="24CA86BF" w14:textId="6E67B03A" w:rsidR="00681E99" w:rsidRPr="00EE1A1F" w:rsidRDefault="00681E99" w:rsidP="005E01E0">
      <w:pPr>
        <w:pStyle w:val="Nyilatkozatszveg"/>
      </w:pPr>
      <w:proofErr w:type="spellStart"/>
      <w:r w:rsidRPr="00EE1A1F">
        <w:t>Hozzájárulok</w:t>
      </w:r>
      <w:proofErr w:type="spellEnd"/>
      <w:r w:rsidRPr="00EE1A1F">
        <w:t xml:space="preserve">, </w:t>
      </w:r>
      <w:proofErr w:type="spellStart"/>
      <w:r w:rsidRPr="00EE1A1F">
        <w:t>hogy</w:t>
      </w:r>
      <w:proofErr w:type="spellEnd"/>
      <w:r w:rsidRPr="00EE1A1F">
        <w:t xml:space="preserve"> a </w:t>
      </w:r>
      <w:proofErr w:type="spellStart"/>
      <w:r w:rsidRPr="00EE1A1F">
        <w:t>jelen</w:t>
      </w:r>
      <w:proofErr w:type="spellEnd"/>
      <w:r w:rsidRPr="00EE1A1F">
        <w:t xml:space="preserve"> </w:t>
      </w:r>
      <w:proofErr w:type="spellStart"/>
      <w:r w:rsidRPr="00EE1A1F">
        <w:t>munkám</w:t>
      </w:r>
      <w:proofErr w:type="spellEnd"/>
      <w:r w:rsidRPr="00EE1A1F">
        <w:t xml:space="preserve"> </w:t>
      </w:r>
      <w:proofErr w:type="spellStart"/>
      <w:r w:rsidRPr="00EE1A1F">
        <w:t>alapadatait</w:t>
      </w:r>
      <w:proofErr w:type="spellEnd"/>
      <w:r w:rsidRPr="00EE1A1F">
        <w:t xml:space="preserve"> (</w:t>
      </w:r>
      <w:proofErr w:type="spellStart"/>
      <w:r w:rsidRPr="00EE1A1F">
        <w:t>szerző</w:t>
      </w:r>
      <w:proofErr w:type="spellEnd"/>
      <w:r w:rsidRPr="00EE1A1F">
        <w:t xml:space="preserve">(k), </w:t>
      </w:r>
      <w:proofErr w:type="spellStart"/>
      <w:r w:rsidRPr="00EE1A1F">
        <w:t>cím</w:t>
      </w:r>
      <w:proofErr w:type="spellEnd"/>
      <w:r w:rsidRPr="00EE1A1F">
        <w:t xml:space="preserve">, </w:t>
      </w:r>
      <w:proofErr w:type="spellStart"/>
      <w:r w:rsidRPr="00EE1A1F">
        <w:t>angol</w:t>
      </w:r>
      <w:proofErr w:type="spellEnd"/>
      <w:r w:rsidRPr="00EE1A1F">
        <w:t xml:space="preserve"> </w:t>
      </w:r>
      <w:proofErr w:type="spellStart"/>
      <w:r w:rsidRPr="00EE1A1F">
        <w:t>és</w:t>
      </w:r>
      <w:proofErr w:type="spellEnd"/>
      <w:r w:rsidRPr="00EE1A1F">
        <w:t xml:space="preserve"> </w:t>
      </w:r>
      <w:proofErr w:type="spellStart"/>
      <w:r w:rsidRPr="00EE1A1F">
        <w:t>magyar</w:t>
      </w:r>
      <w:proofErr w:type="spellEnd"/>
      <w:r w:rsidRPr="00EE1A1F">
        <w:t xml:space="preserve"> </w:t>
      </w:r>
      <w:proofErr w:type="spellStart"/>
      <w:r w:rsidRPr="00EE1A1F">
        <w:t>nyelvű</w:t>
      </w:r>
      <w:proofErr w:type="spellEnd"/>
      <w:r w:rsidRPr="00EE1A1F">
        <w:t xml:space="preserve"> </w:t>
      </w:r>
      <w:proofErr w:type="spellStart"/>
      <w:r w:rsidRPr="00EE1A1F">
        <w:t>tartalmi</w:t>
      </w:r>
      <w:proofErr w:type="spellEnd"/>
      <w:r w:rsidRPr="00EE1A1F">
        <w:t xml:space="preserve"> </w:t>
      </w:r>
      <w:proofErr w:type="spellStart"/>
      <w:r w:rsidRPr="00EE1A1F">
        <w:t>kivonat</w:t>
      </w:r>
      <w:proofErr w:type="spellEnd"/>
      <w:r w:rsidRPr="00EE1A1F">
        <w:t xml:space="preserve">, </w:t>
      </w:r>
      <w:proofErr w:type="spellStart"/>
      <w:r w:rsidRPr="00EE1A1F">
        <w:t>készítés</w:t>
      </w:r>
      <w:proofErr w:type="spellEnd"/>
      <w:r w:rsidRPr="00EE1A1F">
        <w:t xml:space="preserve"> </w:t>
      </w:r>
      <w:proofErr w:type="spellStart"/>
      <w:r w:rsidRPr="00EE1A1F">
        <w:t>éve</w:t>
      </w:r>
      <w:proofErr w:type="spellEnd"/>
      <w:r w:rsidRPr="00EE1A1F">
        <w:t xml:space="preserve">, </w:t>
      </w:r>
      <w:proofErr w:type="spellStart"/>
      <w:r w:rsidRPr="00EE1A1F">
        <w:t>konzulens</w:t>
      </w:r>
      <w:proofErr w:type="spellEnd"/>
      <w:r w:rsidRPr="00EE1A1F">
        <w:t>(</w:t>
      </w:r>
      <w:proofErr w:type="spellStart"/>
      <w:r w:rsidRPr="00EE1A1F">
        <w:t>ek</w:t>
      </w:r>
      <w:proofErr w:type="spellEnd"/>
      <w:r w:rsidRPr="00EE1A1F">
        <w:t xml:space="preserve">) neve) a BME VIK </w:t>
      </w:r>
      <w:proofErr w:type="spellStart"/>
      <w:r w:rsidRPr="00EE1A1F">
        <w:t>nyilvánosan</w:t>
      </w:r>
      <w:proofErr w:type="spellEnd"/>
      <w:r w:rsidRPr="00EE1A1F">
        <w:t xml:space="preserve"> </w:t>
      </w:r>
      <w:proofErr w:type="spellStart"/>
      <w:r w:rsidRPr="00EE1A1F">
        <w:t>hozzáférhető</w:t>
      </w:r>
      <w:proofErr w:type="spellEnd"/>
      <w:r w:rsidRPr="00EE1A1F">
        <w:t xml:space="preserve"> </w:t>
      </w:r>
      <w:proofErr w:type="spellStart"/>
      <w:r w:rsidRPr="00EE1A1F">
        <w:t>elektronikus</w:t>
      </w:r>
      <w:proofErr w:type="spellEnd"/>
      <w:r w:rsidRPr="00EE1A1F">
        <w:t xml:space="preserve"> </w:t>
      </w:r>
      <w:proofErr w:type="spellStart"/>
      <w:r w:rsidRPr="00EE1A1F">
        <w:t>formában</w:t>
      </w:r>
      <w:proofErr w:type="spellEnd"/>
      <w:r w:rsidRPr="00EE1A1F">
        <w:t xml:space="preserve">, a </w:t>
      </w:r>
      <w:proofErr w:type="spellStart"/>
      <w:r w:rsidRPr="00EE1A1F">
        <w:t>munka</w:t>
      </w:r>
      <w:proofErr w:type="spellEnd"/>
      <w:r w:rsidRPr="00EE1A1F">
        <w:t xml:space="preserve"> </w:t>
      </w:r>
      <w:proofErr w:type="spellStart"/>
      <w:r w:rsidRPr="00EE1A1F">
        <w:t>teljes</w:t>
      </w:r>
      <w:proofErr w:type="spellEnd"/>
      <w:r w:rsidRPr="00EE1A1F">
        <w:t xml:space="preserve"> </w:t>
      </w:r>
      <w:proofErr w:type="spellStart"/>
      <w:r w:rsidRPr="00EE1A1F">
        <w:t>szövegét</w:t>
      </w:r>
      <w:proofErr w:type="spellEnd"/>
      <w:r w:rsidRPr="00EE1A1F">
        <w:t xml:space="preserve"> </w:t>
      </w:r>
      <w:proofErr w:type="spellStart"/>
      <w:r w:rsidRPr="00EE1A1F">
        <w:t>pedig</w:t>
      </w:r>
      <w:proofErr w:type="spellEnd"/>
      <w:r w:rsidRPr="00EE1A1F">
        <w:t xml:space="preserve"> </w:t>
      </w:r>
      <w:proofErr w:type="spellStart"/>
      <w:r w:rsidRPr="00EE1A1F">
        <w:t>az</w:t>
      </w:r>
      <w:proofErr w:type="spellEnd"/>
      <w:r w:rsidRPr="00EE1A1F">
        <w:t xml:space="preserve"> </w:t>
      </w:r>
      <w:proofErr w:type="spellStart"/>
      <w:r w:rsidRPr="00EE1A1F">
        <w:t>egyetem</w:t>
      </w:r>
      <w:proofErr w:type="spellEnd"/>
      <w:r w:rsidRPr="00EE1A1F">
        <w:t xml:space="preserve"> </w:t>
      </w:r>
      <w:proofErr w:type="spellStart"/>
      <w:r w:rsidRPr="00EE1A1F">
        <w:t>belső</w:t>
      </w:r>
      <w:proofErr w:type="spellEnd"/>
      <w:r w:rsidRPr="00EE1A1F">
        <w:t xml:space="preserve"> </w:t>
      </w:r>
      <w:proofErr w:type="spellStart"/>
      <w:r w:rsidRPr="00EE1A1F">
        <w:t>hálózatán</w:t>
      </w:r>
      <w:proofErr w:type="spellEnd"/>
      <w:r w:rsidRPr="00EE1A1F">
        <w:t xml:space="preserve"> </w:t>
      </w:r>
      <w:proofErr w:type="spellStart"/>
      <w:r w:rsidRPr="00EE1A1F">
        <w:t>keresztül</w:t>
      </w:r>
      <w:proofErr w:type="spellEnd"/>
      <w:r w:rsidRPr="00EE1A1F">
        <w:t xml:space="preserve"> (</w:t>
      </w:r>
      <w:proofErr w:type="spellStart"/>
      <w:r w:rsidRPr="00EE1A1F">
        <w:t>vagy</w:t>
      </w:r>
      <w:proofErr w:type="spellEnd"/>
      <w:r w:rsidRPr="00EE1A1F">
        <w:t xml:space="preserve"> </w:t>
      </w:r>
      <w:proofErr w:type="spellStart"/>
      <w:r w:rsidR="00730B3C">
        <w:t>hitelesített</w:t>
      </w:r>
      <w:proofErr w:type="spellEnd"/>
      <w:r w:rsidRPr="00EE1A1F">
        <w:t xml:space="preserve"> </w:t>
      </w:r>
      <w:proofErr w:type="spellStart"/>
      <w:r w:rsidRPr="00EE1A1F">
        <w:t>felhasználók</w:t>
      </w:r>
      <w:proofErr w:type="spellEnd"/>
      <w:r w:rsidRPr="00EE1A1F">
        <w:t xml:space="preserve"> </w:t>
      </w:r>
      <w:proofErr w:type="spellStart"/>
      <w:r w:rsidRPr="00EE1A1F">
        <w:t>számára</w:t>
      </w:r>
      <w:proofErr w:type="spellEnd"/>
      <w:r w:rsidRPr="00EE1A1F">
        <w:t xml:space="preserve">) </w:t>
      </w:r>
      <w:proofErr w:type="spellStart"/>
      <w:r w:rsidRPr="00EE1A1F">
        <w:t>közzétegye</w:t>
      </w:r>
      <w:proofErr w:type="spellEnd"/>
      <w:r w:rsidRPr="00EE1A1F">
        <w:t xml:space="preserve">. </w:t>
      </w:r>
      <w:proofErr w:type="spellStart"/>
      <w:r w:rsidRPr="00EE1A1F">
        <w:t>Kijelentem</w:t>
      </w:r>
      <w:proofErr w:type="spellEnd"/>
      <w:r w:rsidRPr="00EE1A1F">
        <w:t xml:space="preserve">, </w:t>
      </w:r>
      <w:proofErr w:type="spellStart"/>
      <w:r w:rsidRPr="00EE1A1F">
        <w:t>hogy</w:t>
      </w:r>
      <w:proofErr w:type="spellEnd"/>
      <w:r w:rsidRPr="00EE1A1F">
        <w:t xml:space="preserve"> a </w:t>
      </w:r>
      <w:proofErr w:type="spellStart"/>
      <w:r w:rsidRPr="00EE1A1F">
        <w:t>benyújtott</w:t>
      </w:r>
      <w:proofErr w:type="spellEnd"/>
      <w:r w:rsidRPr="00EE1A1F">
        <w:t xml:space="preserve"> </w:t>
      </w:r>
      <w:proofErr w:type="spellStart"/>
      <w:r w:rsidRPr="00EE1A1F">
        <w:t>munka</w:t>
      </w:r>
      <w:proofErr w:type="spellEnd"/>
      <w:r w:rsidRPr="00EE1A1F">
        <w:t xml:space="preserve"> </w:t>
      </w:r>
      <w:proofErr w:type="spellStart"/>
      <w:r w:rsidRPr="00EE1A1F">
        <w:t>és</w:t>
      </w:r>
      <w:proofErr w:type="spellEnd"/>
      <w:r w:rsidRPr="00EE1A1F">
        <w:t xml:space="preserve"> </w:t>
      </w:r>
      <w:proofErr w:type="spellStart"/>
      <w:r w:rsidRPr="00EE1A1F">
        <w:t>annak</w:t>
      </w:r>
      <w:proofErr w:type="spellEnd"/>
      <w:r w:rsidRPr="00EE1A1F">
        <w:t xml:space="preserve"> </w:t>
      </w:r>
      <w:proofErr w:type="spellStart"/>
      <w:r w:rsidRPr="00EE1A1F">
        <w:t>elektronikus</w:t>
      </w:r>
      <w:proofErr w:type="spellEnd"/>
      <w:r w:rsidRPr="00EE1A1F">
        <w:t xml:space="preserve"> </w:t>
      </w:r>
      <w:proofErr w:type="spellStart"/>
      <w:r w:rsidRPr="00EE1A1F">
        <w:t>verziója</w:t>
      </w:r>
      <w:proofErr w:type="spellEnd"/>
      <w:r w:rsidRPr="00EE1A1F">
        <w:t xml:space="preserve"> </w:t>
      </w:r>
      <w:proofErr w:type="spellStart"/>
      <w:r w:rsidRPr="00EE1A1F">
        <w:t>megegyezik</w:t>
      </w:r>
      <w:proofErr w:type="spellEnd"/>
      <w:r w:rsidRPr="00EE1A1F">
        <w:t>.</w:t>
      </w:r>
      <w:r>
        <w:t xml:space="preserve"> </w:t>
      </w:r>
      <w:proofErr w:type="spellStart"/>
      <w:r>
        <w:t>Dékáni</w:t>
      </w:r>
      <w:proofErr w:type="spellEnd"/>
      <w:r>
        <w:t xml:space="preserve"> </w:t>
      </w:r>
      <w:proofErr w:type="spellStart"/>
      <w:r>
        <w:t>engedéllyel</w:t>
      </w:r>
      <w:proofErr w:type="spellEnd"/>
      <w:r>
        <w:t xml:space="preserve"> </w:t>
      </w:r>
      <w:proofErr w:type="spellStart"/>
      <w:r>
        <w:t>titkosított</w:t>
      </w:r>
      <w:proofErr w:type="spellEnd"/>
      <w:r>
        <w:t xml:space="preserve"> </w:t>
      </w:r>
      <w:proofErr w:type="spellStart"/>
      <w:r>
        <w:t>diplomatervek</w:t>
      </w:r>
      <w:proofErr w:type="spellEnd"/>
      <w:r>
        <w:t xml:space="preserve"> </w:t>
      </w:r>
      <w:proofErr w:type="spellStart"/>
      <w:r>
        <w:t>esetén</w:t>
      </w:r>
      <w:proofErr w:type="spellEnd"/>
      <w:r>
        <w:t xml:space="preserve"> a </w:t>
      </w:r>
      <w:proofErr w:type="spellStart"/>
      <w:r>
        <w:t>dolgozat</w:t>
      </w:r>
      <w:proofErr w:type="spellEnd"/>
      <w:r>
        <w:t xml:space="preserve"> </w:t>
      </w:r>
      <w:proofErr w:type="spellStart"/>
      <w:r>
        <w:t>szövege</w:t>
      </w:r>
      <w:proofErr w:type="spellEnd"/>
      <w:r>
        <w:t xml:space="preserve"> </w:t>
      </w:r>
      <w:proofErr w:type="spellStart"/>
      <w:r>
        <w:t>csak</w:t>
      </w:r>
      <w:proofErr w:type="spellEnd"/>
      <w:r>
        <w:t xml:space="preserve"> 3 </w:t>
      </w:r>
      <w:proofErr w:type="spellStart"/>
      <w:r>
        <w:t>év</w:t>
      </w:r>
      <w:proofErr w:type="spellEnd"/>
      <w:r>
        <w:t xml:space="preserve"> </w:t>
      </w:r>
      <w:proofErr w:type="spellStart"/>
      <w:r w:rsidR="002D7DA9">
        <w:t>eltelte</w:t>
      </w:r>
      <w:proofErr w:type="spellEnd"/>
      <w:r w:rsidR="002D7DA9">
        <w:t xml:space="preserve"> </w:t>
      </w:r>
      <w:proofErr w:type="spellStart"/>
      <w:r w:rsidR="002D7DA9">
        <w:t>után</w:t>
      </w:r>
      <w:proofErr w:type="spellEnd"/>
      <w:r>
        <w:t xml:space="preserve"> </w:t>
      </w:r>
      <w:proofErr w:type="spellStart"/>
      <w:r>
        <w:t>válik</w:t>
      </w:r>
      <w:proofErr w:type="spellEnd"/>
      <w:r>
        <w:t xml:space="preserve"> </w:t>
      </w:r>
      <w:proofErr w:type="spellStart"/>
      <w:r>
        <w:t>hozzáférhetővé</w:t>
      </w:r>
      <w:proofErr w:type="spellEnd"/>
      <w:r>
        <w:t>.</w:t>
      </w:r>
    </w:p>
    <w:p w14:paraId="08A00403" w14:textId="2812BA1D" w:rsidR="00681E99" w:rsidRPr="00B50CAA" w:rsidRDefault="00681E99" w:rsidP="00681E99">
      <w:pPr>
        <w:pStyle w:val="Nyilatkozatkeltezs"/>
      </w:pPr>
      <w:proofErr w:type="spellStart"/>
      <w:r w:rsidRPr="00B50CAA">
        <w:t>Kelt</w:t>
      </w:r>
      <w:proofErr w:type="spellEnd"/>
      <w:r w:rsidRPr="00B50CAA">
        <w:t xml:space="preserve">: Budapest, </w:t>
      </w:r>
      <w:r w:rsidRPr="00B50CAA">
        <w:fldChar w:fldCharType="begin"/>
      </w:r>
      <w:r w:rsidRPr="00B50CAA">
        <w:instrText xml:space="preserve"> DATE \@ "yyyy. MM. dd." \* MERGEFORMAT </w:instrText>
      </w:r>
      <w:r w:rsidRPr="00B50CAA">
        <w:fldChar w:fldCharType="separate"/>
      </w:r>
      <w:r w:rsidR="008E3412">
        <w:rPr>
          <w:noProof/>
        </w:rPr>
        <w:t>2020. 12. 08.</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0" w:name="_Toc58330283"/>
      <w:proofErr w:type="spellStart"/>
      <w:r w:rsidRPr="00B50CAA">
        <w:lastRenderedPageBreak/>
        <w:t>Összefoglaló</w:t>
      </w:r>
      <w:bookmarkEnd w:id="0"/>
      <w:proofErr w:type="spellEnd"/>
    </w:p>
    <w:p w14:paraId="47AB8484" w14:textId="5C83D7DD" w:rsidR="00D23BFC" w:rsidRDefault="00DB5CB6" w:rsidP="00DB5CB6">
      <w:pPr>
        <w:ind w:firstLine="425"/>
      </w:pPr>
      <w:proofErr w:type="spellStart"/>
      <w:r>
        <w:t>Valós</w:t>
      </w:r>
      <w:proofErr w:type="spellEnd"/>
      <w:r>
        <w:t xml:space="preserve"> </w:t>
      </w:r>
      <w:proofErr w:type="spellStart"/>
      <w:r>
        <w:t>idejű</w:t>
      </w:r>
      <w:proofErr w:type="spellEnd"/>
      <w:r>
        <w:t xml:space="preserve"> </w:t>
      </w:r>
      <w:proofErr w:type="spellStart"/>
      <w:r>
        <w:t>alkalmazások</w:t>
      </w:r>
      <w:proofErr w:type="spellEnd"/>
      <w:r>
        <w:t xml:space="preserve"> </w:t>
      </w:r>
      <w:proofErr w:type="spellStart"/>
      <w:r>
        <w:t>fejlesztésekor</w:t>
      </w:r>
      <w:proofErr w:type="spellEnd"/>
      <w:r>
        <w:t xml:space="preserve"> </w:t>
      </w:r>
      <w:proofErr w:type="spellStart"/>
      <w:r>
        <w:t>az</w:t>
      </w:r>
      <w:proofErr w:type="spellEnd"/>
      <w:r>
        <w:t xml:space="preserve"> </w:t>
      </w:r>
      <w:proofErr w:type="spellStart"/>
      <w:r>
        <w:t>alkalmazás</w:t>
      </w:r>
      <w:proofErr w:type="spellEnd"/>
      <w:r>
        <w:t xml:space="preserve"> </w:t>
      </w:r>
      <w:proofErr w:type="spellStart"/>
      <w:r>
        <w:t>teljesítménye</w:t>
      </w:r>
      <w:proofErr w:type="spellEnd"/>
      <w:r>
        <w:t xml:space="preserve"> a </w:t>
      </w:r>
      <w:proofErr w:type="spellStart"/>
      <w:r>
        <w:t>fejlesztés</w:t>
      </w:r>
      <w:proofErr w:type="spellEnd"/>
      <w:r w:rsidR="003A3BE2">
        <w:t xml:space="preserve"> </w:t>
      </w:r>
      <w:proofErr w:type="spellStart"/>
      <w:r w:rsidR="003A3BE2">
        <w:t>során</w:t>
      </w:r>
      <w:proofErr w:type="spellEnd"/>
      <w:r>
        <w:t xml:space="preserve"> </w:t>
      </w:r>
      <w:proofErr w:type="spellStart"/>
      <w:r>
        <w:t>kulcsfontosságú</w:t>
      </w:r>
      <w:proofErr w:type="spellEnd"/>
      <w:r w:rsidR="003A3BE2">
        <w:t xml:space="preserve">. </w:t>
      </w:r>
      <w:proofErr w:type="spellStart"/>
      <w:r w:rsidR="003A3BE2">
        <w:t>Sajnos</w:t>
      </w:r>
      <w:proofErr w:type="spellEnd"/>
      <w:r w:rsidR="003A3BE2">
        <w:t xml:space="preserve"> a </w:t>
      </w:r>
      <w:proofErr w:type="spellStart"/>
      <w:r w:rsidR="003A3BE2">
        <w:t>fejlesztőktől</w:t>
      </w:r>
      <w:proofErr w:type="spellEnd"/>
      <w:r w:rsidR="003A3BE2">
        <w:t xml:space="preserve"> </w:t>
      </w:r>
      <w:proofErr w:type="spellStart"/>
      <w:r w:rsidR="003A3BE2">
        <w:t>gyakran</w:t>
      </w:r>
      <w:proofErr w:type="spellEnd"/>
      <w:r w:rsidR="003A3BE2">
        <w:t xml:space="preserve"> </w:t>
      </w:r>
      <w:proofErr w:type="spellStart"/>
      <w:r w:rsidR="003A3BE2">
        <w:t>hiányzik</w:t>
      </w:r>
      <w:proofErr w:type="spellEnd"/>
      <w:r w:rsidR="003A3BE2">
        <w:t xml:space="preserve"> </w:t>
      </w:r>
      <w:proofErr w:type="spellStart"/>
      <w:r w:rsidR="003A3BE2">
        <w:t>a</w:t>
      </w:r>
      <w:r w:rsidR="00295155">
        <w:t>nnak</w:t>
      </w:r>
      <w:proofErr w:type="spellEnd"/>
      <w:r w:rsidR="00295155">
        <w:t xml:space="preserve"> a</w:t>
      </w:r>
      <w:r w:rsidR="003A3BE2">
        <w:t xml:space="preserve"> </w:t>
      </w:r>
      <w:proofErr w:type="spellStart"/>
      <w:r w:rsidR="003A3BE2">
        <w:t>tudás</w:t>
      </w:r>
      <w:r w:rsidR="00460004">
        <w:t>a</w:t>
      </w:r>
      <w:proofErr w:type="spellEnd"/>
      <w:r w:rsidR="003A3BE2">
        <w:t xml:space="preserve"> </w:t>
      </w:r>
      <w:proofErr w:type="spellStart"/>
      <w:r w:rsidR="003A3BE2">
        <w:t>hogyan</w:t>
      </w:r>
      <w:proofErr w:type="spellEnd"/>
      <w:r w:rsidR="003A3BE2">
        <w:t xml:space="preserve"> is </w:t>
      </w:r>
      <w:proofErr w:type="spellStart"/>
      <w:r w:rsidR="002C7426">
        <w:t>kellene</w:t>
      </w:r>
      <w:proofErr w:type="spellEnd"/>
      <w:r w:rsidR="003A3BE2">
        <w:t xml:space="preserve"> </w:t>
      </w:r>
      <w:proofErr w:type="spellStart"/>
      <w:r w:rsidR="00543082">
        <w:t>egy-egy</w:t>
      </w:r>
      <w:proofErr w:type="spellEnd"/>
      <w:r w:rsidR="00543082">
        <w:t xml:space="preserve"> </w:t>
      </w:r>
      <w:proofErr w:type="spellStart"/>
      <w:r w:rsidR="00543082">
        <w:t>teljesítmény</w:t>
      </w:r>
      <w:proofErr w:type="spellEnd"/>
      <w:r w:rsidR="00543082">
        <w:t xml:space="preserve"> </w:t>
      </w:r>
      <w:proofErr w:type="spellStart"/>
      <w:r w:rsidR="00543082">
        <w:t>csökkenést</w:t>
      </w:r>
      <w:proofErr w:type="spellEnd"/>
      <w:r w:rsidR="00543082">
        <w:t xml:space="preserve"> </w:t>
      </w:r>
      <w:proofErr w:type="spellStart"/>
      <w:r w:rsidR="00543082">
        <w:t>okozó</w:t>
      </w:r>
      <w:proofErr w:type="spellEnd"/>
      <w:r w:rsidR="00543082">
        <w:t xml:space="preserve"> </w:t>
      </w:r>
      <w:proofErr w:type="spellStart"/>
      <w:r w:rsidR="00F602D5">
        <w:t>problémát</w:t>
      </w:r>
      <w:proofErr w:type="spellEnd"/>
      <w:r w:rsidR="00543082">
        <w:t xml:space="preserve"> </w:t>
      </w:r>
      <w:proofErr w:type="spellStart"/>
      <w:r w:rsidR="00543082">
        <w:t>szakszerűen</w:t>
      </w:r>
      <w:proofErr w:type="spellEnd"/>
      <w:r w:rsidR="00543082">
        <w:t xml:space="preserve"> </w:t>
      </w:r>
      <w:proofErr w:type="spellStart"/>
      <w:r w:rsidR="00543082">
        <w:t>kezelni</w:t>
      </w:r>
      <w:proofErr w:type="spellEnd"/>
      <w:r w:rsidR="00295155">
        <w:t>,</w:t>
      </w:r>
      <w:r w:rsidR="00543082">
        <w:t xml:space="preserve"> a </w:t>
      </w:r>
      <w:proofErr w:type="spellStart"/>
      <w:r w:rsidR="00543082">
        <w:t>pontos</w:t>
      </w:r>
      <w:proofErr w:type="spellEnd"/>
      <w:r w:rsidR="00543082">
        <w:t xml:space="preserve"> </w:t>
      </w:r>
      <w:proofErr w:type="spellStart"/>
      <w:r w:rsidR="00543082">
        <w:t>okot</w:t>
      </w:r>
      <w:proofErr w:type="spellEnd"/>
      <w:r w:rsidR="00543082">
        <w:t xml:space="preserve"> </w:t>
      </w:r>
      <w:proofErr w:type="spellStart"/>
      <w:r w:rsidR="00543082">
        <w:t>azonosítani</w:t>
      </w:r>
      <w:proofErr w:type="spellEnd"/>
      <w:r w:rsidR="00543082">
        <w:t xml:space="preserve">. </w:t>
      </w:r>
      <w:proofErr w:type="spellStart"/>
      <w:r w:rsidR="00543082">
        <w:t>Játékfejlesztés</w:t>
      </w:r>
      <w:proofErr w:type="spellEnd"/>
      <w:r w:rsidR="00543082">
        <w:t xml:space="preserve"> </w:t>
      </w:r>
      <w:proofErr w:type="spellStart"/>
      <w:r w:rsidR="00543082">
        <w:t>esetén</w:t>
      </w:r>
      <w:proofErr w:type="spellEnd"/>
      <w:r w:rsidR="00543082">
        <w:t xml:space="preserve"> </w:t>
      </w:r>
      <w:proofErr w:type="spellStart"/>
      <w:r w:rsidR="00543082">
        <w:t>ezeknek</w:t>
      </w:r>
      <w:proofErr w:type="spellEnd"/>
      <w:r w:rsidR="00543082">
        <w:t xml:space="preserve"> a </w:t>
      </w:r>
      <w:proofErr w:type="spellStart"/>
      <w:r w:rsidR="00295155">
        <w:t>teljesítmény</w:t>
      </w:r>
      <w:proofErr w:type="spellEnd"/>
      <w:r w:rsidR="00295155">
        <w:t xml:space="preserve"> </w:t>
      </w:r>
      <w:proofErr w:type="spellStart"/>
      <w:r w:rsidR="0035167A">
        <w:t>problémáknak</w:t>
      </w:r>
      <w:proofErr w:type="spellEnd"/>
      <w:r w:rsidR="0035167A">
        <w:t xml:space="preserve"> </w:t>
      </w:r>
      <w:proofErr w:type="spellStart"/>
      <w:r w:rsidR="0035167A">
        <w:t>az</w:t>
      </w:r>
      <w:proofErr w:type="spellEnd"/>
      <w:r w:rsidR="0035167A">
        <w:t xml:space="preserve"> </w:t>
      </w:r>
      <w:proofErr w:type="spellStart"/>
      <w:r w:rsidR="0035167A">
        <w:t>azonosítása</w:t>
      </w:r>
      <w:proofErr w:type="spellEnd"/>
      <w:r w:rsidR="0035167A">
        <w:t xml:space="preserve"> </w:t>
      </w:r>
      <w:proofErr w:type="spellStart"/>
      <w:r w:rsidR="0035167A">
        <w:t>és</w:t>
      </w:r>
      <w:proofErr w:type="spellEnd"/>
      <w:r w:rsidR="0035167A">
        <w:t xml:space="preserve"> </w:t>
      </w:r>
      <w:proofErr w:type="spellStart"/>
      <w:r w:rsidR="0035167A">
        <w:t>kezelése</w:t>
      </w:r>
      <w:proofErr w:type="spellEnd"/>
      <w:r w:rsidR="0035167A">
        <w:t xml:space="preserve"> </w:t>
      </w:r>
      <w:proofErr w:type="spellStart"/>
      <w:r w:rsidR="0035167A">
        <w:t>ráadásul</w:t>
      </w:r>
      <w:proofErr w:type="spellEnd"/>
      <w:r w:rsidR="0035167A">
        <w:t xml:space="preserve"> </w:t>
      </w:r>
      <w:proofErr w:type="spellStart"/>
      <w:r w:rsidR="0035167A">
        <w:t>még</w:t>
      </w:r>
      <w:proofErr w:type="spellEnd"/>
      <w:r w:rsidR="0035167A">
        <w:t xml:space="preserve"> </w:t>
      </w:r>
      <w:proofErr w:type="spellStart"/>
      <w:r w:rsidR="0035167A">
        <w:t>nehezebb</w:t>
      </w:r>
      <w:proofErr w:type="spellEnd"/>
      <w:r w:rsidR="0035167A">
        <w:t xml:space="preserve">, </w:t>
      </w:r>
      <w:proofErr w:type="spellStart"/>
      <w:r w:rsidR="0035167A">
        <w:t>hiszen</w:t>
      </w:r>
      <w:proofErr w:type="spellEnd"/>
      <w:r w:rsidR="0035167A">
        <w:t xml:space="preserve"> </w:t>
      </w:r>
      <w:proofErr w:type="spellStart"/>
      <w:r w:rsidR="0035167A">
        <w:t>egy-egy</w:t>
      </w:r>
      <w:proofErr w:type="spellEnd"/>
      <w:r w:rsidR="0035167A">
        <w:t xml:space="preserve"> </w:t>
      </w:r>
      <w:proofErr w:type="spellStart"/>
      <w:r w:rsidR="0035167A">
        <w:t>játék</w:t>
      </w:r>
      <w:proofErr w:type="spellEnd"/>
      <w:r w:rsidR="0035167A">
        <w:t xml:space="preserve"> </w:t>
      </w:r>
      <w:proofErr w:type="spellStart"/>
      <w:r w:rsidR="0035167A">
        <w:t>rendszerint</w:t>
      </w:r>
      <w:proofErr w:type="spellEnd"/>
      <w:r w:rsidR="0035167A">
        <w:t xml:space="preserve"> </w:t>
      </w:r>
      <w:proofErr w:type="spellStart"/>
      <w:r w:rsidR="0035167A">
        <w:t>több</w:t>
      </w:r>
      <w:proofErr w:type="spellEnd"/>
      <w:r w:rsidR="0035167A">
        <w:t xml:space="preserve"> </w:t>
      </w:r>
      <w:proofErr w:type="spellStart"/>
      <w:r w:rsidR="0035167A">
        <w:t>pl</w:t>
      </w:r>
      <w:r w:rsidR="00951153">
        <w:t>a</w:t>
      </w:r>
      <w:r w:rsidR="0035167A">
        <w:t>tformra</w:t>
      </w:r>
      <w:proofErr w:type="spellEnd"/>
      <w:r w:rsidR="0035167A">
        <w:t xml:space="preserve"> </w:t>
      </w:r>
      <w:proofErr w:type="spellStart"/>
      <w:r w:rsidR="0035167A">
        <w:t>kerül</w:t>
      </w:r>
      <w:proofErr w:type="spellEnd"/>
      <w:r w:rsidR="0035167A">
        <w:t xml:space="preserve"> </w:t>
      </w:r>
      <w:proofErr w:type="spellStart"/>
      <w:r w:rsidR="0035167A">
        <w:t>kiadásra</w:t>
      </w:r>
      <w:proofErr w:type="spellEnd"/>
      <w:r w:rsidR="0035167A">
        <w:t xml:space="preserve"> </w:t>
      </w:r>
      <w:proofErr w:type="spellStart"/>
      <w:r w:rsidR="0035167A">
        <w:t>valamint</w:t>
      </w:r>
      <w:proofErr w:type="spellEnd"/>
      <w:r w:rsidR="0035167A">
        <w:t xml:space="preserve"> </w:t>
      </w:r>
      <w:proofErr w:type="spellStart"/>
      <w:r w:rsidR="0035167A">
        <w:t>több</w:t>
      </w:r>
      <w:proofErr w:type="spellEnd"/>
      <w:r w:rsidR="0035167A">
        <w:t xml:space="preserve"> </w:t>
      </w:r>
      <w:proofErr w:type="spellStart"/>
      <w:r w:rsidR="0035167A">
        <w:t>egymástól</w:t>
      </w:r>
      <w:proofErr w:type="spellEnd"/>
      <w:r w:rsidR="0035167A">
        <w:t xml:space="preserve"> </w:t>
      </w:r>
      <w:proofErr w:type="spellStart"/>
      <w:r w:rsidR="0035167A">
        <w:t>különböző</w:t>
      </w:r>
      <w:proofErr w:type="spellEnd"/>
      <w:r w:rsidR="0035167A">
        <w:t xml:space="preserve"> </w:t>
      </w:r>
      <w:proofErr w:type="spellStart"/>
      <w:r w:rsidR="0035167A">
        <w:t>terület</w:t>
      </w:r>
      <w:proofErr w:type="spellEnd"/>
      <w:r w:rsidR="0035167A">
        <w:t xml:space="preserve"> </w:t>
      </w:r>
      <w:proofErr w:type="spellStart"/>
      <w:r w:rsidR="0035167A">
        <w:t>munkáját</w:t>
      </w:r>
      <w:proofErr w:type="spellEnd"/>
      <w:r w:rsidR="0035167A">
        <w:t xml:space="preserve"> </w:t>
      </w:r>
      <w:proofErr w:type="spellStart"/>
      <w:r w:rsidR="0035167A">
        <w:t>foglalja</w:t>
      </w:r>
      <w:proofErr w:type="spellEnd"/>
      <w:r w:rsidR="0035167A">
        <w:t xml:space="preserve"> </w:t>
      </w:r>
      <w:proofErr w:type="spellStart"/>
      <w:r w:rsidR="0035167A">
        <w:t>össze</w:t>
      </w:r>
      <w:proofErr w:type="spellEnd"/>
      <w:r w:rsidR="0035167A">
        <w:t xml:space="preserve"> mint </w:t>
      </w:r>
      <w:proofErr w:type="spellStart"/>
      <w:r w:rsidR="0035167A">
        <w:t>például</w:t>
      </w:r>
      <w:proofErr w:type="spellEnd"/>
      <w:r w:rsidR="0035167A">
        <w:t xml:space="preserve"> a </w:t>
      </w:r>
      <w:proofErr w:type="spellStart"/>
      <w:r w:rsidR="0035167A">
        <w:t>művészet</w:t>
      </w:r>
      <w:proofErr w:type="spellEnd"/>
      <w:r w:rsidR="0035167A">
        <w:t xml:space="preserve">, </w:t>
      </w:r>
      <w:proofErr w:type="spellStart"/>
      <w:r w:rsidR="0035167A">
        <w:t>zene</w:t>
      </w:r>
      <w:proofErr w:type="spellEnd"/>
      <w:r w:rsidR="0035167A">
        <w:t xml:space="preserve"> </w:t>
      </w:r>
      <w:proofErr w:type="spellStart"/>
      <w:r w:rsidR="0035167A">
        <w:t>vagy</w:t>
      </w:r>
      <w:proofErr w:type="spellEnd"/>
      <w:r w:rsidR="0035167A">
        <w:t xml:space="preserve"> </w:t>
      </w:r>
      <w:proofErr w:type="spellStart"/>
      <w:r w:rsidR="0035167A">
        <w:t>történetmesélés</w:t>
      </w:r>
      <w:proofErr w:type="spellEnd"/>
      <w:r w:rsidR="0035167A">
        <w:t>.</w:t>
      </w:r>
    </w:p>
    <w:p w14:paraId="0581AA3E" w14:textId="64E29BF4" w:rsidR="0062069C" w:rsidRPr="00D23BFC" w:rsidRDefault="0062069C" w:rsidP="00DB5CB6">
      <w:pPr>
        <w:ind w:firstLine="425"/>
      </w:pPr>
      <w:r>
        <w:t xml:space="preserve">Ebben a </w:t>
      </w:r>
      <w:proofErr w:type="spellStart"/>
      <w:r>
        <w:t>szakdolgozatban</w:t>
      </w:r>
      <w:proofErr w:type="spellEnd"/>
      <w:r>
        <w:t xml:space="preserve"> </w:t>
      </w:r>
      <w:proofErr w:type="spellStart"/>
      <w:r>
        <w:t>megnézzük</w:t>
      </w:r>
      <w:proofErr w:type="spellEnd"/>
      <w:r>
        <w:t xml:space="preserve">, </w:t>
      </w:r>
      <w:proofErr w:type="spellStart"/>
      <w:r>
        <w:t>hogy</w:t>
      </w:r>
      <w:proofErr w:type="spellEnd"/>
      <w:r>
        <w:t xml:space="preserve"> a </w:t>
      </w:r>
      <w:proofErr w:type="spellStart"/>
      <w:r>
        <w:t>fejlesztési</w:t>
      </w:r>
      <w:proofErr w:type="spellEnd"/>
      <w:r>
        <w:t xml:space="preserve"> </w:t>
      </w:r>
      <w:proofErr w:type="spellStart"/>
      <w:r>
        <w:t>folyamat</w:t>
      </w:r>
      <w:proofErr w:type="spellEnd"/>
      <w:r>
        <w:t xml:space="preserve"> </w:t>
      </w:r>
      <w:proofErr w:type="spellStart"/>
      <w:r>
        <w:t>során</w:t>
      </w:r>
      <w:proofErr w:type="spellEnd"/>
      <w:r>
        <w:t xml:space="preserve"> </w:t>
      </w:r>
      <w:proofErr w:type="spellStart"/>
      <w:r>
        <w:t>hogyan</w:t>
      </w:r>
      <w:proofErr w:type="spellEnd"/>
      <w:r>
        <w:t xml:space="preserve"> </w:t>
      </w:r>
      <w:proofErr w:type="spellStart"/>
      <w:r>
        <w:t>és</w:t>
      </w:r>
      <w:proofErr w:type="spellEnd"/>
      <w:r>
        <w:t xml:space="preserve"> </w:t>
      </w:r>
      <w:proofErr w:type="spellStart"/>
      <w:r>
        <w:t>mikor</w:t>
      </w:r>
      <w:proofErr w:type="spellEnd"/>
      <w:r>
        <w:t xml:space="preserve"> </w:t>
      </w:r>
      <w:proofErr w:type="spellStart"/>
      <w:r>
        <w:t>kell</w:t>
      </w:r>
      <w:proofErr w:type="spellEnd"/>
      <w:r>
        <w:t xml:space="preserve"> </w:t>
      </w:r>
      <w:proofErr w:type="spellStart"/>
      <w:r>
        <w:t>meghatároznuk</w:t>
      </w:r>
      <w:proofErr w:type="spellEnd"/>
      <w:r>
        <w:t xml:space="preserve"> a </w:t>
      </w:r>
      <w:proofErr w:type="spellStart"/>
      <w:r>
        <w:t>cél</w:t>
      </w:r>
      <w:proofErr w:type="spellEnd"/>
      <w:r>
        <w:t xml:space="preserve"> </w:t>
      </w:r>
      <w:proofErr w:type="spellStart"/>
      <w:r>
        <w:t>hardvert</w:t>
      </w:r>
      <w:proofErr w:type="spellEnd"/>
      <w:r>
        <w:t xml:space="preserve"> </w:t>
      </w:r>
      <w:proofErr w:type="spellStart"/>
      <w:r>
        <w:t>és</w:t>
      </w:r>
      <w:proofErr w:type="spellEnd"/>
      <w:r>
        <w:t xml:space="preserve"> </w:t>
      </w:r>
      <w:proofErr w:type="spellStart"/>
      <w:r>
        <w:t>milyen</w:t>
      </w:r>
      <w:proofErr w:type="spellEnd"/>
      <w:r>
        <w:t xml:space="preserve"> </w:t>
      </w:r>
      <w:proofErr w:type="spellStart"/>
      <w:r>
        <w:t>optimalizációs</w:t>
      </w:r>
      <w:proofErr w:type="spellEnd"/>
      <w:r>
        <w:t xml:space="preserve"> </w:t>
      </w:r>
      <w:proofErr w:type="spellStart"/>
      <w:r>
        <w:t>célokat</w:t>
      </w:r>
      <w:proofErr w:type="spellEnd"/>
      <w:r>
        <w:t xml:space="preserve"> </w:t>
      </w:r>
      <w:proofErr w:type="spellStart"/>
      <w:r>
        <w:t>érdemes</w:t>
      </w:r>
      <w:proofErr w:type="spellEnd"/>
      <w:r>
        <w:t xml:space="preserve"> </w:t>
      </w:r>
      <w:proofErr w:type="spellStart"/>
      <w:r>
        <w:t>hozzárendelnünk</w:t>
      </w:r>
      <w:proofErr w:type="spellEnd"/>
      <w:r>
        <w:t xml:space="preserve"> a </w:t>
      </w:r>
      <w:proofErr w:type="spellStart"/>
      <w:r>
        <w:t>projektünkhez</w:t>
      </w:r>
      <w:proofErr w:type="spellEnd"/>
      <w:r>
        <w:t xml:space="preserve">. </w:t>
      </w:r>
      <w:proofErr w:type="spellStart"/>
      <w:r>
        <w:t>Ezek</w:t>
      </w:r>
      <w:proofErr w:type="spellEnd"/>
      <w:r>
        <w:t xml:space="preserve"> </w:t>
      </w:r>
      <w:proofErr w:type="spellStart"/>
      <w:r>
        <w:t>után</w:t>
      </w:r>
      <w:proofErr w:type="spellEnd"/>
      <w:r>
        <w:t xml:space="preserve"> </w:t>
      </w:r>
      <w:proofErr w:type="spellStart"/>
      <w:r>
        <w:t>elmélyülünk</w:t>
      </w:r>
      <w:proofErr w:type="spellEnd"/>
      <w:r>
        <w:t xml:space="preserve"> a </w:t>
      </w:r>
      <w:proofErr w:type="spellStart"/>
      <w:r>
        <w:t>népszerű</w:t>
      </w:r>
      <w:proofErr w:type="spellEnd"/>
      <w:r>
        <w:t xml:space="preserve"> </w:t>
      </w:r>
      <w:proofErr w:type="spellStart"/>
      <w:r>
        <w:t>játékmotor</w:t>
      </w:r>
      <w:proofErr w:type="spellEnd"/>
      <w:r>
        <w:t xml:space="preserve"> </w:t>
      </w:r>
      <w:r w:rsidR="00381DA9">
        <w:t xml:space="preserve">a Unity </w:t>
      </w:r>
      <w:proofErr w:type="spellStart"/>
      <w:r w:rsidR="00381DA9">
        <w:t>működésében</w:t>
      </w:r>
      <w:proofErr w:type="spellEnd"/>
      <w:r w:rsidR="003D2D66">
        <w:t>,</w:t>
      </w:r>
      <w:r w:rsidR="00381DA9">
        <w:t xml:space="preserve"> </w:t>
      </w:r>
      <w:proofErr w:type="spellStart"/>
      <w:r w:rsidR="00381DA9">
        <w:t>különös</w:t>
      </w:r>
      <w:proofErr w:type="spellEnd"/>
      <w:r w:rsidR="00381DA9">
        <w:t xml:space="preserve"> </w:t>
      </w:r>
      <w:proofErr w:type="spellStart"/>
      <w:r w:rsidR="00381DA9">
        <w:t>tekintettel</w:t>
      </w:r>
      <w:proofErr w:type="spellEnd"/>
      <w:r w:rsidR="00381DA9">
        <w:t xml:space="preserve"> a </w:t>
      </w:r>
      <w:proofErr w:type="spellStart"/>
      <w:r w:rsidR="00381DA9">
        <w:t>szkript</w:t>
      </w:r>
      <w:r w:rsidR="00087361">
        <w:t>környezet</w:t>
      </w:r>
      <w:proofErr w:type="spellEnd"/>
      <w:r w:rsidR="00381DA9">
        <w:t xml:space="preserve"> </w:t>
      </w:r>
      <w:proofErr w:type="spellStart"/>
      <w:r w:rsidR="00381DA9">
        <w:t>működésére</w:t>
      </w:r>
      <w:proofErr w:type="spellEnd"/>
      <w:r w:rsidR="00381DA9">
        <w:t xml:space="preserve">. A </w:t>
      </w:r>
      <w:proofErr w:type="spellStart"/>
      <w:r w:rsidR="00381DA9">
        <w:t>szakdolgozat</w:t>
      </w:r>
      <w:proofErr w:type="spellEnd"/>
      <w:r w:rsidR="00381DA9">
        <w:t xml:space="preserve"> </w:t>
      </w:r>
      <w:proofErr w:type="spellStart"/>
      <w:r w:rsidR="00381DA9">
        <w:t>folyamán</w:t>
      </w:r>
      <w:proofErr w:type="spellEnd"/>
      <w:r w:rsidR="00381DA9">
        <w:t xml:space="preserve"> </w:t>
      </w:r>
      <w:proofErr w:type="spellStart"/>
      <w:r w:rsidR="00381DA9">
        <w:t>meghatározzuk</w:t>
      </w:r>
      <w:proofErr w:type="spellEnd"/>
      <w:r w:rsidR="00381DA9">
        <w:t xml:space="preserve">, </w:t>
      </w:r>
      <w:proofErr w:type="spellStart"/>
      <w:r w:rsidR="00381DA9">
        <w:t>hogy</w:t>
      </w:r>
      <w:proofErr w:type="spellEnd"/>
      <w:r w:rsidR="00381DA9">
        <w:t xml:space="preserve"> </w:t>
      </w:r>
      <w:r w:rsidR="00712A36">
        <w:t xml:space="preserve">a Unity </w:t>
      </w:r>
      <w:proofErr w:type="spellStart"/>
      <w:r w:rsidR="00381DA9">
        <w:t>mely</w:t>
      </w:r>
      <w:proofErr w:type="spellEnd"/>
      <w:r w:rsidR="00381DA9">
        <w:t xml:space="preserve"> </w:t>
      </w:r>
      <w:proofErr w:type="spellStart"/>
      <w:r w:rsidR="00381DA9">
        <w:t>részei</w:t>
      </w:r>
      <w:proofErr w:type="spellEnd"/>
      <w:r w:rsidR="00381DA9">
        <w:t xml:space="preserve"> </w:t>
      </w:r>
      <w:proofErr w:type="spellStart"/>
      <w:r w:rsidR="00381DA9">
        <w:t>teljesítménykritikusak</w:t>
      </w:r>
      <w:proofErr w:type="spellEnd"/>
      <w:r w:rsidR="00381DA9">
        <w:t xml:space="preserve"> </w:t>
      </w:r>
      <w:proofErr w:type="spellStart"/>
      <w:r w:rsidR="00381DA9">
        <w:t>vagyis</w:t>
      </w:r>
      <w:proofErr w:type="spellEnd"/>
      <w:r w:rsidR="00381DA9">
        <w:t xml:space="preserve"> </w:t>
      </w:r>
      <w:proofErr w:type="spellStart"/>
      <w:r w:rsidR="00381DA9">
        <w:t>igényelnek</w:t>
      </w:r>
      <w:proofErr w:type="spellEnd"/>
      <w:r w:rsidR="00381DA9">
        <w:t xml:space="preserve"> </w:t>
      </w:r>
      <w:proofErr w:type="spellStart"/>
      <w:r w:rsidR="00295155">
        <w:t>különös</w:t>
      </w:r>
      <w:proofErr w:type="spellEnd"/>
      <w:r w:rsidR="00381DA9">
        <w:t xml:space="preserve"> </w:t>
      </w:r>
      <w:proofErr w:type="spellStart"/>
      <w:r w:rsidR="00381DA9">
        <w:t>figyelmet</w:t>
      </w:r>
      <w:proofErr w:type="spellEnd"/>
      <w:r w:rsidR="00381DA9">
        <w:t xml:space="preserve"> a </w:t>
      </w:r>
      <w:proofErr w:type="spellStart"/>
      <w:r w:rsidR="00381DA9">
        <w:t>fejlesztőktől</w:t>
      </w:r>
      <w:proofErr w:type="spellEnd"/>
      <w:r w:rsidR="00381DA9">
        <w:t>.</w:t>
      </w:r>
      <w:r>
        <w:t xml:space="preserve"> </w:t>
      </w:r>
      <w:proofErr w:type="spellStart"/>
      <w:r w:rsidR="00712A36">
        <w:t>Összegyűjtjük</w:t>
      </w:r>
      <w:proofErr w:type="spellEnd"/>
      <w:r w:rsidR="00712A36">
        <w:t xml:space="preserve"> </w:t>
      </w:r>
      <w:proofErr w:type="spellStart"/>
      <w:r w:rsidR="00712A36">
        <w:t>milyen</w:t>
      </w:r>
      <w:proofErr w:type="spellEnd"/>
      <w:r w:rsidR="00712A36">
        <w:t xml:space="preserve"> </w:t>
      </w:r>
      <w:proofErr w:type="spellStart"/>
      <w:r w:rsidR="00712A36">
        <w:t>típusú</w:t>
      </w:r>
      <w:proofErr w:type="spellEnd"/>
      <w:r w:rsidR="00712A36">
        <w:t xml:space="preserve"> </w:t>
      </w:r>
      <w:proofErr w:type="spellStart"/>
      <w:r w:rsidR="00712A36">
        <w:t>eszközök</w:t>
      </w:r>
      <w:proofErr w:type="spellEnd"/>
      <w:r w:rsidR="00712A36">
        <w:t xml:space="preserve"> </w:t>
      </w:r>
      <w:proofErr w:type="spellStart"/>
      <w:r w:rsidR="00712A36">
        <w:t>állnak</w:t>
      </w:r>
      <w:proofErr w:type="spellEnd"/>
      <w:r w:rsidR="00712A36">
        <w:t xml:space="preserve"> </w:t>
      </w:r>
      <w:proofErr w:type="spellStart"/>
      <w:r w:rsidR="00712A36">
        <w:t>rendelkezésre</w:t>
      </w:r>
      <w:proofErr w:type="spellEnd"/>
      <w:r w:rsidR="00712A36">
        <w:t xml:space="preserve"> </w:t>
      </w:r>
      <w:proofErr w:type="spellStart"/>
      <w:r w:rsidR="00712A36">
        <w:t>teljesítményelemzéshez</w:t>
      </w:r>
      <w:proofErr w:type="spellEnd"/>
      <w:r w:rsidR="00712A36">
        <w:t xml:space="preserve"> </w:t>
      </w:r>
      <w:proofErr w:type="spellStart"/>
      <w:r w:rsidR="00712A36">
        <w:t>és</w:t>
      </w:r>
      <w:proofErr w:type="spellEnd"/>
      <w:r w:rsidR="00712A36">
        <w:t xml:space="preserve"> </w:t>
      </w:r>
      <w:proofErr w:type="spellStart"/>
      <w:r w:rsidR="00712A36">
        <w:t>hogyan</w:t>
      </w:r>
      <w:proofErr w:type="spellEnd"/>
      <w:r w:rsidR="00712A36">
        <w:t xml:space="preserve"> </w:t>
      </w:r>
      <w:proofErr w:type="spellStart"/>
      <w:r w:rsidR="00712A36">
        <w:t>kell</w:t>
      </w:r>
      <w:proofErr w:type="spellEnd"/>
      <w:r w:rsidR="00712A36">
        <w:t xml:space="preserve"> </w:t>
      </w:r>
      <w:proofErr w:type="spellStart"/>
      <w:r w:rsidR="00712A36">
        <w:t>ezeket</w:t>
      </w:r>
      <w:proofErr w:type="spellEnd"/>
      <w:r w:rsidR="00712A36">
        <w:t xml:space="preserve"> </w:t>
      </w:r>
      <w:proofErr w:type="spellStart"/>
      <w:r w:rsidR="00712A36">
        <w:t>az</w:t>
      </w:r>
      <w:proofErr w:type="spellEnd"/>
      <w:r w:rsidR="00712A36">
        <w:t xml:space="preserve"> </w:t>
      </w:r>
      <w:proofErr w:type="spellStart"/>
      <w:r w:rsidR="00712A36">
        <w:t>eszközöket</w:t>
      </w:r>
      <w:proofErr w:type="spellEnd"/>
      <w:r w:rsidR="00712A36">
        <w:t xml:space="preserve"> </w:t>
      </w:r>
      <w:proofErr w:type="spellStart"/>
      <w:r w:rsidR="00E07476">
        <w:t>szakszerűen</w:t>
      </w:r>
      <w:proofErr w:type="spellEnd"/>
      <w:r w:rsidR="00E07476">
        <w:t xml:space="preserve"> </w:t>
      </w:r>
      <w:proofErr w:type="spellStart"/>
      <w:r w:rsidR="00E07476">
        <w:t>használni</w:t>
      </w:r>
      <w:proofErr w:type="spellEnd"/>
      <w:r w:rsidR="00E07476">
        <w:t xml:space="preserve"> </w:t>
      </w:r>
      <w:proofErr w:type="spellStart"/>
      <w:r w:rsidR="00E07476">
        <w:t>annak</w:t>
      </w:r>
      <w:proofErr w:type="spellEnd"/>
      <w:r w:rsidR="00E07476">
        <w:t xml:space="preserve"> </w:t>
      </w:r>
      <w:proofErr w:type="spellStart"/>
      <w:r w:rsidR="00E07476">
        <w:t>érdekében</w:t>
      </w:r>
      <w:proofErr w:type="spellEnd"/>
      <w:r w:rsidR="00E07476">
        <w:t xml:space="preserve">, </w:t>
      </w:r>
      <w:proofErr w:type="spellStart"/>
      <w:r w:rsidR="00E07476">
        <w:t>hogy</w:t>
      </w:r>
      <w:proofErr w:type="spellEnd"/>
      <w:r w:rsidR="00E07476">
        <w:t xml:space="preserve"> </w:t>
      </w:r>
      <w:proofErr w:type="spellStart"/>
      <w:r w:rsidR="00E07476">
        <w:t>teljesítmény</w:t>
      </w:r>
      <w:proofErr w:type="spellEnd"/>
      <w:r w:rsidR="00E07476">
        <w:t xml:space="preserve"> </w:t>
      </w:r>
      <w:proofErr w:type="spellStart"/>
      <w:r w:rsidR="00E07476">
        <w:t>teszteket</w:t>
      </w:r>
      <w:proofErr w:type="spellEnd"/>
      <w:r w:rsidR="00E07476">
        <w:t xml:space="preserve"> </w:t>
      </w:r>
      <w:proofErr w:type="spellStart"/>
      <w:r w:rsidR="00E07476">
        <w:t>és</w:t>
      </w:r>
      <w:proofErr w:type="spellEnd"/>
      <w:r w:rsidR="00E07476">
        <w:t xml:space="preserve"> </w:t>
      </w:r>
      <w:proofErr w:type="spellStart"/>
      <w:r w:rsidR="00E07476">
        <w:t>teljesítmény</w:t>
      </w:r>
      <w:proofErr w:type="spellEnd"/>
      <w:r w:rsidR="00E07476">
        <w:t xml:space="preserve"> </w:t>
      </w:r>
      <w:proofErr w:type="spellStart"/>
      <w:r w:rsidR="00E07476">
        <w:t>összehasonlításokat</w:t>
      </w:r>
      <w:proofErr w:type="spellEnd"/>
      <w:r w:rsidR="00E07476">
        <w:t xml:space="preserve"> </w:t>
      </w:r>
      <w:proofErr w:type="spellStart"/>
      <w:r w:rsidR="00E07476">
        <w:t>végezzünk</w:t>
      </w:r>
      <w:proofErr w:type="spellEnd"/>
      <w:r w:rsidR="00E07476">
        <w:t xml:space="preserve">. </w:t>
      </w:r>
      <w:proofErr w:type="spellStart"/>
      <w:r w:rsidR="00E07476">
        <w:t>Mindezek</w:t>
      </w:r>
      <w:proofErr w:type="spellEnd"/>
      <w:r w:rsidR="00E07476">
        <w:t xml:space="preserve"> </w:t>
      </w:r>
      <w:proofErr w:type="spellStart"/>
      <w:r w:rsidR="00E07476">
        <w:t>pedig</w:t>
      </w:r>
      <w:proofErr w:type="spellEnd"/>
      <w:r w:rsidR="00E07476">
        <w:t xml:space="preserve"> </w:t>
      </w:r>
      <w:proofErr w:type="spellStart"/>
      <w:r w:rsidR="00E07476">
        <w:t>azt</w:t>
      </w:r>
      <w:proofErr w:type="spellEnd"/>
      <w:r w:rsidR="00E07476">
        <w:t xml:space="preserve"> a </w:t>
      </w:r>
      <w:proofErr w:type="spellStart"/>
      <w:r w:rsidR="00E07476">
        <w:t>célt</w:t>
      </w:r>
      <w:proofErr w:type="spellEnd"/>
      <w:r w:rsidR="00E07476">
        <w:t xml:space="preserve"> </w:t>
      </w:r>
      <w:proofErr w:type="spellStart"/>
      <w:r w:rsidR="00E07476">
        <w:t>szolgálják</w:t>
      </w:r>
      <w:proofErr w:type="spellEnd"/>
      <w:r w:rsidR="00E07476">
        <w:t xml:space="preserve">, </w:t>
      </w:r>
      <w:proofErr w:type="spellStart"/>
      <w:r w:rsidR="00E07476">
        <w:t>hogy</w:t>
      </w:r>
      <w:proofErr w:type="spellEnd"/>
      <w:r w:rsidR="00E07476">
        <w:t xml:space="preserve"> a </w:t>
      </w:r>
      <w:proofErr w:type="spellStart"/>
      <w:r w:rsidR="00E07476">
        <w:t>célközönségünk</w:t>
      </w:r>
      <w:proofErr w:type="spellEnd"/>
      <w:r w:rsidR="00E07476">
        <w:t xml:space="preserve"> </w:t>
      </w:r>
      <w:proofErr w:type="spellStart"/>
      <w:r w:rsidR="00E07476">
        <w:t>minél</w:t>
      </w:r>
      <w:proofErr w:type="spellEnd"/>
      <w:r w:rsidR="00E07476">
        <w:t xml:space="preserve"> </w:t>
      </w:r>
      <w:proofErr w:type="spellStart"/>
      <w:r w:rsidR="004937D9">
        <w:t>minőségibb</w:t>
      </w:r>
      <w:proofErr w:type="spellEnd"/>
      <w:r w:rsidR="00E07476">
        <w:t xml:space="preserve"> </w:t>
      </w:r>
      <w:proofErr w:type="spellStart"/>
      <w:r w:rsidR="00E07476">
        <w:t>játékélményben</w:t>
      </w:r>
      <w:proofErr w:type="spellEnd"/>
      <w:r w:rsidR="00E07476">
        <w:t xml:space="preserve"> </w:t>
      </w:r>
      <w:proofErr w:type="spellStart"/>
      <w:r w:rsidR="00E07476">
        <w:t>részesüljön</w:t>
      </w:r>
      <w:proofErr w:type="spellEnd"/>
      <w:r w:rsidR="00E07476">
        <w:t>.</w:t>
      </w:r>
      <w:r w:rsidR="004937D9">
        <w:t xml:space="preserve"> A </w:t>
      </w:r>
      <w:proofErr w:type="spellStart"/>
      <w:r w:rsidR="004937D9">
        <w:t>szakdolgozat</w:t>
      </w:r>
      <w:proofErr w:type="spellEnd"/>
      <w:r w:rsidR="004937D9">
        <w:t xml:space="preserve"> </w:t>
      </w:r>
      <w:proofErr w:type="spellStart"/>
      <w:r w:rsidR="004937D9">
        <w:t>vége</w:t>
      </w:r>
      <w:proofErr w:type="spellEnd"/>
      <w:r w:rsidR="004937D9">
        <w:t xml:space="preserve"> </w:t>
      </w:r>
      <w:proofErr w:type="spellStart"/>
      <w:r w:rsidR="004937D9">
        <w:t>felé</w:t>
      </w:r>
      <w:proofErr w:type="spellEnd"/>
      <w:r w:rsidR="004937D9">
        <w:t xml:space="preserve"> </w:t>
      </w:r>
      <w:proofErr w:type="spellStart"/>
      <w:r w:rsidR="004937D9">
        <w:t>megvizsgálunk</w:t>
      </w:r>
      <w:proofErr w:type="spellEnd"/>
      <w:r w:rsidR="004937D9">
        <w:t xml:space="preserve"> </w:t>
      </w:r>
      <w:proofErr w:type="spellStart"/>
      <w:r w:rsidR="004937D9">
        <w:t>néhány</w:t>
      </w:r>
      <w:proofErr w:type="spellEnd"/>
      <w:r w:rsidR="004937D9">
        <w:t xml:space="preserve"> </w:t>
      </w:r>
      <w:proofErr w:type="spellStart"/>
      <w:r w:rsidR="004937D9">
        <w:t>speciális</w:t>
      </w:r>
      <w:proofErr w:type="spellEnd"/>
      <w:r w:rsidR="004937D9">
        <w:t xml:space="preserve"> </w:t>
      </w:r>
      <w:proofErr w:type="spellStart"/>
      <w:r w:rsidR="004937D9">
        <w:t>tudást</w:t>
      </w:r>
      <w:proofErr w:type="spellEnd"/>
      <w:r w:rsidR="004937D9">
        <w:t xml:space="preserve"> </w:t>
      </w:r>
      <w:proofErr w:type="spellStart"/>
      <w:r w:rsidR="004937D9">
        <w:t>igénylő</w:t>
      </w:r>
      <w:proofErr w:type="spellEnd"/>
      <w:r w:rsidR="004937D9">
        <w:t xml:space="preserve"> </w:t>
      </w:r>
      <w:proofErr w:type="spellStart"/>
      <w:r w:rsidR="004937D9">
        <w:t>optimalizációs</w:t>
      </w:r>
      <w:proofErr w:type="spellEnd"/>
      <w:r w:rsidR="004937D9">
        <w:t xml:space="preserve"> </w:t>
      </w:r>
      <w:proofErr w:type="spellStart"/>
      <w:r w:rsidR="004937D9">
        <w:t>technikát</w:t>
      </w:r>
      <w:proofErr w:type="spellEnd"/>
      <w:r w:rsidR="0066081D">
        <w:t>,</w:t>
      </w:r>
      <w:r w:rsidR="004937D9">
        <w:t xml:space="preserve"> </w:t>
      </w:r>
      <w:proofErr w:type="spellStart"/>
      <w:r w:rsidR="004621F5">
        <w:t>majd</w:t>
      </w:r>
      <w:proofErr w:type="spellEnd"/>
      <w:r w:rsidR="004937D9">
        <w:t xml:space="preserve"> </w:t>
      </w:r>
      <w:proofErr w:type="spellStart"/>
      <w:r w:rsidR="004937D9">
        <w:t>elemezzük</w:t>
      </w:r>
      <w:proofErr w:type="spellEnd"/>
      <w:r w:rsidR="004937D9">
        <w:t xml:space="preserve"> </w:t>
      </w:r>
      <w:proofErr w:type="spellStart"/>
      <w:r w:rsidR="004937D9">
        <w:t>őket</w:t>
      </w:r>
      <w:proofErr w:type="spellEnd"/>
      <w:r w:rsidR="004937D9">
        <w:t xml:space="preserve"> </w:t>
      </w:r>
      <w:proofErr w:type="spellStart"/>
      <w:r w:rsidR="004937D9">
        <w:t>annak</w:t>
      </w:r>
      <w:proofErr w:type="spellEnd"/>
      <w:r w:rsidR="004937D9">
        <w:t xml:space="preserve"> </w:t>
      </w:r>
      <w:proofErr w:type="spellStart"/>
      <w:r w:rsidR="004937D9">
        <w:t>érdekében</w:t>
      </w:r>
      <w:proofErr w:type="spellEnd"/>
      <w:r w:rsidR="004937D9">
        <w:t xml:space="preserve">, </w:t>
      </w:r>
      <w:proofErr w:type="spellStart"/>
      <w:r w:rsidR="004937D9">
        <w:t>hogy</w:t>
      </w:r>
      <w:proofErr w:type="spellEnd"/>
      <w:r w:rsidR="004937D9">
        <w:t xml:space="preserve"> </w:t>
      </w:r>
      <w:proofErr w:type="spellStart"/>
      <w:r w:rsidR="004937D9">
        <w:t>megértsük</w:t>
      </w:r>
      <w:proofErr w:type="spellEnd"/>
      <w:r w:rsidR="004937D9">
        <w:t xml:space="preserve"> </w:t>
      </w:r>
      <w:proofErr w:type="spellStart"/>
      <w:r w:rsidR="004937D9">
        <w:t>mikor</w:t>
      </w:r>
      <w:proofErr w:type="spellEnd"/>
      <w:r w:rsidR="004937D9">
        <w:t xml:space="preserve"> </w:t>
      </w:r>
      <w:proofErr w:type="spellStart"/>
      <w:r w:rsidR="004937D9">
        <w:t>és</w:t>
      </w:r>
      <w:proofErr w:type="spellEnd"/>
      <w:r w:rsidR="004937D9">
        <w:t xml:space="preserve"> </w:t>
      </w:r>
      <w:proofErr w:type="spellStart"/>
      <w:r w:rsidR="004937D9">
        <w:t>miért</w:t>
      </w:r>
      <w:proofErr w:type="spellEnd"/>
      <w:r w:rsidR="004937D9">
        <w:t xml:space="preserve"> </w:t>
      </w:r>
      <w:proofErr w:type="spellStart"/>
      <w:r w:rsidR="005119AB">
        <w:t>teljesítenek</w:t>
      </w:r>
      <w:proofErr w:type="spellEnd"/>
      <w:r w:rsidR="005119AB">
        <w:t xml:space="preserve"> </w:t>
      </w:r>
      <w:proofErr w:type="spellStart"/>
      <w:r w:rsidR="004937D9">
        <w:t>jobban</w:t>
      </w:r>
      <w:proofErr w:type="spellEnd"/>
      <w:r w:rsidR="004937D9">
        <w:t xml:space="preserve"> </w:t>
      </w:r>
      <w:proofErr w:type="spellStart"/>
      <w:r w:rsidR="004937D9">
        <w:t>egy-egy</w:t>
      </w:r>
      <w:proofErr w:type="spellEnd"/>
      <w:r w:rsidR="004937D9">
        <w:t xml:space="preserve"> </w:t>
      </w:r>
      <w:proofErr w:type="spellStart"/>
      <w:r w:rsidR="004937D9">
        <w:t>esetben</w:t>
      </w:r>
      <w:proofErr w:type="spellEnd"/>
      <w:r w:rsidR="004937D9">
        <w:t>.</w:t>
      </w:r>
    </w:p>
    <w:p w14:paraId="1A07A8AD" w14:textId="77777777" w:rsidR="0063585C" w:rsidRDefault="0063585C" w:rsidP="00816BCB">
      <w:pPr>
        <w:pStyle w:val="Fejezetcimszmozsnlkl"/>
      </w:pPr>
      <w:bookmarkStart w:id="1" w:name="_Toc58330284"/>
      <w:r w:rsidRPr="00A13DBA">
        <w:lastRenderedPageBreak/>
        <w:t>Abstract</w:t>
      </w:r>
      <w:bookmarkEnd w:id="1"/>
    </w:p>
    <w:p w14:paraId="5F8DA898" w14:textId="60C2ADCF" w:rsidR="006741F8" w:rsidRDefault="009E72E7" w:rsidP="006741F8">
      <w:pPr>
        <w:ind w:firstLine="425"/>
      </w:pPr>
      <w:r>
        <w:t>When we are developing real-time applications performance is a crucial part of the development process</w:t>
      </w:r>
      <w:r w:rsidR="00D64B60">
        <w:t xml:space="preserve">. Unfortunately, </w:t>
      </w:r>
      <w:r w:rsidR="008649DA">
        <w:t>the knowledge how to handle performance issues or how to accurately identify the root causes of it are often missing from the developers.</w:t>
      </w:r>
      <w:r w:rsidR="006741F8">
        <w:t xml:space="preserve"> In game development</w:t>
      </w:r>
      <w:r w:rsidR="00C452BE">
        <w:t>,</w:t>
      </w:r>
      <w:r w:rsidR="006741F8">
        <w:t xml:space="preserve"> </w:t>
      </w:r>
      <w:r w:rsidR="00071CB3">
        <w:t>identifying and handling</w:t>
      </w:r>
      <w:r w:rsidR="00C20304">
        <w:t xml:space="preserve"> these issues are </w:t>
      </w:r>
      <w:r w:rsidR="00B41AD0">
        <w:t>moreover</w:t>
      </w:r>
      <w:r w:rsidR="001E50EA">
        <w:t xml:space="preserve"> even harder</w:t>
      </w:r>
      <w:r w:rsidR="00C20304">
        <w:t xml:space="preserve"> and a broader topic since a game is usually deployed to many platforms</w:t>
      </w:r>
      <w:r w:rsidR="00071CB3">
        <w:t xml:space="preserve"> and consists </w:t>
      </w:r>
      <w:r w:rsidR="00C452BE">
        <w:t xml:space="preserve">of </w:t>
      </w:r>
      <w:r w:rsidR="00071CB3">
        <w:t>the work of many fields like art, audio</w:t>
      </w:r>
      <w:r w:rsidR="00802527">
        <w:t xml:space="preserve"> or</w:t>
      </w:r>
      <w:r w:rsidR="00071CB3">
        <w:t xml:space="preserve"> storytelling</w:t>
      </w:r>
      <w:r w:rsidR="00802527">
        <w:t>.</w:t>
      </w:r>
    </w:p>
    <w:p w14:paraId="6C2FC898" w14:textId="6215922F" w:rsidR="001758AB" w:rsidRDefault="001758AB" w:rsidP="009F2252">
      <w:pPr>
        <w:ind w:firstLine="425"/>
      </w:pPr>
      <w:r>
        <w:t xml:space="preserve">In this thesis we will learn </w:t>
      </w:r>
      <w:r w:rsidR="006741F8">
        <w:t xml:space="preserve">how </w:t>
      </w:r>
      <w:r w:rsidR="006741F8" w:rsidRPr="006741F8">
        <w:t>and when in the development process we should define our target hardware and</w:t>
      </w:r>
      <w:r w:rsidR="00A015DB">
        <w:t xml:space="preserve"> what kind of</w:t>
      </w:r>
      <w:r w:rsidR="006741F8" w:rsidRPr="006741F8">
        <w:t xml:space="preserve"> optimization</w:t>
      </w:r>
      <w:r w:rsidR="00A015DB">
        <w:t>/performance</w:t>
      </w:r>
      <w:r w:rsidR="006741F8" w:rsidRPr="006741F8">
        <w:t xml:space="preserve"> goals</w:t>
      </w:r>
      <w:r w:rsidR="00A015DB">
        <w:t xml:space="preserve"> we should assign to the project. After this we will deep dive into how the popular real-time development platform Unity works</w:t>
      </w:r>
      <w:r w:rsidR="00E83C6C">
        <w:t>,</w:t>
      </w:r>
      <w:r w:rsidR="00A015DB">
        <w:t xml:space="preserve"> concentrating especially on its scripting. We will identify which parts of it are performance critical and therefore need special attention</w:t>
      </w:r>
      <w:r w:rsidR="000072C4">
        <w:t xml:space="preserve"> from the developers</w:t>
      </w:r>
      <w:r w:rsidR="00A015DB">
        <w:t>.</w:t>
      </w:r>
      <w:r w:rsidR="001E50EA">
        <w:t xml:space="preserve"> Afterwards </w:t>
      </w:r>
      <w:r w:rsidR="000072C4">
        <w:t>we will gather what type of tools are available for performance analysis in Unity and how to use these tools to properly do benchmarks and performance tests in order to ensure smooth gaming experience</w:t>
      </w:r>
      <w:r w:rsidR="009F2252">
        <w:t xml:space="preserve"> for our target audience. At the end of th</w:t>
      </w:r>
      <w:r w:rsidR="00765C05">
        <w:t xml:space="preserve">is </w:t>
      </w:r>
      <w:r w:rsidR="009F2252">
        <w:t>thesis, we will examine some advanced Unity specific optimization technique and understand why and when they perform better.</w:t>
      </w:r>
    </w:p>
    <w:p w14:paraId="262544B6" w14:textId="79363183" w:rsidR="001A57BC" w:rsidRDefault="008B6D9E" w:rsidP="006A1B7F">
      <w:pPr>
        <w:pStyle w:val="Cmsor1"/>
      </w:pPr>
      <w:bookmarkStart w:id="2" w:name="_Toc58330285"/>
      <w:r>
        <w:lastRenderedPageBreak/>
        <w:t>Introduction</w:t>
      </w:r>
      <w:bookmarkEnd w:id="2"/>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38D05CBD"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tend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698FF2BE"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of </w:t>
      </w:r>
      <w:r w:rsidR="003713B8">
        <w:t>15-30</w:t>
      </w:r>
      <w:r w:rsidR="005871CE">
        <w:t xml:space="preserve">% CPU </w:t>
      </w:r>
      <w:r w:rsidR="0062471A">
        <w:t>load</w:t>
      </w:r>
      <w:r w:rsidR="005871CE">
        <w:t xml:space="preserve"> by halving the shadow distance, but our environment artist would be disappointed after realizing that </w:t>
      </w:r>
      <w:r w:rsidR="008D4118">
        <w:t>outside of a 150</w:t>
      </w:r>
      <w:r w:rsidR="00751398">
        <w:t xml:space="preserve"> </w:t>
      </w:r>
      <w:r w:rsidR="008D4118">
        <w:t>unit range shadows would be cull</w:t>
      </w:r>
      <w:r w:rsidR="00C617D3">
        <w:t>ed</w:t>
      </w:r>
      <w:r w:rsidR="008D4118">
        <w:t>.</w:t>
      </w:r>
      <w:r w:rsidR="00DC2689">
        <w:t xml:space="preserve"> So, we the programmers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504E57B7" w:rsidR="00170F06" w:rsidRDefault="000C755D" w:rsidP="006F3BD8">
      <w:pPr>
        <w:ind w:firstLine="425"/>
      </w:pPr>
      <w:r>
        <w:t>As the above example tri</w:t>
      </w:r>
      <w:r w:rsidR="00AF5B88">
        <w:t>es</w:t>
      </w:r>
      <w:r>
        <w:t xml:space="preserve">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y</w:t>
      </w:r>
      <w:r w:rsidR="00B93D7A">
        <w:t xml:space="preserve"> </w:t>
      </w:r>
      <w:r w:rsidR="00E867B5">
        <w:t xml:space="preserve">these </w:t>
      </w:r>
      <w:r w:rsidR="00B93D7A">
        <w:t xml:space="preserve">are </w:t>
      </w:r>
      <w:r w:rsidR="00E867B5">
        <w:t xml:space="preserve">needed is </w:t>
      </w:r>
      <w:r w:rsidR="0081783D">
        <w:t xml:space="preserve">usually </w:t>
      </w:r>
      <w:r w:rsidR="00E867B5">
        <w:t>with</w:t>
      </w:r>
      <w:r w:rsidR="00A301F2">
        <w:t>in our stack</w:t>
      </w:r>
      <w:r w:rsidR="00E867B5">
        <w:t>.</w:t>
      </w:r>
    </w:p>
    <w:p w14:paraId="684EDE18" w14:textId="1B24A259" w:rsidR="00BD403A" w:rsidRDefault="00A63AD3" w:rsidP="00A94CF2">
      <w:pPr>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r w:rsidR="00653AE3">
        <w:t xml:space="preserve"> Unfortunately, many of the principal and leading engineers in game development are sharing their vast knowledge via blogposts rather than via official research forums</w:t>
      </w:r>
      <w:r w:rsidR="00063EC5">
        <w:t xml:space="preserve"> so researching in</w:t>
      </w:r>
      <w:r w:rsidR="00BF34FB">
        <w:t xml:space="preserve"> this topic</w:t>
      </w:r>
      <w:r w:rsidR="00063EC5">
        <w:t xml:space="preserve"> differs from other areas </w:t>
      </w:r>
      <w:r w:rsidR="00372528">
        <w:t>of</w:t>
      </w:r>
      <w:r w:rsidR="00063EC5">
        <w:t xml:space="preserve"> software engineering</w:t>
      </w:r>
      <w:r w:rsidR="00EE555B">
        <w:t xml:space="preserve"> in general</w:t>
      </w:r>
      <w:r w:rsidR="00063EC5">
        <w:t>.</w:t>
      </w:r>
    </w:p>
    <w:p w14:paraId="5805DD11" w14:textId="19386C17" w:rsidR="00BD403A" w:rsidRDefault="004758BF" w:rsidP="00BD403A">
      <w:pPr>
        <w:pStyle w:val="Cmsor1"/>
      </w:pPr>
      <w:bookmarkStart w:id="3" w:name="_Toc58330286"/>
      <w:r>
        <w:lastRenderedPageBreak/>
        <w:t>Optimization goals</w:t>
      </w:r>
      <w:bookmarkEnd w:id="3"/>
    </w:p>
    <w:p w14:paraId="147D106F" w14:textId="2068507A"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B93E2B">
      <w:pPr>
        <w:ind w:firstLine="0"/>
        <w:jc w:val="center"/>
        <w:rPr>
          <w:rStyle w:val="Irodalomjegyzkforrs"/>
        </w:rPr>
      </w:pPr>
      <w:r>
        <w:rPr>
          <w:rStyle w:val="Irodalomjegyzkforrs"/>
        </w:rPr>
        <w:t>“The game freezes for seconds when opening the inventory.”</w:t>
      </w:r>
    </w:p>
    <w:p w14:paraId="7438EF25" w14:textId="4665C04E" w:rsidR="00214CE1" w:rsidRDefault="003A733A" w:rsidP="009B3007">
      <w:pPr>
        <w:spacing w:after="240"/>
        <w:ind w:firstLine="0"/>
      </w:pPr>
      <w:r>
        <w:t>After this observation, the project lead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the problem that </w:t>
      </w:r>
      <w:r w:rsidR="00EB70BE">
        <w:t xml:space="preserve">can </w:t>
      </w:r>
      <w:r w:rsidR="006D68EF">
        <w:t>cause this freeze</w:t>
      </w:r>
      <w:r w:rsidR="0092525F">
        <w:t xml:space="preserve"> is</w:t>
      </w:r>
      <w:r w:rsidR="006D68EF">
        <w:t>.</w:t>
      </w:r>
      <w:r w:rsidR="00D225FB">
        <w:t xml:space="preserve"> This is done by profiling and</w:t>
      </w:r>
      <w:r w:rsidR="00160279">
        <w:t xml:space="preserve"> </w:t>
      </w:r>
      <w:r w:rsidR="00D01F7D">
        <w:t>testing</w:t>
      </w:r>
      <w:r w:rsidR="00D225FB">
        <w:t>.</w:t>
      </w:r>
      <w:r w:rsidR="00C4722F">
        <w:t xml:space="preserve"> The developers attach a profiling tool to the game so they can get results for CPU,</w:t>
      </w:r>
      <w:r w:rsidR="001A558F">
        <w:t xml:space="preserve"> GPU,</w:t>
      </w:r>
      <w:r w:rsidR="00C4722F">
        <w:t xml:space="preserve"> memory, renderer, audio</w:t>
      </w:r>
      <w:r w:rsidR="006E2176">
        <w:t xml:space="preserve"> and storage usage. After analyzing the </w:t>
      </w:r>
      <w:r w:rsidR="0047307E">
        <w:t>results,</w:t>
      </w:r>
      <w:r w:rsidR="006E2176">
        <w:t xml:space="preserve"> they can then identify which </w:t>
      </w:r>
      <w:r w:rsidR="0047307E">
        <w:t>parts of the software cause this undesired effect. The commissioned team writes down these observations</w:t>
      </w:r>
      <w:r w:rsidR="005D0AB9">
        <w:t xml:space="preserve"> and</w:t>
      </w:r>
      <w:r w:rsidR="0047307E">
        <w:t xml:space="preserve"> proposes </w:t>
      </w:r>
      <w:r w:rsidR="005E6538">
        <w:t xml:space="preserve">an achievable </w:t>
      </w:r>
      <w:r w:rsidR="001E330B">
        <w:t>performance</w:t>
      </w:r>
      <w:r w:rsidR="000D687D">
        <w:t xml:space="preserv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8F7624">
      <w:pPr>
        <w:pStyle w:val="Cmsor2"/>
      </w:pPr>
      <w:bookmarkStart w:id="4" w:name="_Toc58330287"/>
      <w:r>
        <w:t>Recording optimization goals</w:t>
      </w:r>
      <w:bookmarkEnd w:id="4"/>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0">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1304DE1F" w:rsidR="00C3412B" w:rsidRPr="008F7624" w:rsidRDefault="00C3412B" w:rsidP="008F7624">
      <w:pPr>
        <w:pStyle w:val="Kpalrs"/>
      </w:pPr>
      <w:r w:rsidRPr="008F7624">
        <w:t xml:space="preserve">Figure </w:t>
      </w:r>
      <w:r w:rsidR="00B3250D">
        <w:fldChar w:fldCharType="begin"/>
      </w:r>
      <w:r w:rsidR="00B3250D">
        <w:instrText xml:space="preserve"> SEQ Figure \* ARABIC </w:instrText>
      </w:r>
      <w:r w:rsidR="00B3250D">
        <w:fldChar w:fldCharType="separate"/>
      </w:r>
      <w:r w:rsidR="008E3412">
        <w:rPr>
          <w:noProof/>
        </w:rPr>
        <w:t>1</w:t>
      </w:r>
      <w:r w:rsidR="00B3250D">
        <w:rPr>
          <w:noProof/>
        </w:rPr>
        <w:fldChar w:fldCharType="end"/>
      </w:r>
      <w:r w:rsidR="00F110FE" w:rsidRPr="008F7624">
        <w:t xml:space="preserve">: </w:t>
      </w:r>
      <w:r w:rsidR="00F110FE" w:rsidRPr="008F7624">
        <w:rPr>
          <w:b w:val="0"/>
          <w:bCs w:val="0"/>
        </w:rPr>
        <w:t>An optimization goal in an agile project</w:t>
      </w:r>
      <w:r w:rsidR="00B34798" w:rsidRPr="008F7624">
        <w:rPr>
          <w:b w:val="0"/>
          <w:bCs w:val="0"/>
        </w:rPr>
        <w:t xml:space="preserve"> using Azure Boards</w:t>
      </w:r>
      <w:r w:rsidR="00F110FE" w:rsidRPr="008F7624">
        <w:rPr>
          <w:b w:val="0"/>
          <w:bCs w:val="0"/>
        </w:rPr>
        <w: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bookmarkStart w:id="5" w:name="_Toc58330288"/>
      <w:r>
        <w:lastRenderedPageBreak/>
        <w:t>Pre-defined optimization goals</w:t>
      </w:r>
      <w:bookmarkEnd w:id="5"/>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B93E2B">
      <w:pPr>
        <w:ind w:firstLine="0"/>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1E91C3E1" w:rsidR="005E189D" w:rsidRDefault="009C0BF4" w:rsidP="00E97E0D">
      <w:pPr>
        <w:spacing w:before="200"/>
        <w:ind w:firstLine="0"/>
      </w:pPr>
      <w:r>
        <w:t xml:space="preserve">Sadly, I see this quote quite often </w:t>
      </w:r>
      <w:r w:rsidR="00587C59">
        <w:t>misinterpreted</w:t>
      </w:r>
      <w:r>
        <w:t xml:space="preserve"> and dragged out of context. </w:t>
      </w:r>
      <w:r w:rsidR="003D45A0">
        <w:t>People of Stackoverflow</w:t>
      </w:r>
      <w:r w:rsidR="00361098">
        <w:t xml:space="preserve">, Unity Answers and other forums are tend to </w:t>
      </w:r>
      <w:r w:rsidR="009A1D1C">
        <w:t xml:space="preserve">quote it </w:t>
      </w:r>
      <w:r w:rsidR="005E3F05">
        <w:t>mindlessly</w:t>
      </w:r>
      <w:r w:rsidR="00845D13">
        <w:t>, and forget its original context.</w:t>
      </w:r>
      <w:r w:rsidR="00C6314B">
        <w:t xml:space="preserve"> They usually connect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would </w:t>
      </w:r>
      <w:r w:rsidR="00587C59">
        <w:t xml:space="preserve">be rather </w:t>
      </w:r>
      <w:r w:rsidR="0059479F">
        <w:t>implement, measure and optimize anyway)</w:t>
      </w:r>
      <w:r w:rsidR="00014981">
        <w:t xml:space="preserve">, so any </w:t>
      </w:r>
      <w:r w:rsidR="00845142">
        <w:t>thought</w:t>
      </w:r>
      <w:r w:rsidR="008E4F6D">
        <w:t>s</w:t>
      </w:r>
      <w:r w:rsidR="00845142">
        <w:t xml:space="preserve"> about </w:t>
      </w:r>
      <w:r w:rsidR="00014981">
        <w:t>optimization before the implementation make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w:t>
      </w:r>
      <w:r w:rsidR="008E4F6D">
        <w:t>,</w:t>
      </w:r>
      <w:r w:rsidR="00CE1685">
        <w:t xml:space="preserve"> however</w:t>
      </w:r>
      <w:r w:rsidR="008E4F6D">
        <w:t>,</w:t>
      </w:r>
      <w:r w:rsidR="00CE1685">
        <w:t xml:space="preserve">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w:t>
      </w:r>
      <w:r w:rsidR="008E4F6D">
        <w:t>e</w:t>
      </w:r>
      <w:r w:rsidR="00325F0A">
        <w:t xml:space="preserve">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210C65">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210C65">
      <w:pPr>
        <w:ind w:left="425" w:right="425" w:firstLine="0"/>
        <w:rPr>
          <w:rStyle w:val="Irodalomjegyzkforrs"/>
        </w:rPr>
      </w:pPr>
      <w:r w:rsidRPr="00845D13">
        <w:rPr>
          <w:rStyle w:val="Irodalomjegyzkforrs"/>
        </w:rPr>
        <w:t>should not pass up our opportunities in that critical 3%.</w:t>
      </w:r>
    </w:p>
    <w:p w14:paraId="71FF095E" w14:textId="2F6905DD" w:rsidR="003A4BDF" w:rsidRPr="00504FCD" w:rsidRDefault="003A4BDF" w:rsidP="003A4BDF">
      <w:pPr>
        <w:ind w:left="425" w:right="425" w:firstLine="0"/>
        <w:jc w:val="right"/>
        <w:rPr>
          <w:rStyle w:val="Irodalomjegyzkforrs"/>
        </w:rPr>
      </w:pPr>
      <w:r>
        <w:rPr>
          <w:rStyle w:val="Irodalomjegyzkforrs"/>
        </w:rPr>
        <w:t>Donald Knuth</w:t>
      </w:r>
      <w:r w:rsidR="00E44C32">
        <w:rPr>
          <w:rStyle w:val="Irodalomjegyzkforrs"/>
        </w:rPr>
        <w:t>, Premature Optimization</w:t>
      </w:r>
      <w:r w:rsidR="00D553D6">
        <w:rPr>
          <w:rStyle w:val="Irodalomjegyzkforrs"/>
        </w:rPr>
        <w:fldChar w:fldCharType="begin"/>
      </w:r>
      <w:r w:rsidR="00D553D6">
        <w:rPr>
          <w:rStyle w:val="Irodalomjegyzkforrs"/>
        </w:rPr>
        <w:instrText xml:space="preserve"> REF _Ref57636799 \r \h </w:instrText>
      </w:r>
      <w:r w:rsidR="00D553D6">
        <w:rPr>
          <w:rStyle w:val="Irodalomjegyzkforrs"/>
        </w:rPr>
      </w:r>
      <w:r w:rsidR="00D553D6">
        <w:rPr>
          <w:rStyle w:val="Irodalomjegyzkforrs"/>
        </w:rPr>
        <w:fldChar w:fldCharType="separate"/>
      </w:r>
      <w:r w:rsidR="008E3412">
        <w:rPr>
          <w:rStyle w:val="Irodalomjegyzkforrs"/>
        </w:rPr>
        <w:t>[1]</w:t>
      </w:r>
      <w:r w:rsidR="00D553D6">
        <w:rPr>
          <w:rStyle w:val="Irodalomjegyzkforrs"/>
        </w:rPr>
        <w:fldChar w:fldCharType="end"/>
      </w:r>
    </w:p>
    <w:p w14:paraId="7251D9E6" w14:textId="51CFA22A"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w:t>
      </w:r>
      <w:r w:rsidR="00A86650">
        <w:noBreakHyphen/>
      </w:r>
      <w:r w:rsidR="00C457F2">
        <w:t>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bookmarkStart w:id="6" w:name="_Toc58330289"/>
      <w:r>
        <w:lastRenderedPageBreak/>
        <w:t>Game development pipeline</w:t>
      </w:r>
      <w:bookmarkEnd w:id="6"/>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12E88AA2"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w:t>
      </w:r>
      <w:r w:rsidR="005E1868">
        <w:t xml:space="preserve">so </w:t>
      </w:r>
      <w:r w:rsidR="00BF6209">
        <w:t xml:space="preserve">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w:t>
      </w:r>
      <w:r w:rsidR="00364175">
        <w:t>cannot</w:t>
      </w:r>
      <w:r w:rsidR="00561D5B">
        <w:t xml:space="preserve">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specify.</w:t>
      </w:r>
    </w:p>
    <w:p w14:paraId="65E97EF9" w14:textId="584CC3C5"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w:t>
      </w:r>
      <w:r w:rsidR="00477238">
        <w:t xml:space="preserve"> and</w:t>
      </w:r>
      <w:r w:rsidR="00EE37A7">
        <w:t xml:space="preserve">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5D910955" w:rsidR="00D228C8" w:rsidRPr="009355DE" w:rsidRDefault="001B69D7" w:rsidP="008F7624">
      <w:pPr>
        <w:pStyle w:val="Kpalrs"/>
      </w:pPr>
      <w:r w:rsidRPr="009355DE">
        <w:t xml:space="preserve">Figure </w:t>
      </w:r>
      <w:r w:rsidR="00B3250D">
        <w:fldChar w:fldCharType="begin"/>
      </w:r>
      <w:r w:rsidR="00B3250D">
        <w:instrText xml:space="preserve"> SEQ Figure \* ARABIC </w:instrText>
      </w:r>
      <w:r w:rsidR="00B3250D">
        <w:fldChar w:fldCharType="separate"/>
      </w:r>
      <w:r w:rsidR="008E3412">
        <w:rPr>
          <w:noProof/>
        </w:rPr>
        <w:t>2</w:t>
      </w:r>
      <w:r w:rsidR="00B3250D">
        <w:rPr>
          <w:noProof/>
        </w:rPr>
        <w:fldChar w:fldCharType="end"/>
      </w:r>
      <w:r w:rsidRPr="009355DE">
        <w:t xml:space="preserve">: </w:t>
      </w:r>
      <w:r w:rsidRPr="008F7624">
        <w:rPr>
          <w:b w:val="0"/>
          <w:bCs w:val="0"/>
        </w:rPr>
        <w:t>The four</w:t>
      </w:r>
      <w:r w:rsidR="00AB03CB" w:rsidRPr="008F7624">
        <w:rPr>
          <w:b w:val="0"/>
          <w:bCs w:val="0"/>
        </w:rPr>
        <w:t xml:space="preserve"> major</w:t>
      </w:r>
      <w:r w:rsidRPr="008F7624">
        <w:rPr>
          <w:b w:val="0"/>
          <w:bCs w:val="0"/>
        </w:rPr>
        <w:t xml:space="preserve"> stages of a game development pipeline</w:t>
      </w:r>
    </w:p>
    <w:p w14:paraId="009BEE77" w14:textId="0D6B7DE8" w:rsidR="00B479E9" w:rsidRDefault="000A01A1" w:rsidP="00B479E9">
      <w:pPr>
        <w:spacing w:before="200"/>
        <w:ind w:firstLine="425"/>
      </w:pPr>
      <w:r>
        <w:t xml:space="preserve">Each of </w:t>
      </w:r>
      <w:r w:rsidR="000779CF">
        <w:t>these phases</w:t>
      </w:r>
      <w:r>
        <w:t xml:space="preserve"> contain </w:t>
      </w:r>
      <w:r w:rsidR="00C3369C">
        <w:t xml:space="preserve">various topics that need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bookmarkStart w:id="7" w:name="_Toc58330290"/>
      <w:r>
        <w:lastRenderedPageBreak/>
        <w:t>Concept</w:t>
      </w:r>
      <w:bookmarkEnd w:id="7"/>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CA7232">
      <w:pPr>
        <w:ind w:firstLine="142"/>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6B0E1894">
            <wp:extent cx="4319270" cy="2503714"/>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6675" cy="2548583"/>
                    </a:xfrm>
                    <a:prstGeom prst="rect">
                      <a:avLst/>
                    </a:prstGeom>
                  </pic:spPr>
                </pic:pic>
              </a:graphicData>
            </a:graphic>
          </wp:inline>
        </w:drawing>
      </w:r>
    </w:p>
    <w:p w14:paraId="4FB8DBEA" w14:textId="764A08CC" w:rsidR="00DF17B1" w:rsidRPr="008F7624" w:rsidRDefault="00857C34" w:rsidP="00CA7232">
      <w:pPr>
        <w:pStyle w:val="Kpalrs"/>
        <w:spacing w:after="360"/>
        <w:rPr>
          <w:b w:val="0"/>
          <w:bCs w:val="0"/>
        </w:rPr>
      </w:pPr>
      <w:r>
        <w:t xml:space="preserve">Figure </w:t>
      </w:r>
      <w:r w:rsidR="00B3250D">
        <w:fldChar w:fldCharType="begin"/>
      </w:r>
      <w:r w:rsidR="00B3250D">
        <w:instrText xml:space="preserve"> SEQ Figure \* ARABIC </w:instrText>
      </w:r>
      <w:r w:rsidR="00B3250D">
        <w:fldChar w:fldCharType="separate"/>
      </w:r>
      <w:r w:rsidR="008E3412">
        <w:rPr>
          <w:noProof/>
        </w:rPr>
        <w:t>3</w:t>
      </w:r>
      <w:r w:rsidR="00B3250D">
        <w:rPr>
          <w:noProof/>
        </w:rPr>
        <w:fldChar w:fldCharType="end"/>
      </w:r>
      <w:r>
        <w:t xml:space="preserve">: </w:t>
      </w:r>
      <w:r w:rsidR="00A04B64" w:rsidRPr="008F7624">
        <w:rPr>
          <w:b w:val="0"/>
          <w:bCs w:val="0"/>
        </w:rPr>
        <w:t>The cover</w:t>
      </w:r>
      <w:r w:rsidR="00DC6FB3" w:rsidRPr="008F7624">
        <w:rPr>
          <w:b w:val="0"/>
          <w:bCs w:val="0"/>
        </w:rPr>
        <w:t xml:space="preserve"> </w:t>
      </w:r>
      <w:r w:rsidR="00565DA7" w:rsidRPr="008F7624">
        <w:rPr>
          <w:b w:val="0"/>
          <w:bCs w:val="0"/>
        </w:rPr>
        <w:t>of The First Tree.</w:t>
      </w:r>
      <w:r w:rsidR="008F7624">
        <w:rPr>
          <w:b w:val="0"/>
          <w:bCs w:val="0"/>
        </w:rPr>
        <w:t xml:space="preserve"> </w:t>
      </w:r>
      <w:r w:rsidR="00666F88" w:rsidRPr="008F7624">
        <w:rPr>
          <w:b w:val="0"/>
          <w:bCs w:val="0"/>
        </w:rPr>
        <w:fldChar w:fldCharType="begin"/>
      </w:r>
      <w:r w:rsidR="00666F88" w:rsidRPr="008F7624">
        <w:rPr>
          <w:b w:val="0"/>
          <w:bCs w:val="0"/>
        </w:rPr>
        <w:instrText xml:space="preserve"> REF _Ref55722065 \r \h </w:instrText>
      </w:r>
      <w:r w:rsidR="009355DE" w:rsidRPr="008F7624">
        <w:rPr>
          <w:b w:val="0"/>
          <w:bCs w:val="0"/>
        </w:rPr>
        <w:instrText xml:space="preserve"> \* MERGEFORMAT </w:instrText>
      </w:r>
      <w:r w:rsidR="00666F88" w:rsidRPr="008F7624">
        <w:rPr>
          <w:b w:val="0"/>
          <w:bCs w:val="0"/>
        </w:rPr>
      </w:r>
      <w:r w:rsidR="00666F88" w:rsidRPr="008F7624">
        <w:rPr>
          <w:b w:val="0"/>
          <w:bCs w:val="0"/>
        </w:rPr>
        <w:fldChar w:fldCharType="separate"/>
      </w:r>
      <w:r w:rsidR="008E3412">
        <w:rPr>
          <w:b w:val="0"/>
          <w:bCs w:val="0"/>
        </w:rPr>
        <w:t>[3]</w:t>
      </w:r>
      <w:r w:rsidR="00666F88" w:rsidRPr="008F7624">
        <w:rPr>
          <w:b w:val="0"/>
          <w:bCs w:val="0"/>
        </w:rPr>
        <w:fldChar w:fldCharType="end"/>
      </w:r>
    </w:p>
    <w:p w14:paraId="36533E22" w14:textId="7ABC7FB0"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usually </w:t>
      </w:r>
      <w:r w:rsidR="00083A8B">
        <w:t xml:space="preserve">just a </w:t>
      </w:r>
      <w:r w:rsidR="00D71398">
        <w:t>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3536528F"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 xml:space="preserve">expensive otherwise the mobile’s battery will drain fast.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602A787C"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t>
      </w:r>
      <w:r w:rsidR="001E1DEA">
        <w:t xml:space="preserve">about </w:t>
      </w:r>
      <w:r w:rsidR="000C413F">
        <w:t xml:space="preserve">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bookmarkStart w:id="8" w:name="_Ref57215616"/>
      <w:bookmarkStart w:id="9" w:name="_Toc58330291"/>
      <w:r>
        <w:t>Pre-production</w:t>
      </w:r>
      <w:bookmarkEnd w:id="8"/>
      <w:bookmarkEnd w:id="9"/>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56E93C06"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r w:rsidR="008B1FA3">
        <w:t>.</w:t>
      </w:r>
    </w:p>
    <w:p w14:paraId="43E9E71F" w14:textId="12B7EF60"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copies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221BD6F5"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them down</w:t>
      </w:r>
      <w:r w:rsidR="00D61983">
        <w:t>. We already know the target platform</w:t>
      </w:r>
      <w:r w:rsidR="00BB5272">
        <w:t>s</w:t>
      </w:r>
      <w:r w:rsidR="00D61983">
        <w:t xml:space="preserve"> and </w:t>
      </w:r>
      <w:r w:rsidR="009771D8">
        <w:t xml:space="preserve">the </w:t>
      </w:r>
      <w:r w:rsidR="00235F19">
        <w:t xml:space="preserve">desired gameplay mechanics so the engineers can collect </w:t>
      </w:r>
      <w:r w:rsidR="00AF0AA3">
        <w:t>some of the possible</w:t>
      </w:r>
      <w:r w:rsidR="00235F19">
        <w:t xml:space="preserve"> optimization goals based on </w:t>
      </w:r>
      <w:r w:rsidR="00AF0AA3">
        <w:t>this</w:t>
      </w:r>
      <w:r w:rsidR="004F0BA5">
        <w:t xml:space="preserve"> information</w:t>
      </w:r>
      <w:r w:rsidR="00235F19">
        <w:t xml:space="preserve">. </w:t>
      </w:r>
      <w:r w:rsidR="004F0BA5">
        <w:t>Moreover,</w:t>
      </w:r>
      <w:r w:rsidR="00365ACB">
        <w:t xml:space="preserve"> as mentioned above</w:t>
      </w:r>
      <w:r w:rsidR="00301AA1">
        <w:t>,</w:t>
      </w:r>
      <w:r w:rsidR="00365ACB">
        <w:t xml:space="preserve"> the team should make a prototype to verify the gameplay, which </w:t>
      </w:r>
      <w:r w:rsidR="004610FD">
        <w:t xml:space="preserve">can also </w:t>
      </w:r>
      <w:r w:rsidR="00301AA1">
        <w:t xml:space="preserve">be </w:t>
      </w:r>
      <w:r w:rsidR="004610FD">
        <w:t>helpful to identify possible future bottlenecks.</w:t>
      </w:r>
    </w:p>
    <w:p w14:paraId="773B6BBA" w14:textId="0882FC9E" w:rsidR="00162ED7" w:rsidRDefault="009771D8" w:rsidP="008F0013">
      <w:pPr>
        <w:ind w:firstLine="425"/>
      </w:pPr>
      <w:r>
        <w:t xml:space="preserve">When defining </w:t>
      </w:r>
      <w:r w:rsidR="008C365A">
        <w:t xml:space="preserve">pre-defined </w:t>
      </w:r>
      <w:r>
        <w:t xml:space="preserve">optimization </w:t>
      </w:r>
      <w:r w:rsidR="00784DDC">
        <w:t>goals,</w:t>
      </w:r>
      <w:r>
        <w:t xml:space="preserve"> </w:t>
      </w:r>
      <w:r w:rsidR="008C34B1">
        <w:t>most of the time we</w:t>
      </w:r>
      <w:r w:rsidR="00BB7701">
        <w:t xml:space="preserv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6348CD">
        <w:t xml:space="preserve"> and</w:t>
      </w:r>
      <w:r w:rsidR="00A41B9C">
        <w:t xml:space="preserve"> </w:t>
      </w:r>
      <w:r w:rsidR="00162ED7">
        <w:t>physics</w:t>
      </w:r>
      <w:r w:rsidR="00A41B9C">
        <w:t xml:space="preserve"> and one of the main goal</w:t>
      </w:r>
      <w:r w:rsidR="006348CD">
        <w:t>s</w:t>
      </w:r>
      <w:r w:rsidR="00A41B9C">
        <w:t xml:space="preserve">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3B0445C6"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r w:rsidR="00042116">
        <w:t>.</w:t>
      </w:r>
    </w:p>
    <w:p w14:paraId="2BD6DCD0" w14:textId="0B619E58" w:rsidR="000E1B4E" w:rsidRDefault="00116DCB" w:rsidP="00664645">
      <w:pPr>
        <w:pStyle w:val="Listaszerbekezds"/>
        <w:numPr>
          <w:ilvl w:val="0"/>
          <w:numId w:val="27"/>
        </w:numPr>
        <w:spacing w:after="0"/>
        <w:ind w:left="782" w:hanging="357"/>
      </w:pPr>
      <w:r>
        <w:t>Setup performance tests for AI and physics common use cases</w:t>
      </w:r>
      <w:r w:rsidR="00DF574A">
        <w:t xml:space="preserve"> to ensure a stable frame rate</w:t>
      </w:r>
      <w:r w:rsidR="00042116">
        <w:t>.</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2DF5926D"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r w:rsidR="00042116">
        <w:t>.</w:t>
      </w:r>
    </w:p>
    <w:p w14:paraId="4739C352" w14:textId="40FF1CBD"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r w:rsidR="00042116">
        <w:t>.</w:t>
      </w:r>
    </w:p>
    <w:p w14:paraId="68C87379" w14:textId="15FE60E5"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r w:rsidR="00042116">
        <w:t>.</w:t>
      </w:r>
    </w:p>
    <w:p w14:paraId="34DDB7DE" w14:textId="5AD7E9B0"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r w:rsidR="00042116">
        <w:t>.</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2AF50946"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the </w:t>
      </w:r>
      <w:r w:rsidR="00036991">
        <w:t xml:space="preserve">exact problem </w:t>
      </w:r>
      <w:r w:rsidR="0076241B">
        <w:t xml:space="preserve">is </w:t>
      </w:r>
      <w:r w:rsidR="00036991">
        <w:t xml:space="preserve">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xml:space="preserve">, so we have to find a better alternative physics solution </w:t>
      </w:r>
      <w:r w:rsidR="0076241B">
        <w:t>than</w:t>
      </w:r>
      <w:r w:rsidR="00742D4B">
        <w:t xml:space="preserve">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however DOTS requires ECS</w:t>
      </w:r>
      <w:r w:rsidR="00127AFB">
        <w:rPr>
          <w:rStyle w:val="Lbjegyzet-hivatkozs"/>
        </w:rPr>
        <w:footnoteReference w:id="11"/>
      </w:r>
      <w:r w:rsidR="003F3D0C">
        <w:t xml:space="preserve"> </w:t>
      </w:r>
      <w:r w:rsidR="0076241B">
        <w:t>as opposed</w:t>
      </w:r>
      <w:r w:rsidR="009C6983">
        <w:t xml:space="preserv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618FFA56" w:rsidR="00C03E52" w:rsidRPr="00310067" w:rsidRDefault="00F25CBC" w:rsidP="008F7624">
      <w:pPr>
        <w:pStyle w:val="Kpalrs"/>
      </w:pPr>
      <w:r>
        <w:t xml:space="preserve">Figure </w:t>
      </w:r>
      <w:r w:rsidR="00B3250D">
        <w:fldChar w:fldCharType="begin"/>
      </w:r>
      <w:r w:rsidR="00B3250D">
        <w:instrText xml:space="preserve"> SEQ Figure \* ARABIC </w:instrText>
      </w:r>
      <w:r w:rsidR="00B3250D">
        <w:fldChar w:fldCharType="separate"/>
      </w:r>
      <w:r w:rsidR="008E3412">
        <w:rPr>
          <w:noProof/>
        </w:rPr>
        <w:t>4</w:t>
      </w:r>
      <w:r w:rsidR="00B3250D">
        <w:rPr>
          <w:noProof/>
        </w:rPr>
        <w:fldChar w:fldCharType="end"/>
      </w:r>
      <w:r>
        <w:t xml:space="preserve">: </w:t>
      </w:r>
      <w:r w:rsidRPr="008F7624">
        <w:rPr>
          <w:b w:val="0"/>
          <w:bCs w:val="0"/>
        </w:rPr>
        <w:t>The cost of change in perspective of time</w:t>
      </w:r>
    </w:p>
    <w:p w14:paraId="23D0C0DC" w14:textId="13F6F38C" w:rsidR="00567139" w:rsidRDefault="00567139" w:rsidP="00567139">
      <w:pPr>
        <w:pStyle w:val="Cmsor3"/>
      </w:pPr>
      <w:bookmarkStart w:id="10" w:name="_Toc58330292"/>
      <w:r>
        <w:lastRenderedPageBreak/>
        <w:t>Production</w:t>
      </w:r>
      <w:bookmarkEnd w:id="10"/>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2C4B452D"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r w:rsidR="00554776">
        <w:t>.</w:t>
      </w:r>
    </w:p>
    <w:p w14:paraId="57FDA94D" w14:textId="5EA9AA62"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r w:rsidR="00554776">
        <w:t>.</w:t>
      </w:r>
    </w:p>
    <w:p w14:paraId="11DC931E" w14:textId="2DFA660B" w:rsidR="00C65636" w:rsidRDefault="00C65636" w:rsidP="005F56CA">
      <w:pPr>
        <w:pStyle w:val="Listaszerbekezds"/>
        <w:numPr>
          <w:ilvl w:val="0"/>
          <w:numId w:val="29"/>
        </w:numPr>
        <w:spacing w:after="0"/>
        <w:ind w:left="1139" w:hanging="357"/>
      </w:pPr>
      <w:r>
        <w:t>Audio engineers record and create unique sounds for every detail in the game</w:t>
      </w:r>
      <w:r w:rsidR="00554776">
        <w:t>.</w:t>
      </w:r>
    </w:p>
    <w:p w14:paraId="488A39FD" w14:textId="7A2971CF"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r w:rsidR="00554776">
        <w:t>.</w:t>
      </w:r>
    </w:p>
    <w:p w14:paraId="5E016D03" w14:textId="23000CC9" w:rsidR="00E34E2C" w:rsidRDefault="00E34E2C" w:rsidP="005F56CA">
      <w:pPr>
        <w:pStyle w:val="Listaszerbekezds"/>
        <w:numPr>
          <w:ilvl w:val="0"/>
          <w:numId w:val="29"/>
        </w:numPr>
        <w:spacing w:after="0"/>
        <w:ind w:left="1139" w:hanging="357"/>
      </w:pPr>
      <w:r>
        <w:t>Animators are putting life to these lifeless polygon monstrosities</w:t>
      </w:r>
      <w:r w:rsidR="00554776">
        <w:t>.</w:t>
      </w:r>
    </w:p>
    <w:p w14:paraId="70184F1E" w14:textId="74506972"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w:t>
      </w:r>
      <w:r w:rsidR="00B13D21">
        <w:t xml:space="preserve">is </w:t>
      </w:r>
      <w:r w:rsidR="00E34E2C">
        <w:t>to coordinate the work of all these awesome and talented people</w:t>
      </w:r>
      <w:r w:rsidR="00554776">
        <w:t>.</w:t>
      </w:r>
    </w:p>
    <w:p w14:paraId="1760FE8A" w14:textId="4BEA355F" w:rsidR="001E333C" w:rsidRDefault="00554776" w:rsidP="00CD143B">
      <w:pPr>
        <w:ind w:firstLine="425"/>
      </w:pPr>
      <w:r>
        <w:t>A</w:t>
      </w:r>
      <w:r w:rsidR="004A575C">
        <w:t xml:space="preserve">nd we did not </w:t>
      </w:r>
      <w:r w:rsidR="003C7F2D">
        <w:t>mention</w:t>
      </w:r>
      <w:r w:rsidR="004A575C">
        <w:t xml:space="preserve"> voice actors, actors, script writers, composers</w:t>
      </w:r>
      <w:r w:rsidR="00CD143B">
        <w:t xml:space="preserve"> and more</w:t>
      </w:r>
      <w:r w:rsidR="004A575C">
        <w:t xml:space="preserve">. As </w:t>
      </w:r>
      <w:r w:rsidR="00BD338E">
        <w:t>we</w:t>
      </w:r>
      <w:r w:rsidR="004A575C">
        <w:t xml:space="preserve"> can see</w:t>
      </w:r>
      <w:r w:rsidR="00B13D21">
        <w:t>,</w:t>
      </w:r>
      <w:r w:rsidR="004A575C">
        <w:t xml:space="preserv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w:t>
      </w:r>
      <w:proofErr w:type="spellStart"/>
      <w:r w:rsidR="00CD143B">
        <w:t>months worth</w:t>
      </w:r>
      <w:proofErr w:type="spellEnd"/>
      <w:r w:rsidR="00CD143B">
        <w:t xml:space="preserve">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4998BC0C"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12F8C936" w:rsidR="007333E3" w:rsidRDefault="006F785B" w:rsidP="00CD143B">
      <w:pPr>
        <w:ind w:firstLine="425"/>
      </w:pPr>
      <w:r>
        <w:t>From an optimization point of view,</w:t>
      </w:r>
      <w:r w:rsidR="000D4935">
        <w:t xml:space="preserve"> we will define a plenty of optimization goals in this phase.</w:t>
      </w:r>
      <w:r>
        <w:t xml:space="preserve"> </w:t>
      </w:r>
      <w:r w:rsidR="000D4935">
        <w:t>T</w:t>
      </w:r>
      <w:r>
        <w:t xml:space="preserve">his is </w:t>
      </w:r>
      <w:r w:rsidR="000D4935">
        <w:t xml:space="preserve">also </w:t>
      </w:r>
      <w:r>
        <w:t xml:space="preserve">the phase where we usually try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w:t>
      </w:r>
      <w:r w:rsidR="004B5851">
        <w:t>,</w:t>
      </w:r>
      <w:r w:rsidR="00CF5AF1">
        <w:t xml:space="preserve"> </w:t>
      </w:r>
      <w:r w:rsidR="002C4550">
        <w:t>usually in</w:t>
      </w:r>
      <w:r w:rsidR="00CF5AF1">
        <w:t xml:space="preserve"> the post-production </w:t>
      </w:r>
      <w:r w:rsidR="00F7213A">
        <w:t>phase</w:t>
      </w:r>
      <w:r w:rsidR="004B5851">
        <w:t>,</w:t>
      </w:r>
      <w:r w:rsidR="00F7213A">
        <w:t xml:space="preserv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bookmarkStart w:id="11" w:name="_Toc58330293"/>
      <w:r>
        <w:lastRenderedPageBreak/>
        <w:t>Post-production</w:t>
      </w:r>
      <w:bookmarkEnd w:id="11"/>
    </w:p>
    <w:p w14:paraId="6BD25EC6" w14:textId="7B614D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33459E4A" w:rsidR="001070F7" w:rsidRPr="001070F7" w:rsidRDefault="001070F7" w:rsidP="008F7624">
      <w:pPr>
        <w:pStyle w:val="Kpalrs"/>
      </w:pPr>
      <w:r>
        <w:t xml:space="preserve">Figure </w:t>
      </w:r>
      <w:r w:rsidR="00B3250D">
        <w:fldChar w:fldCharType="begin"/>
      </w:r>
      <w:r w:rsidR="00B3250D">
        <w:instrText xml:space="preserve"> SEQ Figure \* ARABIC </w:instrText>
      </w:r>
      <w:r w:rsidR="00B3250D">
        <w:fldChar w:fldCharType="separate"/>
      </w:r>
      <w:r w:rsidR="008E3412">
        <w:rPr>
          <w:noProof/>
        </w:rPr>
        <w:t>5</w:t>
      </w:r>
      <w:r w:rsidR="00B3250D">
        <w:rPr>
          <w:noProof/>
        </w:rPr>
        <w:fldChar w:fldCharType="end"/>
      </w:r>
      <w:r>
        <w:t xml:space="preserve">: </w:t>
      </w:r>
      <w:r w:rsidRPr="008F7624">
        <w:rPr>
          <w:b w:val="0"/>
          <w:bCs w:val="0"/>
        </w:rPr>
        <w:t>A se</w:t>
      </w:r>
      <w:r w:rsidR="00435465" w:rsidRPr="008F7624">
        <w:rPr>
          <w:b w:val="0"/>
          <w:bCs w:val="0"/>
        </w:rPr>
        <w:t xml:space="preserve">ven-phase </w:t>
      </w:r>
      <w:r w:rsidR="00286B49" w:rsidRPr="008F7624">
        <w:rPr>
          <w:b w:val="0"/>
          <w:bCs w:val="0"/>
        </w:rPr>
        <w:t xml:space="preserve">game </w:t>
      </w:r>
      <w:r w:rsidR="00435465" w:rsidRPr="008F7624">
        <w:rPr>
          <w:b w:val="0"/>
          <w:bCs w:val="0"/>
        </w:rPr>
        <w:t>development pipeline</w:t>
      </w:r>
      <w:r w:rsidR="004936E4">
        <w:rPr>
          <w:b w:val="0"/>
          <w:bCs w:val="0"/>
        </w:rPr>
        <w:t xml:space="preserve"> where post-production is separated into three phases. Pre-launch, launch, post-production.</w:t>
      </w:r>
      <w:r w:rsidR="00CE7C79" w:rsidRPr="008F7624">
        <w:rPr>
          <w:b w:val="0"/>
          <w:bCs w:val="0"/>
        </w:rPr>
        <w:t xml:space="preserve"> </w:t>
      </w:r>
      <w:r w:rsidR="007F450A" w:rsidRPr="008F7624">
        <w:rPr>
          <w:b w:val="0"/>
          <w:bCs w:val="0"/>
        </w:rPr>
        <w:fldChar w:fldCharType="begin"/>
      </w:r>
      <w:r w:rsidR="007F450A" w:rsidRPr="008F7624">
        <w:rPr>
          <w:b w:val="0"/>
          <w:bCs w:val="0"/>
        </w:rPr>
        <w:instrText xml:space="preserve"> REF _Ref55770603 \r \h </w:instrText>
      </w:r>
      <w:r w:rsidR="009355DE" w:rsidRPr="008F7624">
        <w:rPr>
          <w:b w:val="0"/>
          <w:bCs w:val="0"/>
        </w:rPr>
        <w:instrText xml:space="preserve"> \* MERGEFORMAT </w:instrText>
      </w:r>
      <w:r w:rsidR="007F450A" w:rsidRPr="008F7624">
        <w:rPr>
          <w:b w:val="0"/>
          <w:bCs w:val="0"/>
        </w:rPr>
      </w:r>
      <w:r w:rsidR="007F450A" w:rsidRPr="008F7624">
        <w:rPr>
          <w:b w:val="0"/>
          <w:bCs w:val="0"/>
        </w:rPr>
        <w:fldChar w:fldCharType="separate"/>
      </w:r>
      <w:r w:rsidR="008E3412">
        <w:rPr>
          <w:b w:val="0"/>
          <w:bCs w:val="0"/>
        </w:rPr>
        <w:t>[4]</w:t>
      </w:r>
      <w:r w:rsidR="007F450A" w:rsidRPr="008F7624">
        <w:rPr>
          <w:b w:val="0"/>
          <w:bCs w:val="0"/>
        </w:rPr>
        <w:fldChar w:fldCharType="end"/>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1B6C08">
      <w:pPr>
        <w:pStyle w:val="Listaszerbekezds"/>
        <w:numPr>
          <w:ilvl w:val="0"/>
          <w:numId w:val="30"/>
        </w:numPr>
        <w:spacing w:before="40" w:after="0"/>
        <w:ind w:left="1139" w:hanging="357"/>
      </w:pPr>
      <w:r>
        <w:t>The marketing team is working hard to market our game</w:t>
      </w:r>
    </w:p>
    <w:p w14:paraId="2C9BDF6E" w14:textId="1546F58F" w:rsidR="00C7215E" w:rsidRDefault="00EF3104" w:rsidP="001B6C08">
      <w:pPr>
        <w:pStyle w:val="Listaszerbekezds"/>
        <w:numPr>
          <w:ilvl w:val="0"/>
          <w:numId w:val="30"/>
        </w:numPr>
        <w:spacing w:before="4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1B6C08">
      <w:pPr>
        <w:pStyle w:val="Listaszerbekezds"/>
        <w:numPr>
          <w:ilvl w:val="0"/>
          <w:numId w:val="30"/>
        </w:numPr>
        <w:spacing w:before="4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1B6C08">
      <w:pPr>
        <w:pStyle w:val="Listaszerbekezds"/>
        <w:numPr>
          <w:ilvl w:val="0"/>
          <w:numId w:val="30"/>
        </w:numPr>
        <w:spacing w:before="40" w:after="0"/>
        <w:ind w:left="1139" w:hanging="357"/>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11418FE0" w:rsidR="0094234F" w:rsidRDefault="0094234F" w:rsidP="00AF6099">
      <w:pPr>
        <w:pStyle w:val="Listaszerbekezds"/>
        <w:numPr>
          <w:ilvl w:val="0"/>
          <w:numId w:val="31"/>
        </w:numPr>
        <w:spacing w:before="120" w:after="0"/>
        <w:ind w:left="1139" w:hanging="357"/>
      </w:pPr>
      <w:r>
        <w:t>The game might need emergency patches (fails to launch, game breaking bugs etc.)</w:t>
      </w:r>
      <w:r w:rsidR="002E7B50">
        <w:t>.</w:t>
      </w:r>
    </w:p>
    <w:p w14:paraId="34BB5D42" w14:textId="1B39408C"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r w:rsidR="002E7B50">
        <w:t>.</w:t>
      </w:r>
    </w:p>
    <w:p w14:paraId="4AC20F2A" w14:textId="7E6DE8DD"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r w:rsidR="002E7B50">
        <w:t>.</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13" w:name="_Toc332797403"/>
      <w:bookmarkStart w:id="14" w:name="_Toc58330294"/>
      <w:r>
        <w:lastRenderedPageBreak/>
        <w:t>Unity</w:t>
      </w:r>
      <w:bookmarkEnd w:id="14"/>
    </w:p>
    <w:p w14:paraId="58045BFA" w14:textId="01083454" w:rsidR="0072408F" w:rsidRDefault="0072408F" w:rsidP="0072408F">
      <w:pPr>
        <w:pStyle w:val="Cmsor2"/>
      </w:pPr>
      <w:bookmarkStart w:id="15" w:name="_Toc58330295"/>
      <w:r>
        <w:t>About Unity</w:t>
      </w:r>
      <w:bookmarkEnd w:id="15"/>
    </w:p>
    <w:p w14:paraId="32CC186A" w14:textId="1EFCF991" w:rsidR="0072408F" w:rsidRDefault="00F16751" w:rsidP="0072408F">
      <w:pPr>
        <w:ind w:firstLine="425"/>
      </w:pPr>
      <w:r>
        <w:t>Unity i</w:t>
      </w:r>
      <w:r w:rsidR="00154B90">
        <w:t>s</w:t>
      </w:r>
      <w:r>
        <w:t xml:space="preserve">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AB7A3D">
        <w:t xml:space="preserve"> (</w:t>
      </w:r>
      <w:r w:rsidR="00AB7A3D" w:rsidRPr="00AB7A3D">
        <w:rPr>
          <w:b/>
          <w:bCs/>
        </w:rPr>
        <w:t>Figure 6</w:t>
      </w:r>
      <w:r w:rsidR="00AB7A3D">
        <w:t>)</w:t>
      </w:r>
      <w:r w:rsidR="00B771F4">
        <w:t xml:space="preserve">, ease of use and the </w:t>
      </w:r>
      <w:r w:rsidR="00964A8C">
        <w:t>vast amount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457C37B0" w:rsidR="008F475F" w:rsidRPr="001A163D" w:rsidRDefault="00DA17B2" w:rsidP="008F7624">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8E3412">
        <w:rPr>
          <w:noProof/>
        </w:rPr>
        <w:t>6</w:t>
      </w:r>
      <w:r w:rsidR="00B3250D">
        <w:rPr>
          <w:noProof/>
        </w:rPr>
        <w:fldChar w:fldCharType="end"/>
      </w:r>
      <w:r>
        <w:t xml:space="preserve">: </w:t>
      </w:r>
      <w:r w:rsidRPr="001A163D">
        <w:rPr>
          <w:b w:val="0"/>
          <w:bCs w:val="0"/>
        </w:rPr>
        <w:t>The supported platforms of Unity 2020</w:t>
      </w:r>
      <w:r w:rsidR="001C5ADE" w:rsidRPr="001A163D">
        <w:rPr>
          <w:b w:val="0"/>
          <w:bCs w:val="0"/>
        </w:rPr>
        <w:t>.</w:t>
      </w:r>
      <w:r w:rsidR="006E064A" w:rsidRPr="001A163D">
        <w:rPr>
          <w:b w:val="0"/>
          <w:bCs w:val="0"/>
        </w:rPr>
        <w:t xml:space="preserve"> </w:t>
      </w:r>
      <w:r w:rsidR="001C5ADE" w:rsidRPr="001A163D">
        <w:rPr>
          <w:b w:val="0"/>
          <w:bCs w:val="0"/>
        </w:rPr>
        <w:t>E</w:t>
      </w:r>
      <w:r w:rsidR="006E064A" w:rsidRPr="001A163D">
        <w:rPr>
          <w:b w:val="0"/>
          <w:bCs w:val="0"/>
        </w:rPr>
        <w:t xml:space="preserve">ven though the </w:t>
      </w:r>
      <w:r w:rsidR="00044188" w:rsidRPr="001A163D">
        <w:rPr>
          <w:b w:val="0"/>
          <w:bCs w:val="0"/>
        </w:rPr>
        <w:t>next-</w:t>
      </w:r>
      <w:r w:rsidR="006E064A" w:rsidRPr="001A163D">
        <w:rPr>
          <w:b w:val="0"/>
          <w:bCs w:val="0"/>
        </w:rPr>
        <w:t xml:space="preserve">generation consoles are not yet released to the public Unity is </w:t>
      </w:r>
      <w:r w:rsidR="001C5ADE" w:rsidRPr="001A163D">
        <w:rPr>
          <w:b w:val="0"/>
          <w:bCs w:val="0"/>
        </w:rPr>
        <w:t xml:space="preserve">already </w:t>
      </w:r>
      <w:r w:rsidR="006E064A" w:rsidRPr="001A163D">
        <w:rPr>
          <w:b w:val="0"/>
          <w:bCs w:val="0"/>
        </w:rPr>
        <w:t xml:space="preserve">supporting </w:t>
      </w:r>
      <w:r w:rsidR="001C5ADE" w:rsidRPr="001A163D">
        <w:rPr>
          <w:b w:val="0"/>
          <w:bCs w:val="0"/>
        </w:rPr>
        <w:t>them</w:t>
      </w:r>
      <w:r w:rsidR="005739C4" w:rsidRPr="001A163D">
        <w:rPr>
          <w:b w:val="0"/>
          <w:bCs w:val="0"/>
        </w:rPr>
        <w:t>.</w:t>
      </w:r>
      <w:r w:rsidR="00CE7C79" w:rsidRPr="001A163D">
        <w:rPr>
          <w:b w:val="0"/>
          <w:bCs w:val="0"/>
        </w:rPr>
        <w:t xml:space="preserve"> </w:t>
      </w:r>
      <w:r w:rsidR="00995618" w:rsidRPr="001A163D">
        <w:rPr>
          <w:b w:val="0"/>
          <w:bCs w:val="0"/>
        </w:rPr>
        <w:fldChar w:fldCharType="begin"/>
      </w:r>
      <w:r w:rsidR="00995618" w:rsidRPr="001A163D">
        <w:rPr>
          <w:b w:val="0"/>
          <w:bCs w:val="0"/>
        </w:rPr>
        <w:instrText xml:space="preserve"> REF _Ref55935545 \r \h </w:instrText>
      </w:r>
      <w:r w:rsidR="00CE7C79" w:rsidRPr="001A163D">
        <w:rPr>
          <w:b w:val="0"/>
          <w:bCs w:val="0"/>
        </w:rPr>
        <w:instrText xml:space="preserve"> \* MERGEFORMAT </w:instrText>
      </w:r>
      <w:r w:rsidR="00995618" w:rsidRPr="001A163D">
        <w:rPr>
          <w:b w:val="0"/>
          <w:bCs w:val="0"/>
        </w:rPr>
      </w:r>
      <w:r w:rsidR="00995618" w:rsidRPr="001A163D">
        <w:rPr>
          <w:b w:val="0"/>
          <w:bCs w:val="0"/>
        </w:rPr>
        <w:fldChar w:fldCharType="separate"/>
      </w:r>
      <w:r w:rsidR="008E3412">
        <w:rPr>
          <w:b w:val="0"/>
          <w:bCs w:val="0"/>
        </w:rPr>
        <w:t>[5]</w:t>
      </w:r>
      <w:r w:rsidR="00995618" w:rsidRPr="001A163D">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09381303" w:rsidR="003E2ACC" w:rsidRPr="009355DE" w:rsidRDefault="00A5440A" w:rsidP="008F7624">
      <w:pPr>
        <w:pStyle w:val="Kpalrs"/>
      </w:pPr>
      <w:r>
        <w:t xml:space="preserve">Figure </w:t>
      </w:r>
      <w:r w:rsidR="00B3250D">
        <w:fldChar w:fldCharType="begin"/>
      </w:r>
      <w:r w:rsidR="00B3250D">
        <w:instrText xml:space="preserve"> SEQ Figure \* ARABIC </w:instrText>
      </w:r>
      <w:r w:rsidR="00B3250D">
        <w:fldChar w:fldCharType="separate"/>
      </w:r>
      <w:r w:rsidR="008E3412">
        <w:rPr>
          <w:noProof/>
        </w:rPr>
        <w:t>7</w:t>
      </w:r>
      <w:r w:rsidR="00B3250D">
        <w:rPr>
          <w:noProof/>
        </w:rPr>
        <w:fldChar w:fldCharType="end"/>
      </w:r>
      <w:r>
        <w:t xml:space="preserve">: </w:t>
      </w:r>
      <w:r w:rsidRPr="001A163D">
        <w:rPr>
          <w:b w:val="0"/>
          <w:bCs w:val="0"/>
        </w:rPr>
        <w:t>Some of the well-known titles made with Unity</w:t>
      </w:r>
    </w:p>
    <w:p w14:paraId="745F23EC" w14:textId="2A456DF8" w:rsidR="00B61BE9" w:rsidRPr="00300504" w:rsidRDefault="000F7538" w:rsidP="00F55833">
      <w:pPr>
        <w:spacing w:after="0"/>
        <w:ind w:firstLine="425"/>
      </w:pPr>
      <w:r>
        <w:t>It is a common practice that a game engine specializes for a genre</w:t>
      </w:r>
      <w:r w:rsidR="005A623D">
        <w:t>(s)</w:t>
      </w:r>
      <w:r w:rsidR="00BE4372">
        <w:t xml:space="preserve">. E.g.  </w:t>
      </w:r>
      <w:proofErr w:type="spellStart"/>
      <w:r w:rsidR="00E62E93">
        <w:t>HeroEngine</w:t>
      </w:r>
      <w:proofErr w:type="spellEnd"/>
      <w:r w:rsidR="00E62E93">
        <w:t xml:space="preserv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 xml:space="preserve">Escape From </w:t>
      </w:r>
      <w:proofErr w:type="spellStart"/>
      <w:r w:rsidR="00300504">
        <w:t>Tarkov</w:t>
      </w:r>
      <w:proofErr w:type="spellEnd"/>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r w:rsidR="00E9166E">
        <w:t>:</w:t>
      </w:r>
    </w:p>
    <w:p w14:paraId="410DFE34" w14:textId="5FAE5DC4" w:rsidR="005C20EB" w:rsidRPr="00986E90" w:rsidRDefault="005C20EB" w:rsidP="00B74D8D">
      <w:pPr>
        <w:pStyle w:val="Listaszerbekezds"/>
        <w:numPr>
          <w:ilvl w:val="0"/>
          <w:numId w:val="32"/>
        </w:numPr>
        <w:spacing w:after="80" w:line="240" w:lineRule="auto"/>
        <w:ind w:left="425" w:hanging="357"/>
        <w:rPr>
          <w:sz w:val="26"/>
          <w:szCs w:val="26"/>
        </w:rPr>
      </w:pPr>
      <w:r w:rsidRPr="00986E90">
        <w:rPr>
          <w:sz w:val="26"/>
          <w:szCs w:val="26"/>
        </w:rPr>
        <w:t>Animation and cinematic tool</w:t>
      </w:r>
      <w:r w:rsidR="00965B10" w:rsidRPr="00986E90">
        <w:rPr>
          <w:sz w:val="26"/>
          <w:szCs w:val="26"/>
        </w:rPr>
        <w:t>s</w:t>
      </w:r>
    </w:p>
    <w:p w14:paraId="5654CE1A" w14:textId="1DCD5BDD" w:rsidR="00153BAB" w:rsidRPr="00986E90" w:rsidRDefault="00153BAB" w:rsidP="00B74D8D">
      <w:pPr>
        <w:pStyle w:val="Listaszerbekezds"/>
        <w:numPr>
          <w:ilvl w:val="0"/>
          <w:numId w:val="32"/>
        </w:numPr>
        <w:spacing w:after="80" w:line="240" w:lineRule="auto"/>
        <w:ind w:left="425" w:hanging="357"/>
        <w:rPr>
          <w:sz w:val="26"/>
          <w:szCs w:val="26"/>
        </w:rPr>
      </w:pPr>
      <w:r w:rsidRPr="00986E90">
        <w:rPr>
          <w:sz w:val="26"/>
          <w:szCs w:val="26"/>
        </w:rPr>
        <w:t>Asset store</w:t>
      </w:r>
    </w:p>
    <w:p w14:paraId="65FF4C28" w14:textId="15ED93F0" w:rsidR="002C08D8" w:rsidRPr="00986E90" w:rsidRDefault="002C08D8" w:rsidP="00B74D8D">
      <w:pPr>
        <w:pStyle w:val="Listaszerbekezds"/>
        <w:numPr>
          <w:ilvl w:val="0"/>
          <w:numId w:val="32"/>
        </w:numPr>
        <w:spacing w:after="80" w:line="240" w:lineRule="auto"/>
        <w:ind w:left="425" w:hanging="357"/>
        <w:rPr>
          <w:sz w:val="26"/>
          <w:szCs w:val="26"/>
        </w:rPr>
      </w:pPr>
      <w:r w:rsidRPr="00986E90">
        <w:rPr>
          <w:sz w:val="26"/>
          <w:szCs w:val="26"/>
        </w:rPr>
        <w:t>VR</w:t>
      </w:r>
      <w:r w:rsidRPr="00986E90">
        <w:rPr>
          <w:rStyle w:val="Lbjegyzet-hivatkozs"/>
          <w:sz w:val="26"/>
          <w:szCs w:val="26"/>
        </w:rPr>
        <w:footnoteReference w:id="15"/>
      </w:r>
      <w:r w:rsidRPr="00986E90">
        <w:rPr>
          <w:sz w:val="26"/>
          <w:szCs w:val="26"/>
        </w:rPr>
        <w:t>, MR</w:t>
      </w:r>
      <w:r w:rsidRPr="00986E90">
        <w:rPr>
          <w:rStyle w:val="Lbjegyzet-hivatkozs"/>
          <w:sz w:val="26"/>
          <w:szCs w:val="26"/>
        </w:rPr>
        <w:footnoteReference w:id="16"/>
      </w:r>
      <w:r w:rsidRPr="00986E90">
        <w:rPr>
          <w:sz w:val="26"/>
          <w:szCs w:val="26"/>
        </w:rPr>
        <w:t xml:space="preserve"> and AR</w:t>
      </w:r>
      <w:r w:rsidRPr="00986E90">
        <w:rPr>
          <w:rStyle w:val="Lbjegyzet-hivatkozs"/>
          <w:sz w:val="26"/>
          <w:szCs w:val="26"/>
        </w:rPr>
        <w:footnoteReference w:id="17"/>
      </w:r>
      <w:r w:rsidRPr="00986E90">
        <w:rPr>
          <w:sz w:val="26"/>
          <w:szCs w:val="26"/>
        </w:rPr>
        <w:t xml:space="preserve"> support</w:t>
      </w:r>
    </w:p>
    <w:p w14:paraId="0EAA74A0" w14:textId="0D023CF4" w:rsidR="009614C8" w:rsidRPr="00986E90" w:rsidRDefault="009614C8" w:rsidP="00B74D8D">
      <w:pPr>
        <w:pStyle w:val="Listaszerbekezds"/>
        <w:numPr>
          <w:ilvl w:val="0"/>
          <w:numId w:val="32"/>
        </w:numPr>
        <w:spacing w:after="80" w:line="240" w:lineRule="auto"/>
        <w:ind w:left="425" w:hanging="357"/>
        <w:rPr>
          <w:sz w:val="26"/>
          <w:szCs w:val="26"/>
        </w:rPr>
      </w:pPr>
      <w:r w:rsidRPr="00986E90">
        <w:rPr>
          <w:sz w:val="26"/>
          <w:szCs w:val="26"/>
        </w:rPr>
        <w:t>Editor</w:t>
      </w:r>
    </w:p>
    <w:p w14:paraId="3C48C623" w14:textId="7BB9F8E1" w:rsidR="009614C8" w:rsidRDefault="00E948ED" w:rsidP="00B74D8D">
      <w:pPr>
        <w:pStyle w:val="Listaszerbekezds"/>
        <w:numPr>
          <w:ilvl w:val="1"/>
          <w:numId w:val="32"/>
        </w:numPr>
        <w:spacing w:after="40" w:line="240" w:lineRule="auto"/>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B74D8D">
      <w:pPr>
        <w:pStyle w:val="Listaszerbekezds"/>
        <w:numPr>
          <w:ilvl w:val="1"/>
          <w:numId w:val="32"/>
        </w:numPr>
        <w:spacing w:after="40" w:line="240" w:lineRule="auto"/>
        <w:ind w:left="709" w:hanging="357"/>
        <w:rPr>
          <w:sz w:val="23"/>
          <w:szCs w:val="23"/>
        </w:rPr>
      </w:pPr>
      <w:r>
        <w:rPr>
          <w:sz w:val="23"/>
          <w:szCs w:val="23"/>
        </w:rPr>
        <w:t>Package Manager – NPM and NuGet like package management for editor extensions</w:t>
      </w:r>
    </w:p>
    <w:p w14:paraId="0DDF703E" w14:textId="55F8F56C" w:rsidR="00556D05" w:rsidRDefault="00556D05" w:rsidP="00B74D8D">
      <w:pPr>
        <w:pStyle w:val="Listaszerbekezds"/>
        <w:numPr>
          <w:ilvl w:val="1"/>
          <w:numId w:val="32"/>
        </w:numPr>
        <w:spacing w:after="40" w:line="240" w:lineRule="auto"/>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986E90" w:rsidRDefault="00857792" w:rsidP="00B74D8D">
      <w:pPr>
        <w:pStyle w:val="Listaszerbekezds"/>
        <w:numPr>
          <w:ilvl w:val="0"/>
          <w:numId w:val="32"/>
        </w:numPr>
        <w:spacing w:after="80" w:line="240" w:lineRule="auto"/>
        <w:ind w:left="425" w:hanging="357"/>
        <w:rPr>
          <w:sz w:val="26"/>
          <w:szCs w:val="26"/>
        </w:rPr>
      </w:pPr>
      <w:r w:rsidRPr="00986E90">
        <w:rPr>
          <w:sz w:val="26"/>
          <w:szCs w:val="26"/>
        </w:rPr>
        <w:t>Programming Tools</w:t>
      </w:r>
    </w:p>
    <w:p w14:paraId="7DFBED32" w14:textId="1040A2AE" w:rsidR="00857792" w:rsidRDefault="00965B10" w:rsidP="00B74D8D">
      <w:pPr>
        <w:pStyle w:val="Listaszerbekezds"/>
        <w:numPr>
          <w:ilvl w:val="1"/>
          <w:numId w:val="32"/>
        </w:numPr>
        <w:spacing w:after="40" w:line="240" w:lineRule="auto"/>
        <w:ind w:left="709" w:hanging="357"/>
        <w:rPr>
          <w:sz w:val="23"/>
          <w:szCs w:val="23"/>
        </w:rPr>
      </w:pPr>
      <w:r>
        <w:rPr>
          <w:sz w:val="23"/>
          <w:szCs w:val="23"/>
        </w:rPr>
        <w:t>IDE support – Visual Studio, Visual Studio Code, Rider</w:t>
      </w:r>
    </w:p>
    <w:p w14:paraId="6F36D24C" w14:textId="2B7BF446" w:rsidR="00D810F5" w:rsidRDefault="00965B10" w:rsidP="00B74D8D">
      <w:pPr>
        <w:pStyle w:val="Listaszerbekezds"/>
        <w:numPr>
          <w:ilvl w:val="1"/>
          <w:numId w:val="32"/>
        </w:numPr>
        <w:spacing w:after="40" w:line="240" w:lineRule="auto"/>
        <w:ind w:left="709" w:hanging="357"/>
        <w:rPr>
          <w:sz w:val="23"/>
          <w:szCs w:val="23"/>
        </w:rPr>
      </w:pPr>
      <w:r>
        <w:rPr>
          <w:sz w:val="23"/>
          <w:szCs w:val="23"/>
        </w:rPr>
        <w:t>Unity Test Framework</w:t>
      </w:r>
      <w:r w:rsidR="00626124">
        <w:rPr>
          <w:sz w:val="23"/>
          <w:szCs w:val="23"/>
        </w:rPr>
        <w:t xml:space="preserve"> – A test framework for Unity</w:t>
      </w:r>
    </w:p>
    <w:p w14:paraId="406E87F9" w14:textId="60E0DBC8" w:rsidR="000F12E8" w:rsidRDefault="000F12E8" w:rsidP="00B74D8D">
      <w:pPr>
        <w:pStyle w:val="Listaszerbekezds"/>
        <w:numPr>
          <w:ilvl w:val="1"/>
          <w:numId w:val="32"/>
        </w:numPr>
        <w:spacing w:after="40" w:line="240" w:lineRule="auto"/>
        <w:ind w:left="709" w:hanging="357"/>
        <w:rPr>
          <w:sz w:val="23"/>
          <w:szCs w:val="23"/>
        </w:rPr>
      </w:pPr>
      <w:r>
        <w:rPr>
          <w:sz w:val="23"/>
          <w:szCs w:val="23"/>
        </w:rPr>
        <w:t xml:space="preserve">Unity Profiler – A profiler tool for performance </w:t>
      </w:r>
      <w:r w:rsidR="00D810F5">
        <w:rPr>
          <w:sz w:val="23"/>
          <w:szCs w:val="23"/>
        </w:rPr>
        <w:t>analyzation</w:t>
      </w:r>
    </w:p>
    <w:p w14:paraId="5F75D69C" w14:textId="11C56489" w:rsidR="00857792" w:rsidRDefault="00965B10" w:rsidP="00B74D8D">
      <w:pPr>
        <w:pStyle w:val="Listaszerbekezds"/>
        <w:numPr>
          <w:ilvl w:val="1"/>
          <w:numId w:val="32"/>
        </w:numPr>
        <w:spacing w:after="40" w:line="240" w:lineRule="auto"/>
        <w:ind w:left="709" w:hanging="357"/>
        <w:rPr>
          <w:sz w:val="23"/>
          <w:szCs w:val="23"/>
        </w:rPr>
      </w:pPr>
      <w:r>
        <w:rPr>
          <w:sz w:val="23"/>
          <w:szCs w:val="23"/>
        </w:rPr>
        <w:t>Detailed API Documentation</w:t>
      </w:r>
    </w:p>
    <w:p w14:paraId="003EBC66" w14:textId="541C1F3B" w:rsidR="00965B10" w:rsidRPr="00986E90" w:rsidRDefault="00CC42BD" w:rsidP="00B74D8D">
      <w:pPr>
        <w:pStyle w:val="Listaszerbekezds"/>
        <w:numPr>
          <w:ilvl w:val="0"/>
          <w:numId w:val="32"/>
        </w:numPr>
        <w:spacing w:after="80" w:line="240" w:lineRule="auto"/>
        <w:ind w:left="425" w:hanging="357"/>
        <w:rPr>
          <w:sz w:val="26"/>
          <w:szCs w:val="26"/>
        </w:rPr>
      </w:pPr>
      <w:r w:rsidRPr="00986E90">
        <w:rPr>
          <w:sz w:val="26"/>
          <w:szCs w:val="26"/>
        </w:rPr>
        <w:t>Rendering</w:t>
      </w:r>
    </w:p>
    <w:p w14:paraId="01CE4CBB" w14:textId="1BB63AAC" w:rsidR="00965B10" w:rsidRDefault="00CC42BD" w:rsidP="00B74D8D">
      <w:pPr>
        <w:pStyle w:val="Listaszerbekezds"/>
        <w:numPr>
          <w:ilvl w:val="1"/>
          <w:numId w:val="32"/>
        </w:numPr>
        <w:spacing w:after="40" w:line="240" w:lineRule="auto"/>
        <w:ind w:left="709" w:hanging="357"/>
        <w:rPr>
          <w:sz w:val="23"/>
          <w:szCs w:val="23"/>
        </w:rPr>
      </w:pPr>
      <w:r>
        <w:rPr>
          <w:sz w:val="23"/>
          <w:szCs w:val="23"/>
        </w:rPr>
        <w:t>Various Render Pipelines – Different render pipelines for different requirements</w:t>
      </w:r>
    </w:p>
    <w:p w14:paraId="626253D6" w14:textId="2242CD2A" w:rsidR="00965B10" w:rsidRDefault="00CC42BD" w:rsidP="00B74D8D">
      <w:pPr>
        <w:pStyle w:val="Listaszerbekezds"/>
        <w:numPr>
          <w:ilvl w:val="1"/>
          <w:numId w:val="32"/>
        </w:numPr>
        <w:spacing w:after="40" w:line="240" w:lineRule="auto"/>
        <w:ind w:left="709" w:hanging="357"/>
        <w:rPr>
          <w:sz w:val="23"/>
          <w:szCs w:val="23"/>
        </w:rPr>
      </w:pPr>
      <w:r>
        <w:rPr>
          <w:sz w:val="23"/>
          <w:szCs w:val="23"/>
        </w:rPr>
        <w:t xml:space="preserve">Visual Shader </w:t>
      </w:r>
      <w:r w:rsidR="00B74D8D">
        <w:rPr>
          <w:sz w:val="23"/>
          <w:szCs w:val="23"/>
        </w:rPr>
        <w:t>and VFX editor</w:t>
      </w:r>
    </w:p>
    <w:p w14:paraId="3D93F793" w14:textId="3369479E" w:rsidR="00C87101" w:rsidRDefault="00C87101" w:rsidP="00B74D8D">
      <w:pPr>
        <w:pStyle w:val="Listaszerbekezds"/>
        <w:numPr>
          <w:ilvl w:val="1"/>
          <w:numId w:val="32"/>
        </w:numPr>
        <w:spacing w:after="40" w:line="240" w:lineRule="auto"/>
        <w:ind w:left="709" w:hanging="357"/>
        <w:rPr>
          <w:sz w:val="23"/>
          <w:szCs w:val="23"/>
        </w:rPr>
      </w:pPr>
      <w:r>
        <w:rPr>
          <w:sz w:val="23"/>
          <w:szCs w:val="23"/>
        </w:rPr>
        <w:t>Post-processing</w:t>
      </w:r>
      <w:r w:rsidR="002F0C97">
        <w:rPr>
          <w:sz w:val="23"/>
          <w:szCs w:val="23"/>
        </w:rPr>
        <w:t xml:space="preserve"> stack</w:t>
      </w:r>
    </w:p>
    <w:p w14:paraId="22C7B50E" w14:textId="5A411E29" w:rsidR="003B47AF" w:rsidRPr="00986E90" w:rsidRDefault="000B7CB5" w:rsidP="00B74D8D">
      <w:pPr>
        <w:pStyle w:val="Listaszerbekezds"/>
        <w:numPr>
          <w:ilvl w:val="0"/>
          <w:numId w:val="32"/>
        </w:numPr>
        <w:spacing w:after="80" w:line="240" w:lineRule="auto"/>
        <w:ind w:left="425" w:hanging="357"/>
        <w:rPr>
          <w:sz w:val="26"/>
          <w:szCs w:val="26"/>
        </w:rPr>
      </w:pPr>
      <w:r w:rsidRPr="00986E90">
        <w:rPr>
          <w:sz w:val="26"/>
          <w:szCs w:val="26"/>
        </w:rPr>
        <w:t xml:space="preserve">Multiplayer and </w:t>
      </w:r>
      <w:r w:rsidR="003B47AF" w:rsidRPr="00986E90">
        <w:rPr>
          <w:sz w:val="26"/>
          <w:szCs w:val="26"/>
        </w:rPr>
        <w:t>Networking</w:t>
      </w:r>
    </w:p>
    <w:p w14:paraId="0F2EE03E" w14:textId="14197568" w:rsidR="000B7CB5" w:rsidRPr="00986E90" w:rsidRDefault="000B7CB5" w:rsidP="00B74D8D">
      <w:pPr>
        <w:pStyle w:val="Listaszerbekezds"/>
        <w:numPr>
          <w:ilvl w:val="0"/>
          <w:numId w:val="32"/>
        </w:numPr>
        <w:spacing w:after="80" w:line="240" w:lineRule="auto"/>
        <w:ind w:left="425" w:hanging="357"/>
        <w:rPr>
          <w:sz w:val="26"/>
          <w:szCs w:val="26"/>
        </w:rPr>
      </w:pPr>
      <w:r w:rsidRPr="00986E90">
        <w:rPr>
          <w:sz w:val="26"/>
          <w:szCs w:val="26"/>
        </w:rPr>
        <w:t>Navigation and Pathfinding</w:t>
      </w:r>
    </w:p>
    <w:p w14:paraId="2EE74A72" w14:textId="41A1FC23" w:rsidR="000A6F3D" w:rsidRPr="00986E90" w:rsidRDefault="000A6F3D" w:rsidP="00B74D8D">
      <w:pPr>
        <w:pStyle w:val="Listaszerbekezds"/>
        <w:numPr>
          <w:ilvl w:val="0"/>
          <w:numId w:val="32"/>
        </w:numPr>
        <w:spacing w:after="80" w:line="240" w:lineRule="auto"/>
        <w:ind w:left="425" w:hanging="357"/>
        <w:rPr>
          <w:sz w:val="26"/>
          <w:szCs w:val="26"/>
        </w:rPr>
      </w:pPr>
      <w:r w:rsidRPr="00986E90">
        <w:rPr>
          <w:sz w:val="26"/>
          <w:szCs w:val="26"/>
        </w:rPr>
        <w:t>Physics</w:t>
      </w:r>
    </w:p>
    <w:p w14:paraId="73B981BA" w14:textId="44FCDF17" w:rsidR="00CC42BD" w:rsidRPr="001C32D1" w:rsidRDefault="000A6F3D" w:rsidP="00B74D8D">
      <w:pPr>
        <w:pStyle w:val="Listaszerbekezds"/>
        <w:numPr>
          <w:ilvl w:val="0"/>
          <w:numId w:val="32"/>
        </w:numPr>
        <w:spacing w:after="0" w:line="240" w:lineRule="auto"/>
        <w:ind w:left="425" w:hanging="357"/>
        <w:rPr>
          <w:sz w:val="26"/>
          <w:szCs w:val="26"/>
        </w:rPr>
      </w:pPr>
      <w:r w:rsidRPr="001C32D1">
        <w:rPr>
          <w:sz w:val="26"/>
          <w:szCs w:val="26"/>
        </w:rPr>
        <w:t>User Interface</w:t>
      </w:r>
    </w:p>
    <w:p w14:paraId="2EB2B1FC" w14:textId="63BD9E55" w:rsidR="00CC42BD" w:rsidRDefault="000D2034" w:rsidP="00B74D8D">
      <w:pPr>
        <w:pStyle w:val="Listaszerbekezds"/>
        <w:numPr>
          <w:ilvl w:val="1"/>
          <w:numId w:val="32"/>
        </w:numPr>
        <w:spacing w:after="0" w:line="240" w:lineRule="auto"/>
        <w:ind w:left="709" w:hanging="357"/>
        <w:rPr>
          <w:sz w:val="23"/>
          <w:szCs w:val="23"/>
        </w:rPr>
      </w:pPr>
      <w:r>
        <w:rPr>
          <w:sz w:val="23"/>
          <w:szCs w:val="23"/>
        </w:rPr>
        <w:t>Various UI solutions for both in-editor and in-game UI scripting</w:t>
      </w:r>
    </w:p>
    <w:p w14:paraId="6D615B4E" w14:textId="62674420" w:rsidR="000D2034" w:rsidRPr="001C32D1" w:rsidRDefault="000D2034" w:rsidP="00B74D8D">
      <w:pPr>
        <w:pStyle w:val="Listaszerbekezds"/>
        <w:numPr>
          <w:ilvl w:val="0"/>
          <w:numId w:val="32"/>
        </w:numPr>
        <w:spacing w:after="0" w:line="240" w:lineRule="auto"/>
        <w:ind w:left="425" w:hanging="357"/>
        <w:rPr>
          <w:sz w:val="26"/>
          <w:szCs w:val="26"/>
        </w:rPr>
      </w:pPr>
      <w:r w:rsidRPr="001C32D1">
        <w:rPr>
          <w:sz w:val="26"/>
          <w:szCs w:val="26"/>
        </w:rPr>
        <w:t>2D</w:t>
      </w:r>
    </w:p>
    <w:p w14:paraId="024A09A9" w14:textId="66C271E4" w:rsidR="000D2034" w:rsidRDefault="00E217C4" w:rsidP="00B74D8D">
      <w:pPr>
        <w:pStyle w:val="Listaszerbekezds"/>
        <w:numPr>
          <w:ilvl w:val="1"/>
          <w:numId w:val="32"/>
        </w:numPr>
        <w:spacing w:after="40" w:line="240" w:lineRule="auto"/>
        <w:ind w:left="709" w:hanging="357"/>
        <w:rPr>
          <w:sz w:val="23"/>
          <w:szCs w:val="23"/>
        </w:rPr>
      </w:pPr>
      <w:r>
        <w:rPr>
          <w:sz w:val="23"/>
          <w:szCs w:val="23"/>
        </w:rPr>
        <w:t>Sprite editing</w:t>
      </w:r>
    </w:p>
    <w:p w14:paraId="5F5FABE0" w14:textId="4208CD8D" w:rsidR="00505A7A" w:rsidRPr="000D2034" w:rsidRDefault="00505A7A" w:rsidP="00B74D8D">
      <w:pPr>
        <w:pStyle w:val="Listaszerbekezds"/>
        <w:numPr>
          <w:ilvl w:val="1"/>
          <w:numId w:val="32"/>
        </w:numPr>
        <w:spacing w:after="40" w:line="240" w:lineRule="auto"/>
        <w:ind w:left="709" w:hanging="357"/>
        <w:rPr>
          <w:sz w:val="23"/>
          <w:szCs w:val="23"/>
        </w:rPr>
      </w:pPr>
      <w:r>
        <w:rPr>
          <w:sz w:val="23"/>
          <w:szCs w:val="23"/>
        </w:rPr>
        <w:t>Layer sorting</w:t>
      </w:r>
    </w:p>
    <w:p w14:paraId="21ACD20F" w14:textId="4A26BEC8" w:rsidR="000A6F3D" w:rsidRPr="001C32D1" w:rsidRDefault="000A6F3D" w:rsidP="00B74D8D">
      <w:pPr>
        <w:pStyle w:val="Listaszerbekezds"/>
        <w:numPr>
          <w:ilvl w:val="0"/>
          <w:numId w:val="32"/>
        </w:numPr>
        <w:spacing w:after="0" w:line="240" w:lineRule="auto"/>
        <w:ind w:left="425" w:hanging="357"/>
        <w:rPr>
          <w:sz w:val="26"/>
          <w:szCs w:val="26"/>
        </w:rPr>
      </w:pPr>
      <w:r w:rsidRPr="001C32D1">
        <w:rPr>
          <w:sz w:val="26"/>
          <w:szCs w:val="26"/>
        </w:rPr>
        <w:t>World Building</w:t>
      </w:r>
    </w:p>
    <w:p w14:paraId="7E034A7C" w14:textId="1B64F423" w:rsidR="000A6F3D" w:rsidRDefault="000A6F3D" w:rsidP="00B74D8D">
      <w:pPr>
        <w:pStyle w:val="Listaszerbekezds"/>
        <w:numPr>
          <w:ilvl w:val="1"/>
          <w:numId w:val="32"/>
        </w:numPr>
        <w:spacing w:after="40" w:line="240" w:lineRule="auto"/>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B74D8D">
      <w:pPr>
        <w:pStyle w:val="Listaszerbekezds"/>
        <w:numPr>
          <w:ilvl w:val="1"/>
          <w:numId w:val="32"/>
        </w:numPr>
        <w:spacing w:after="40" w:line="240" w:lineRule="auto"/>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4E4E5394" w:rsidR="000A6F3D" w:rsidRDefault="000A6F3D" w:rsidP="00B74D8D">
      <w:pPr>
        <w:pStyle w:val="Listaszerbekezds"/>
        <w:numPr>
          <w:ilvl w:val="1"/>
          <w:numId w:val="32"/>
        </w:numPr>
        <w:spacing w:after="40" w:line="240" w:lineRule="auto"/>
        <w:ind w:left="709" w:hanging="357"/>
        <w:rPr>
          <w:sz w:val="23"/>
          <w:szCs w:val="23"/>
        </w:rPr>
      </w:pPr>
      <w:proofErr w:type="spellStart"/>
      <w:r>
        <w:rPr>
          <w:sz w:val="23"/>
          <w:szCs w:val="23"/>
        </w:rPr>
        <w:t>ProBuilder</w:t>
      </w:r>
      <w:proofErr w:type="spellEnd"/>
      <w:r>
        <w:rPr>
          <w:sz w:val="23"/>
          <w:szCs w:val="23"/>
        </w:rPr>
        <w:t xml:space="preserve"> </w:t>
      </w:r>
      <w:r w:rsidR="0029028A">
        <w:rPr>
          <w:sz w:val="23"/>
          <w:szCs w:val="23"/>
        </w:rPr>
        <w:t>–</w:t>
      </w:r>
      <w:r>
        <w:rPr>
          <w:sz w:val="23"/>
          <w:szCs w:val="23"/>
        </w:rPr>
        <w:t xml:space="preserve"> A</w:t>
      </w:r>
      <w:r w:rsidRPr="00C87101">
        <w:rPr>
          <w:sz w:val="23"/>
          <w:szCs w:val="23"/>
        </w:rPr>
        <w:t xml:space="preserve"> 3D modeling and level design tool</w:t>
      </w:r>
      <w:r>
        <w:rPr>
          <w:sz w:val="23"/>
          <w:szCs w:val="23"/>
        </w:rPr>
        <w:t xml:space="preserve"> for fast prototyping</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8"/>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19"/>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0"/>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bookmarkStart w:id="16" w:name="_Toc58330296"/>
      <w:r>
        <w:lastRenderedPageBreak/>
        <w:t>Overview</w:t>
      </w:r>
      <w:r w:rsidR="008B4E92">
        <w:t xml:space="preserve"> of the workflow</w:t>
      </w:r>
      <w:bookmarkEnd w:id="16"/>
    </w:p>
    <w:p w14:paraId="559C2837" w14:textId="753174E3"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w:t>
      </w:r>
      <w:r w:rsidR="006707FA">
        <w:t>,</w:t>
      </w:r>
      <w:r w:rsidR="00A5079E">
        <w:t xml:space="preserve">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w:t>
      </w:r>
      <w:r w:rsidR="001429AC">
        <w:t>.</w:t>
      </w:r>
      <w:r w:rsidR="00BC693A">
        <w:t xml:space="preserve"> </w:t>
      </w:r>
      <w:r w:rsidR="001429AC">
        <w:t>H</w:t>
      </w:r>
      <w:r w:rsidR="00BC693A">
        <w:t>owever</w:t>
      </w:r>
      <w:r w:rsidR="001429AC">
        <w:t xml:space="preserve">, </w:t>
      </w:r>
      <w:r w:rsidR="00BC693A">
        <w:t xml:space="preserve">since Unity 2018 a new workflow was introduced called DOTS. </w:t>
      </w:r>
      <w:r w:rsidR="005D055E">
        <w:t xml:space="preserve">DOTS is pushing </w:t>
      </w:r>
      <w:r w:rsidR="006707FA">
        <w:t xml:space="preserve">Unity towards </w:t>
      </w:r>
      <w:r w:rsidR="005D055E">
        <w:t>a data</w:t>
      </w:r>
      <w:r w:rsidR="00F467DD">
        <w:noBreakHyphen/>
      </w:r>
      <w:r w:rsidR="005D055E">
        <w:t xml:space="preserve">oriented design view </w:t>
      </w:r>
      <w:r w:rsidR="00B11B03">
        <w:t>instead of</w:t>
      </w:r>
      <w:r w:rsidR="005D055E">
        <w:t xml:space="preserve"> </w:t>
      </w:r>
      <w:r w:rsidR="00C67F32">
        <w:t xml:space="preserve">the standard object-oriented one. Unity suggest that </w:t>
      </w:r>
      <w:r w:rsidR="00B05291">
        <w:t>we</w:t>
      </w:r>
      <w:r w:rsidR="00C67F32">
        <w:t xml:space="preserve"> should organize </w:t>
      </w:r>
      <w:r w:rsidR="00B05291">
        <w:t>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proofErr w:type="spellStart"/>
      <w:r w:rsidR="00E71299">
        <w:t>ZombieController</w:t>
      </w:r>
      <w:proofErr w:type="spellEnd"/>
      <w:r w:rsidR="00E71299">
        <w:t xml:space="preserve"> </w:t>
      </w:r>
      <w:r w:rsidR="00207493">
        <w:t xml:space="preserve">scripts </w:t>
      </w:r>
      <w:r w:rsidR="00E71299">
        <w:t xml:space="preserve">into </w:t>
      </w:r>
      <w:r w:rsidR="00230E9A">
        <w:t xml:space="preserve">its cache. The problem is that </w:t>
      </w:r>
      <w:proofErr w:type="spellStart"/>
      <w:r w:rsidR="00230E9A">
        <w:t>ZombieController</w:t>
      </w:r>
      <w:proofErr w:type="spellEnd"/>
      <w:r w:rsidR="00230E9A">
        <w:t xml:space="preserve"> </w:t>
      </w:r>
      <w:r w:rsidR="00CC2F39">
        <w:t xml:space="preserve">contains not only the position of the zombie but </w:t>
      </w:r>
      <w:r w:rsidR="003C58F0">
        <w:t>also</w:t>
      </w:r>
      <w:r w:rsidR="00CC2F39">
        <w:t xml:space="preserve">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w:t>
      </w:r>
      <w:r w:rsidR="001429AC">
        <w:t xml:space="preserve"> and extremely fast</w:t>
      </w:r>
      <w:r w:rsidR="007F1604">
        <w:t xml:space="preserve">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2A20E8FE" w:rsidR="00B10961" w:rsidRDefault="009542F2" w:rsidP="008F7624">
      <w:pPr>
        <w:pStyle w:val="Kpalrs"/>
      </w:pPr>
      <w:r>
        <w:t xml:space="preserve">Figure </w:t>
      </w:r>
      <w:r w:rsidR="00B3250D">
        <w:fldChar w:fldCharType="begin"/>
      </w:r>
      <w:r w:rsidR="00B3250D">
        <w:instrText xml:space="preserve"> SEQ Figure \* ARABIC </w:instrText>
      </w:r>
      <w:r w:rsidR="00B3250D">
        <w:fldChar w:fldCharType="separate"/>
      </w:r>
      <w:r w:rsidR="008E3412">
        <w:rPr>
          <w:noProof/>
        </w:rPr>
        <w:t>8</w:t>
      </w:r>
      <w:r w:rsidR="00B3250D">
        <w:rPr>
          <w:noProof/>
        </w:rPr>
        <w:fldChar w:fldCharType="end"/>
      </w:r>
      <w:r>
        <w:t xml:space="preserve">: </w:t>
      </w:r>
      <w:r w:rsidRPr="001A163D">
        <w:rPr>
          <w:b w:val="0"/>
          <w:bCs w:val="0"/>
        </w:rPr>
        <w:t>The difference between Object-oriented and Data-Oriented design</w:t>
      </w:r>
      <w:r w:rsidR="00CE7C79" w:rsidRPr="001A163D">
        <w:rPr>
          <w:b w:val="0"/>
          <w:bCs w:val="0"/>
        </w:rPr>
        <w:t xml:space="preserve"> </w:t>
      </w:r>
      <w:r w:rsidRPr="001A163D">
        <w:rPr>
          <w:b w:val="0"/>
          <w:bCs w:val="0"/>
        </w:rPr>
        <w:fldChar w:fldCharType="begin"/>
      </w:r>
      <w:r w:rsidRPr="001A163D">
        <w:rPr>
          <w:b w:val="0"/>
          <w:bCs w:val="0"/>
        </w:rPr>
        <w:instrText xml:space="preserve"> REF _Ref55945928 \r \h </w:instrText>
      </w:r>
      <w:r w:rsidR="00167730" w:rsidRPr="001A163D">
        <w:rPr>
          <w:b w:val="0"/>
          <w:bCs w:val="0"/>
        </w:rPr>
        <w:instrText xml:space="preserve"> \* MERGEFORMAT </w:instrText>
      </w:r>
      <w:r w:rsidRPr="001A163D">
        <w:rPr>
          <w:b w:val="0"/>
          <w:bCs w:val="0"/>
        </w:rPr>
      </w:r>
      <w:r w:rsidRPr="001A163D">
        <w:rPr>
          <w:b w:val="0"/>
          <w:bCs w:val="0"/>
        </w:rPr>
        <w:fldChar w:fldCharType="separate"/>
      </w:r>
      <w:r w:rsidR="008E3412">
        <w:rPr>
          <w:b w:val="0"/>
          <w:bCs w:val="0"/>
        </w:rPr>
        <w:t>[6]</w:t>
      </w:r>
      <w:r w:rsidRPr="001A163D">
        <w:rPr>
          <w:b w:val="0"/>
          <w:bCs w:val="0"/>
        </w:rPr>
        <w:fldChar w:fldCharType="end"/>
      </w:r>
    </w:p>
    <w:p w14:paraId="0A5EC729" w14:textId="394AD286" w:rsidR="00255B3A" w:rsidRDefault="00255B3A" w:rsidP="00255B3A">
      <w:pPr>
        <w:ind w:firstLine="0"/>
      </w:pPr>
      <w:r>
        <w:lastRenderedPageBreak/>
        <w:t xml:space="preserve">As we can see in </w:t>
      </w:r>
      <w:r w:rsidRPr="00255B3A">
        <w:rPr>
          <w:b/>
          <w:bCs/>
        </w:rPr>
        <w:t xml:space="preserve">Figure </w:t>
      </w:r>
      <w:r w:rsidR="0094477C">
        <w:rPr>
          <w:b/>
          <w:bCs/>
        </w:rPr>
        <w:t>8</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w:t>
      </w:r>
      <w:r w:rsidR="00FE4EDD">
        <w:t>-</w:t>
      </w:r>
      <w:r w:rsidR="00105056">
        <w:t>empty CPU cache</w:t>
      </w:r>
      <w:r w:rsidR="00303C8B">
        <w:t xml:space="preserve"> which is ready to cache more “zombies”. </w:t>
      </w:r>
      <w:r w:rsidR="007D2108">
        <w:t xml:space="preserve">What </w:t>
      </w:r>
      <w:r w:rsidR="00FE4EDD">
        <w:t xml:space="preserve">the developers at </w:t>
      </w:r>
      <w:r w:rsidR="007D2108">
        <w:t>Unity do since 2018 is that they are rewriting the core of the engine to harvest the full power of data-oriented programming.</w:t>
      </w:r>
      <w:r w:rsidR="006C0491">
        <w:t xml:space="preserve"> However</w:t>
      </w:r>
      <w:r w:rsidR="00056F1A">
        <w:t xml:space="preserve">, </w:t>
      </w:r>
      <w:r w:rsidR="00BB538F">
        <w:t>in spite of</w:t>
      </w:r>
      <w:r w:rsidR="00056F1A">
        <w:t xml:space="preserve"> the promising result</w:t>
      </w:r>
      <w:r w:rsidR="002D7EBB">
        <w:t>s and performance boost</w:t>
      </w:r>
      <w:r w:rsidR="003F0638">
        <w:t>,</w:t>
      </w:r>
      <w:r w:rsidR="002D7EBB">
        <w:t xml:space="preserve"> by default,</w:t>
      </w:r>
      <w:r w:rsidR="006C0491">
        <w:t xml:space="preserve"> we are not going to use this approach in this thesis because most of the DOTS features available to the </w:t>
      </w:r>
      <w:r w:rsidR="00C658AF">
        <w:t>developers are still in early preview</w:t>
      </w:r>
      <w:r w:rsidR="00DE6A40">
        <w:t xml:space="preserve"> thus expected to change frequently and significantly wh</w:t>
      </w:r>
      <w:r w:rsidR="00056F1A">
        <w:t>ile</w:t>
      </w:r>
      <w:r w:rsidR="00DE6A40">
        <w:t xml:space="preserve">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553A2DF4" w:rsidR="006E2AC1" w:rsidRDefault="005C4F45" w:rsidP="008F7624">
      <w:pPr>
        <w:pStyle w:val="Kpalrs"/>
      </w:pPr>
      <w:r>
        <w:t xml:space="preserve">Figure </w:t>
      </w:r>
      <w:r w:rsidR="00B3250D">
        <w:fldChar w:fldCharType="begin"/>
      </w:r>
      <w:r w:rsidR="00B3250D">
        <w:instrText xml:space="preserve"> SEQ Figure \* ARABIC </w:instrText>
      </w:r>
      <w:r w:rsidR="00B3250D">
        <w:fldChar w:fldCharType="separate"/>
      </w:r>
      <w:r w:rsidR="008E3412">
        <w:rPr>
          <w:noProof/>
        </w:rPr>
        <w:t>9</w:t>
      </w:r>
      <w:r w:rsidR="00B3250D">
        <w:rPr>
          <w:noProof/>
        </w:rPr>
        <w:fldChar w:fldCharType="end"/>
      </w:r>
      <w:r w:rsidR="00ED1D65">
        <w:t xml:space="preserve">: </w:t>
      </w:r>
      <w:r w:rsidR="00ED1D65" w:rsidRPr="001A163D">
        <w:rPr>
          <w:b w:val="0"/>
          <w:bCs w:val="0"/>
        </w:rPr>
        <w:t>The packages of DOTS.</w:t>
      </w:r>
      <w:r w:rsidR="00F7284E" w:rsidRPr="001A163D">
        <w:rPr>
          <w:b w:val="0"/>
          <w:bCs w:val="0"/>
        </w:rPr>
        <w:t xml:space="preserve"> </w:t>
      </w:r>
      <w:r w:rsidR="00273AF4" w:rsidRPr="001A163D">
        <w:rPr>
          <w:b w:val="0"/>
          <w:bCs w:val="0"/>
        </w:rPr>
        <w:fldChar w:fldCharType="begin"/>
      </w:r>
      <w:r w:rsidR="00273AF4" w:rsidRPr="001A163D">
        <w:rPr>
          <w:b w:val="0"/>
          <w:bCs w:val="0"/>
        </w:rPr>
        <w:instrText xml:space="preserve"> REF _Ref56177476 \r \h </w:instrText>
      </w:r>
      <w:r w:rsidR="001A163D">
        <w:rPr>
          <w:b w:val="0"/>
          <w:bCs w:val="0"/>
        </w:rPr>
        <w:instrText xml:space="preserve"> \* MERGEFORMAT </w:instrText>
      </w:r>
      <w:r w:rsidR="00273AF4" w:rsidRPr="001A163D">
        <w:rPr>
          <w:b w:val="0"/>
          <w:bCs w:val="0"/>
        </w:rPr>
      </w:r>
      <w:r w:rsidR="00273AF4" w:rsidRPr="001A163D">
        <w:rPr>
          <w:b w:val="0"/>
          <w:bCs w:val="0"/>
        </w:rPr>
        <w:fldChar w:fldCharType="separate"/>
      </w:r>
      <w:r w:rsidR="008E3412">
        <w:rPr>
          <w:b w:val="0"/>
          <w:bCs w:val="0"/>
        </w:rPr>
        <w:t>[7]</w:t>
      </w:r>
      <w:r w:rsidR="00273AF4" w:rsidRPr="001A163D">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39A692D3" w14:textId="628D3DD1" w:rsidR="00731207" w:rsidRDefault="00731207" w:rsidP="00731207">
      <w:pPr>
        <w:pStyle w:val="Cmsor1"/>
      </w:pPr>
      <w:bookmarkStart w:id="17" w:name="_Toc58330297"/>
      <w:r>
        <w:lastRenderedPageBreak/>
        <w:t>Scripting in Unity</w:t>
      </w:r>
      <w:bookmarkEnd w:id="17"/>
    </w:p>
    <w:p w14:paraId="64E8FEC7" w14:textId="25668BD2" w:rsidR="00EE174B" w:rsidRDefault="00D65994" w:rsidP="00037A5E">
      <w:pPr>
        <w:spacing w:after="0"/>
        <w:ind w:firstLine="425"/>
      </w:pPr>
      <w:r>
        <w:t>Scripting is an essential part of game development. Its main purpose is to decouple the game engine layer from the game l</w:t>
      </w:r>
      <w:r w:rsidR="009935B0">
        <w:t>ogic</w:t>
      </w:r>
      <w:r w:rsidR="003208B4">
        <w:t xml:space="preserve"> layer</w:t>
      </w:r>
      <w:r w:rsidR="009935B0">
        <w:t>, therefore allowing the management of both layers independently.</w:t>
      </w:r>
      <w:r>
        <w:t xml:space="preserve"> </w:t>
      </w:r>
      <w:r w:rsidR="00133B7A">
        <w:t xml:space="preserve">In order to fully understand how </w:t>
      </w:r>
      <w:r w:rsidR="00E67E22">
        <w:t>scripting works in Unity we will look into the following topics</w:t>
      </w:r>
      <w:r w:rsidR="00B8417A">
        <w:t>:</w:t>
      </w:r>
    </w:p>
    <w:p w14:paraId="0FD3CAB5" w14:textId="6A0EB5ED" w:rsidR="00E67E22" w:rsidRDefault="00895E3E" w:rsidP="00E67E22">
      <w:pPr>
        <w:pStyle w:val="Listaszerbekezds"/>
        <w:numPr>
          <w:ilvl w:val="0"/>
          <w:numId w:val="33"/>
        </w:numPr>
        <w:spacing w:after="0"/>
      </w:pPr>
      <w:r>
        <w:t>C#</w:t>
      </w:r>
      <w:r w:rsidR="00B8417A">
        <w:t>,</w:t>
      </w:r>
      <w:r>
        <w:t xml:space="preserve"> the</w:t>
      </w:r>
      <w:r w:rsidR="00E67E22">
        <w:t xml:space="preserve"> scripting language of Unity</w:t>
      </w:r>
    </w:p>
    <w:p w14:paraId="5A12C3AE" w14:textId="1953A078" w:rsidR="00E67E22" w:rsidRDefault="00AD3CF1" w:rsidP="00E67E22">
      <w:pPr>
        <w:pStyle w:val="Listaszerbekezds"/>
        <w:numPr>
          <w:ilvl w:val="0"/>
          <w:numId w:val="33"/>
        </w:numPr>
        <w:spacing w:after="0"/>
      </w:pPr>
      <w:r>
        <w:t>.</w:t>
      </w:r>
      <w:r w:rsidR="000F3BF3">
        <w:t>NET in Unity</w:t>
      </w:r>
    </w:p>
    <w:p w14:paraId="4E853393" w14:textId="7827DFAC" w:rsidR="000D4575" w:rsidRDefault="00AD3CF1" w:rsidP="009935B0">
      <w:pPr>
        <w:pStyle w:val="Listaszerbekezds"/>
        <w:numPr>
          <w:ilvl w:val="0"/>
          <w:numId w:val="33"/>
        </w:numPr>
        <w:ind w:left="1139" w:hanging="357"/>
      </w:pPr>
      <w:r>
        <w:t>Scripting backends</w:t>
      </w:r>
      <w:r w:rsidR="00B36C60">
        <w:t>.</w:t>
      </w:r>
    </w:p>
    <w:p w14:paraId="7632F359" w14:textId="6CCFF54F" w:rsidR="000D4575" w:rsidRDefault="000D4575" w:rsidP="000D4575">
      <w:pPr>
        <w:ind w:firstLine="425"/>
      </w:pPr>
      <w:r>
        <w:t>Unity is a C/C++ engine, which means that most of the inner functionalities are written in these two languages. However, Unity’s scripting language is C#, which means that the game logic will be probably written entirely in C#. This tends to confuse newcomers since interactions with the Unity API happen via C# objects</w:t>
      </w:r>
      <w:r w:rsidR="00743D4C">
        <w:t xml:space="preserve"> (wrapper classes around the native C/C++ libraries)</w:t>
      </w:r>
      <w:r>
        <w:t>, they think that the engine itself is written in C# as well. So, it is essential to know that this is not true and this knowledge is especially crucial if our task is to optimize part</w:t>
      </w:r>
      <w:r w:rsidR="002A140D">
        <w:t>s</w:t>
      </w:r>
      <w:r>
        <w:t xml:space="preserve"> of our scripting logic. Unity’s source code is also </w:t>
      </w:r>
      <w:r w:rsidRPr="008117FD">
        <w:t xml:space="preserve">proprietary </w:t>
      </w:r>
      <w:r>
        <w:t xml:space="preserve">which means </w:t>
      </w:r>
      <w:r w:rsidR="00335E6B">
        <w:t xml:space="preserve">that </w:t>
      </w:r>
      <w:r>
        <w:t>any problem that is on Unity’s side have to be solved by them thus the developers are sometimes depending on the Unity team. Although, in 2018 Unity Technologies decided to release the source code</w:t>
      </w:r>
      <w:r>
        <w:rPr>
          <w:rStyle w:val="Lbjegyzet-hivatkozs"/>
        </w:rPr>
        <w:footnoteReference w:id="21"/>
      </w:r>
      <w:r>
        <w:t xml:space="preserve"> of their .NET assemblies under a reference-only license</w:t>
      </w:r>
      <w:r>
        <w:rPr>
          <w:rStyle w:val="Lbjegyzet-hivatkozs"/>
        </w:rPr>
        <w:footnoteReference w:id="22"/>
      </w:r>
      <w:r>
        <w:t xml:space="preserve"> which helped to find many bugs in these assemblies via the help of the community</w:t>
      </w:r>
      <w:r w:rsidR="0041270A">
        <w:t>,</w:t>
      </w:r>
      <w:r>
        <w:t xml:space="preserve"> we still don’t have much insight into the inner mechanisms of the engine (C/C++ part). </w:t>
      </w:r>
      <w:r w:rsidR="00A36B18">
        <w:t>Moreover</w:t>
      </w:r>
      <w:r>
        <w:t xml:space="preserve">, Unity does not accept pull requests or issues on the GitHub repository which means </w:t>
      </w:r>
      <w:r w:rsidR="00335E6B">
        <w:t xml:space="preserve">that </w:t>
      </w:r>
      <w:r>
        <w:t xml:space="preserve">every bug has to be reported via Unity’s official bug tracker called </w:t>
      </w:r>
      <w:r w:rsidR="00C10965">
        <w:t xml:space="preserve">the </w:t>
      </w:r>
      <w:r>
        <w:t>Unity Bug Reporter.</w:t>
      </w:r>
    </w:p>
    <w:p w14:paraId="33220CC0" w14:textId="0102C2C7" w:rsidR="00507DA3" w:rsidRDefault="00C10965" w:rsidP="00037A5E">
      <w:pPr>
        <w:ind w:firstLine="425"/>
      </w:pPr>
      <w:r>
        <w:t xml:space="preserve">But why Unity used </w:t>
      </w:r>
      <w:r w:rsidR="004D5EEF">
        <w:t>C# and not C++ which would require no wrapper classes around the engine libraries</w:t>
      </w:r>
      <w:r w:rsidR="0010001A">
        <w:t xml:space="preserve"> thus avoiding language interoperability</w:t>
      </w:r>
      <w:r w:rsidR="004D5EEF">
        <w:t xml:space="preserve"> </w:t>
      </w:r>
      <w:r w:rsidR="00B05291">
        <w:t>o</w:t>
      </w:r>
      <w:r w:rsidR="004D5EEF">
        <w:t xml:space="preserve">r why </w:t>
      </w:r>
      <w:r w:rsidR="00176146">
        <w:t xml:space="preserve">did they </w:t>
      </w:r>
      <w:r w:rsidR="004D5EEF">
        <w:t>not choose Java</w:t>
      </w:r>
      <w:r w:rsidR="00335E6B">
        <w:t>,</w:t>
      </w:r>
      <w:r w:rsidR="004D5EEF">
        <w:t xml:space="preserve"> </w:t>
      </w:r>
      <w:r w:rsidR="00743D4C">
        <w:t>an older</w:t>
      </w:r>
      <w:r w:rsidR="004D5EEF">
        <w:t xml:space="preserve"> and </w:t>
      </w:r>
      <w:r w:rsidR="00B05291">
        <w:t>library rich language that is cross-platform by default</w:t>
      </w:r>
      <w:r w:rsidR="001849D9">
        <w:t xml:space="preserve"> or another C# like language</w:t>
      </w:r>
      <w:r w:rsidR="00B05291">
        <w:t>?</w:t>
      </w:r>
      <w:r w:rsidR="00743D4C">
        <w:t xml:space="preserve"> In order to </w:t>
      </w:r>
      <w:r w:rsidR="00C46D5D">
        <w:t>answer these questions first let’s see what C# is.</w:t>
      </w:r>
    </w:p>
    <w:p w14:paraId="2B847A3C" w14:textId="1F9F6FC2" w:rsidR="00507DA3" w:rsidRDefault="00507DA3" w:rsidP="00C47B8C">
      <w:pPr>
        <w:pStyle w:val="Cmsor2"/>
      </w:pPr>
      <w:bookmarkStart w:id="18" w:name="_Toc58330298"/>
      <w:r>
        <w:lastRenderedPageBreak/>
        <w:t>C#</w:t>
      </w:r>
      <w:r w:rsidR="002C5AEA">
        <w:t>,</w:t>
      </w:r>
      <w:r>
        <w:t xml:space="preserve"> the scripting language of Unity</w:t>
      </w:r>
      <w:bookmarkEnd w:id="18"/>
    </w:p>
    <w:p w14:paraId="626AFDCC" w14:textId="669F2F3A" w:rsidR="001447CD" w:rsidRDefault="00E9501C" w:rsidP="001447CD">
      <w:pPr>
        <w:ind w:firstLine="425"/>
      </w:pPr>
      <w:r>
        <w:t xml:space="preserve">C# </w:t>
      </w:r>
      <w:r w:rsidR="0020679E">
        <w:t>is a modern</w:t>
      </w:r>
      <w:r w:rsidR="00A933A4">
        <w:t xml:space="preserve"> </w:t>
      </w:r>
      <w:r w:rsidR="00CA58BC">
        <w:t>general-purpose, multi-paradigm</w:t>
      </w:r>
      <w:r w:rsidR="00B42673">
        <w:rPr>
          <w:rStyle w:val="Lbjegyzet-hivatkozs"/>
        </w:rPr>
        <w:footnoteReference w:id="23"/>
      </w:r>
      <w:r w:rsidR="009A398B">
        <w:t xml:space="preserve"> programming language.</w:t>
      </w:r>
      <w:r>
        <w:t xml:space="preserve"> </w:t>
      </w:r>
      <w:r w:rsidR="00AD164C">
        <w:t>It</w:t>
      </w:r>
      <w:r w:rsidR="00176146">
        <w:t xml:space="preserve"> has its roots in the C family of languages and</w:t>
      </w:r>
      <w:r w:rsidR="0062440C">
        <w:t xml:space="preserve"> usually shares similar syntaxes with them.</w:t>
      </w:r>
      <w:r w:rsidR="00DE553B">
        <w:t xml:space="preserve"> </w:t>
      </w:r>
      <w:r w:rsidR="00AD164C">
        <w:t>C#</w:t>
      </w:r>
      <w:r w:rsidR="0052632A">
        <w:t xml:space="preserve"> </w:t>
      </w:r>
      <w:r w:rsidR="008E2DB2">
        <w:t>is mainly an object-oriented</w:t>
      </w:r>
      <w:r w:rsidR="00B8407E">
        <w:t xml:space="preserve"> and</w:t>
      </w:r>
      <w:r w:rsidR="008E2DB2">
        <w:t xml:space="preserve"> component-oriented programming language</w:t>
      </w:r>
      <w:r w:rsidR="0052632A">
        <w:t>.</w:t>
      </w:r>
      <w:r w:rsidR="00401DF7">
        <w:t xml:space="preserve"> </w:t>
      </w:r>
      <w:r w:rsidR="0052632A">
        <w:t>I</w:t>
      </w:r>
      <w:r w:rsidR="00401DF7">
        <w:t>t</w:t>
      </w:r>
      <w:r w:rsidR="008E2DB2">
        <w:t xml:space="preserve"> </w:t>
      </w:r>
      <w:r w:rsidR="00BE6FF3">
        <w:t>aids these paradigms on a language level making it a natural language in which to create and use components.</w:t>
      </w:r>
      <w:r w:rsidR="008E3D92">
        <w:t xml:space="preserve"> </w:t>
      </w:r>
      <w:r w:rsidR="008E3D92" w:rsidRPr="008E3D92">
        <w:t xml:space="preserve">Since its origin, </w:t>
      </w:r>
      <w:r w:rsidR="00BA06DB">
        <w:t>C#</w:t>
      </w:r>
      <w:r w:rsidR="008E3D92" w:rsidRPr="008E3D92">
        <w:t xml:space="preserve"> has added features to support new workloads and emerging software design practices</w:t>
      </w:r>
      <w:r w:rsidR="008E3D92">
        <w:t xml:space="preserve"> like functional</w:t>
      </w:r>
      <w:r w:rsidR="00645540">
        <w:t>, generic or dynamic programming</w:t>
      </w:r>
      <w:r w:rsidR="008E09B6">
        <w:t>,</w:t>
      </w:r>
      <w:r w:rsidR="0052632A">
        <w:t xml:space="preserve"> making </w:t>
      </w:r>
      <w:r w:rsidR="00BA06DB">
        <w:t>it</w:t>
      </w:r>
      <w:r w:rsidR="0052632A">
        <w:t xml:space="preserve"> a truly flexible </w:t>
      </w:r>
      <w:r w:rsidR="00BA06DB">
        <w:t>programming language</w:t>
      </w:r>
      <w:r w:rsidR="0052632A">
        <w:t>.</w:t>
      </w:r>
      <w:r w:rsidR="00683647">
        <w:t xml:space="preserve"> </w:t>
      </w:r>
      <w:r w:rsidR="007F7B0B">
        <w:t xml:space="preserve">C# </w:t>
      </w:r>
      <w:r w:rsidR="00E34AAD">
        <w:t>was developed</w:t>
      </w:r>
      <w:r w:rsidR="006E44A9">
        <w:t xml:space="preserve"> as one of the programming language</w:t>
      </w:r>
      <w:r w:rsidR="00807D7A">
        <w:t>s</w:t>
      </w:r>
      <w:r w:rsidR="006E44A9">
        <w:t xml:space="preserve"> for the Common Language Infrastructure (CLI)</w:t>
      </w:r>
      <w:r w:rsidR="007C500D">
        <w:t xml:space="preserve"> which</w:t>
      </w:r>
      <w:r w:rsidR="006E44A9">
        <w:t xml:space="preserve"> is a standardized (ISO</w:t>
      </w:r>
      <w:r w:rsidR="006E44A9">
        <w:rPr>
          <w:rStyle w:val="Lbjegyzet-hivatkozs"/>
        </w:rPr>
        <w:footnoteReference w:id="24"/>
      </w:r>
      <w:r w:rsidR="006E44A9">
        <w:t>/ECMA</w:t>
      </w:r>
      <w:r w:rsidR="00C22135">
        <w:rPr>
          <w:rStyle w:val="Lbjegyzet-hivatkozs"/>
        </w:rPr>
        <w:footnoteReference w:id="25"/>
      </w:r>
      <w:r w:rsidR="006E44A9">
        <w:t>)</w:t>
      </w:r>
      <w:r w:rsidR="00BF181F">
        <w:t xml:space="preserve"> </w:t>
      </w:r>
      <w:r w:rsidR="00474F8D">
        <w:t xml:space="preserve">open specification developed and maintained by Microsoft </w:t>
      </w:r>
      <w:r w:rsidR="002977DB">
        <w:t>that</w:t>
      </w:r>
      <w:r w:rsidR="00474F8D">
        <w:t xml:space="preserve"> allows </w:t>
      </w:r>
      <w:r w:rsidR="00A5479E">
        <w:t>the use of different languages on different platforms without rewriting the code for that specific platform</w:t>
      </w:r>
      <w:r w:rsidR="002977DB">
        <w:t xml:space="preserve"> making CLI a platform agnostic solution.</w:t>
      </w:r>
      <w:r w:rsidR="00807D7A">
        <w:t xml:space="preserve"> </w:t>
      </w:r>
      <w:r w:rsidR="00A77E6B">
        <w:t xml:space="preserve">This thesis is </w:t>
      </w:r>
      <w:r w:rsidR="00807D7A">
        <w:t>too short</w:t>
      </w:r>
      <w:r w:rsidR="00A77E6B">
        <w:t xml:space="preserve"> to fully introduce C# and all of its features so we will concentrate on the areas that make it </w:t>
      </w:r>
      <w:r w:rsidR="00B8407E">
        <w:t xml:space="preserve">a </w:t>
      </w:r>
      <w:r w:rsidR="00807D7A">
        <w:t>perfect choice</w:t>
      </w:r>
      <w:r w:rsidR="00A77E6B">
        <w:t xml:space="preserve"> for game development.</w:t>
      </w:r>
    </w:p>
    <w:p w14:paraId="12C85213" w14:textId="77777777" w:rsidR="000F460A" w:rsidRDefault="00E6256E" w:rsidP="001447CD">
      <w:pPr>
        <w:ind w:firstLine="425"/>
      </w:pPr>
      <w:r>
        <w:t xml:space="preserve">In the introduction of the parent section we asked a </w:t>
      </w:r>
      <w:r w:rsidR="000F460A">
        <w:t xml:space="preserve">simple yet important </w:t>
      </w:r>
      <w:r>
        <w:t>question</w:t>
      </w:r>
    </w:p>
    <w:p w14:paraId="548807D3" w14:textId="57A32546" w:rsidR="001447CD" w:rsidRDefault="00E6256E" w:rsidP="00387F3D">
      <w:pPr>
        <w:ind w:firstLine="0"/>
        <w:jc w:val="center"/>
      </w:pPr>
      <w:r>
        <w:t>“</w:t>
      </w:r>
      <w:r w:rsidR="000D43B2">
        <w:t>Why Unity</w:t>
      </w:r>
      <w:r>
        <w:t xml:space="preserve"> uses C# </w:t>
      </w:r>
      <w:r w:rsidR="000F460A">
        <w:t>instead of C++?</w:t>
      </w:r>
      <w:r>
        <w:t>”</w:t>
      </w:r>
    </w:p>
    <w:p w14:paraId="0A3D8A0A" w14:textId="012BDD8D" w:rsidR="000F460A" w:rsidRDefault="00EC7C8C" w:rsidP="000D43B2">
      <w:pPr>
        <w:ind w:firstLine="0"/>
      </w:pPr>
      <w:r>
        <w:t xml:space="preserve">A short answer with the </w:t>
      </w:r>
      <w:r w:rsidR="00015AE7">
        <w:t>primary</w:t>
      </w:r>
      <w:r>
        <w:t xml:space="preserve"> reason to this question would be</w:t>
      </w:r>
      <w:r w:rsidR="00BA06DB">
        <w:t xml:space="preserve"> “because of speed”. </w:t>
      </w:r>
      <w:r w:rsidR="00A36B18">
        <w:br/>
      </w:r>
      <w:r w:rsidR="000D43B2">
        <w:t>Yes,</w:t>
      </w:r>
      <w:r w:rsidR="004D7025">
        <w:t xml:space="preserve"> C# is faster </w:t>
      </w:r>
      <w:r w:rsidR="000D43B2">
        <w:t>than C++</w:t>
      </w:r>
      <w:r w:rsidR="003A2E68">
        <w:t xml:space="preserve">, usually by </w:t>
      </w:r>
      <w:r>
        <w:t xml:space="preserve">around </w:t>
      </w:r>
      <w:r w:rsidR="003A2E68">
        <w:t>3-</w:t>
      </w:r>
      <w:r w:rsidR="000E284D">
        <w:t>12</w:t>
      </w:r>
      <w:r w:rsidR="00F960DC">
        <w:t xml:space="preserve"> months</w:t>
      </w:r>
      <w:r w:rsidR="00A947B2">
        <w:t xml:space="preserve"> on larger projects</w:t>
      </w:r>
      <w:r w:rsidR="00F960DC">
        <w:t xml:space="preserve">. </w:t>
      </w:r>
      <w:r w:rsidR="00B55453">
        <w:t>Jokes aside</w:t>
      </w:r>
      <w:r w:rsidR="002922F6">
        <w:t>,</w:t>
      </w:r>
      <w:r w:rsidR="00B55453">
        <w:t xml:space="preserve"> </w:t>
      </w:r>
      <w:r w:rsidR="00BC5B30">
        <w:t xml:space="preserve">C# is an extremely productive language and in game development iteration time is a crucial </w:t>
      </w:r>
      <w:r w:rsidR="00A405AF">
        <w:t xml:space="preserve">part of the development process. </w:t>
      </w:r>
      <w:r>
        <w:t xml:space="preserve">Many of the AAA games have an extremely long development time. E.g. the new “The Elder Scrolls” </w:t>
      </w:r>
      <w:r w:rsidR="0036580B">
        <w:t xml:space="preserve">sequel </w:t>
      </w:r>
      <w:r w:rsidR="006C63AC">
        <w:t>is expected to be in development for six years.</w:t>
      </w:r>
      <w:r w:rsidR="00255D28">
        <w:t xml:space="preserve"> </w:t>
      </w:r>
      <w:r w:rsidR="00A947B2">
        <w:t>This means that</w:t>
      </w:r>
      <w:r w:rsidR="00255D28">
        <w:t xml:space="preserve"> </w:t>
      </w:r>
      <w:r w:rsidR="00284F4D">
        <w:t xml:space="preserve">for </w:t>
      </w:r>
      <w:r w:rsidR="00255D28">
        <w:t>six years the studio</w:t>
      </w:r>
      <w:r w:rsidR="00A947B2">
        <w:t xml:space="preserve"> will make no profit from the sequel only burn money on</w:t>
      </w:r>
      <w:r w:rsidR="009F6E0D">
        <w:t xml:space="preserve"> </w:t>
      </w:r>
      <w:r w:rsidR="007A2E71">
        <w:t xml:space="preserve">it. </w:t>
      </w:r>
      <w:r w:rsidR="00264D08">
        <w:t>The</w:t>
      </w:r>
      <w:r w:rsidR="007A2E71">
        <w:t xml:space="preserve"> cost of an engineer is not cheap, if we </w:t>
      </w:r>
      <w:r w:rsidR="00A800B5">
        <w:t>have the ability to</w:t>
      </w:r>
      <w:r w:rsidR="007A2E71">
        <w:t xml:space="preserve"> boost </w:t>
      </w:r>
      <w:r w:rsidR="00A800B5">
        <w:t>their</w:t>
      </w:r>
      <w:r w:rsidR="00264D08">
        <w:t xml:space="preserve"> productivity </w:t>
      </w:r>
      <w:r w:rsidR="001E605F">
        <w:t xml:space="preserve">just by changing the language they use </w:t>
      </w:r>
      <w:r w:rsidR="00A800B5">
        <w:t>that would be quite beneficial</w:t>
      </w:r>
      <w:r w:rsidR="001E605F">
        <w:t xml:space="preserve"> from a financial point of view</w:t>
      </w:r>
      <w:r w:rsidR="00A800B5">
        <w:t xml:space="preserve">. </w:t>
      </w:r>
      <w:r w:rsidR="001E605F">
        <w:t xml:space="preserve">Remember that every game </w:t>
      </w:r>
      <w:r w:rsidR="0046143E">
        <w:t xml:space="preserve">is a business product. The goal is to make an enjoyable and profitable game from as low cost as possible and </w:t>
      </w:r>
      <w:r w:rsidR="003A6209">
        <w:t xml:space="preserve">generally </w:t>
      </w:r>
      <w:r w:rsidR="00C832F7">
        <w:t xml:space="preserve">C# will help us </w:t>
      </w:r>
      <w:r w:rsidR="003A6209">
        <w:t>more to achieve this than C++. Let’s see why.</w:t>
      </w:r>
    </w:p>
    <w:p w14:paraId="495EDA84" w14:textId="5610ED4B" w:rsidR="003A6209" w:rsidRDefault="00682107" w:rsidP="000D43B2">
      <w:pPr>
        <w:ind w:firstLine="0"/>
      </w:pPr>
      <w:r>
        <w:lastRenderedPageBreak/>
        <w:t>One of the main reason</w:t>
      </w:r>
      <w:r w:rsidR="008678BA">
        <w:t>s</w:t>
      </w:r>
      <w:r>
        <w:t xml:space="preserve"> that programming in C# is </w:t>
      </w:r>
      <w:r w:rsidR="008678BA">
        <w:t xml:space="preserve">generally </w:t>
      </w:r>
      <w:r>
        <w:t>more productive than in C++ is that</w:t>
      </w:r>
      <w:r w:rsidR="002A57E5">
        <w:t xml:space="preserve"> C# is less error prone</w:t>
      </w:r>
      <w:r w:rsidR="004C3209">
        <w:t xml:space="preserve"> </w:t>
      </w:r>
      <w:r w:rsidR="00194BA6">
        <w:t xml:space="preserve">which </w:t>
      </w:r>
      <w:r w:rsidR="004C3209">
        <w:t>means less debugging</w:t>
      </w:r>
      <w:r w:rsidR="00C12350">
        <w:t xml:space="preserve"> and</w:t>
      </w:r>
      <w:r w:rsidR="004C3209">
        <w:t xml:space="preserve"> bug fixing thus the programmers can focus on features </w:t>
      </w:r>
      <w:r w:rsidR="00194BA6">
        <w:t xml:space="preserve">rather </w:t>
      </w:r>
      <w:r w:rsidR="004C3209">
        <w:t>than on bug</w:t>
      </w:r>
      <w:r w:rsidR="00F0725E">
        <w:t>s</w:t>
      </w:r>
      <w:r w:rsidR="004C3209">
        <w:t xml:space="preserve">. </w:t>
      </w:r>
      <w:r w:rsidR="002A57E5">
        <w:t xml:space="preserve">This </w:t>
      </w:r>
      <w:r w:rsidR="00194BA6">
        <w:t xml:space="preserve">reliability </w:t>
      </w:r>
      <w:r w:rsidR="002A57E5">
        <w:t xml:space="preserve">comes from different </w:t>
      </w:r>
      <w:r w:rsidR="008678BA">
        <w:t>features of the language and its runtime.</w:t>
      </w:r>
    </w:p>
    <w:p w14:paraId="2E253ED2" w14:textId="4635EF01" w:rsidR="00AB453E" w:rsidRDefault="00BA2B04" w:rsidP="00AB453E">
      <w:pPr>
        <w:ind w:firstLine="425"/>
      </w:pPr>
      <w:r>
        <w:t>Firstly,</w:t>
      </w:r>
      <w:r w:rsidR="00AB453E">
        <w:t xml:space="preserve"> C# is a managed language</w:t>
      </w:r>
      <w:r w:rsidR="003F508B">
        <w:t xml:space="preserve"> in contrast to </w:t>
      </w:r>
      <w:r>
        <w:t>C/C++</w:t>
      </w:r>
      <w:r w:rsidR="00AB453E">
        <w:t xml:space="preserve">. </w:t>
      </w:r>
      <w:r w:rsidR="003050AC">
        <w:t>Managed languages</w:t>
      </w:r>
      <w:r w:rsidR="00AE5FDA">
        <w:t xml:space="preserve"> are languages </w:t>
      </w:r>
      <w:r w:rsidR="00870049">
        <w:t>whose execution are managed by a runtime.</w:t>
      </w:r>
      <w:r w:rsidR="003F508B">
        <w:t xml:space="preserve"> </w:t>
      </w:r>
      <w:r w:rsidR="008E1489">
        <w:t xml:space="preserve">In case of C# the runtime is called the Common </w:t>
      </w:r>
      <w:r w:rsidR="00C12350">
        <w:t>L</w:t>
      </w:r>
      <w:r w:rsidR="008E1489">
        <w:t>anguage Runtime (CLR)</w:t>
      </w:r>
      <w:r w:rsidR="00D97347">
        <w:t xml:space="preserve">. </w:t>
      </w:r>
      <w:r w:rsidR="00DB24CD">
        <w:t>The CLR provides various services that makes the development process more productive</w:t>
      </w:r>
      <w:r w:rsidR="00BF7EFF">
        <w:t xml:space="preserve">. One of the most important services of the CLR is the automatic memory management. </w:t>
      </w:r>
      <w:r w:rsidR="00BF7EFF" w:rsidRPr="00BF7EFF">
        <w:t xml:space="preserve">The CLR provides a Garbage Collector (GC) which takes care of </w:t>
      </w:r>
      <w:r w:rsidR="00E67024">
        <w:t xml:space="preserve">releasing </w:t>
      </w:r>
      <w:r w:rsidR="00BF7EFF" w:rsidRPr="00BF7EFF">
        <w:t>objects that are no longer used</w:t>
      </w:r>
      <w:r w:rsidR="00BF7EFF">
        <w:t xml:space="preserve"> by the program</w:t>
      </w:r>
      <w:r w:rsidR="00536113">
        <w:t xml:space="preserve">. </w:t>
      </w:r>
      <w:r w:rsidR="0027451C">
        <w:t xml:space="preserve">Garbage collectors </w:t>
      </w:r>
      <w:r w:rsidR="000D6870">
        <w:t xml:space="preserve">nearly fully </w:t>
      </w:r>
      <w:r w:rsidR="0027451C">
        <w:t>eliminate</w:t>
      </w:r>
      <w:r w:rsidR="00E67024">
        <w:t xml:space="preserve"> </w:t>
      </w:r>
      <w:r w:rsidR="000D6870">
        <w:t xml:space="preserve">the need of manual memory management thus </w:t>
      </w:r>
      <w:r w:rsidR="003F1812">
        <w:t>nullifying</w:t>
      </w:r>
      <w:r w:rsidR="000D6870">
        <w:t xml:space="preserve"> one of the most </w:t>
      </w:r>
      <w:r w:rsidR="003F1812">
        <w:t xml:space="preserve">common </w:t>
      </w:r>
      <w:r w:rsidR="0072008D">
        <w:t>sources</w:t>
      </w:r>
      <w:r w:rsidR="003F1812">
        <w:t xml:space="preserve"> of bugs called memory leaks.</w:t>
      </w:r>
      <w:r w:rsidR="007810E2">
        <w:t xml:space="preserve"> E.g. according to Microsoft and Google </w:t>
      </w:r>
      <w:r w:rsidR="007810E2" w:rsidRPr="007810E2">
        <w:t>70% of all security bugs are memory safety issues</w:t>
      </w:r>
      <w:r w:rsidR="00E84B01">
        <w:fldChar w:fldCharType="begin"/>
      </w:r>
      <w:r w:rsidR="00E84B01">
        <w:instrText xml:space="preserve"> REF _Ref56524106 \r \h </w:instrText>
      </w:r>
      <w:r w:rsidR="00E84B01">
        <w:fldChar w:fldCharType="separate"/>
      </w:r>
      <w:r w:rsidR="008E3412">
        <w:t>[13]</w:t>
      </w:r>
      <w:r w:rsidR="00E84B01">
        <w:fldChar w:fldCharType="end"/>
      </w:r>
      <w:r w:rsidR="007810E2">
        <w:t>.</w:t>
      </w:r>
    </w:p>
    <w:p w14:paraId="29F0DAF5" w14:textId="77777777" w:rsidR="007D67C1" w:rsidRDefault="00B825F2" w:rsidP="00793898">
      <w:pPr>
        <w:pStyle w:val="Kp"/>
      </w:pPr>
      <w:r>
        <w:rPr>
          <w:noProof/>
        </w:rPr>
        <w:drawing>
          <wp:inline distT="0" distB="0" distL="0" distR="0" wp14:anchorId="4CBEF992" wp14:editId="54AD1910">
            <wp:extent cx="5232352" cy="2000885"/>
            <wp:effectExtent l="114300" t="95250" r="121285" b="946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2595" cy="2008626"/>
                    </a:xfrm>
                    <a:prstGeom prst="rect">
                      <a:avLst/>
                    </a:prstGeom>
                    <a:effectLst>
                      <a:outerShdw blurRad="63500" sx="102000" sy="102000" algn="ctr" rotWithShape="0">
                        <a:prstClr val="black">
                          <a:alpha val="40000"/>
                        </a:prstClr>
                      </a:outerShdw>
                    </a:effectLst>
                  </pic:spPr>
                </pic:pic>
              </a:graphicData>
            </a:graphic>
          </wp:inline>
        </w:drawing>
      </w:r>
    </w:p>
    <w:p w14:paraId="1CFB0051" w14:textId="1502EB82" w:rsidR="00B825F2" w:rsidRDefault="007D67C1" w:rsidP="008F7624">
      <w:pPr>
        <w:pStyle w:val="Kpalrs"/>
      </w:pPr>
      <w:r>
        <w:t xml:space="preserve">Figure </w:t>
      </w:r>
      <w:r w:rsidR="00B3250D">
        <w:fldChar w:fldCharType="begin"/>
      </w:r>
      <w:r w:rsidR="00B3250D">
        <w:instrText xml:space="preserve"> SEQ Figure \* ARABIC </w:instrText>
      </w:r>
      <w:r w:rsidR="00B3250D">
        <w:fldChar w:fldCharType="separate"/>
      </w:r>
      <w:r w:rsidR="008E3412">
        <w:rPr>
          <w:noProof/>
        </w:rPr>
        <w:t>10</w:t>
      </w:r>
      <w:r w:rsidR="00B3250D">
        <w:rPr>
          <w:noProof/>
        </w:rPr>
        <w:fldChar w:fldCharType="end"/>
      </w:r>
      <w:r>
        <w:t xml:space="preserve">: </w:t>
      </w:r>
      <w:r w:rsidRPr="001A163D">
        <w:rPr>
          <w:b w:val="0"/>
          <w:bCs w:val="0"/>
        </w:rPr>
        <w:t>Microsoft’s statistics about memory safety. According to Google at least 3</w:t>
      </w:r>
      <w:r w:rsidR="00133555" w:rsidRPr="001A163D">
        <w:rPr>
          <w:b w:val="0"/>
          <w:bCs w:val="0"/>
        </w:rPr>
        <w:t>0</w:t>
      </w:r>
      <w:r w:rsidRPr="001A163D">
        <w:rPr>
          <w:b w:val="0"/>
          <w:bCs w:val="0"/>
        </w:rPr>
        <w:t xml:space="preserve">% of the memory safety issues are “use-after-free” </w:t>
      </w:r>
      <w:r w:rsidR="00ED4C3B" w:rsidRPr="001A163D">
        <w:rPr>
          <w:b w:val="0"/>
          <w:bCs w:val="0"/>
        </w:rPr>
        <w:t>memory leaks</w:t>
      </w:r>
      <w:r w:rsidR="001A4E1D" w:rsidRPr="001A163D">
        <w:rPr>
          <w:b w:val="0"/>
          <w:bCs w:val="0"/>
        </w:rPr>
        <w:t xml:space="preserve"> </w:t>
      </w:r>
      <w:r w:rsidR="001A4E1D" w:rsidRPr="001A163D">
        <w:rPr>
          <w:b w:val="0"/>
          <w:bCs w:val="0"/>
        </w:rPr>
        <w:fldChar w:fldCharType="begin"/>
      </w:r>
      <w:r w:rsidR="001A4E1D" w:rsidRPr="001A163D">
        <w:rPr>
          <w:b w:val="0"/>
          <w:bCs w:val="0"/>
        </w:rPr>
        <w:instrText xml:space="preserve"> REF _Ref56524106 \r \h </w:instrText>
      </w:r>
      <w:r w:rsidR="001A163D">
        <w:rPr>
          <w:b w:val="0"/>
          <w:bCs w:val="0"/>
        </w:rPr>
        <w:instrText xml:space="preserve"> \* MERGEFORMAT </w:instrText>
      </w:r>
      <w:r w:rsidR="001A4E1D" w:rsidRPr="001A163D">
        <w:rPr>
          <w:b w:val="0"/>
          <w:bCs w:val="0"/>
        </w:rPr>
      </w:r>
      <w:r w:rsidR="001A4E1D" w:rsidRPr="001A163D">
        <w:rPr>
          <w:b w:val="0"/>
          <w:bCs w:val="0"/>
        </w:rPr>
        <w:fldChar w:fldCharType="separate"/>
      </w:r>
      <w:r w:rsidR="008E3412">
        <w:rPr>
          <w:b w:val="0"/>
          <w:bCs w:val="0"/>
        </w:rPr>
        <w:t>[13]</w:t>
      </w:r>
      <w:r w:rsidR="001A4E1D" w:rsidRPr="001A163D">
        <w:rPr>
          <w:b w:val="0"/>
          <w:bCs w:val="0"/>
        </w:rPr>
        <w:fldChar w:fldCharType="end"/>
      </w:r>
    </w:p>
    <w:p w14:paraId="7D6187BC" w14:textId="439CF261" w:rsidR="003A70AB" w:rsidRDefault="003A70AB" w:rsidP="003A70AB">
      <w:pPr>
        <w:ind w:firstLine="0"/>
      </w:pPr>
      <w:r>
        <w:t xml:space="preserve">Although, </w:t>
      </w:r>
      <w:r w:rsidR="001A4E1D">
        <w:rPr>
          <w:b/>
          <w:bCs/>
        </w:rPr>
        <w:t>F</w:t>
      </w:r>
      <w:r w:rsidRPr="003A70AB">
        <w:rPr>
          <w:b/>
          <w:bCs/>
        </w:rPr>
        <w:t>igure 10</w:t>
      </w:r>
      <w:r>
        <w:rPr>
          <w:b/>
          <w:bCs/>
        </w:rPr>
        <w:t xml:space="preserve"> </w:t>
      </w:r>
      <w:r>
        <w:t>shows only the security related issues</w:t>
      </w:r>
      <w:r w:rsidR="0043462E">
        <w:t>,</w:t>
      </w:r>
      <w:r w:rsidR="00280FA7">
        <w:t xml:space="preserve"> we can safely assume that memory related bugs are quite common around other type</w:t>
      </w:r>
      <w:r w:rsidR="00F7562B">
        <w:t>s</w:t>
      </w:r>
      <w:r w:rsidR="00280FA7">
        <w:t xml:space="preserve"> of bugs as well.</w:t>
      </w:r>
      <w:r w:rsidR="006545BA">
        <w:t xml:space="preserve"> C# also has other memory related security features like </w:t>
      </w:r>
      <w:r w:rsidR="00133F93">
        <w:t>bound checking and</w:t>
      </w:r>
      <w:r w:rsidR="006545BA">
        <w:t xml:space="preserve"> </w:t>
      </w:r>
      <w:r w:rsidR="000C6F05">
        <w:t xml:space="preserve">enforcing </w:t>
      </w:r>
      <w:r w:rsidR="006545BA">
        <w:t>variable initialization.</w:t>
      </w:r>
      <w:r w:rsidR="007060B1">
        <w:t xml:space="preserve"> In C++ it’s the </w:t>
      </w:r>
      <w:r w:rsidR="00500E5E">
        <w:t>programmer’s</w:t>
      </w:r>
      <w:r w:rsidR="007060B1">
        <w:t xml:space="preserve"> responsibility to assign a value to a variable before the first use</w:t>
      </w:r>
      <w:r w:rsidR="00500E5E">
        <w:t>.</w:t>
      </w:r>
      <w:r w:rsidR="007060B1">
        <w:t xml:space="preserve"> </w:t>
      </w:r>
      <w:r w:rsidR="00500E5E">
        <w:t>F</w:t>
      </w:r>
      <w:r w:rsidR="007060B1">
        <w:t>rom a performance perspective this is good</w:t>
      </w:r>
      <w:r w:rsidR="00133F93">
        <w:t>,</w:t>
      </w:r>
      <w:r w:rsidR="007060B1">
        <w:t xml:space="preserve"> (micro optimization wise)</w:t>
      </w:r>
      <w:r w:rsidR="00500E5E">
        <w:t xml:space="preserve"> however it can cause undesired behaviors if the assignment is forgotten before </w:t>
      </w:r>
      <w:r w:rsidR="0060556F">
        <w:t xml:space="preserve">the first </w:t>
      </w:r>
      <w:r w:rsidR="00500E5E">
        <w:t>usage. C# compilers enforces variable initialization through static checking preventing yet another common source of memory related bugs.</w:t>
      </w:r>
    </w:p>
    <w:p w14:paraId="5A58B5CD" w14:textId="79329691" w:rsidR="00D26AAD" w:rsidRDefault="00346BA4" w:rsidP="006F4DCF">
      <w:pPr>
        <w:ind w:firstLine="425"/>
      </w:pPr>
      <w:r>
        <w:lastRenderedPageBreak/>
        <w:t xml:space="preserve">Another </w:t>
      </w:r>
      <w:r w:rsidR="00B56AE9">
        <w:t>critical</w:t>
      </w:r>
      <w:r>
        <w:t xml:space="preserve"> </w:t>
      </w:r>
      <w:r w:rsidR="00B56AE9">
        <w:t>part</w:t>
      </w:r>
      <w:r>
        <w:t xml:space="preserve"> </w:t>
      </w:r>
      <w:r w:rsidR="00B56AE9">
        <w:t>where C# can outshine C++ is compilation time.</w:t>
      </w:r>
      <w:r w:rsidR="005C671B">
        <w:t xml:space="preserve"> Game</w:t>
      </w:r>
      <w:r w:rsidR="006F4DCF">
        <w:t>play and general game</w:t>
      </w:r>
      <w:r w:rsidR="005C671B">
        <w:t xml:space="preserve"> scripting needs </w:t>
      </w:r>
      <w:r w:rsidR="00B323BD">
        <w:t xml:space="preserve">fast feedbacks about changes </w:t>
      </w:r>
      <w:r w:rsidR="009B6FD3">
        <w:t>b</w:t>
      </w:r>
      <w:r w:rsidR="00B323BD">
        <w:t>ut C++ compilation takes time</w:t>
      </w:r>
      <w:r w:rsidR="009B6FD3">
        <w:t>. One of the main problem</w:t>
      </w:r>
      <w:r w:rsidR="00D02C67">
        <w:t>s</w:t>
      </w:r>
      <w:r w:rsidR="009B6FD3">
        <w:t xml:space="preserve"> when compiling a C++ project</w:t>
      </w:r>
      <w:r w:rsidR="009D0291">
        <w:t xml:space="preserve"> </w:t>
      </w:r>
      <w:r w:rsidR="005901ED">
        <w:t>is</w:t>
      </w:r>
      <w:r w:rsidR="009B6FD3">
        <w:t xml:space="preserve"> the </w:t>
      </w:r>
      <w:r w:rsidR="005901ED">
        <w:t>handling of h</w:t>
      </w:r>
      <w:r w:rsidR="009B6FD3">
        <w:t>eader files</w:t>
      </w:r>
      <w:r w:rsidR="009D0291">
        <w:t xml:space="preserve">. </w:t>
      </w:r>
      <w:r w:rsidR="00B9493E">
        <w:t>Every single compilation unit requires several header files</w:t>
      </w:r>
      <w:r w:rsidR="005901ED">
        <w:t xml:space="preserve"> </w:t>
      </w:r>
      <w:r w:rsidR="00261362">
        <w:t xml:space="preserve">to be loaded, parsed and compiled. This can produce a huge amount of work in case of big projects. C# </w:t>
      </w:r>
      <w:r w:rsidR="00B7003F">
        <w:t xml:space="preserve">on the other hand does not have header files. </w:t>
      </w:r>
      <w:r w:rsidR="003528CD">
        <w:t>In addition to this C#</w:t>
      </w:r>
      <w:r w:rsidR="00D02C67">
        <w:t>,</w:t>
      </w:r>
      <w:r w:rsidR="003528CD">
        <w:t xml:space="preserve"> </w:t>
      </w:r>
      <w:r w:rsidR="004D5C51">
        <w:t xml:space="preserve">code </w:t>
      </w:r>
      <w:r w:rsidR="003528CD">
        <w:t xml:space="preserve">compiles </w:t>
      </w:r>
      <w:r w:rsidR="0018627E">
        <w:t xml:space="preserve">not </w:t>
      </w:r>
      <w:r w:rsidR="003528CD">
        <w:t>to</w:t>
      </w:r>
      <w:r w:rsidR="0018627E">
        <w:t xml:space="preserve"> machine code but to</w:t>
      </w:r>
      <w:r w:rsidR="003528CD">
        <w:t xml:space="preserve"> a</w:t>
      </w:r>
      <w:r w:rsidR="0018627E">
        <w:t>n</w:t>
      </w:r>
      <w:r w:rsidR="003528CD">
        <w:t xml:space="preserve"> intermediate language called </w:t>
      </w:r>
      <w:r w:rsidR="0018627E">
        <w:t>the Common Intermediate Language (CIL</w:t>
      </w:r>
      <w:r w:rsidR="00D645BB">
        <w:t>)</w:t>
      </w:r>
      <w:r w:rsidR="0018627E">
        <w:t xml:space="preserve"> </w:t>
      </w:r>
      <w:r w:rsidR="0064377E">
        <w:t>(</w:t>
      </w:r>
      <w:r w:rsidR="0018627E">
        <w:t>formerly known as MSIL</w:t>
      </w:r>
      <w:r w:rsidR="0018627E">
        <w:rPr>
          <w:rStyle w:val="Lbjegyzet-hivatkozs"/>
        </w:rPr>
        <w:footnoteReference w:id="26"/>
      </w:r>
      <w:r w:rsidR="0064377E">
        <w:t>)</w:t>
      </w:r>
      <w:r w:rsidR="00D645BB">
        <w:t xml:space="preserve">. </w:t>
      </w:r>
      <w:r w:rsidR="00902DA0">
        <w:t xml:space="preserve">These </w:t>
      </w:r>
      <w:r w:rsidR="004D5C51">
        <w:t xml:space="preserve">compiled </w:t>
      </w:r>
      <w:r w:rsidR="00DC2CBA">
        <w:t>codes</w:t>
      </w:r>
      <w:r w:rsidR="00902DA0">
        <w:t xml:space="preserve"> </w:t>
      </w:r>
      <w:r w:rsidR="004D5C51">
        <w:t xml:space="preserve">will be </w:t>
      </w:r>
      <w:r w:rsidR="00902DA0">
        <w:t>then stored in assemblies (files with a .</w:t>
      </w:r>
      <w:proofErr w:type="spellStart"/>
      <w:r w:rsidR="00902DA0">
        <w:t>dll</w:t>
      </w:r>
      <w:proofErr w:type="spellEnd"/>
      <w:r w:rsidR="00902DA0">
        <w:t xml:space="preserve"> or .exe file extension). </w:t>
      </w:r>
      <w:r w:rsidR="00E02EA5">
        <w:t xml:space="preserve">When </w:t>
      </w:r>
      <w:r w:rsidR="00902DA0">
        <w:t xml:space="preserve">the application is started </w:t>
      </w:r>
      <w:r w:rsidR="00057AB0">
        <w:t xml:space="preserve">the CLR loads these assemblies and uses a just-in-time (JIT) compiler to translate the CIL into machine code that can be </w:t>
      </w:r>
      <w:r w:rsidR="004D5C51">
        <w:t xml:space="preserve">directly </w:t>
      </w:r>
      <w:r w:rsidR="00057AB0">
        <w:t>executed on the underlying architecture.</w:t>
      </w:r>
    </w:p>
    <w:p w14:paraId="3011F4C7" w14:textId="19ABB7CF" w:rsidR="0047506E" w:rsidRDefault="00514C26" w:rsidP="00407360">
      <w:pPr>
        <w:spacing w:after="240"/>
        <w:ind w:firstLine="425"/>
      </w:pPr>
      <w:r>
        <w:t xml:space="preserve">We can illustrate the boosted productivity </w:t>
      </w:r>
      <w:r w:rsidR="00197FBC">
        <w:t>via compilation time by an extremely simple example.</w:t>
      </w:r>
      <w:r w:rsidR="002868A3">
        <w:t xml:space="preserve"> Let’s say </w:t>
      </w:r>
      <w:r w:rsidR="00F43859">
        <w:t xml:space="preserve">our team consists </w:t>
      </w:r>
      <w:r w:rsidR="004E1D5C">
        <w:t>10</w:t>
      </w:r>
      <w:r w:rsidR="00F43859">
        <w:t xml:space="preserve"> </w:t>
      </w:r>
      <w:r w:rsidR="001331DE">
        <w:t xml:space="preserve">gameplay </w:t>
      </w:r>
      <w:r w:rsidR="00F43859">
        <w:t>developers</w:t>
      </w:r>
      <w:r w:rsidR="005555DE">
        <w:t xml:space="preserve"> who</w:t>
      </w:r>
      <w:r w:rsidR="00953B3C">
        <w:t xml:space="preserve"> </w:t>
      </w:r>
      <w:r w:rsidR="001331DE">
        <w:t xml:space="preserve">test their code </w:t>
      </w:r>
      <w:r w:rsidR="00C215C7">
        <w:t xml:space="preserve">changes </w:t>
      </w:r>
      <w:r w:rsidR="001331DE">
        <w:t xml:space="preserve">via </w:t>
      </w:r>
      <w:r w:rsidR="00C215C7">
        <w:t>the editor</w:t>
      </w:r>
      <w:r w:rsidR="005F71B5">
        <w:t xml:space="preserve"> </w:t>
      </w:r>
      <w:r w:rsidR="00C215C7">
        <w:t xml:space="preserve">play mode </w:t>
      </w:r>
      <w:r w:rsidR="002D1830">
        <w:t>1</w:t>
      </w:r>
      <w:r w:rsidR="005968D5">
        <w:t>0</w:t>
      </w:r>
      <w:r w:rsidR="004E1D5C">
        <w:t xml:space="preserve"> </w:t>
      </w:r>
      <w:r w:rsidR="005F71B5">
        <w:t xml:space="preserve">times a day (a generous underestimation). </w:t>
      </w:r>
      <w:r w:rsidR="0092470D">
        <w:t>They are working on a DLC to a</w:t>
      </w:r>
      <w:r w:rsidR="00077E12">
        <w:t xml:space="preserve"> </w:t>
      </w:r>
      <w:r w:rsidR="0092470D">
        <w:t xml:space="preserve">huge scale AAA game with an enormous </w:t>
      </w:r>
      <w:r w:rsidR="002D06D2">
        <w:t xml:space="preserve">C++ </w:t>
      </w:r>
      <w:r w:rsidR="0092470D">
        <w:t xml:space="preserve">code base. The expected production time is </w:t>
      </w:r>
      <w:r w:rsidR="00077E12">
        <w:t xml:space="preserve">estimated to be </w:t>
      </w:r>
      <w:r w:rsidR="002D1830">
        <w:t>a</w:t>
      </w:r>
      <w:r w:rsidR="0092470D">
        <w:t xml:space="preserve"> year.</w:t>
      </w:r>
      <w:r w:rsidR="00077E12">
        <w:t xml:space="preserve"> The </w:t>
      </w:r>
      <w:r w:rsidR="002D1830">
        <w:t xml:space="preserve">compilation of the </w:t>
      </w:r>
      <w:r w:rsidR="002D06D2">
        <w:t xml:space="preserve">scripts on average takes </w:t>
      </w:r>
      <w:r w:rsidR="00C215C7">
        <w:t xml:space="preserve">around </w:t>
      </w:r>
      <w:r w:rsidR="005968D5">
        <w:t>60</w:t>
      </w:r>
      <w:r w:rsidR="00C215C7">
        <w:t xml:space="preserve"> seconds</w:t>
      </w:r>
      <w:r w:rsidR="00FF5A7F">
        <w:t xml:space="preserve"> </w:t>
      </w:r>
      <w:r w:rsidR="00610D73">
        <w:t>regardless of</w:t>
      </w:r>
      <w:r w:rsidR="00FF5A7F">
        <w:t xml:space="preserve"> where and what changes were made</w:t>
      </w:r>
      <w:r w:rsidR="00580AD4">
        <w:t>.</w:t>
      </w:r>
      <w:r w:rsidR="00C215C7">
        <w:t xml:space="preserve"> </w:t>
      </w:r>
      <w:r w:rsidR="000A6C9C">
        <w:t>Again,</w:t>
      </w:r>
      <w:r w:rsidR="00580AD4">
        <w:t xml:space="preserve"> this is</w:t>
      </w:r>
      <w:r w:rsidR="00C215C7">
        <w:t xml:space="preserve"> a</w:t>
      </w:r>
      <w:r w:rsidR="00F462CA">
        <w:t xml:space="preserve"> </w:t>
      </w:r>
      <w:r w:rsidR="005968D5">
        <w:t>quite</w:t>
      </w:r>
      <w:r w:rsidR="00C215C7">
        <w:t xml:space="preserve"> generous underestimation</w:t>
      </w:r>
      <w:r w:rsidR="00580AD4">
        <w:t xml:space="preserve"> for compilation time </w:t>
      </w:r>
      <w:r w:rsidR="007B780A">
        <w:t xml:space="preserve">for large C++ projects </w:t>
      </w:r>
      <w:r w:rsidR="00580AD4">
        <w:t>but let’s assume that the team uses the best practices to reduce compilation times for their project.</w:t>
      </w:r>
      <w:r w:rsidR="00885ADD">
        <w:t xml:space="preserve"> </w:t>
      </w:r>
      <w:r w:rsidR="00885ADD" w:rsidRPr="00CF5739">
        <w:rPr>
          <w:sz w:val="28"/>
          <w:szCs w:val="28"/>
        </w:rPr>
        <w:t>(</w:t>
      </w:r>
      <w:r w:rsidR="00885ADD" w:rsidRPr="00CF5739">
        <w:t>Entering play mode also require some time depending on the project but since it can highly vary from project to project, we excl</w:t>
      </w:r>
      <w:r w:rsidR="00CF5739">
        <w:t>ude it</w:t>
      </w:r>
      <w:r w:rsidR="00885ADD" w:rsidRPr="00CF5739">
        <w:t xml:space="preserve"> from the calculation.)</w:t>
      </w:r>
    </w:p>
    <w:p w14:paraId="5B56A2F0" w14:textId="3C79CE33" w:rsidR="00BF6C45" w:rsidRPr="00CF0375" w:rsidRDefault="00BF6C45" w:rsidP="00CF0375">
      <w:pPr>
        <w:spacing w:after="240"/>
        <w:ind w:firstLine="0"/>
        <w:rPr>
          <w:sz w:val="22"/>
          <w:szCs w:val="22"/>
        </w:rPr>
      </w:pPr>
      <m:oMathPara>
        <m:oMathParaPr>
          <m:jc m:val="center"/>
        </m:oMathParaPr>
        <m:oMath>
          <m:r>
            <w:rPr>
              <w:rFonts w:ascii="Cambria Math" w:hAnsi="Cambria Math"/>
              <w:sz w:val="21"/>
              <w:szCs w:val="21"/>
            </w:rPr>
            <m:t>Number of devs*Daily compilations*Working days a year*Average compilation time</m:t>
          </m:r>
          <m:r>
            <m:rPr>
              <m:sty m:val="p"/>
            </m:rPr>
            <w:rPr>
              <w:rFonts w:ascii="Cambria Math" w:hAnsi="Cambria Math"/>
              <w:sz w:val="21"/>
              <w:szCs w:val="21"/>
            </w:rPr>
            <w:br/>
          </m:r>
        </m:oMath>
        <m:oMath>
          <m:r>
            <w:rPr>
              <w:rFonts w:ascii="Cambria Math" w:hAnsi="Cambria Math"/>
              <w:sz w:val="22"/>
              <w:szCs w:val="22"/>
            </w:rPr>
            <m:t>10*10*230*60= 1 380 000 seconds</m:t>
          </m:r>
        </m:oMath>
      </m:oMathPara>
    </w:p>
    <w:p w14:paraId="499FD102" w14:textId="1246866B" w:rsidR="00CF0375" w:rsidRPr="00982B9B" w:rsidRDefault="00CF0375" w:rsidP="003A70AB">
      <w:pPr>
        <w:ind w:firstLine="0"/>
      </w:pPr>
      <w:r w:rsidRPr="00982B9B">
        <w:t xml:space="preserve">Our gameplay developers waited for </w:t>
      </w:r>
      <w:r w:rsidR="00710059" w:rsidRPr="00982B9B">
        <w:t>1 380</w:t>
      </w:r>
      <w:r w:rsidRPr="00982B9B">
        <w:t> 000 seconds just for compilation.</w:t>
      </w:r>
      <w:r w:rsidR="00D10828" w:rsidRPr="00982B9B">
        <w:t xml:space="preserve"> </w:t>
      </w:r>
      <w:r w:rsidR="00710059" w:rsidRPr="00982B9B">
        <w:t>1 380 000</w:t>
      </w:r>
      <w:r w:rsidR="00D10828" w:rsidRPr="00982B9B">
        <w:t xml:space="preserve"> seconds is </w:t>
      </w:r>
      <w:r w:rsidR="00A901F6" w:rsidRPr="00982B9B">
        <w:t xml:space="preserve">roughly </w:t>
      </w:r>
      <w:r w:rsidR="00710059" w:rsidRPr="00982B9B">
        <w:t>384</w:t>
      </w:r>
      <w:r w:rsidR="00A901F6" w:rsidRPr="00982B9B">
        <w:t xml:space="preserve"> </w:t>
      </w:r>
      <w:r w:rsidR="00016375" w:rsidRPr="00982B9B">
        <w:t xml:space="preserve">working </w:t>
      </w:r>
      <w:r w:rsidR="00A901F6" w:rsidRPr="00982B9B">
        <w:t>hours.</w:t>
      </w:r>
      <w:r w:rsidR="006664E8" w:rsidRPr="00982B9B">
        <w:t xml:space="preserve"> Th</w:t>
      </w:r>
      <w:r w:rsidR="00885ADD" w:rsidRPr="00982B9B">
        <w:t xml:space="preserve">ere are 8 hours </w:t>
      </w:r>
      <w:r w:rsidR="00E63F5E">
        <w:t>i</w:t>
      </w:r>
      <w:r w:rsidR="00885ADD" w:rsidRPr="00982B9B">
        <w:t xml:space="preserve">n a working day. (Let’s ignore the fact that </w:t>
      </w:r>
      <w:r w:rsidR="00822BDF" w:rsidRPr="00982B9B">
        <w:t xml:space="preserve">many AAA studios basically requires </w:t>
      </w:r>
      <w:r w:rsidR="00407360">
        <w:t>the employee</w:t>
      </w:r>
      <w:r w:rsidR="00822BDF" w:rsidRPr="00982B9B">
        <w:t xml:space="preserve"> to do overtime.</w:t>
      </w:r>
      <w:r w:rsidR="00885ADD" w:rsidRPr="00982B9B">
        <w:t>)</w:t>
      </w:r>
      <w:r w:rsidR="00822BDF" w:rsidRPr="00982B9B">
        <w:t xml:space="preserve"> This means that each developer</w:t>
      </w:r>
      <w:r w:rsidR="00FC36D6" w:rsidRPr="00982B9B">
        <w:t xml:space="preserve"> individually spent</w:t>
      </w:r>
      <w:r w:rsidR="00554CF2" w:rsidRPr="00982B9B">
        <w:t xml:space="preserve"> nearly 5 </w:t>
      </w:r>
      <w:r w:rsidR="00FC36D6" w:rsidRPr="00982B9B">
        <w:t xml:space="preserve">working </w:t>
      </w:r>
      <w:r w:rsidR="00554CF2" w:rsidRPr="00982B9B">
        <w:t xml:space="preserve">days waiting for the project </w:t>
      </w:r>
      <w:r w:rsidR="00FC36D6" w:rsidRPr="00982B9B">
        <w:t xml:space="preserve">just </w:t>
      </w:r>
      <w:r w:rsidR="00554CF2" w:rsidRPr="00982B9B">
        <w:t>to compile.</w:t>
      </w:r>
      <w:r w:rsidR="00FC36D6" w:rsidRPr="00982B9B">
        <w:t xml:space="preserve"> C# project</w:t>
      </w:r>
      <w:r w:rsidR="004B7870" w:rsidRPr="00982B9B">
        <w:t>s</w:t>
      </w:r>
      <w:r w:rsidR="00FC36D6" w:rsidRPr="00982B9B">
        <w:t xml:space="preserve"> on the other hand usually compile</w:t>
      </w:r>
      <w:r w:rsidR="004B7870" w:rsidRPr="00982B9B">
        <w:t xml:space="preserve"> at least twice as fast as C++ projects, but </w:t>
      </w:r>
      <w:r w:rsidR="00494317" w:rsidRPr="00982B9B">
        <w:t>3</w:t>
      </w:r>
      <w:r w:rsidR="00F327B9">
        <w:noBreakHyphen/>
      </w:r>
      <w:r w:rsidR="00494317" w:rsidRPr="00982B9B">
        <w:t>4</w:t>
      </w:r>
      <w:r w:rsidR="00F327B9">
        <w:t>x+</w:t>
      </w:r>
      <w:r w:rsidR="00494317" w:rsidRPr="00982B9B">
        <w:t xml:space="preserve"> faster compilation times are not rare either.</w:t>
      </w:r>
      <w:r w:rsidR="0043090F" w:rsidRPr="00982B9B">
        <w:t xml:space="preserve"> This would mean that if the </w:t>
      </w:r>
      <w:r w:rsidR="007D1262" w:rsidRPr="00982B9B">
        <w:t>game were scripted using C# each developer would only wait 2.5, 1</w:t>
      </w:r>
      <w:r w:rsidR="009B2BF9" w:rsidRPr="00982B9B">
        <w:t>.</w:t>
      </w:r>
      <w:r w:rsidR="007D1262" w:rsidRPr="00982B9B">
        <w:t xml:space="preserve">5 or </w:t>
      </w:r>
      <w:r w:rsidR="00F327B9">
        <w:lastRenderedPageBreak/>
        <w:t>less than</w:t>
      </w:r>
      <w:r w:rsidR="007D1262" w:rsidRPr="00982B9B">
        <w:t xml:space="preserve"> just </w:t>
      </w:r>
      <w:r w:rsidR="009B2BF9" w:rsidRPr="00982B9B">
        <w:t>1</w:t>
      </w:r>
      <w:r w:rsidR="007D1262" w:rsidRPr="00982B9B">
        <w:t xml:space="preserve"> day for compilation overall.</w:t>
      </w:r>
      <w:r w:rsidR="009B2BF9" w:rsidRPr="00982B9B">
        <w:t xml:space="preserve"> This might sound great but </w:t>
      </w:r>
      <w:r w:rsidR="00284D21" w:rsidRPr="00982B9B">
        <w:t xml:space="preserve">still not the 3-12 months desired </w:t>
      </w:r>
      <w:r w:rsidR="00CC68D1" w:rsidRPr="00982B9B">
        <w:t xml:space="preserve">productivity boost. But we must not forget that this is just compilation time </w:t>
      </w:r>
      <w:r w:rsidR="00A06A36" w:rsidRPr="00982B9B">
        <w:t xml:space="preserve">in a </w:t>
      </w:r>
      <w:r w:rsidR="00215AD6" w:rsidRPr="00982B9B">
        <w:t>one-year</w:t>
      </w:r>
      <w:r w:rsidR="00A06A36" w:rsidRPr="00982B9B">
        <w:t xml:space="preserve"> span </w:t>
      </w:r>
      <w:r w:rsidR="00CC68D1" w:rsidRPr="00982B9B">
        <w:t>only (with extremely generous underestimations).</w:t>
      </w:r>
    </w:p>
    <w:p w14:paraId="611C94B3" w14:textId="4E4955B9" w:rsidR="000024B0" w:rsidRPr="00982B9B" w:rsidRDefault="005F072D" w:rsidP="00896B2E">
      <w:pPr>
        <w:spacing w:after="80"/>
        <w:ind w:firstLine="425"/>
      </w:pPr>
      <w:r w:rsidRPr="00982B9B">
        <w:t xml:space="preserve">In the introduction of the parent section </w:t>
      </w:r>
      <w:r w:rsidR="00A914E9" w:rsidRPr="00982B9B">
        <w:t>there was another important question that is still unanswered</w:t>
      </w:r>
      <w:r w:rsidR="001849D9" w:rsidRPr="00982B9B">
        <w:t>.</w:t>
      </w:r>
    </w:p>
    <w:p w14:paraId="1468B2E3" w14:textId="60197D80" w:rsidR="001849D9" w:rsidRDefault="001849D9" w:rsidP="00896B2E">
      <w:pPr>
        <w:spacing w:after="80"/>
        <w:ind w:firstLine="425"/>
        <w:jc w:val="center"/>
      </w:pPr>
      <w:r>
        <w:t>“</w:t>
      </w:r>
      <w:r w:rsidR="00B729E7">
        <w:t>W</w:t>
      </w:r>
      <w:r w:rsidR="00B729E7" w:rsidRPr="00B729E7">
        <w:t>hy did they not choose Java an older and library rich language that is cross</w:t>
      </w:r>
      <w:r w:rsidR="00387F3D">
        <w:noBreakHyphen/>
      </w:r>
      <w:r w:rsidR="00B729E7" w:rsidRPr="00B729E7">
        <w:t>platform by default or another C# like language?</w:t>
      </w:r>
      <w:r>
        <w:t>”</w:t>
      </w:r>
    </w:p>
    <w:p w14:paraId="3084055A" w14:textId="400304FD" w:rsidR="00005B05" w:rsidRDefault="007A209A" w:rsidP="00982B9B">
      <w:pPr>
        <w:ind w:firstLine="0"/>
      </w:pPr>
      <w:r>
        <w:t xml:space="preserve">The answer to this question is not a trivial one. Several factors could </w:t>
      </w:r>
      <w:r w:rsidR="0027059A">
        <w:t xml:space="preserve">have </w:t>
      </w:r>
      <w:r>
        <w:t>influence</w:t>
      </w:r>
      <w:r w:rsidR="0027059A">
        <w:t>d</w:t>
      </w:r>
      <w:r>
        <w:t xml:space="preserve"> Unity’s </w:t>
      </w:r>
      <w:r w:rsidR="0027059A">
        <w:t>initial decision</w:t>
      </w:r>
      <w:r w:rsidR="00191816">
        <w:t xml:space="preserve"> like </w:t>
      </w:r>
      <w:r w:rsidR="0027059A">
        <w:t xml:space="preserve">target platform support, licensing of the language </w:t>
      </w:r>
      <w:r w:rsidR="00191816">
        <w:t>etc.</w:t>
      </w:r>
      <w:r w:rsidR="0027059A">
        <w:t xml:space="preserve"> </w:t>
      </w:r>
      <w:r w:rsidR="00191816">
        <w:t>I</w:t>
      </w:r>
      <w:r w:rsidR="0027059A">
        <w:t>n this thesis we will concentrate on the language, framework, and libraries that could have</w:t>
      </w:r>
      <w:r w:rsidR="00982B9B">
        <w:t xml:space="preserve"> </w:t>
      </w:r>
      <w:r w:rsidR="0027059A">
        <w:t>influenced Unity Technologies</w:t>
      </w:r>
      <w:r w:rsidR="008C4A61">
        <w:t>’ decision</w:t>
      </w:r>
      <w:r w:rsidR="0027059A">
        <w:t>.</w:t>
      </w:r>
    </w:p>
    <w:p w14:paraId="4EE32C49" w14:textId="376788E5" w:rsidR="00691607" w:rsidRDefault="0021301C" w:rsidP="00896B2E">
      <w:pPr>
        <w:spacing w:after="80"/>
        <w:ind w:firstLine="425"/>
      </w:pPr>
      <w:r>
        <w:t>C#</w:t>
      </w:r>
      <w:r w:rsidR="00834400">
        <w:t>,</w:t>
      </w:r>
      <w:r>
        <w:t xml:space="preserve"> as mentioned above</w:t>
      </w:r>
      <w:r w:rsidR="00834400">
        <w:t>,</w:t>
      </w:r>
      <w:r>
        <w:t xml:space="preserve"> is a managed language</w:t>
      </w:r>
      <w:r w:rsidR="00116388">
        <w:t xml:space="preserve"> which also uses a GC for automatic memory management</w:t>
      </w:r>
      <w:r>
        <w:t xml:space="preserve">. </w:t>
      </w:r>
      <w:r w:rsidR="009F7B5D">
        <w:t>This comes with many safety and convenience features</w:t>
      </w:r>
      <w:r w:rsidR="00116388">
        <w:t>, however there is one big problem</w:t>
      </w:r>
      <w:r w:rsidR="009C5689">
        <w:t>,</w:t>
      </w:r>
      <w:r w:rsidR="00116388">
        <w:t xml:space="preserve"> garbage collection takes time.</w:t>
      </w:r>
      <w:r w:rsidR="0069728B">
        <w:t xml:space="preserve"> E.g. </w:t>
      </w:r>
      <w:r w:rsidR="00103130">
        <w:t xml:space="preserve">a </w:t>
      </w:r>
      <w:r w:rsidR="0069728B">
        <w:t xml:space="preserve">competitive </w:t>
      </w:r>
      <w:r w:rsidR="00834400">
        <w:t>first-person shooter</w:t>
      </w:r>
      <w:r w:rsidR="0069728B">
        <w:t xml:space="preserve"> game made with a</w:t>
      </w:r>
      <w:r w:rsidR="00103130">
        <w:t xml:space="preserve"> GC backed</w:t>
      </w:r>
      <w:r w:rsidR="0069728B">
        <w:t xml:space="preserve"> language runs at 144 </w:t>
      </w:r>
      <w:r w:rsidR="00834400">
        <w:t>FPS</w:t>
      </w:r>
      <w:r w:rsidR="00FD523B">
        <w:rPr>
          <w:rStyle w:val="Lbjegyzet-hivatkozs"/>
        </w:rPr>
        <w:footnoteReference w:id="27"/>
      </w:r>
      <w:r w:rsidR="0069728B">
        <w:t xml:space="preserve"> then suddenly the </w:t>
      </w:r>
      <w:r w:rsidR="00834400">
        <w:t>FPS</w:t>
      </w:r>
      <w:r w:rsidR="0069728B">
        <w:t xml:space="preserve"> drops to 72</w:t>
      </w:r>
      <w:r w:rsidR="001F3494">
        <w:t xml:space="preserve"> for a split second</w:t>
      </w:r>
      <w:r w:rsidR="00103130">
        <w:t>. This is</w:t>
      </w:r>
      <w:r w:rsidR="00FF0104">
        <w:t xml:space="preserve"> a</w:t>
      </w:r>
      <w:r w:rsidR="00103130">
        <w:t xml:space="preserve"> common problem and usually indicates that the </w:t>
      </w:r>
      <w:r w:rsidR="00984EB1">
        <w:t>game allocates too many objects on the heap</w:t>
      </w:r>
      <w:r w:rsidR="007159E1">
        <w:rPr>
          <w:rStyle w:val="Lbjegyzet-hivatkozs"/>
        </w:rPr>
        <w:footnoteReference w:id="28"/>
      </w:r>
      <w:r w:rsidR="00984EB1">
        <w:t>.</w:t>
      </w:r>
      <w:r w:rsidR="009C5689">
        <w:t xml:space="preserve"> Everything that gets allocated on the </w:t>
      </w:r>
      <w:r w:rsidR="00896B2E">
        <w:t xml:space="preserve">managed </w:t>
      </w:r>
      <w:r w:rsidR="009C5689">
        <w:t>heap</w:t>
      </w:r>
      <w:r w:rsidR="009622CA">
        <w:t xml:space="preserve"> the GC will take care of. This means that if we allocate too many objects on the </w:t>
      </w:r>
      <w:r w:rsidR="00BE4B1F">
        <w:t xml:space="preserve">managed </w:t>
      </w:r>
      <w:r w:rsidR="009622CA">
        <w:t xml:space="preserve">heap the GC will have to run frequently </w:t>
      </w:r>
      <w:r w:rsidR="003A129C">
        <w:t xml:space="preserve">thus </w:t>
      </w:r>
      <w:r w:rsidR="009622CA">
        <w:t>dropping our frame rate.</w:t>
      </w:r>
      <w:r w:rsidR="003A129C">
        <w:t xml:space="preserve"> Luckily C# can help us </w:t>
      </w:r>
      <w:r w:rsidR="00834400">
        <w:t xml:space="preserve">to </w:t>
      </w:r>
      <w:r w:rsidR="003A129C">
        <w:t>avoid unnecessary heap allocations in various ways.</w:t>
      </w:r>
      <w:r w:rsidR="00663328">
        <w:t xml:space="preserve"> C#</w:t>
      </w:r>
      <w:r w:rsidR="00705CEB">
        <w:t>,</w:t>
      </w:r>
      <w:r w:rsidR="00663328">
        <w:t xml:space="preserve"> unlike Java</w:t>
      </w:r>
      <w:r w:rsidR="00705CEB">
        <w:t>,</w:t>
      </w:r>
      <w:r w:rsidR="00663328">
        <w:t xml:space="preserve"> </w:t>
      </w:r>
      <w:r w:rsidR="00663328" w:rsidRPr="00663328">
        <w:t>distinguishes</w:t>
      </w:r>
      <w:r w:rsidR="00663328">
        <w:t xml:space="preserve"> two main types from the </w:t>
      </w:r>
      <w:r w:rsidR="00896B2E">
        <w:t>perspective</w:t>
      </w:r>
      <w:r w:rsidR="00663328">
        <w:t xml:space="preserve"> of the memory.</w:t>
      </w:r>
      <w:r w:rsidR="0021617E">
        <w:t xml:space="preserve"> Reference types and value types. While reference type</w:t>
      </w:r>
      <w:r w:rsidR="0057647B">
        <w:t>s</w:t>
      </w:r>
      <w:r w:rsidR="0021617E">
        <w:t xml:space="preserve"> </w:t>
      </w:r>
      <w:r w:rsidR="0057647B">
        <w:t>are</w:t>
      </w:r>
      <w:r w:rsidR="0021617E">
        <w:t xml:space="preserve"> </w:t>
      </w:r>
      <w:r w:rsidR="0073653F">
        <w:t>always allocated on the heap</w:t>
      </w:r>
      <w:r w:rsidR="00C75D30">
        <w:rPr>
          <w:rStyle w:val="Lbjegyzet-hivatkozs"/>
        </w:rPr>
        <w:footnoteReference w:id="29"/>
      </w:r>
      <w:r w:rsidR="00404E7F">
        <w:t xml:space="preserve"> value types </w:t>
      </w:r>
      <w:r w:rsidR="000140C8">
        <w:t>are</w:t>
      </w:r>
      <w:r w:rsidR="00404E7F">
        <w:t xml:space="preserve"> allocated on the stack</w:t>
      </w:r>
      <w:r w:rsidR="00404E7F">
        <w:rPr>
          <w:rStyle w:val="Lbjegyzet-hivatkozs"/>
        </w:rPr>
        <w:footnoteReference w:id="30"/>
      </w:r>
      <w:r w:rsidR="00404E7F">
        <w:t xml:space="preserve"> </w:t>
      </w:r>
      <w:r w:rsidR="000140C8">
        <w:t>with some exceptions.</w:t>
      </w:r>
      <w:r w:rsidR="00D40ABE">
        <w:t xml:space="preserve"> The two most important </w:t>
      </w:r>
      <w:r w:rsidR="00BE237B">
        <w:t>exception</w:t>
      </w:r>
      <w:r w:rsidR="00267C56">
        <w:t>s</w:t>
      </w:r>
      <w:r w:rsidR="00BE237B">
        <w:t xml:space="preserve"> when </w:t>
      </w:r>
      <w:r w:rsidR="00267C56">
        <w:t xml:space="preserve">a </w:t>
      </w:r>
      <w:r w:rsidR="00BE237B">
        <w:t xml:space="preserve">value type is </w:t>
      </w:r>
      <w:r w:rsidR="00754195">
        <w:t xml:space="preserve">actually </w:t>
      </w:r>
      <w:r w:rsidR="00BE237B">
        <w:t xml:space="preserve">allocated </w:t>
      </w:r>
      <w:r w:rsidR="00267C56">
        <w:t xml:space="preserve">on the </w:t>
      </w:r>
      <w:r w:rsidR="00BE4B1F">
        <w:t xml:space="preserve">managed </w:t>
      </w:r>
      <w:r w:rsidR="00267C56">
        <w:t>heap are</w:t>
      </w:r>
    </w:p>
    <w:p w14:paraId="734F3A3E" w14:textId="6EF45C4F" w:rsidR="0057647B" w:rsidRDefault="0057647B" w:rsidP="00D40ABE">
      <w:pPr>
        <w:pStyle w:val="Listaszerbekezds"/>
        <w:numPr>
          <w:ilvl w:val="0"/>
          <w:numId w:val="35"/>
        </w:numPr>
        <w:spacing w:after="0"/>
        <w:ind w:left="1139" w:hanging="357"/>
      </w:pPr>
      <w:r>
        <w:t>The value type is a field of a class</w:t>
      </w:r>
      <w:r w:rsidR="0079629D">
        <w:t>.</w:t>
      </w:r>
    </w:p>
    <w:p w14:paraId="0A86D350" w14:textId="2F86345E" w:rsidR="00D40ABE" w:rsidRDefault="00D40ABE" w:rsidP="00896B2E">
      <w:pPr>
        <w:pStyle w:val="Listaszerbekezds"/>
        <w:numPr>
          <w:ilvl w:val="0"/>
          <w:numId w:val="35"/>
        </w:numPr>
        <w:spacing w:after="0"/>
        <w:ind w:left="1139" w:hanging="357"/>
      </w:pPr>
      <w:r>
        <w:t>The value type is boxed</w:t>
      </w:r>
      <w:r w:rsidR="0010222E">
        <w:rPr>
          <w:rStyle w:val="Lbjegyzet-hivatkozs"/>
        </w:rPr>
        <w:footnoteReference w:id="31"/>
      </w:r>
      <w:r w:rsidR="0079629D">
        <w:t>.</w:t>
      </w:r>
    </w:p>
    <w:p w14:paraId="2ABCD71E" w14:textId="36D77AAC" w:rsidR="00BE237B" w:rsidRDefault="00C04142" w:rsidP="00BE237B">
      <w:pPr>
        <w:ind w:firstLine="0"/>
      </w:pPr>
      <w:r>
        <w:lastRenderedPageBreak/>
        <w:t xml:space="preserve">But why is it good </w:t>
      </w:r>
      <w:r w:rsidR="00B60460">
        <w:t>that</w:t>
      </w:r>
      <w:r>
        <w:t xml:space="preserve"> value types are stored on the stack rather than on the managed heap? Because of efficiency. Deallocating</w:t>
      </w:r>
      <w:r w:rsidR="00FA44A5">
        <w:t xml:space="preserve"> and allocating on</w:t>
      </w:r>
      <w:r>
        <w:t xml:space="preserve"> the stack </w:t>
      </w:r>
      <w:r w:rsidR="00FA44A5">
        <w:t>are</w:t>
      </w:r>
      <w:r>
        <w:t xml:space="preserve"> extremely cheap compared to deallocations</w:t>
      </w:r>
      <w:r w:rsidR="00FA44A5">
        <w:t xml:space="preserve"> and allocations</w:t>
      </w:r>
      <w:r>
        <w:t xml:space="preserve"> on the managed heap.</w:t>
      </w:r>
      <w:r w:rsidR="005C261A">
        <w:t xml:space="preserve"> Moreover, </w:t>
      </w:r>
      <w:r w:rsidR="00C003EA">
        <w:t>types</w:t>
      </w:r>
      <w:r w:rsidR="005C261A">
        <w:t xml:space="preserve"> allocated on the stack are no</w:t>
      </w:r>
      <w:r w:rsidR="003C6541">
        <w:t>t</w:t>
      </w:r>
      <w:r w:rsidR="005C261A">
        <w:t xml:space="preserve"> subject to the GC. </w:t>
      </w:r>
      <w:r w:rsidR="00C003EA">
        <w:t xml:space="preserve">Since value types </w:t>
      </w:r>
      <w:r w:rsidR="003C6541">
        <w:t xml:space="preserve">are </w:t>
      </w:r>
      <w:r w:rsidR="00C003EA">
        <w:t>quite commonly allocated on the stack</w:t>
      </w:r>
      <w:r w:rsidR="003C6541">
        <w:t>,</w:t>
      </w:r>
      <w:r w:rsidR="0028479D">
        <w:t xml:space="preserve"> by using them </w:t>
      </w:r>
      <w:r w:rsidR="00A37189">
        <w:t>cleverly,</w:t>
      </w:r>
      <w:r w:rsidR="0028479D">
        <w:t xml:space="preserve"> we can take a lot of pressure off from the GC. The problem is that many </w:t>
      </w:r>
      <w:r w:rsidR="008A0ECA">
        <w:t>languages</w:t>
      </w:r>
      <w:r w:rsidR="0028479D">
        <w:t xml:space="preserve"> </w:t>
      </w:r>
      <w:r w:rsidR="00554A61">
        <w:t>only support this behavior on primitive types</w:t>
      </w:r>
      <w:r w:rsidR="00554A61">
        <w:rPr>
          <w:rStyle w:val="Lbjegyzet-hivatkozs"/>
        </w:rPr>
        <w:footnoteReference w:id="32"/>
      </w:r>
      <w:r w:rsidR="008A0ECA">
        <w:t>. Luckily</w:t>
      </w:r>
      <w:r w:rsidR="003C6541">
        <w:t>,</w:t>
      </w:r>
      <w:r w:rsidR="008A0ECA">
        <w:t xml:space="preserve"> C# </w:t>
      </w:r>
      <w:r w:rsidR="00A571FB">
        <w:t xml:space="preserve">supports structs that happen to be value types </w:t>
      </w:r>
      <w:r w:rsidR="004C2780">
        <w:t>that</w:t>
      </w:r>
      <w:r w:rsidR="00A571FB">
        <w:t xml:space="preserve"> support </w:t>
      </w:r>
      <w:r w:rsidR="00CC1552">
        <w:t xml:space="preserve">encapsulation of </w:t>
      </w:r>
      <w:r w:rsidR="00A571FB">
        <w:t>data and related functionalitie</w:t>
      </w:r>
      <w:r w:rsidR="00CC1552">
        <w:t>s</w:t>
      </w:r>
      <w:r w:rsidR="00A571FB">
        <w:t xml:space="preserve"> </w:t>
      </w:r>
      <w:r w:rsidR="00CC1552">
        <w:t>therefore</w:t>
      </w:r>
      <w:r w:rsidR="00A571FB">
        <w:t xml:space="preserve"> allowing </w:t>
      </w:r>
      <w:r w:rsidR="00CC1552">
        <w:t>developers to</w:t>
      </w:r>
      <w:r w:rsidR="00A571FB">
        <w:t xml:space="preserve"> define class like behaviors.</w:t>
      </w:r>
      <w:r w:rsidR="00AF4B07">
        <w:t xml:space="preserve"> </w:t>
      </w:r>
      <w:r w:rsidR="00782CA5">
        <w:t>There are some golden rules on when and how to define structs. E.g. it is advised to define them as immutable structs</w:t>
      </w:r>
      <w:r w:rsidR="00E52BB9">
        <w:t xml:space="preserve"> because of their value type semantics.</w:t>
      </w:r>
      <w:r w:rsidR="004B673A">
        <w:t xml:space="preserve"> According to Eric Lippert former designer of the C# language </w:t>
      </w:r>
    </w:p>
    <w:p w14:paraId="520B9C59" w14:textId="38760410" w:rsidR="004B673A" w:rsidRDefault="004B673A" w:rsidP="004B673A">
      <w:pPr>
        <w:ind w:firstLine="0"/>
        <w:jc w:val="center"/>
        <w:rPr>
          <w:rStyle w:val="Irodalomjegyzkforrs"/>
        </w:rPr>
      </w:pPr>
      <w:r>
        <w:rPr>
          <w:rStyle w:val="Irodalomjegyzkforrs"/>
        </w:rPr>
        <w:t>“M</w:t>
      </w:r>
      <w:r w:rsidRPr="004B673A">
        <w:rPr>
          <w:rStyle w:val="Irodalomjegyzkforrs"/>
        </w:rPr>
        <w:t>utable value types are evil. Try to always make value types immutable.</w:t>
      </w:r>
      <w:r>
        <w:rPr>
          <w:rStyle w:val="Irodalomjegyzkforrs"/>
        </w:rPr>
        <w:t>”</w:t>
      </w:r>
      <w:r w:rsidR="00864ED7">
        <w:rPr>
          <w:rStyle w:val="Irodalomjegyzkforrs"/>
        </w:rPr>
        <w:fldChar w:fldCharType="begin"/>
      </w:r>
      <w:r w:rsidR="00864ED7">
        <w:rPr>
          <w:rStyle w:val="Irodalomjegyzkforrs"/>
        </w:rPr>
        <w:instrText xml:space="preserve"> REF _Ref56676206 \r \h </w:instrText>
      </w:r>
      <w:r w:rsidR="00864ED7">
        <w:rPr>
          <w:rStyle w:val="Irodalomjegyzkforrs"/>
        </w:rPr>
      </w:r>
      <w:r w:rsidR="00864ED7">
        <w:rPr>
          <w:rStyle w:val="Irodalomjegyzkforrs"/>
        </w:rPr>
        <w:fldChar w:fldCharType="separate"/>
      </w:r>
      <w:r w:rsidR="008E3412">
        <w:rPr>
          <w:rStyle w:val="Irodalomjegyzkforrs"/>
        </w:rPr>
        <w:t>[14]</w:t>
      </w:r>
      <w:r w:rsidR="00864ED7">
        <w:rPr>
          <w:rStyle w:val="Irodalomjegyzkforrs"/>
        </w:rPr>
        <w:fldChar w:fldCharType="end"/>
      </w:r>
    </w:p>
    <w:p w14:paraId="1751C6DB" w14:textId="16AD358A" w:rsidR="00864ED7" w:rsidRDefault="00864ED7" w:rsidP="00864ED7">
      <w:pPr>
        <w:ind w:firstLine="0"/>
      </w:pPr>
      <w:r>
        <w:t>Since C# 7.2 the language have an extended syntax in order to give opportunity to enforce immutability</w:t>
      </w:r>
      <w:r w:rsidR="007D2E91">
        <w:t xml:space="preserve"> and allocations to stack only.</w:t>
      </w:r>
    </w:p>
    <w:p w14:paraId="19A3540C" w14:textId="225B22F6" w:rsidR="00227B7D" w:rsidRDefault="00D46CB4" w:rsidP="009824AE">
      <w:pPr>
        <w:ind w:firstLine="0"/>
      </w:pPr>
      <w:r>
        <w:t xml:space="preserve">Now let’s see a common </w:t>
      </w:r>
      <w:r w:rsidR="001A05CD">
        <w:t>usage of these structs in Unity. In Unity every GameObject has a Transform component. It is impossible to create a GameObject without it, or delete it from an existing one. One of the most common scenario</w:t>
      </w:r>
      <w:r w:rsidR="008A334C">
        <w:t>s</w:t>
      </w:r>
      <w:r w:rsidR="001A05CD">
        <w:t xml:space="preserve"> in a Unity app is movement translation.</w:t>
      </w:r>
    </w:p>
    <w:p w14:paraId="678DBC09" w14:textId="33BAC959" w:rsidR="00890EF7" w:rsidRPr="00890EF7" w:rsidRDefault="00A87CA2" w:rsidP="009824AE">
      <w:pPr>
        <w:ind w:firstLine="0"/>
      </w:pPr>
      <w:r w:rsidRPr="004B7D84">
        <w:rPr>
          <w:rFonts w:cs="Consolas"/>
          <w:noProof/>
          <w:color w:val="000000"/>
          <w:sz w:val="19"/>
          <w:szCs w:val="19"/>
          <w:lang w:eastAsia="hu-HU"/>
        </w:rPr>
        <mc:AlternateContent>
          <mc:Choice Requires="wps">
            <w:drawing>
              <wp:inline distT="0" distB="0" distL="0" distR="0" wp14:anchorId="5F76DEEA" wp14:editId="4EBBD0CD">
                <wp:extent cx="5387340" cy="1076325"/>
                <wp:effectExtent l="0" t="0" r="22860" b="28575"/>
                <wp:docPr id="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076325"/>
                        </a:xfrm>
                        <a:prstGeom prst="rect">
                          <a:avLst/>
                        </a:prstGeom>
                        <a:solidFill>
                          <a:srgbClr val="FFFFFF"/>
                        </a:solidFill>
                        <a:ln w="9525">
                          <a:solidFill>
                            <a:srgbClr val="000000"/>
                          </a:solidFill>
                          <a:miter lim="800000"/>
                          <a:headEnd/>
                          <a:tailEnd/>
                        </a:ln>
                      </wps:spPr>
                      <wps:txbx>
                        <w:txbxContent>
                          <w:p w14:paraId="57B9DFE5" w14:textId="45C7E23B" w:rsidR="008E3412" w:rsidRPr="00EB0661" w:rsidRDefault="008E3412"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proofErr w:type="spellStart"/>
                            <w:r w:rsidRPr="00643D9D">
                              <w:rPr>
                                <w:rFonts w:cs="Consolas"/>
                                <w:color w:val="000000"/>
                                <w:szCs w:val="20"/>
                                <w:lang w:eastAsia="hu-HU"/>
                              </w:rPr>
                              <w:t>MoveUpByOneUnit</w:t>
                            </w:r>
                            <w:proofErr w:type="spellEnd"/>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w:t>
                            </w:r>
                            <w:proofErr w:type="spellStart"/>
                            <w:r>
                              <w:rPr>
                                <w:rFonts w:cs="Consolas"/>
                                <w:color w:val="000000"/>
                                <w:szCs w:val="20"/>
                                <w:lang w:eastAsia="hu-HU"/>
                              </w:rPr>
                              <w:t>transform.position</w:t>
                            </w:r>
                            <w:proofErr w:type="spellEnd"/>
                            <w:r>
                              <w:rPr>
                                <w:rFonts w:cs="Consolas"/>
                                <w:color w:val="000000"/>
                                <w:szCs w:val="20"/>
                                <w:lang w:eastAsia="hu-HU"/>
                              </w:rPr>
                              <w:t>;</w:t>
                            </w:r>
                            <w:r>
                              <w:rPr>
                                <w:rFonts w:cs="Consolas"/>
                                <w:color w:val="000000"/>
                                <w:szCs w:val="20"/>
                                <w:lang w:eastAsia="hu-HU"/>
                              </w:rPr>
                              <w:br/>
                            </w:r>
                            <w:r>
                              <w:rPr>
                                <w:rFonts w:cs="Consolas"/>
                                <w:color w:val="000000"/>
                                <w:szCs w:val="20"/>
                                <w:lang w:eastAsia="hu-HU"/>
                              </w:rPr>
                              <w:tab/>
                            </w:r>
                            <w:proofErr w:type="spellStart"/>
                            <w:r>
                              <w:rPr>
                                <w:rFonts w:cs="Consolas"/>
                                <w:color w:val="000000"/>
                                <w:szCs w:val="20"/>
                                <w:lang w:eastAsia="hu-HU"/>
                              </w:rPr>
                              <w:t>transform.position</w:t>
                            </w:r>
                            <w:proofErr w:type="spellEnd"/>
                            <w:r>
                              <w:rPr>
                                <w:rFonts w:cs="Consolas"/>
                                <w:color w:val="000000"/>
                                <w:szCs w:val="20"/>
                                <w:lang w:eastAsia="hu-HU"/>
                              </w:rPr>
                              <w:t xml:space="preserve">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w:t>
                            </w:r>
                            <w:proofErr w:type="spellStart"/>
                            <w:r>
                              <w:rPr>
                                <w:rFonts w:cs="Consolas"/>
                                <w:color w:val="000000"/>
                                <w:szCs w:val="20"/>
                                <w:lang w:eastAsia="hu-HU"/>
                              </w:rPr>
                              <w:t>pos.x</w:t>
                            </w:r>
                            <w:proofErr w:type="spellEnd"/>
                            <w:r>
                              <w:rPr>
                                <w:rFonts w:cs="Consolas"/>
                                <w:color w:val="000000"/>
                                <w:szCs w:val="20"/>
                                <w:lang w:eastAsia="hu-HU"/>
                              </w:rPr>
                              <w:t xml:space="preserve">, </w:t>
                            </w:r>
                            <w:proofErr w:type="spellStart"/>
                            <w:r>
                              <w:rPr>
                                <w:rFonts w:cs="Consolas"/>
                                <w:color w:val="000000"/>
                                <w:szCs w:val="20"/>
                                <w:lang w:eastAsia="hu-HU"/>
                              </w:rPr>
                              <w:t>pos.y</w:t>
                            </w:r>
                            <w:proofErr w:type="spellEnd"/>
                            <w:r>
                              <w:rPr>
                                <w:rFonts w:cs="Consolas"/>
                                <w:color w:val="000000"/>
                                <w:szCs w:val="20"/>
                                <w:lang w:eastAsia="hu-HU"/>
                              </w:rPr>
                              <w:t xml:space="preserve"> + 1, </w:t>
                            </w:r>
                            <w:proofErr w:type="spellStart"/>
                            <w:r>
                              <w:rPr>
                                <w:rFonts w:cs="Consolas"/>
                                <w:color w:val="000000"/>
                                <w:szCs w:val="20"/>
                                <w:lang w:eastAsia="hu-HU"/>
                              </w:rPr>
                              <w:t>pos.z</w:t>
                            </w:r>
                            <w:proofErr w:type="spellEnd"/>
                            <w:r>
                              <w:rPr>
                                <w:rFonts w:cs="Consolas"/>
                                <w:color w:val="000000"/>
                                <w:szCs w:val="20"/>
                                <w:lang w:eastAsia="hu-HU"/>
                              </w:rPr>
                              <w:t>);</w:t>
                            </w:r>
                            <w:r>
                              <w:rPr>
                                <w:rFonts w:cs="Consolas"/>
                                <w:color w:val="000000"/>
                                <w:szCs w:val="20"/>
                                <w:lang w:eastAsia="hu-HU"/>
                              </w:rPr>
                              <w:br/>
                              <w:t>}</w:t>
                            </w:r>
                          </w:p>
                        </w:txbxContent>
                      </wps:txbx>
                      <wps:bodyPr rot="0" vert="horz" wrap="square" lIns="91440" tIns="45720" rIns="91440" bIns="45720" anchor="t" anchorCtr="0">
                        <a:noAutofit/>
                      </wps:bodyPr>
                    </wps:wsp>
                  </a:graphicData>
                </a:graphic>
              </wp:inline>
            </w:drawing>
          </mc:Choice>
          <mc:Fallback>
            <w:pict>
              <v:shape w14:anchorId="5F76DEEA" id="Szövegdoboz 2" o:spid="_x0000_s1027" type="#_x0000_t202" style="width:424.2pt;height:8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">
                <v:textbox>
                  <w:txbxContent>
                    <w:p w14:paraId="57B9DFE5" w14:textId="45C7E23B" w:rsidR="008E3412" w:rsidRPr="00EB0661" w:rsidRDefault="008E3412"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proofErr w:type="spellStart"/>
                      <w:r w:rsidRPr="00643D9D">
                        <w:rPr>
                          <w:rFonts w:cs="Consolas"/>
                          <w:color w:val="000000"/>
                          <w:szCs w:val="20"/>
                          <w:lang w:eastAsia="hu-HU"/>
                        </w:rPr>
                        <w:t>MoveUpByOneUnit</w:t>
                      </w:r>
                      <w:proofErr w:type="spellEnd"/>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w:t>
                      </w:r>
                      <w:proofErr w:type="spellStart"/>
                      <w:r>
                        <w:rPr>
                          <w:rFonts w:cs="Consolas"/>
                          <w:color w:val="000000"/>
                          <w:szCs w:val="20"/>
                          <w:lang w:eastAsia="hu-HU"/>
                        </w:rPr>
                        <w:t>transform.position</w:t>
                      </w:r>
                      <w:proofErr w:type="spellEnd"/>
                      <w:r>
                        <w:rPr>
                          <w:rFonts w:cs="Consolas"/>
                          <w:color w:val="000000"/>
                          <w:szCs w:val="20"/>
                          <w:lang w:eastAsia="hu-HU"/>
                        </w:rPr>
                        <w:t>;</w:t>
                      </w:r>
                      <w:r>
                        <w:rPr>
                          <w:rFonts w:cs="Consolas"/>
                          <w:color w:val="000000"/>
                          <w:szCs w:val="20"/>
                          <w:lang w:eastAsia="hu-HU"/>
                        </w:rPr>
                        <w:br/>
                      </w:r>
                      <w:r>
                        <w:rPr>
                          <w:rFonts w:cs="Consolas"/>
                          <w:color w:val="000000"/>
                          <w:szCs w:val="20"/>
                          <w:lang w:eastAsia="hu-HU"/>
                        </w:rPr>
                        <w:tab/>
                      </w:r>
                      <w:proofErr w:type="spellStart"/>
                      <w:r>
                        <w:rPr>
                          <w:rFonts w:cs="Consolas"/>
                          <w:color w:val="000000"/>
                          <w:szCs w:val="20"/>
                          <w:lang w:eastAsia="hu-HU"/>
                        </w:rPr>
                        <w:t>transform.position</w:t>
                      </w:r>
                      <w:proofErr w:type="spellEnd"/>
                      <w:r>
                        <w:rPr>
                          <w:rFonts w:cs="Consolas"/>
                          <w:color w:val="000000"/>
                          <w:szCs w:val="20"/>
                          <w:lang w:eastAsia="hu-HU"/>
                        </w:rPr>
                        <w:t xml:space="preserve">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w:t>
                      </w:r>
                      <w:proofErr w:type="spellStart"/>
                      <w:r>
                        <w:rPr>
                          <w:rFonts w:cs="Consolas"/>
                          <w:color w:val="000000"/>
                          <w:szCs w:val="20"/>
                          <w:lang w:eastAsia="hu-HU"/>
                        </w:rPr>
                        <w:t>pos.x</w:t>
                      </w:r>
                      <w:proofErr w:type="spellEnd"/>
                      <w:r>
                        <w:rPr>
                          <w:rFonts w:cs="Consolas"/>
                          <w:color w:val="000000"/>
                          <w:szCs w:val="20"/>
                          <w:lang w:eastAsia="hu-HU"/>
                        </w:rPr>
                        <w:t xml:space="preserve">, </w:t>
                      </w:r>
                      <w:proofErr w:type="spellStart"/>
                      <w:r>
                        <w:rPr>
                          <w:rFonts w:cs="Consolas"/>
                          <w:color w:val="000000"/>
                          <w:szCs w:val="20"/>
                          <w:lang w:eastAsia="hu-HU"/>
                        </w:rPr>
                        <w:t>pos.y</w:t>
                      </w:r>
                      <w:proofErr w:type="spellEnd"/>
                      <w:r>
                        <w:rPr>
                          <w:rFonts w:cs="Consolas"/>
                          <w:color w:val="000000"/>
                          <w:szCs w:val="20"/>
                          <w:lang w:eastAsia="hu-HU"/>
                        </w:rPr>
                        <w:t xml:space="preserve"> + 1, </w:t>
                      </w:r>
                      <w:proofErr w:type="spellStart"/>
                      <w:r>
                        <w:rPr>
                          <w:rFonts w:cs="Consolas"/>
                          <w:color w:val="000000"/>
                          <w:szCs w:val="20"/>
                          <w:lang w:eastAsia="hu-HU"/>
                        </w:rPr>
                        <w:t>pos.z</w:t>
                      </w:r>
                      <w:proofErr w:type="spellEnd"/>
                      <w:r>
                        <w:rPr>
                          <w:rFonts w:cs="Consolas"/>
                          <w:color w:val="000000"/>
                          <w:szCs w:val="20"/>
                          <w:lang w:eastAsia="hu-HU"/>
                        </w:rPr>
                        <w:t>);</w:t>
                      </w:r>
                      <w:r>
                        <w:rPr>
                          <w:rFonts w:cs="Consolas"/>
                          <w:color w:val="000000"/>
                          <w:szCs w:val="20"/>
                          <w:lang w:eastAsia="hu-HU"/>
                        </w:rPr>
                        <w:br/>
                        <w:t>}</w:t>
                      </w:r>
                    </w:p>
                  </w:txbxContent>
                </v:textbox>
                <w10:anchorlock/>
              </v:shape>
            </w:pict>
          </mc:Fallback>
        </mc:AlternateContent>
      </w:r>
    </w:p>
    <w:p w14:paraId="6FF7E9E8" w14:textId="531090F7" w:rsidR="00005B05" w:rsidRDefault="0027486A" w:rsidP="0027486A">
      <w:pPr>
        <w:ind w:firstLine="0"/>
      </w:pPr>
      <w:r>
        <w:t xml:space="preserve">The above method moves up the current GameObject by one unit. </w:t>
      </w:r>
      <w:r w:rsidR="006B2340">
        <w:t xml:space="preserve">In Unity </w:t>
      </w:r>
      <w:r w:rsidRPr="00CA19CC">
        <w:rPr>
          <w:rFonts w:ascii="Consolas" w:hAnsi="Consolas" w:cs="Courier New"/>
          <w:sz w:val="22"/>
          <w:szCs w:val="22"/>
        </w:rPr>
        <w:t>Vector3</w:t>
      </w:r>
      <w:r w:rsidRPr="004B7D84">
        <w:rPr>
          <w:sz w:val="28"/>
          <w:szCs w:val="28"/>
        </w:rPr>
        <w:t xml:space="preserve"> </w:t>
      </w:r>
      <w:r>
        <w:t xml:space="preserve">is a </w:t>
      </w:r>
      <w:r w:rsidR="001F60FE">
        <w:t xml:space="preserve">struct. Every time </w:t>
      </w:r>
      <w:proofErr w:type="spellStart"/>
      <w:r w:rsidR="001F60FE" w:rsidRPr="00CA19CC">
        <w:rPr>
          <w:rFonts w:ascii="Consolas" w:hAnsi="Consolas" w:cs="Courier New"/>
          <w:sz w:val="22"/>
          <w:szCs w:val="22"/>
        </w:rPr>
        <w:t>transform.position</w:t>
      </w:r>
      <w:proofErr w:type="spellEnd"/>
      <w:r w:rsidR="001F60FE" w:rsidRPr="00CA19CC">
        <w:t xml:space="preserve"> </w:t>
      </w:r>
      <w:r w:rsidR="001F60FE">
        <w:t xml:space="preserve">is called </w:t>
      </w:r>
      <w:r w:rsidR="008863B6">
        <w:t>Unity queries the current position of the GameObject from the C/C++ part of the engine.</w:t>
      </w:r>
      <w:r w:rsidR="00A86BE7">
        <w:t xml:space="preserve"> If </w:t>
      </w:r>
      <w:r w:rsidR="00A86BE7" w:rsidRPr="00A86BE7">
        <w:rPr>
          <w:rFonts w:ascii="Consolas" w:hAnsi="Consolas"/>
          <w:sz w:val="22"/>
          <w:szCs w:val="22"/>
        </w:rPr>
        <w:t>Vector3</w:t>
      </w:r>
      <w:r w:rsidR="00A86BE7">
        <w:t xml:space="preserve"> </w:t>
      </w:r>
      <w:r w:rsidR="008A334C">
        <w:t>was</w:t>
      </w:r>
      <w:r w:rsidR="00A86BE7">
        <w:t xml:space="preserve"> a class </w:t>
      </w:r>
      <w:r w:rsidR="00D566EA">
        <w:t xml:space="preserve">it would </w:t>
      </w:r>
      <w:r w:rsidR="004675D7">
        <w:t xml:space="preserve">mean that every time we query the position, a </w:t>
      </w:r>
      <w:r w:rsidR="004675D7" w:rsidRPr="004675D7">
        <w:rPr>
          <w:rFonts w:ascii="Consolas" w:hAnsi="Consolas"/>
          <w:sz w:val="22"/>
          <w:szCs w:val="22"/>
        </w:rPr>
        <w:t>Vector3</w:t>
      </w:r>
      <w:r w:rsidR="004675D7">
        <w:t xml:space="preserve"> object would be allocated on the managed heap. I</w:t>
      </w:r>
      <w:r w:rsidR="00D84FC5">
        <w:t xml:space="preserve">n case of an </w:t>
      </w:r>
      <w:r w:rsidR="004675D7">
        <w:t xml:space="preserve">Update loop </w:t>
      </w:r>
      <w:r w:rsidR="00AA63B0">
        <w:t xml:space="preserve">hundreds of </w:t>
      </w:r>
      <w:r w:rsidR="008A334C">
        <w:t xml:space="preserve">instances of </w:t>
      </w:r>
      <w:r w:rsidR="00AA63B0">
        <w:t xml:space="preserve">this </w:t>
      </w:r>
      <w:r w:rsidR="006B2340">
        <w:t xml:space="preserve">class would be instantiated </w:t>
      </w:r>
      <w:r w:rsidR="00D84FC5">
        <w:t>in every second</w:t>
      </w:r>
      <w:r w:rsidR="008A334C">
        <w:t>,</w:t>
      </w:r>
      <w:r w:rsidR="00BB2E77">
        <w:t xml:space="preserve"> slowly pressurizing our GC. </w:t>
      </w:r>
      <w:r w:rsidR="001A7AA4">
        <w:t>However,</w:t>
      </w:r>
      <w:r w:rsidR="00BB2E77">
        <w:t xml:space="preserve"> since </w:t>
      </w:r>
      <w:r w:rsidR="00BB2E77" w:rsidRPr="00CA19CC">
        <w:rPr>
          <w:rFonts w:ascii="Consolas" w:hAnsi="Consolas" w:cs="Courier New"/>
          <w:sz w:val="22"/>
          <w:szCs w:val="22"/>
        </w:rPr>
        <w:t>Vector3</w:t>
      </w:r>
      <w:r w:rsidR="00BB2E77" w:rsidRPr="00CA19CC">
        <w:rPr>
          <w:sz w:val="22"/>
          <w:szCs w:val="22"/>
        </w:rPr>
        <w:t xml:space="preserve"> </w:t>
      </w:r>
      <w:r w:rsidR="00BB2E77">
        <w:t>is a struct</w:t>
      </w:r>
      <w:r w:rsidR="001A7AA4">
        <w:t xml:space="preserve"> it gets allocated on the stack and when we leave the scope of the method </w:t>
      </w:r>
      <w:r w:rsidR="00EB702D">
        <w:t xml:space="preserve">it gets </w:t>
      </w:r>
      <w:r w:rsidR="00EB702D">
        <w:lastRenderedPageBreak/>
        <w:t>deallocated cheaply</w:t>
      </w:r>
      <w:r w:rsidR="0075488C">
        <w:t xml:space="preserve"> without the need of the GC</w:t>
      </w:r>
      <w:r w:rsidR="00EB702D">
        <w:t>.</w:t>
      </w:r>
      <w:r w:rsidR="00384F57">
        <w:t xml:space="preserve"> This type of behavior is </w:t>
      </w:r>
      <w:r w:rsidR="0075488C">
        <w:t xml:space="preserve">especially </w:t>
      </w:r>
      <w:r w:rsidR="00384F57">
        <w:t xml:space="preserve">crucial in game development </w:t>
      </w:r>
      <w:r w:rsidR="0075488C">
        <w:t xml:space="preserve">and generally </w:t>
      </w:r>
      <w:r w:rsidR="00384F57">
        <w:t>optimization</w:t>
      </w:r>
      <w:r w:rsidR="008A334C">
        <w:t>-</w:t>
      </w:r>
      <w:r w:rsidR="00384F57">
        <w:t>wise.</w:t>
      </w:r>
    </w:p>
    <w:p w14:paraId="7B4A50FE" w14:textId="5FEA8193" w:rsidR="007C2DA6" w:rsidRDefault="00F95015" w:rsidP="009824AE">
      <w:pPr>
        <w:ind w:firstLine="425"/>
      </w:pPr>
      <w:r>
        <w:t xml:space="preserve">In the above movement translation </w:t>
      </w:r>
      <w:r w:rsidR="00AA4A74">
        <w:t xml:space="preserve">example </w:t>
      </w:r>
      <w:proofErr w:type="spellStart"/>
      <w:r w:rsidR="00AA4A74" w:rsidRPr="00581824">
        <w:rPr>
          <w:rFonts w:ascii="Consolas" w:hAnsi="Consolas" w:cs="Courier New"/>
          <w:sz w:val="22"/>
          <w:szCs w:val="22"/>
        </w:rPr>
        <w:t>transform.position</w:t>
      </w:r>
      <w:proofErr w:type="spellEnd"/>
      <w:r w:rsidR="00AA4A74" w:rsidRPr="00581824">
        <w:t xml:space="preserve"> </w:t>
      </w:r>
      <w:r w:rsidR="00AA4A74">
        <w:t>is a property.</w:t>
      </w:r>
      <w:r w:rsidR="00900359">
        <w:t xml:space="preserve"> However, there is one special thing about this property. If we look into</w:t>
      </w:r>
      <w:r w:rsidR="009F2C40">
        <w:t xml:space="preserve"> the </w:t>
      </w:r>
      <w:r w:rsidR="00900359" w:rsidRPr="009F2C40">
        <w:rPr>
          <w:rFonts w:ascii="Consolas" w:hAnsi="Consolas"/>
          <w:sz w:val="22"/>
          <w:szCs w:val="22"/>
        </w:rPr>
        <w:t>Transform</w:t>
      </w:r>
      <w:r w:rsidR="00900359" w:rsidRPr="009F2C40">
        <w:rPr>
          <w:sz w:val="22"/>
          <w:szCs w:val="22"/>
        </w:rPr>
        <w:t xml:space="preserve"> </w:t>
      </w:r>
      <w:r w:rsidR="00900359">
        <w:t>compo</w:t>
      </w:r>
      <w:r w:rsidR="009F2C40">
        <w:t>nent</w:t>
      </w:r>
      <w:r w:rsidR="00A364BE">
        <w:t>’s</w:t>
      </w:r>
      <w:r w:rsidR="009F2C40">
        <w:t xml:space="preserve"> source </w:t>
      </w:r>
      <w:r w:rsidR="00BC1226">
        <w:t>code,</w:t>
      </w:r>
      <w:r w:rsidR="009F2C40">
        <w:t xml:space="preserve"> we will see an </w:t>
      </w:r>
      <w:r w:rsidR="009F2C40" w:rsidRPr="00E42F5F">
        <w:rPr>
          <w:rFonts w:ascii="Consolas" w:hAnsi="Consolas"/>
          <w:sz w:val="22"/>
          <w:szCs w:val="22"/>
        </w:rPr>
        <w:t>extern</w:t>
      </w:r>
      <w:r w:rsidR="009F2C40">
        <w:t xml:space="preserve"> keyword in the property declaration.</w:t>
      </w:r>
    </w:p>
    <w:p w14:paraId="09C5D178" w14:textId="52ED0C5D" w:rsidR="009824AE" w:rsidRPr="009824AE" w:rsidRDefault="009824AE" w:rsidP="009824AE">
      <w:pPr>
        <w:ind w:firstLine="0"/>
      </w:pPr>
      <w:r w:rsidRPr="004B7D84">
        <w:rPr>
          <w:rFonts w:cs="Consolas"/>
          <w:noProof/>
          <w:color w:val="000000"/>
          <w:sz w:val="19"/>
          <w:szCs w:val="19"/>
          <w:lang w:eastAsia="hu-HU"/>
        </w:rPr>
        <mc:AlternateContent>
          <mc:Choice Requires="wps">
            <w:drawing>
              <wp:inline distT="0" distB="0" distL="0" distR="0" wp14:anchorId="6B002A7E" wp14:editId="006B1465">
                <wp:extent cx="5387340" cy="502920"/>
                <wp:effectExtent l="0" t="0" r="22860" b="11430"/>
                <wp:docPr id="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502920"/>
                        </a:xfrm>
                        <a:prstGeom prst="rect">
                          <a:avLst/>
                        </a:prstGeom>
                        <a:solidFill>
                          <a:srgbClr val="FFFFFF"/>
                        </a:solidFill>
                        <a:ln w="9525">
                          <a:solidFill>
                            <a:srgbClr val="000000"/>
                          </a:solidFill>
                          <a:miter lim="800000"/>
                          <a:headEnd/>
                          <a:tailEnd/>
                        </a:ln>
                      </wps:spPr>
                      <wps:txbx>
                        <w:txbxContent>
                          <w:p w14:paraId="495B0FB1" w14:textId="77777777" w:rsidR="008E3412" w:rsidRPr="00EB0661" w:rsidRDefault="008E3412"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8E3412" w:rsidRPr="00EB0661" w:rsidRDefault="008E3412"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 </w:t>
                            </w:r>
                            <w:r w:rsidRPr="00EB0661">
                              <w:rPr>
                                <w:rFonts w:cs="Consolas"/>
                                <w:color w:val="0000FF"/>
                                <w:szCs w:val="20"/>
                                <w:lang w:eastAsia="hu-HU"/>
                              </w:rPr>
                              <w:t>get</w:t>
                            </w:r>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wps:txbx>
                      <wps:bodyPr rot="0" vert="horz" wrap="square" lIns="91440" tIns="45720" rIns="91440" bIns="45720" anchor="t" anchorCtr="0">
                        <a:noAutofit/>
                      </wps:bodyPr>
                    </wps:wsp>
                  </a:graphicData>
                </a:graphic>
              </wp:inline>
            </w:drawing>
          </mc:Choice>
          <mc:Fallback>
            <w:pict>
              <v:shape w14:anchorId="6B002A7E" id="_x0000_s1028" type="#_x0000_t202" style="width:424.2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">
                <v:textbox>
                  <w:txbxContent>
                    <w:p w14:paraId="495B0FB1" w14:textId="77777777" w:rsidR="008E3412" w:rsidRPr="00EB0661" w:rsidRDefault="008E3412"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8E3412" w:rsidRPr="00EB0661" w:rsidRDefault="008E3412"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 </w:t>
                      </w:r>
                      <w:r w:rsidRPr="00EB0661">
                        <w:rPr>
                          <w:rFonts w:cs="Consolas"/>
                          <w:color w:val="0000FF"/>
                          <w:szCs w:val="20"/>
                          <w:lang w:eastAsia="hu-HU"/>
                        </w:rPr>
                        <w:t>get</w:t>
                      </w:r>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v:textbox>
                <w10:anchorlock/>
              </v:shape>
            </w:pict>
          </mc:Fallback>
        </mc:AlternateContent>
      </w:r>
    </w:p>
    <w:p w14:paraId="6A4D4D58" w14:textId="03534972" w:rsidR="00362CD1" w:rsidRDefault="00BC1226" w:rsidP="009824AE">
      <w:pPr>
        <w:ind w:firstLine="0"/>
      </w:pPr>
      <w:r>
        <w:t xml:space="preserve">The extern keyword indicates that the method is implemented externally. In case of Unity this means that this method is implemented internally in the C/C++ code base. </w:t>
      </w:r>
      <w:r w:rsidR="0060610B">
        <w:t xml:space="preserve">This leads us to another reason why Unity settled with C# rather than with another managed language like Java. </w:t>
      </w:r>
      <w:r w:rsidR="0015281A">
        <w:t>C#</w:t>
      </w:r>
      <w:r w:rsidR="000343DF">
        <w:t xml:space="preserve"> and the .NET ecosystem</w:t>
      </w:r>
      <w:r w:rsidR="0015281A">
        <w:t xml:space="preserve"> </w:t>
      </w:r>
      <w:r w:rsidR="000343DF">
        <w:t>have</w:t>
      </w:r>
      <w:r w:rsidR="0015281A">
        <w:t xml:space="preserve"> </w:t>
      </w:r>
      <w:r w:rsidR="000343DF">
        <w:t xml:space="preserve">a </w:t>
      </w:r>
      <w:r w:rsidR="0015281A">
        <w:t>strong native interoperability.</w:t>
      </w:r>
      <w:r w:rsidR="00175C8D">
        <w:t xml:space="preserve"> </w:t>
      </w:r>
      <w:r w:rsidR="005014E7">
        <w:t xml:space="preserve">C# was designed for cross-language </w:t>
      </w:r>
      <w:r w:rsidR="00E43956">
        <w:t>support</w:t>
      </w:r>
      <w:r w:rsidR="005014E7">
        <w:t xml:space="preserve">. </w:t>
      </w:r>
      <w:r w:rsidR="006426BB">
        <w:t xml:space="preserve">It needs no </w:t>
      </w:r>
      <w:r w:rsidR="00E43956">
        <w:t>third</w:t>
      </w:r>
      <w:r w:rsidR="00E43956">
        <w:noBreakHyphen/>
        <w:t>party</w:t>
      </w:r>
      <w:r w:rsidR="006426BB">
        <w:t xml:space="preserve"> solutions for interoperability the CLR and System libraries provide all the </w:t>
      </w:r>
      <w:r w:rsidR="00634003" w:rsidRPr="00634003">
        <w:t>necessary</w:t>
      </w:r>
      <w:r w:rsidR="00634003">
        <w:t xml:space="preserve"> </w:t>
      </w:r>
      <w:r w:rsidR="006426BB">
        <w:t>resources for cross-language support.</w:t>
      </w:r>
      <w:r w:rsidR="00E43956">
        <w:t xml:space="preserve"> </w:t>
      </w:r>
      <w:r w:rsidR="007C16DB">
        <w:t xml:space="preserve">C# supports </w:t>
      </w:r>
      <w:r w:rsidR="00F719C7">
        <w:t xml:space="preserve">interoperability with </w:t>
      </w:r>
      <w:r w:rsidR="007C16DB">
        <w:t xml:space="preserve">language level syntaxes. </w:t>
      </w:r>
      <w:r w:rsidR="00C37CDF">
        <w:t>The framework provides marshalling</w:t>
      </w:r>
      <w:r w:rsidR="00C37CDF">
        <w:rPr>
          <w:rStyle w:val="Lbjegyzet-hivatkozs"/>
        </w:rPr>
        <w:footnoteReference w:id="33"/>
      </w:r>
      <w:r w:rsidR="00C37CDF">
        <w:t xml:space="preserve"> services</w:t>
      </w:r>
      <w:r w:rsidR="007C16DB">
        <w:t xml:space="preserve">, various interoperability </w:t>
      </w:r>
      <w:r w:rsidR="00281B6F">
        <w:t>solutions</w:t>
      </w:r>
      <w:r w:rsidR="007C16DB">
        <w:t xml:space="preserve"> like Platform invoke or shortly P/Invoke</w:t>
      </w:r>
      <w:r w:rsidR="00D52D0B">
        <w:t xml:space="preserve"> and convenient attribute syntaxes for library definitions. </w:t>
      </w:r>
      <w:r w:rsidR="008F5AF8">
        <w:t xml:space="preserve">These services are extremely useful in game development. </w:t>
      </w:r>
      <w:r w:rsidR="00D40ECC">
        <w:t>They</w:t>
      </w:r>
      <w:r w:rsidR="008F5AF8">
        <w:t xml:space="preserve"> make it possible to use C/C++ libraries</w:t>
      </w:r>
      <w:r w:rsidR="00D40ECC">
        <w:t xml:space="preserve"> from a managed code therefore allowing us to move performance critical codes</w:t>
      </w:r>
      <w:r w:rsidR="00DB620C">
        <w:t xml:space="preserve"> outside of the managed environment</w:t>
      </w:r>
      <w:r w:rsidR="003527CF">
        <w:t xml:space="preserve"> or just simply allowing us to use popular libraries/services that are written in </w:t>
      </w:r>
      <w:r w:rsidR="00536EDA">
        <w:t>another</w:t>
      </w:r>
      <w:r w:rsidR="0023487C">
        <w:t xml:space="preserve"> native</w:t>
      </w:r>
      <w:r w:rsidR="003527CF">
        <w:t xml:space="preserve"> language. </w:t>
      </w:r>
      <w:r w:rsidR="00D571B5">
        <w:t>E.g. Epic Games</w:t>
      </w:r>
      <w:r w:rsidR="00E27ECA">
        <w:t>,</w:t>
      </w:r>
      <w:r w:rsidR="00D571B5">
        <w:t xml:space="preserve"> the company behind Unreal Engine made a </w:t>
      </w:r>
      <w:r w:rsidR="00F31906">
        <w:t>so</w:t>
      </w:r>
      <w:r w:rsidR="008B26BA">
        <w:noBreakHyphen/>
      </w:r>
      <w:r w:rsidR="00F31906">
        <w:t>called</w:t>
      </w:r>
      <w:r w:rsidR="00D571B5">
        <w:t xml:space="preserve"> Epic </w:t>
      </w:r>
      <w:r w:rsidR="00F31906">
        <w:t>Online</w:t>
      </w:r>
      <w:r w:rsidR="00D571B5">
        <w:t xml:space="preserve"> Services. These </w:t>
      </w:r>
      <w:r w:rsidR="00175C8D">
        <w:t xml:space="preserve">services </w:t>
      </w:r>
      <w:r w:rsidR="00D571B5">
        <w:t>provide match making, server hosting, app store and other various services.</w:t>
      </w:r>
      <w:r w:rsidR="00F31906">
        <w:t xml:space="preserve"> However, these are all written in C++.</w:t>
      </w:r>
      <w:r w:rsidR="00AB6EC3">
        <w:t xml:space="preserve"> Luckily this is no problem in case of C# and .NET. Epic Games just wrote a wrapper library around the public interfaces</w:t>
      </w:r>
      <w:r w:rsidR="001B5AF3">
        <w:t xml:space="preserve"> using one of the interoperability solution</w:t>
      </w:r>
      <w:r w:rsidR="008B26BA">
        <w:t>s</w:t>
      </w:r>
      <w:r w:rsidR="001B5AF3">
        <w:t xml:space="preserve"> just like Unity wrote wrapper classes around the </w:t>
      </w:r>
      <w:r w:rsidR="008B26BA">
        <w:t>engine’s</w:t>
      </w:r>
      <w:r w:rsidR="001B5AF3">
        <w:t xml:space="preserve"> public interfaces. </w:t>
      </w:r>
      <w:r w:rsidR="00C92F76">
        <w:t xml:space="preserve">This is a common technique and many of the </w:t>
      </w:r>
      <w:r w:rsidR="008B26BA">
        <w:t>third-party</w:t>
      </w:r>
      <w:r w:rsidR="00C92F76">
        <w:t xml:space="preserve"> </w:t>
      </w:r>
      <w:r w:rsidR="008360B1">
        <w:t>libraries</w:t>
      </w:r>
      <w:r w:rsidR="00C92F76">
        <w:t xml:space="preserve"> for Unity are actually C++ libraries with a C# wrapper layer.</w:t>
      </w:r>
    </w:p>
    <w:p w14:paraId="43128941" w14:textId="3928697E" w:rsidR="00362CD1" w:rsidRDefault="00362CD1" w:rsidP="00362CD1">
      <w:pPr>
        <w:spacing w:after="0" w:line="240" w:lineRule="auto"/>
        <w:ind w:firstLine="0"/>
        <w:jc w:val="left"/>
      </w:pPr>
      <w:r>
        <w:br w:type="page"/>
      </w:r>
    </w:p>
    <w:p w14:paraId="529A2D98" w14:textId="2495A01E" w:rsidR="00E936E1" w:rsidRDefault="003E0C4E" w:rsidP="000D6F35">
      <w:pPr>
        <w:ind w:firstLine="425"/>
      </w:pPr>
      <w:r>
        <w:lastRenderedPageBreak/>
        <w:t xml:space="preserve">Although interop calls are extremely useful and they are </w:t>
      </w:r>
      <w:r w:rsidR="003E65B2">
        <w:t xml:space="preserve">quite crucial in game development </w:t>
      </w:r>
      <w:r w:rsidR="002C1D80">
        <w:t>they do have a significant overhead compared to simple method call</w:t>
      </w:r>
      <w:r w:rsidR="00482A6F">
        <w:t>s</w:t>
      </w:r>
      <w:r w:rsidR="002C1D80">
        <w:t>.</w:t>
      </w:r>
      <w:r w:rsidR="00974D39">
        <w:br/>
      </w:r>
      <w:r w:rsidR="0006757D">
        <w:t>E.g. P</w:t>
      </w:r>
      <w:r w:rsidR="00501D9D">
        <w:t>/</w:t>
      </w:r>
      <w:r w:rsidR="0006757D">
        <w:t xml:space="preserve">Invoke </w:t>
      </w:r>
      <w:r w:rsidR="00501D9D">
        <w:t>has an overhead of 10-30 x86 instructions per call</w:t>
      </w:r>
      <w:r w:rsidR="0078274E">
        <w:t xml:space="preserve"> in contrast to a simple call instruction</w:t>
      </w:r>
      <w:r w:rsidR="00EF3722">
        <w:t xml:space="preserve"> </w:t>
      </w:r>
      <w:r w:rsidR="00EF3722">
        <w:fldChar w:fldCharType="begin"/>
      </w:r>
      <w:r w:rsidR="00EF3722">
        <w:instrText xml:space="preserve"> REF _Ref56709229 \r \h </w:instrText>
      </w:r>
      <w:r w:rsidR="00EF3722">
        <w:fldChar w:fldCharType="separate"/>
      </w:r>
      <w:r w:rsidR="008E3412">
        <w:t>[15]</w:t>
      </w:r>
      <w:r w:rsidR="00EF3722">
        <w:fldChar w:fldCharType="end"/>
      </w:r>
      <w:r w:rsidR="00501D9D">
        <w:t>. In addition to this</w:t>
      </w:r>
      <w:r w:rsidR="002019AE">
        <w:t>,</w:t>
      </w:r>
      <w:r w:rsidR="00501D9D">
        <w:t xml:space="preserve"> marshalling can also add </w:t>
      </w:r>
      <w:r w:rsidR="00FD3061">
        <w:t xml:space="preserve">additional </w:t>
      </w:r>
      <w:r w:rsidR="00501D9D">
        <w:t>overheads to this</w:t>
      </w:r>
      <w:r w:rsidR="007A2B27">
        <w:t xml:space="preserve"> depending on the data</w:t>
      </w:r>
      <w:r w:rsidR="008D38FB">
        <w:t xml:space="preserve"> that needs to be marshaled</w:t>
      </w:r>
      <w:r w:rsidR="00501D9D">
        <w:t>.</w:t>
      </w:r>
      <w:r w:rsidR="009963DE">
        <w:t xml:space="preserve"> Luckily in the above example </w:t>
      </w:r>
      <w:r w:rsidR="00FD3061" w:rsidRPr="004C0F8B">
        <w:rPr>
          <w:rFonts w:ascii="Consolas" w:hAnsi="Consolas"/>
          <w:sz w:val="22"/>
          <w:szCs w:val="22"/>
        </w:rPr>
        <w:t>Vector3</w:t>
      </w:r>
      <w:r w:rsidR="00FD3061">
        <w:t xml:space="preserve"> </w:t>
      </w:r>
      <w:r w:rsidR="004C0F8B">
        <w:t>only contains blittable</w:t>
      </w:r>
      <w:r w:rsidR="00845DAD">
        <w:rPr>
          <w:rStyle w:val="Lbjegyzet-hivatkozs"/>
        </w:rPr>
        <w:footnoteReference w:id="34"/>
      </w:r>
      <w:r w:rsidR="004C0F8B">
        <w:t xml:space="preserve"> types therefor</w:t>
      </w:r>
      <w:r w:rsidR="00C406D5">
        <w:t>e</w:t>
      </w:r>
      <w:r w:rsidR="004C0F8B">
        <w:t xml:space="preserve"> </w:t>
      </w:r>
      <w:r w:rsidR="004C0F8B" w:rsidRPr="00403DE1">
        <w:rPr>
          <w:rFonts w:ascii="Consolas" w:hAnsi="Consolas"/>
          <w:sz w:val="22"/>
          <w:szCs w:val="22"/>
        </w:rPr>
        <w:t>Vector3</w:t>
      </w:r>
      <w:r w:rsidR="004C0F8B">
        <w:t xml:space="preserve"> </w:t>
      </w:r>
      <w:r w:rsidR="00946188">
        <w:t>requires</w:t>
      </w:r>
      <w:r w:rsidR="00D3654A">
        <w:t xml:space="preserve"> only </w:t>
      </w:r>
      <w:r w:rsidR="0018716C">
        <w:t xml:space="preserve">minor </w:t>
      </w:r>
      <w:r w:rsidR="00946188">
        <w:t>marshalling.</w:t>
      </w:r>
      <w:r w:rsidR="00D3654A">
        <w:t xml:space="preserve"> A sequential struct layout attribute is needed and our </w:t>
      </w:r>
      <w:r w:rsidR="00D3654A" w:rsidRPr="00D3654A">
        <w:rPr>
          <w:rFonts w:ascii="Consolas" w:hAnsi="Consolas"/>
          <w:sz w:val="22"/>
          <w:szCs w:val="22"/>
        </w:rPr>
        <w:t>Vector3</w:t>
      </w:r>
      <w:r w:rsidR="00D3654A" w:rsidRPr="00D3654A">
        <w:rPr>
          <w:sz w:val="22"/>
          <w:szCs w:val="22"/>
        </w:rPr>
        <w:t xml:space="preserve"> </w:t>
      </w:r>
      <w:r w:rsidR="009673AD" w:rsidRPr="009673AD">
        <w:t>struct</w:t>
      </w:r>
      <w:r w:rsidR="009673AD">
        <w:rPr>
          <w:sz w:val="22"/>
          <w:szCs w:val="22"/>
        </w:rPr>
        <w:t xml:space="preserve"> </w:t>
      </w:r>
      <w:r w:rsidR="00D3654A">
        <w:t>can be marshaled as a C structure.</w:t>
      </w:r>
    </w:p>
    <w:p w14:paraId="238E4D74" w14:textId="5EFC8B80" w:rsidR="00A15E06" w:rsidRDefault="00EE013B" w:rsidP="00A15E06">
      <w:pPr>
        <w:pStyle w:val="Cmsor2"/>
      </w:pPr>
      <w:bookmarkStart w:id="19" w:name="_Toc58330299"/>
      <w:r>
        <w:t>.NET in Unity</w:t>
      </w:r>
      <w:bookmarkEnd w:id="19"/>
    </w:p>
    <w:p w14:paraId="0215BF5F" w14:textId="6A716ED3" w:rsidR="00C47B8C" w:rsidRDefault="007250D0" w:rsidP="0006757D">
      <w:pPr>
        <w:ind w:firstLine="425"/>
      </w:pPr>
      <w:r>
        <w:t xml:space="preserve">.NET </w:t>
      </w:r>
      <w:r w:rsidR="00854ED4">
        <w:t xml:space="preserve">is a developer platform </w:t>
      </w:r>
      <w:r w:rsidR="00847F90">
        <w:t>made up of different kind</w:t>
      </w:r>
      <w:r w:rsidR="002019AE">
        <w:t>s</w:t>
      </w:r>
      <w:r w:rsidR="00847F90">
        <w:t xml:space="preserve"> of tools, programming languages (C#, F#, Visual Basic) and a vast amount of libraries for building any kind of application.</w:t>
      </w:r>
      <w:r w:rsidR="004B2542">
        <w:t xml:space="preserve"> There are various implementations </w:t>
      </w:r>
      <w:r w:rsidR="002000D1">
        <w:t>of .NET</w:t>
      </w:r>
      <w:r w:rsidR="00946FC7">
        <w:t xml:space="preserve"> and every implementation of </w:t>
      </w:r>
      <w:r w:rsidR="008B17D5">
        <w:t>it</w:t>
      </w:r>
      <w:r w:rsidR="00946FC7">
        <w:t xml:space="preserve"> is </w:t>
      </w:r>
      <w:r w:rsidR="000D6F35">
        <w:t xml:space="preserve">actually </w:t>
      </w:r>
      <w:r w:rsidR="00946FC7">
        <w:t>the implementation of the Common Language Infrastructure (CLI).</w:t>
      </w:r>
    </w:p>
    <w:p w14:paraId="0A6B29B9" w14:textId="35C9EEFF" w:rsidR="00BE6730" w:rsidRDefault="00BE6730" w:rsidP="00BE6730">
      <w:pPr>
        <w:pStyle w:val="Listaszerbekezds"/>
        <w:numPr>
          <w:ilvl w:val="0"/>
          <w:numId w:val="37"/>
        </w:numPr>
        <w:spacing w:after="0"/>
        <w:ind w:left="1139" w:hanging="357"/>
        <w:rPr>
          <w:b/>
          <w:bCs/>
        </w:rPr>
      </w:pPr>
      <w:r w:rsidRPr="00BE6730">
        <w:rPr>
          <w:b/>
          <w:bCs/>
        </w:rPr>
        <w:t>.NET Framework</w:t>
      </w:r>
    </w:p>
    <w:p w14:paraId="1EE28953" w14:textId="50311041" w:rsidR="00BE6730" w:rsidRDefault="00D13F76" w:rsidP="00BE6730">
      <w:pPr>
        <w:pStyle w:val="Listaszerbekezds"/>
        <w:ind w:left="1145" w:firstLine="0"/>
      </w:pPr>
      <w:r>
        <w:t>The first implementation of .NET</w:t>
      </w:r>
      <w:r w:rsidR="00E936E1">
        <w:t xml:space="preserve">. </w:t>
      </w:r>
      <w:r>
        <w:t xml:space="preserve">Although </w:t>
      </w:r>
      <w:r w:rsidR="00C86E7D">
        <w:t>.NET Framework is platform independent in theory it is only implemented on Windows thus it only supports Windows operating systems.</w:t>
      </w:r>
    </w:p>
    <w:p w14:paraId="14033D3F" w14:textId="7CE4E697" w:rsidR="00C86E7D" w:rsidRDefault="00C86E7D" w:rsidP="00C86E7D">
      <w:pPr>
        <w:pStyle w:val="Listaszerbekezds"/>
        <w:numPr>
          <w:ilvl w:val="0"/>
          <w:numId w:val="37"/>
        </w:numPr>
        <w:spacing w:after="0"/>
        <w:ind w:left="1139" w:hanging="357"/>
        <w:rPr>
          <w:b/>
          <w:bCs/>
        </w:rPr>
      </w:pPr>
      <w:r w:rsidRPr="00BE6730">
        <w:rPr>
          <w:b/>
          <w:bCs/>
        </w:rPr>
        <w:t xml:space="preserve">.NET </w:t>
      </w:r>
      <w:r w:rsidR="009673AD">
        <w:rPr>
          <w:b/>
          <w:bCs/>
        </w:rPr>
        <w:t>Core</w:t>
      </w:r>
    </w:p>
    <w:p w14:paraId="5B514BB6" w14:textId="36FD9EBD" w:rsidR="00C86E7D" w:rsidRDefault="006D7968" w:rsidP="00C86E7D">
      <w:pPr>
        <w:pStyle w:val="Listaszerbekezds"/>
        <w:ind w:left="1145" w:firstLine="0"/>
      </w:pPr>
      <w:r>
        <w:t>.Net Core is the cross-platform implementation of the CLI and the successor of the .NET Framework</w:t>
      </w:r>
      <w:r w:rsidR="001441AE">
        <w:t>. Unlike</w:t>
      </w:r>
      <w:r>
        <w:t xml:space="preserve"> .NET Framework</w:t>
      </w:r>
      <w:r w:rsidR="00370716">
        <w:t>,</w:t>
      </w:r>
      <w:r>
        <w:t xml:space="preserve"> </w:t>
      </w:r>
      <w:r w:rsidR="001441AE">
        <w:t>it is open</w:t>
      </w:r>
      <w:r w:rsidR="00362CD1">
        <w:noBreakHyphen/>
      </w:r>
      <w:r w:rsidR="001441AE">
        <w:t>source</w:t>
      </w:r>
      <w:r w:rsidR="00A9562A">
        <w:t xml:space="preserve"> and maintained and developed by Microsoft via the .NET Foundation.</w:t>
      </w:r>
      <w:r w:rsidR="00320240">
        <w:t xml:space="preserve"> </w:t>
      </w:r>
      <w:r w:rsidR="00320240">
        <w:br/>
        <w:t>(Unity is part of the .NET Foundation)</w:t>
      </w:r>
    </w:p>
    <w:p w14:paraId="34587172" w14:textId="012BDA74" w:rsidR="00407897" w:rsidRDefault="008078FF" w:rsidP="00407897">
      <w:pPr>
        <w:pStyle w:val="Listaszerbekezds"/>
        <w:numPr>
          <w:ilvl w:val="0"/>
          <w:numId w:val="37"/>
        </w:numPr>
        <w:spacing w:after="0"/>
        <w:ind w:left="1139" w:hanging="357"/>
        <w:rPr>
          <w:b/>
          <w:bCs/>
        </w:rPr>
      </w:pPr>
      <w:r>
        <w:rPr>
          <w:b/>
          <w:bCs/>
        </w:rPr>
        <w:t>Mono</w:t>
      </w:r>
    </w:p>
    <w:p w14:paraId="3F6823E3" w14:textId="5E63C94F" w:rsidR="00B3223D" w:rsidRDefault="00036E75" w:rsidP="00362CD1">
      <w:pPr>
        <w:pStyle w:val="Listaszerbekezds"/>
        <w:ind w:left="1145" w:firstLine="0"/>
      </w:pPr>
      <w:r>
        <w:t xml:space="preserve">Mono is an open-source cross-platform implementation of .NET Framework. Mono can be run on platforms like Android, </w:t>
      </w:r>
      <w:r w:rsidR="001914D3">
        <w:t>i</w:t>
      </w:r>
      <w:r>
        <w:t xml:space="preserve">OS, </w:t>
      </w:r>
      <w:r w:rsidR="001914D3">
        <w:t xml:space="preserve">tvOS, </w:t>
      </w:r>
      <w:r>
        <w:t xml:space="preserve">Linux, Windows, </w:t>
      </w:r>
      <w:r w:rsidR="001914D3">
        <w:t>macOS,</w:t>
      </w:r>
      <w:r>
        <w:t xml:space="preserve"> Play</w:t>
      </w:r>
      <w:r w:rsidR="001914D3">
        <w:t>S</w:t>
      </w:r>
      <w:r>
        <w:t>tation</w:t>
      </w:r>
      <w:r w:rsidR="001914D3">
        <w:t xml:space="preserve"> 3, PlayStation 4, Xbox 360, </w:t>
      </w:r>
      <w:r w:rsidR="00C77BAF">
        <w:t>XboxOne, Xbox</w:t>
      </w:r>
      <w:r w:rsidR="00571A0F">
        <w:t xml:space="preserve"> Series X</w:t>
      </w:r>
      <w:r w:rsidR="00370716">
        <w:t>,</w:t>
      </w:r>
      <w:r w:rsidR="00571A0F">
        <w:t xml:space="preserve"> </w:t>
      </w:r>
      <w:r w:rsidR="001914D3">
        <w:t xml:space="preserve">Wii and </w:t>
      </w:r>
      <w:r w:rsidR="00571A0F">
        <w:t>many more</w:t>
      </w:r>
      <w:r w:rsidR="001914D3">
        <w:t>.</w:t>
      </w:r>
      <w:r w:rsidR="000A2EF9">
        <w:t xml:space="preserve"> Mono does not </w:t>
      </w:r>
      <w:r w:rsidR="00C77BAF">
        <w:t>support</w:t>
      </w:r>
      <w:r w:rsidR="000A2EF9">
        <w:t xml:space="preserve"> all of .NET Framework’s API but the core API is fully supported.</w:t>
      </w:r>
    </w:p>
    <w:p w14:paraId="352EC0EE" w14:textId="5DAC2D25" w:rsidR="00362CD1" w:rsidRDefault="00362CD1" w:rsidP="00362CD1">
      <w:pPr>
        <w:pStyle w:val="Listaszerbekezds"/>
        <w:ind w:left="1145" w:firstLine="0"/>
      </w:pPr>
    </w:p>
    <w:p w14:paraId="392FBAAF" w14:textId="77777777" w:rsidR="00903DBD" w:rsidRDefault="009F788A" w:rsidP="00362CD1">
      <w:pPr>
        <w:ind w:firstLine="0"/>
      </w:pPr>
      <w:r>
        <w:t xml:space="preserve">The above three are complete frameworks. </w:t>
      </w:r>
      <w:r w:rsidR="00C420D5">
        <w:t>Although</w:t>
      </w:r>
      <w:r w:rsidR="001F7789">
        <w:t xml:space="preserve"> if a developer goes into </w:t>
      </w:r>
      <w:r w:rsidR="00E70E63">
        <w:t xml:space="preserve">Unity’s Project settings under </w:t>
      </w:r>
      <w:r w:rsidR="00C420D5">
        <w:t xml:space="preserve">the </w:t>
      </w:r>
      <w:r w:rsidR="00E70E63">
        <w:t xml:space="preserve">Player subsection there will be two selectable </w:t>
      </w:r>
      <w:r w:rsidR="00C420D5">
        <w:t>API Compatibility Levels</w:t>
      </w:r>
      <w:r w:rsidR="0085163B">
        <w:t>,</w:t>
      </w:r>
      <w:r w:rsidR="00C420D5">
        <w:t xml:space="preserve"> </w:t>
      </w:r>
      <w:r w:rsidR="0085163B">
        <w:t xml:space="preserve">.NET 4.x </w:t>
      </w:r>
      <w:r w:rsidR="006117B0">
        <w:t>and .NET Standard 2.0</w:t>
      </w:r>
      <w:r w:rsidR="00B45C9E">
        <w:t xml:space="preserve"> and the Scripting Backend which is set to Mono</w:t>
      </w:r>
      <w:r w:rsidR="003B522F">
        <w:t xml:space="preserve"> as can be seen on </w:t>
      </w:r>
      <w:r w:rsidR="003B522F" w:rsidRPr="00F634BC">
        <w:rPr>
          <w:b/>
          <w:bCs/>
        </w:rPr>
        <w:t>Figure 11</w:t>
      </w:r>
      <w:r w:rsidR="006117B0">
        <w:t xml:space="preserve">. </w:t>
      </w:r>
    </w:p>
    <w:p w14:paraId="1BF1E5DB" w14:textId="77777777" w:rsidR="00903DBD" w:rsidRDefault="00903DBD" w:rsidP="00903DBD">
      <w:pPr>
        <w:pStyle w:val="Kp"/>
      </w:pPr>
      <w:r>
        <w:rPr>
          <w:noProof/>
        </w:rPr>
        <w:drawing>
          <wp:inline distT="0" distB="0" distL="0" distR="0" wp14:anchorId="74304708" wp14:editId="3E7221AA">
            <wp:extent cx="5256433" cy="588645"/>
            <wp:effectExtent l="114300" t="76200" r="116205" b="7810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0">
                      <a:extLst>
                        <a:ext uri="{28A0092B-C50C-407E-A947-70E740481C1C}">
                          <a14:useLocalDpi xmlns:a14="http://schemas.microsoft.com/office/drawing/2010/main" val="0"/>
                        </a:ext>
                      </a:extLst>
                    </a:blip>
                    <a:stretch>
                      <a:fillRect/>
                    </a:stretch>
                  </pic:blipFill>
                  <pic:spPr>
                    <a:xfrm>
                      <a:off x="0" y="0"/>
                      <a:ext cx="5256433" cy="588645"/>
                    </a:xfrm>
                    <a:prstGeom prst="rect">
                      <a:avLst/>
                    </a:prstGeom>
                    <a:effectLst>
                      <a:outerShdw blurRad="63500" sx="102000" sy="102000" algn="ctr" rotWithShape="0">
                        <a:prstClr val="black">
                          <a:alpha val="40000"/>
                        </a:prstClr>
                      </a:outerShdw>
                    </a:effectLst>
                  </pic:spPr>
                </pic:pic>
              </a:graphicData>
            </a:graphic>
          </wp:inline>
        </w:drawing>
      </w:r>
    </w:p>
    <w:p w14:paraId="2A5F4E0C" w14:textId="101B592D" w:rsidR="00903DBD" w:rsidRPr="00903DBD" w:rsidRDefault="00903DBD" w:rsidP="00903DBD">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8E3412">
        <w:rPr>
          <w:noProof/>
        </w:rPr>
        <w:t>11</w:t>
      </w:r>
      <w:r w:rsidR="00B3250D">
        <w:rPr>
          <w:noProof/>
        </w:rPr>
        <w:fldChar w:fldCharType="end"/>
      </w:r>
      <w:r>
        <w:t xml:space="preserve">: </w:t>
      </w:r>
      <w:r>
        <w:rPr>
          <w:b w:val="0"/>
          <w:bCs w:val="0"/>
        </w:rPr>
        <w:t>The Player settings in Unity’s Project Settings.</w:t>
      </w:r>
    </w:p>
    <w:p w14:paraId="314CD79B" w14:textId="62B371DF" w:rsidR="00362CD1" w:rsidRDefault="00B45C9E" w:rsidP="00362CD1">
      <w:pPr>
        <w:ind w:firstLine="0"/>
      </w:pPr>
      <w:r>
        <w:t xml:space="preserve">This can be confusing </w:t>
      </w:r>
      <w:r w:rsidR="001743A4">
        <w:t>for inexperienced .NET developers since .NET Framework</w:t>
      </w:r>
      <w:r w:rsidR="009F0B2F">
        <w:t xml:space="preserve"> versions are sometimes just called</w:t>
      </w:r>
      <w:r w:rsidR="001344D3">
        <w:t xml:space="preserve"> e.g. </w:t>
      </w:r>
      <w:r w:rsidR="003B522F">
        <w:t xml:space="preserve">.NET 4.7 </w:t>
      </w:r>
      <w:r w:rsidR="001344D3">
        <w:t>etc.</w:t>
      </w:r>
      <w:r w:rsidR="003B522F">
        <w:t xml:space="preserve"> </w:t>
      </w:r>
      <w:r w:rsidR="006117B0">
        <w:t>The keywor</w:t>
      </w:r>
      <w:r w:rsidR="001344D3">
        <w:t>d(s)</w:t>
      </w:r>
      <w:r w:rsidR="006117B0">
        <w:t xml:space="preserve"> here </w:t>
      </w:r>
      <w:r w:rsidR="001344D3">
        <w:t>is</w:t>
      </w:r>
      <w:r w:rsidR="006117B0">
        <w:t xml:space="preserve"> the API Compatibility. </w:t>
      </w:r>
      <w:r w:rsidR="00987D32">
        <w:t xml:space="preserve">While Mono is the </w:t>
      </w:r>
      <w:r w:rsidR="009231E9">
        <w:t xml:space="preserve">framework </w:t>
      </w:r>
      <w:r w:rsidR="001C717B">
        <w:t>the API Compatibility Level defines the available libraries. .NET Standard 2.0 is not a CLI implementation and a complete framework, it</w:t>
      </w:r>
      <w:r w:rsidR="00070363">
        <w:t xml:space="preserve"> is</w:t>
      </w:r>
      <w:r w:rsidR="001C717B">
        <w:t xml:space="preserve"> just a specification of .NET APIs that are available on all .NET implementations. Perhaps </w:t>
      </w:r>
      <w:r w:rsidR="004F41C2">
        <w:t xml:space="preserve">a picture </w:t>
      </w:r>
      <w:r w:rsidR="0075043D">
        <w:t>tells</w:t>
      </w:r>
      <w:r w:rsidR="004F41C2">
        <w:t xml:space="preserve"> more than a thousand words</w:t>
      </w:r>
      <w:r w:rsidR="0075043D">
        <w:t>. (</w:t>
      </w:r>
      <w:r w:rsidR="0075043D" w:rsidRPr="0075043D">
        <w:rPr>
          <w:b/>
          <w:bCs/>
        </w:rPr>
        <w:t>Figure 12</w:t>
      </w:r>
      <w:r w:rsidR="0075043D">
        <w:t>)</w:t>
      </w:r>
    </w:p>
    <w:p w14:paraId="59A2498B" w14:textId="77777777" w:rsidR="00BD2DC9" w:rsidRDefault="0075043D" w:rsidP="00BD2DC9">
      <w:pPr>
        <w:pStyle w:val="Kp"/>
      </w:pPr>
      <w:r>
        <w:rPr>
          <w:noProof/>
        </w:rPr>
        <w:drawing>
          <wp:inline distT="0" distB="0" distL="0" distR="0" wp14:anchorId="3133D917" wp14:editId="5C1D7AC1">
            <wp:extent cx="5399828" cy="2913380"/>
            <wp:effectExtent l="0" t="0" r="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828" cy="2913380"/>
                    </a:xfrm>
                    <a:prstGeom prst="rect">
                      <a:avLst/>
                    </a:prstGeom>
                  </pic:spPr>
                </pic:pic>
              </a:graphicData>
            </a:graphic>
          </wp:inline>
        </w:drawing>
      </w:r>
    </w:p>
    <w:p w14:paraId="11AFA429" w14:textId="51D56A5E" w:rsidR="0075043D" w:rsidRDefault="00BD2DC9" w:rsidP="00BD2DC9">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8E3412">
        <w:rPr>
          <w:noProof/>
        </w:rPr>
        <w:t>12</w:t>
      </w:r>
      <w:r w:rsidR="00B3250D">
        <w:rPr>
          <w:noProof/>
        </w:rPr>
        <w:fldChar w:fldCharType="end"/>
      </w:r>
      <w:r>
        <w:t xml:space="preserve">: </w:t>
      </w:r>
      <w:r>
        <w:rPr>
          <w:b w:val="0"/>
          <w:bCs w:val="0"/>
        </w:rPr>
        <w:t>The purpose of .NET Standard.</w:t>
      </w:r>
      <w:r w:rsidR="00CA1E4F">
        <w:rPr>
          <w:b w:val="0"/>
          <w:bCs w:val="0"/>
        </w:rPr>
        <w:t xml:space="preserve"> </w:t>
      </w:r>
    </w:p>
    <w:p w14:paraId="456A19D1" w14:textId="3C345353" w:rsidR="00953C89" w:rsidRDefault="00953C89" w:rsidP="00070363">
      <w:pPr>
        <w:ind w:firstLine="0"/>
      </w:pPr>
      <w:r>
        <w:t xml:space="preserve">The general rule of thumb in Unity is to use .NET Standard 2.0 and only </w:t>
      </w:r>
      <w:r w:rsidR="0002651A">
        <w:t xml:space="preserve">switch to .NET 4.x whenever the project needs specific API(s) defined in it. </w:t>
      </w:r>
      <w:r w:rsidR="00BD7A11">
        <w:t>The reason for this is because</w:t>
      </w:r>
      <w:r w:rsidR="0002651A">
        <w:t xml:space="preserve"> </w:t>
      </w:r>
      <w:r w:rsidR="00070363">
        <w:t xml:space="preserve">.NET Standard 2.0 have a smaller library </w:t>
      </w:r>
      <w:r w:rsidR="00BD7A11">
        <w:t>which</w:t>
      </w:r>
      <w:r w:rsidR="00070363">
        <w:t xml:space="preserve"> compiles faster and produces a smaller build size that is quite useful for mobile applications.</w:t>
      </w:r>
    </w:p>
    <w:p w14:paraId="7271B5EF" w14:textId="0F5D9806" w:rsidR="009F6725" w:rsidRDefault="009F6725" w:rsidP="00070363">
      <w:pPr>
        <w:ind w:firstLine="0"/>
      </w:pPr>
    </w:p>
    <w:p w14:paraId="149DDDF2" w14:textId="57FA5795" w:rsidR="009F6725" w:rsidRDefault="009F6725" w:rsidP="009F6725">
      <w:pPr>
        <w:ind w:firstLine="425"/>
      </w:pPr>
      <w:r>
        <w:t>In conclusion</w:t>
      </w:r>
      <w:r w:rsidR="007979F9">
        <w:t xml:space="preserve"> Unity uses Mono as it is the framework that provides them cross</w:t>
      </w:r>
      <w:r w:rsidR="007979F9">
        <w:noBreakHyphen/>
        <w:t xml:space="preserve">platform support on </w:t>
      </w:r>
      <w:r w:rsidR="00F7254C">
        <w:t>a high range of</w:t>
      </w:r>
      <w:r w:rsidR="007979F9">
        <w:t xml:space="preserve"> devices and .NET Core </w:t>
      </w:r>
      <w:r w:rsidR="00F7254C">
        <w:t xml:space="preserve">does </w:t>
      </w:r>
      <w:r w:rsidR="007979F9">
        <w:t xml:space="preserve">not yet supports that many platforms as </w:t>
      </w:r>
      <w:r w:rsidR="00F7254C">
        <w:t>Mono. However, in November 2020 .NET Core will be merged with .NET Framework and will be developed as an open-source cross</w:t>
      </w:r>
      <w:r w:rsidR="00F7254C">
        <w:noBreakHyphen/>
        <w:t xml:space="preserve">platform framework with the name .NET. (First version will be .NET 5.) </w:t>
      </w:r>
      <w:r w:rsidR="00370FF8">
        <w:t>In 2021 .NET will be merged with many of the functionalities of Mono (.NET 6) therefore Unity sooner or later should switch to .NET (Core).</w:t>
      </w:r>
      <w:r w:rsidR="00A8224E">
        <w:t xml:space="preserve"> </w:t>
      </w:r>
      <w:r w:rsidR="00373E35">
        <w:t>.NET Core is such a powerful open</w:t>
      </w:r>
      <w:r w:rsidR="00373E35">
        <w:noBreakHyphen/>
        <w:t xml:space="preserve">source project that already some of the principal engineers of Unity tried to port the scripting backend to .NET Core. </w:t>
      </w:r>
      <w:r w:rsidR="00A57E9A">
        <w:fldChar w:fldCharType="begin"/>
      </w:r>
      <w:r w:rsidR="00A57E9A">
        <w:instrText xml:space="preserve"> REF _Ref56851246 \r \h </w:instrText>
      </w:r>
      <w:r w:rsidR="00A57E9A">
        <w:fldChar w:fldCharType="separate"/>
      </w:r>
      <w:r w:rsidR="008E3412">
        <w:t>[17]</w:t>
      </w:r>
      <w:r w:rsidR="00A57E9A">
        <w:fldChar w:fldCharType="end"/>
      </w:r>
    </w:p>
    <w:p w14:paraId="4F98B483" w14:textId="7B3B0ACF" w:rsidR="0082076A" w:rsidRPr="00953C89" w:rsidRDefault="0082076A" w:rsidP="0082076A">
      <w:pPr>
        <w:pStyle w:val="Cmsor2"/>
      </w:pPr>
      <w:bookmarkStart w:id="20" w:name="_Toc58330300"/>
      <w:r>
        <w:t>Scripting backends</w:t>
      </w:r>
      <w:bookmarkEnd w:id="20"/>
    </w:p>
    <w:p w14:paraId="1E5C096D" w14:textId="450DB982" w:rsidR="006117B0" w:rsidRDefault="003E7008" w:rsidP="002C6F4E">
      <w:pPr>
        <w:ind w:firstLine="425"/>
      </w:pPr>
      <w:r>
        <w:t>Scripting backend i</w:t>
      </w:r>
      <w:r w:rsidR="004E269B">
        <w:t xml:space="preserve">s a Unity term </w:t>
      </w:r>
      <w:r w:rsidR="00C90DCE">
        <w:t>for the framework that will compile and execute our code</w:t>
      </w:r>
      <w:r w:rsidR="004E269B">
        <w:t xml:space="preserve">. </w:t>
      </w:r>
      <w:r w:rsidR="00462957">
        <w:t xml:space="preserve">In Unity 2019 there are 2 scripting backends. We are already familiar with the one called </w:t>
      </w:r>
      <w:r w:rsidR="004E269B">
        <w:t>Mono</w:t>
      </w:r>
      <w:r w:rsidR="00C90DCE">
        <w:t xml:space="preserve"> </w:t>
      </w:r>
      <w:r w:rsidR="002B4095">
        <w:t xml:space="preserve">and </w:t>
      </w:r>
      <w:r w:rsidR="00C90DCE">
        <w:t xml:space="preserve">the other one is </w:t>
      </w:r>
      <w:r w:rsidR="009A23A9">
        <w:t>named</w:t>
      </w:r>
      <w:r w:rsidR="002B4095">
        <w:t xml:space="preserve"> </w:t>
      </w:r>
      <w:r w:rsidR="00C90DCE">
        <w:t>IL2CPP (Intermediate Language to C++)</w:t>
      </w:r>
      <w:r w:rsidR="00462957">
        <w:t>. IL2CPP is a Unity developed scripting backend</w:t>
      </w:r>
      <w:r w:rsidR="007D7AEA">
        <w:t xml:space="preserve">. It </w:t>
      </w:r>
      <w:r w:rsidR="004A22B1">
        <w:t>contains</w:t>
      </w:r>
      <w:r w:rsidR="007D7AEA">
        <w:t xml:space="preserve"> </w:t>
      </w:r>
      <w:r w:rsidR="00384B49">
        <w:t>an AOT</w:t>
      </w:r>
      <w:r w:rsidR="00384B49">
        <w:rPr>
          <w:rStyle w:val="Lbjegyzet-hivatkozs"/>
        </w:rPr>
        <w:footnoteReference w:id="35"/>
      </w:r>
      <w:r w:rsidR="00384B49">
        <w:t xml:space="preserve"> compiler</w:t>
      </w:r>
      <w:r w:rsidR="004A22B1">
        <w:t xml:space="preserve"> and a runtime library to support the virtual machine.</w:t>
      </w:r>
      <w:r w:rsidR="0035175C">
        <w:t xml:space="preserve"> Both scripting backend</w:t>
      </w:r>
      <w:r w:rsidR="005D1ED2">
        <w:t>s</w:t>
      </w:r>
      <w:r w:rsidR="0035175C">
        <w:t xml:space="preserve"> have </w:t>
      </w:r>
      <w:r w:rsidR="00A8211F">
        <w:t xml:space="preserve">some </w:t>
      </w:r>
      <w:r w:rsidR="0035175C">
        <w:t>advantage</w:t>
      </w:r>
      <w:r w:rsidR="005D1ED2">
        <w:t>s</w:t>
      </w:r>
      <w:r w:rsidR="0035175C">
        <w:t xml:space="preserve"> and disadvantage</w:t>
      </w:r>
      <w:r w:rsidR="005D1ED2">
        <w:t>s</w:t>
      </w:r>
      <w:r w:rsidR="0035175C">
        <w:t>.</w:t>
      </w:r>
    </w:p>
    <w:p w14:paraId="673A96ED" w14:textId="7E55A894" w:rsidR="0035175C" w:rsidRDefault="0035175C" w:rsidP="0035175C">
      <w:pPr>
        <w:pStyle w:val="Cmsor3"/>
      </w:pPr>
      <w:bookmarkStart w:id="21" w:name="_Toc58330301"/>
      <w:r>
        <w:t>The Mono scripting backend</w:t>
      </w:r>
      <w:bookmarkEnd w:id="21"/>
    </w:p>
    <w:p w14:paraId="1A564397" w14:textId="33838B95" w:rsidR="000351A0" w:rsidRDefault="0035175C" w:rsidP="00CE37C8">
      <w:pPr>
        <w:ind w:firstLine="425"/>
      </w:pPr>
      <w:r>
        <w:t xml:space="preserve">The Mono scripting backend </w:t>
      </w:r>
      <w:r w:rsidR="007E04AF">
        <w:t xml:space="preserve">is the backend of the editor. There is no way to use IL2CPP when testing </w:t>
      </w:r>
      <w:r w:rsidR="006C227D">
        <w:t>a</w:t>
      </w:r>
      <w:r w:rsidR="007E04AF">
        <w:t xml:space="preserve"> game via the editor. This might sound </w:t>
      </w:r>
      <w:r w:rsidR="002B3173">
        <w:t xml:space="preserve">inconvenient when the final builds will </w:t>
      </w:r>
      <w:r w:rsidR="00C6666E">
        <w:t xml:space="preserve">be </w:t>
      </w:r>
      <w:r w:rsidR="002B3173">
        <w:t xml:space="preserve">all compiled via IL2CPP </w:t>
      </w:r>
      <w:r w:rsidR="00C6666E">
        <w:t>but as we talked about it earlier Mono provides a seriously faster iteration</w:t>
      </w:r>
      <w:r w:rsidR="00911AD7">
        <w:t xml:space="preserve"> time than</w:t>
      </w:r>
      <w:r w:rsidR="00C6666E">
        <w:t xml:space="preserve"> IL2CPP</w:t>
      </w:r>
      <w:r w:rsidR="00911AD7">
        <w:t xml:space="preserve"> since</w:t>
      </w:r>
      <w:r w:rsidR="002B3173">
        <w:t xml:space="preserve"> </w:t>
      </w:r>
      <w:r w:rsidR="006C526B">
        <w:t>compilations are much faster with it</w:t>
      </w:r>
      <w:r w:rsidR="00C6666E">
        <w:t xml:space="preserve"> (involves no C++ compilation and because it only gets compiled to an IL)</w:t>
      </w:r>
      <w:r w:rsidR="00911AD7">
        <w:t>. Mono as a JIT based scripting backend also supports dynamic C#/IL code generation at runtime</w:t>
      </w:r>
      <w:r w:rsidR="00367CC4">
        <w:t>.</w:t>
      </w:r>
      <w:r w:rsidR="00ED3945">
        <w:t xml:space="preserve"> </w:t>
      </w:r>
      <w:r w:rsidR="00A24DA5">
        <w:t xml:space="preserve">However, that are many cases where Mono is not a suitable scripting backend. There are some platforms that do not allow runtime code generation therefore any JIT based managed </w:t>
      </w:r>
      <w:r w:rsidR="00C85919">
        <w:t>code will be prevented to execute on the target platform.</w:t>
      </w:r>
      <w:r w:rsidR="000351A0">
        <w:t xml:space="preserve"> </w:t>
      </w:r>
      <w:r w:rsidR="00E30F13">
        <w:t xml:space="preserve">In this case an AOT compiler is required. </w:t>
      </w:r>
      <w:r w:rsidR="000351A0">
        <w:t>A good example for this are iOS devices.</w:t>
      </w:r>
    </w:p>
    <w:p w14:paraId="4C307FA0" w14:textId="16E062EB" w:rsidR="000351A0" w:rsidRDefault="000351A0" w:rsidP="000351A0">
      <w:pPr>
        <w:pStyle w:val="Cmsor3"/>
      </w:pPr>
      <w:bookmarkStart w:id="22" w:name="_Toc58330302"/>
      <w:r>
        <w:lastRenderedPageBreak/>
        <w:t>The IL2CPP scripting backend</w:t>
      </w:r>
      <w:bookmarkEnd w:id="22"/>
    </w:p>
    <w:p w14:paraId="699816D2" w14:textId="798E366F" w:rsidR="00267979" w:rsidRDefault="008726D3" w:rsidP="000351A0">
      <w:pPr>
        <w:ind w:firstLine="425"/>
      </w:pPr>
      <w:r>
        <w:t xml:space="preserve">IL2CPP is Unity’s own scripting backend first introduced in Unity 5. </w:t>
      </w:r>
      <w:r w:rsidR="00372D7B">
        <w:t>Since then i</w:t>
      </w:r>
      <w:r>
        <w:t>t has undergone serious change</w:t>
      </w:r>
      <w:r w:rsidR="00372D7B">
        <w:t>s</w:t>
      </w:r>
      <w:r w:rsidR="008E5CAA">
        <w:t xml:space="preserve"> and now </w:t>
      </w:r>
      <w:r w:rsidR="00A8211F">
        <w:t xml:space="preserve">it is </w:t>
      </w:r>
      <w:r w:rsidR="008E5CAA">
        <w:t>one of the main scripting backends of Unity</w:t>
      </w:r>
      <w:r>
        <w:t>.</w:t>
      </w:r>
      <w:r w:rsidR="008E5CAA">
        <w:t xml:space="preserve"> Some of Unity’s supported platforms</w:t>
      </w:r>
      <w:r w:rsidR="00267979">
        <w:t xml:space="preserve"> can only be shipped with IL2CPP.</w:t>
      </w:r>
      <w:r w:rsidR="00372D7B">
        <w:t xml:space="preserve"> </w:t>
      </w:r>
      <w:r w:rsidR="00A8211F">
        <w:t>IL2CPP</w:t>
      </w:r>
      <w:r w:rsidR="00E64DAA">
        <w:t>’s</w:t>
      </w:r>
      <w:r w:rsidR="00A8211F">
        <w:t xml:space="preserve"> biggest advantage is </w:t>
      </w:r>
      <w:r w:rsidR="00E64DAA">
        <w:t>in its configurability</w:t>
      </w:r>
      <w:r w:rsidR="00FD3D2A">
        <w:t xml:space="preserve">, framework independent GC and in its performance. Although IL2CPP is generally faster than Mono </w:t>
      </w:r>
      <w:r w:rsidR="00DC240C">
        <w:t xml:space="preserve">there are some cases and platforms where it </w:t>
      </w:r>
      <w:r w:rsidR="00B335BC">
        <w:t>can be</w:t>
      </w:r>
      <w:r w:rsidR="00DC240C">
        <w:t xml:space="preserve"> considerably slower.</w:t>
      </w:r>
    </w:p>
    <w:p w14:paraId="393F9D20" w14:textId="407300C9" w:rsidR="000351A0" w:rsidRDefault="00372D7B" w:rsidP="000351A0">
      <w:pPr>
        <w:ind w:firstLine="425"/>
      </w:pPr>
      <w:r>
        <w:t>IL2CPP first compile</w:t>
      </w:r>
      <w:r w:rsidR="00A57317">
        <w:t>s</w:t>
      </w:r>
      <w:r>
        <w:t xml:space="preserve"> IL code </w:t>
      </w:r>
      <w:r w:rsidR="00267979">
        <w:t xml:space="preserve">from the scripts assemblies </w:t>
      </w:r>
      <w:r>
        <w:t xml:space="preserve">into C++ then compiles </w:t>
      </w:r>
      <w:r w:rsidR="00267979">
        <w:t xml:space="preserve">these </w:t>
      </w:r>
      <w:r>
        <w:t xml:space="preserve">to native code </w:t>
      </w:r>
      <w:r w:rsidR="00A57317">
        <w:t>which</w:t>
      </w:r>
      <w:r>
        <w:t xml:space="preserve"> can be directly executed on the target architecture</w:t>
      </w:r>
      <w:r w:rsidR="00DB7730">
        <w:t>,</w:t>
      </w:r>
      <w:r w:rsidR="009F2D0D">
        <w:t xml:space="preserve"> </w:t>
      </w:r>
      <w:r w:rsidR="003A5C55">
        <w:t>this</w:t>
      </w:r>
      <w:r w:rsidR="009F2D0D">
        <w:t xml:space="preserve"> can be seen on </w:t>
      </w:r>
      <w:r w:rsidR="009F2D0D" w:rsidRPr="009F2D0D">
        <w:rPr>
          <w:b/>
          <w:bCs/>
        </w:rPr>
        <w:t>Figure 13</w:t>
      </w:r>
      <w:r>
        <w:t>.</w:t>
      </w:r>
      <w:r w:rsidR="001520F4">
        <w:t xml:space="preserve"> </w:t>
      </w:r>
      <w:r w:rsidR="0029028A">
        <w:t>L</w:t>
      </w:r>
      <w:r w:rsidR="00BB307A">
        <w:t>ibil2cpp is the name of the runtime library</w:t>
      </w:r>
      <w:r w:rsidR="00131250">
        <w:t xml:space="preserve"> (e.g. this contains the GC)</w:t>
      </w:r>
      <w:r w:rsidR="00BB307A">
        <w:t xml:space="preserve"> and IL2CPP.exe is the compiler</w:t>
      </w:r>
      <w:r w:rsidR="0033173C">
        <w:t xml:space="preserve">. </w:t>
      </w:r>
      <w:r w:rsidR="00354631">
        <w:t>The compiler is an AOT compiler.</w:t>
      </w:r>
    </w:p>
    <w:p w14:paraId="5CAA29F6" w14:textId="77777777" w:rsidR="009F2D0D" w:rsidRDefault="009F2D0D" w:rsidP="009F2D0D">
      <w:pPr>
        <w:pStyle w:val="Kp"/>
      </w:pPr>
      <w:r>
        <w:rPr>
          <w:noProof/>
        </w:rPr>
        <w:drawing>
          <wp:inline distT="0" distB="0" distL="0" distR="0" wp14:anchorId="2E6172C0" wp14:editId="1525BF63">
            <wp:extent cx="5400040" cy="2336800"/>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2">
                      <a:extLst>
                        <a:ext uri="{28A0092B-C50C-407E-A947-70E740481C1C}">
                          <a14:useLocalDpi xmlns:a14="http://schemas.microsoft.com/office/drawing/2010/main" val="0"/>
                        </a:ext>
                      </a:extLst>
                    </a:blip>
                    <a:stretch>
                      <a:fillRect/>
                    </a:stretch>
                  </pic:blipFill>
                  <pic:spPr>
                    <a:xfrm>
                      <a:off x="0" y="0"/>
                      <a:ext cx="5400040" cy="2336800"/>
                    </a:xfrm>
                    <a:prstGeom prst="rect">
                      <a:avLst/>
                    </a:prstGeom>
                  </pic:spPr>
                </pic:pic>
              </a:graphicData>
            </a:graphic>
          </wp:inline>
        </w:drawing>
      </w:r>
    </w:p>
    <w:p w14:paraId="240E0DBD" w14:textId="47FA0B4B" w:rsidR="001520F4" w:rsidRDefault="009F2D0D" w:rsidP="009F2D0D">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8E3412">
        <w:rPr>
          <w:noProof/>
        </w:rPr>
        <w:t>13</w:t>
      </w:r>
      <w:r w:rsidR="00B3250D">
        <w:rPr>
          <w:noProof/>
        </w:rPr>
        <w:fldChar w:fldCharType="end"/>
      </w:r>
      <w:r>
        <w:t xml:space="preserve">: </w:t>
      </w:r>
      <w:r>
        <w:rPr>
          <w:b w:val="0"/>
          <w:bCs w:val="0"/>
        </w:rPr>
        <w:t xml:space="preserve">The compilation process </w:t>
      </w:r>
      <w:r w:rsidR="00B425BE">
        <w:rPr>
          <w:b w:val="0"/>
          <w:bCs w:val="0"/>
        </w:rPr>
        <w:t xml:space="preserve">of IL2CPP </w:t>
      </w:r>
      <w:r w:rsidR="00B425BE">
        <w:rPr>
          <w:b w:val="0"/>
          <w:bCs w:val="0"/>
        </w:rPr>
        <w:fldChar w:fldCharType="begin"/>
      </w:r>
      <w:r w:rsidR="00B425BE">
        <w:rPr>
          <w:b w:val="0"/>
          <w:bCs w:val="0"/>
        </w:rPr>
        <w:instrText xml:space="preserve"> REF _Ref56869176 \r \h </w:instrText>
      </w:r>
      <w:r w:rsidR="00B425BE">
        <w:rPr>
          <w:b w:val="0"/>
          <w:bCs w:val="0"/>
        </w:rPr>
      </w:r>
      <w:r w:rsidR="00B425BE">
        <w:rPr>
          <w:b w:val="0"/>
          <w:bCs w:val="0"/>
        </w:rPr>
        <w:fldChar w:fldCharType="separate"/>
      </w:r>
      <w:r w:rsidR="008E3412">
        <w:rPr>
          <w:b w:val="0"/>
          <w:bCs w:val="0"/>
        </w:rPr>
        <w:t>[18]</w:t>
      </w:r>
      <w:r w:rsidR="00B425BE">
        <w:rPr>
          <w:b w:val="0"/>
          <w:bCs w:val="0"/>
        </w:rPr>
        <w:fldChar w:fldCharType="end"/>
      </w:r>
    </w:p>
    <w:p w14:paraId="3B9C08FE" w14:textId="28361CCB" w:rsidR="00B425BE" w:rsidRDefault="00B425BE" w:rsidP="00D05320">
      <w:pPr>
        <w:ind w:firstLine="425"/>
      </w:pPr>
      <w:r>
        <w:t xml:space="preserve">It is important to point out that the standard libraries of </w:t>
      </w:r>
      <w:r w:rsidR="0056158D">
        <w:t>.NET</w:t>
      </w:r>
      <w:r>
        <w:t xml:space="preserve"> are not </w:t>
      </w:r>
      <w:r w:rsidR="0056158D">
        <w:t xml:space="preserve">transpiled to C++, mscorlib.dll, System.dll, etc. are the exact same code used for the Mono scripting backend. The converted C++ code </w:t>
      </w:r>
      <w:r w:rsidR="00A1367A">
        <w:t xml:space="preserve">currently </w:t>
      </w:r>
      <w:r w:rsidR="0056158D">
        <w:t xml:space="preserve">uses the </w:t>
      </w:r>
      <w:r w:rsidR="001D37D8" w:rsidRPr="001D37D8">
        <w:t>Boehm-Demers-Weiser garbage collector</w:t>
      </w:r>
      <w:r w:rsidR="00A1367A">
        <w:t>.</w:t>
      </w:r>
    </w:p>
    <w:p w14:paraId="3EFB678C" w14:textId="3FDFA248" w:rsidR="00D05320" w:rsidRDefault="00E4289B" w:rsidP="00D05320">
      <w:pPr>
        <w:ind w:firstLine="425"/>
      </w:pPr>
      <w:r>
        <w:t>IL2CPP has some restrictions on reflection</w:t>
      </w:r>
      <w:r>
        <w:rPr>
          <w:rStyle w:val="Lbjegyzet-hivatkozs"/>
        </w:rPr>
        <w:footnoteReference w:id="36"/>
      </w:r>
      <w:r w:rsidR="002A22CB">
        <w:t>, C# exception filters and on some other minor features</w:t>
      </w:r>
      <w:r w:rsidR="00725D8E">
        <w:t>. Unity Documentation h</w:t>
      </w:r>
      <w:r w:rsidR="00A42DFB">
        <w:t>as</w:t>
      </w:r>
      <w:r w:rsidR="00725D8E">
        <w:t xml:space="preserve"> a detailed page dedicated to </w:t>
      </w:r>
      <w:r w:rsidR="001B1BC0">
        <w:t xml:space="preserve">these </w:t>
      </w:r>
      <w:r w:rsidR="00725D8E">
        <w:t>scripting restrictions</w:t>
      </w:r>
      <w:r w:rsidR="002A22CB">
        <w:t>.</w:t>
      </w:r>
      <w:r w:rsidR="00725D8E">
        <w:rPr>
          <w:rStyle w:val="Lbjegyzet-hivatkozs"/>
        </w:rPr>
        <w:footnoteReference w:id="37"/>
      </w:r>
    </w:p>
    <w:p w14:paraId="2FF9B73C" w14:textId="64340EA3" w:rsidR="001B1BC0" w:rsidRDefault="00CA6082" w:rsidP="001B1BC0">
      <w:pPr>
        <w:pStyle w:val="Cmsor1"/>
      </w:pPr>
      <w:bookmarkStart w:id="23" w:name="_Toc58330303"/>
      <w:r>
        <w:lastRenderedPageBreak/>
        <w:t xml:space="preserve">Performance </w:t>
      </w:r>
      <w:r w:rsidR="00444D3C">
        <w:t>analysis</w:t>
      </w:r>
      <w:r w:rsidR="00660885">
        <w:t xml:space="preserve"> in Unity</w:t>
      </w:r>
      <w:bookmarkEnd w:id="23"/>
    </w:p>
    <w:p w14:paraId="7BF66913" w14:textId="4B8F965A" w:rsidR="00986E90" w:rsidRDefault="00372C96" w:rsidP="00372C96">
      <w:pPr>
        <w:ind w:firstLine="425"/>
      </w:pPr>
      <w:r>
        <w:t xml:space="preserve">Now that we are familiar with </w:t>
      </w:r>
      <w:r w:rsidR="00474F5E">
        <w:t xml:space="preserve">common </w:t>
      </w:r>
      <w:r>
        <w:t>performance issues and considerations</w:t>
      </w:r>
      <w:r w:rsidR="0037776D">
        <w:t xml:space="preserve"> in game development</w:t>
      </w:r>
      <w:r w:rsidR="00667FB2">
        <w:t xml:space="preserve"> and</w:t>
      </w:r>
      <w:r>
        <w:t xml:space="preserve"> </w:t>
      </w:r>
      <w:r w:rsidR="00667FB2">
        <w:t>w</w:t>
      </w:r>
      <w:r>
        <w:t xml:space="preserve">e know how to </w:t>
      </w:r>
      <w:r w:rsidR="0037776D">
        <w:t>approach</w:t>
      </w:r>
      <w:r>
        <w:t xml:space="preserve"> </w:t>
      </w:r>
      <w:r w:rsidR="00474F5E">
        <w:t>and assign optimization</w:t>
      </w:r>
      <w:r w:rsidR="0037776D">
        <w:t xml:space="preserve"> </w:t>
      </w:r>
      <w:r w:rsidR="00474F5E">
        <w:t>goals to them</w:t>
      </w:r>
      <w:r w:rsidR="0037776D">
        <w:t xml:space="preserve"> and </w:t>
      </w:r>
      <w:r w:rsidR="007B40ED">
        <w:t xml:space="preserve">that </w:t>
      </w:r>
      <w:r w:rsidR="0099655B">
        <w:t xml:space="preserve">we </w:t>
      </w:r>
      <w:r w:rsidR="00FD7E17">
        <w:t xml:space="preserve">have </w:t>
      </w:r>
      <w:r w:rsidR="0099655B">
        <w:t>also become</w:t>
      </w:r>
      <w:r w:rsidR="0037776D">
        <w:t xml:space="preserve"> familiar with the scripting ecosystem in Unity</w:t>
      </w:r>
      <w:r w:rsidR="0099655B">
        <w:t xml:space="preserve"> it’s time to </w:t>
      </w:r>
      <w:r w:rsidR="00AE186B">
        <w:t>talk</w:t>
      </w:r>
      <w:r w:rsidR="004F63D6">
        <w:t xml:space="preserve"> about how </w:t>
      </w:r>
      <w:r w:rsidR="00EE0FF9">
        <w:t xml:space="preserve">to handle these in </w:t>
      </w:r>
      <w:r w:rsidR="00EF07E7">
        <w:t xml:space="preserve">practice inside </w:t>
      </w:r>
      <w:r w:rsidR="00EE0FF9">
        <w:t>Unity.</w:t>
      </w:r>
    </w:p>
    <w:p w14:paraId="3D676FF9" w14:textId="51644E48" w:rsidR="00345776" w:rsidRDefault="00345776" w:rsidP="00584458">
      <w:pPr>
        <w:ind w:firstLine="425"/>
      </w:pPr>
      <w:r>
        <w:t>In this section we will discover what type</w:t>
      </w:r>
      <w:r w:rsidR="0087643F">
        <w:t>s</w:t>
      </w:r>
      <w:r>
        <w:t xml:space="preserve"> of tools are available for performance analysis in Unity, how to use these tools and identify the bottlenecks and hot spots</w:t>
      </w:r>
      <w:r>
        <w:rPr>
          <w:rStyle w:val="Lbjegyzet-hivatkozs"/>
        </w:rPr>
        <w:footnoteReference w:id="38"/>
      </w:r>
      <w:r>
        <w:t xml:space="preserve"> with the help of them.</w:t>
      </w:r>
      <w:r w:rsidR="00584458">
        <w:t xml:space="preserve"> Then </w:t>
      </w:r>
      <w:r w:rsidR="00A2120E">
        <w:t>we will discover what type</w:t>
      </w:r>
      <w:r w:rsidR="0087643F">
        <w:t>s</w:t>
      </w:r>
      <w:r w:rsidR="00A2120E">
        <w:t xml:space="preserve"> of tools are available in Unity to write </w:t>
      </w:r>
      <w:r w:rsidR="00786AEB">
        <w:t>performance tests and b</w:t>
      </w:r>
      <w:r w:rsidR="00A2120E">
        <w:t>enchmarks in order to maintain performance requirements</w:t>
      </w:r>
      <w:r w:rsidR="009B75F2">
        <w:t xml:space="preserve"> or just to select the most optimal solution to a specific problem</w:t>
      </w:r>
      <w:r w:rsidR="00A2120E">
        <w:t>.</w:t>
      </w:r>
    </w:p>
    <w:p w14:paraId="141EA695" w14:textId="3E32A708" w:rsidR="007F7862" w:rsidRDefault="003101DD" w:rsidP="00C73665">
      <w:pPr>
        <w:pStyle w:val="Cmsor2"/>
      </w:pPr>
      <w:bookmarkStart w:id="24" w:name="_Toc58330304"/>
      <w:r>
        <w:t>Profiling</w:t>
      </w:r>
      <w:bookmarkEnd w:id="24"/>
    </w:p>
    <w:p w14:paraId="7D1C9A49" w14:textId="08A3BB91" w:rsidR="000771AC" w:rsidRDefault="00F678CE" w:rsidP="00F01BDA">
      <w:pPr>
        <w:spacing w:after="0"/>
        <w:ind w:firstLine="425"/>
      </w:pPr>
      <w:r>
        <w:t>Profiling in computer science is a form of dynamic program analysis</w:t>
      </w:r>
      <w:r w:rsidR="00F01BDA">
        <w:t xml:space="preserve"> where we measure different parts of our application</w:t>
      </w:r>
      <w:r>
        <w:t xml:space="preserve">. </w:t>
      </w:r>
      <w:r w:rsidR="00C73665">
        <w:t>Whenever a performance degradation is observed</w:t>
      </w:r>
      <w:r w:rsidR="00E919BF">
        <w:t xml:space="preserve"> a performance </w:t>
      </w:r>
      <w:r w:rsidR="000B61D0">
        <w:t>profiling</w:t>
      </w:r>
      <w:r w:rsidR="00E919BF">
        <w:t xml:space="preserve"> should take place. It is a common mistake </w:t>
      </w:r>
      <w:r w:rsidR="00666D98">
        <w:t xml:space="preserve">amongst rookie programmers that only assumptions are made </w:t>
      </w:r>
      <w:r w:rsidR="000E7EA1">
        <w:t>thus</w:t>
      </w:r>
      <w:r w:rsidR="00666D98">
        <w:t xml:space="preserve"> it can happen that a subsystem gets optimized that is not </w:t>
      </w:r>
      <w:r w:rsidR="000E7EA1">
        <w:t>even</w:t>
      </w:r>
      <w:r w:rsidR="00666D98">
        <w:t xml:space="preserve"> involved in the </w:t>
      </w:r>
      <w:r w:rsidR="000E7EA1">
        <w:t xml:space="preserve">root </w:t>
      </w:r>
      <w:r w:rsidR="00666D98">
        <w:t>cause.</w:t>
      </w:r>
      <w:r w:rsidR="000E7EA1">
        <w:t xml:space="preserve"> It is needles</w:t>
      </w:r>
      <w:r w:rsidR="00A02C8E">
        <w:t>s</w:t>
      </w:r>
      <w:r w:rsidR="000E7EA1">
        <w:t xml:space="preserve"> to say that this approach is </w:t>
      </w:r>
      <w:r w:rsidR="00570675">
        <w:t>highly inefficient</w:t>
      </w:r>
      <w:r w:rsidR="000E7EA1">
        <w:t>.</w:t>
      </w:r>
      <w:r w:rsidR="00222ED6">
        <w:t xml:space="preserve"> </w:t>
      </w:r>
      <w:r w:rsidR="000771AC">
        <w:t xml:space="preserve">There are several tools </w:t>
      </w:r>
      <w:r w:rsidR="00B53A6C">
        <w:t xml:space="preserve">available in Unity to help us identify </w:t>
      </w:r>
      <w:r w:rsidR="00A60988">
        <w:t>performance related issues</w:t>
      </w:r>
      <w:r w:rsidR="00092B3E">
        <w:t xml:space="preserve"> like the </w:t>
      </w:r>
    </w:p>
    <w:p w14:paraId="37287FFF" w14:textId="118BF448" w:rsidR="00092B3E" w:rsidRDefault="00092B3E" w:rsidP="00150323">
      <w:pPr>
        <w:pStyle w:val="Listaszerbekezds"/>
        <w:numPr>
          <w:ilvl w:val="0"/>
          <w:numId w:val="37"/>
        </w:numPr>
        <w:spacing w:after="0"/>
        <w:ind w:left="1139" w:hanging="357"/>
      </w:pPr>
      <w:r>
        <w:t>Profiler</w:t>
      </w:r>
    </w:p>
    <w:p w14:paraId="673655D4" w14:textId="4FE4DFD4" w:rsidR="00150323" w:rsidRDefault="00150323" w:rsidP="00150323">
      <w:pPr>
        <w:pStyle w:val="Listaszerbekezds"/>
        <w:numPr>
          <w:ilvl w:val="0"/>
          <w:numId w:val="37"/>
        </w:numPr>
        <w:spacing w:after="0"/>
        <w:ind w:left="1139" w:hanging="357"/>
      </w:pPr>
      <w:r>
        <w:t>Memory Profiler</w:t>
      </w:r>
    </w:p>
    <w:p w14:paraId="1235683A" w14:textId="490233FD" w:rsidR="00092B3E" w:rsidRDefault="00092B3E" w:rsidP="00150323">
      <w:pPr>
        <w:pStyle w:val="Listaszerbekezds"/>
        <w:numPr>
          <w:ilvl w:val="0"/>
          <w:numId w:val="37"/>
        </w:numPr>
        <w:spacing w:after="0"/>
        <w:ind w:left="1139" w:hanging="357"/>
      </w:pPr>
      <w:r>
        <w:t>Frame Debugger</w:t>
      </w:r>
    </w:p>
    <w:p w14:paraId="74914FB1" w14:textId="79441934" w:rsidR="00092B3E" w:rsidRDefault="00092B3E" w:rsidP="00F01BDA">
      <w:pPr>
        <w:pStyle w:val="Listaszerbekezds"/>
        <w:numPr>
          <w:ilvl w:val="0"/>
          <w:numId w:val="37"/>
        </w:numPr>
        <w:spacing w:after="0"/>
        <w:ind w:left="1139" w:hanging="357"/>
      </w:pPr>
      <w:r>
        <w:t>Physics debugger</w:t>
      </w:r>
      <w:r w:rsidR="000E1ECB">
        <w:t>.</w:t>
      </w:r>
    </w:p>
    <w:p w14:paraId="38247AEC" w14:textId="72BBBA4E" w:rsidR="00AC15CF" w:rsidRDefault="003169A5" w:rsidP="00AC15CF">
      <w:pPr>
        <w:ind w:firstLine="0"/>
      </w:pPr>
      <w:r>
        <w:t>Moreover</w:t>
      </w:r>
      <w:r w:rsidR="000F01C3">
        <w:t>,</w:t>
      </w:r>
      <w:r w:rsidR="00AC15CF">
        <w:t xml:space="preserve"> there are other tools available that can be used with Unity</w:t>
      </w:r>
      <w:r w:rsidR="00C72447">
        <w:t xml:space="preserve"> like Visual Studio’s profiler or for platform dependent optimizations the corresponding tools. E.g. for Android the Snapdragon Profiler. </w:t>
      </w:r>
    </w:p>
    <w:p w14:paraId="58469621" w14:textId="74123462" w:rsidR="00AC15CF" w:rsidRDefault="00AC15CF" w:rsidP="00AF6688">
      <w:pPr>
        <w:spacing w:after="0"/>
        <w:ind w:firstLine="0"/>
      </w:pPr>
      <w:r>
        <w:t xml:space="preserve">In this thesis we will concentrate on </w:t>
      </w:r>
      <w:r w:rsidR="00C02205">
        <w:t xml:space="preserve">Unity’s </w:t>
      </w:r>
      <w:r>
        <w:t>Profiler</w:t>
      </w:r>
      <w:r w:rsidR="00C02205">
        <w:t xml:space="preserve"> too</w:t>
      </w:r>
      <w:r w:rsidR="00FC5DE3">
        <w:t>l</w:t>
      </w:r>
      <w:r w:rsidR="00BE1DAD">
        <w:t xml:space="preserve"> and on the official packages made for performance analysis like the Performance Testing Extension.</w:t>
      </w:r>
    </w:p>
    <w:p w14:paraId="78A09BB7" w14:textId="61E4BD9C" w:rsidR="00BB3D2E" w:rsidRDefault="00BB3D2E" w:rsidP="00BB3D2E">
      <w:pPr>
        <w:pStyle w:val="Cmsor3"/>
      </w:pPr>
      <w:bookmarkStart w:id="25" w:name="_Toc58330305"/>
      <w:r>
        <w:lastRenderedPageBreak/>
        <w:t>The Unity Profiler</w:t>
      </w:r>
      <w:bookmarkEnd w:id="25"/>
    </w:p>
    <w:p w14:paraId="1F4AED54" w14:textId="1020F7D9" w:rsidR="00BB3D2E" w:rsidRDefault="006162AB" w:rsidP="006162AB">
      <w:pPr>
        <w:ind w:firstLine="425"/>
      </w:pPr>
      <w:r>
        <w:t xml:space="preserve">The Unity </w:t>
      </w:r>
      <w:r w:rsidR="001639ED">
        <w:t>P</w:t>
      </w:r>
      <w:r>
        <w:t xml:space="preserve">rofiler is the most commonly </w:t>
      </w:r>
      <w:r w:rsidR="001639ED">
        <w:t>used profiling</w:t>
      </w:r>
      <w:r>
        <w:t xml:space="preserve"> tool for Unity applications. </w:t>
      </w:r>
      <w:r w:rsidR="001639ED">
        <w:t xml:space="preserve">It can be connected to devices over the network or to devices </w:t>
      </w:r>
      <w:r w:rsidR="00572E5C">
        <w:t xml:space="preserve">connected to the machine </w:t>
      </w:r>
      <w:r w:rsidR="006D5926">
        <w:t>physically</w:t>
      </w:r>
      <w:r w:rsidR="00572E5C">
        <w:t xml:space="preserve"> allowing the developers to analyze the application on their release platforms. The profiler can be also connected to the editor allowing analysis of in-development features. </w:t>
      </w:r>
      <w:r w:rsidR="0076654A">
        <w:t xml:space="preserve">The profiler gathers and displays data on the performance of the application such as CPU, </w:t>
      </w:r>
      <w:r w:rsidR="00053E41">
        <w:t xml:space="preserve">GPU, </w:t>
      </w:r>
      <w:r w:rsidR="0076654A">
        <w:t>memory, renderer, audio</w:t>
      </w:r>
      <w:r w:rsidR="00496490">
        <w:t xml:space="preserve">, physics, network etc. </w:t>
      </w:r>
      <w:r w:rsidR="002567D0">
        <w:t xml:space="preserve">The profiler displays the gathered data </w:t>
      </w:r>
      <w:r w:rsidR="001943CB">
        <w:t xml:space="preserve">in both text and </w:t>
      </w:r>
      <w:r w:rsidR="00D40154">
        <w:t>charted view as well.</w:t>
      </w:r>
      <w:r w:rsidR="002567D0">
        <w:t xml:space="preserve"> </w:t>
      </w:r>
    </w:p>
    <w:p w14:paraId="12D094A2" w14:textId="0BF9B16B" w:rsidR="00421BFA" w:rsidRPr="006B2861" w:rsidRDefault="004E2B45" w:rsidP="008C451F">
      <w:pPr>
        <w:ind w:firstLine="425"/>
      </w:pPr>
      <w:r>
        <w:t xml:space="preserve">The </w:t>
      </w:r>
      <w:r w:rsidR="008C451F">
        <w:t>P</w:t>
      </w:r>
      <w:r>
        <w:t xml:space="preserve">rofiler should be the first tool for performance related issue when developing with Unity. </w:t>
      </w:r>
      <w:r w:rsidR="002B25FB">
        <w:t>It</w:t>
      </w:r>
      <w:r w:rsidR="00421BFA">
        <w:t xml:space="preserve"> has </w:t>
      </w:r>
      <w:r w:rsidR="006B2861">
        <w:t>four</w:t>
      </w:r>
      <w:r w:rsidR="00421BFA">
        <w:t xml:space="preserve"> main windows</w:t>
      </w:r>
      <w:r w:rsidR="006B2861">
        <w:t xml:space="preserve"> as it can be seen on </w:t>
      </w:r>
      <w:r w:rsidR="006B2861" w:rsidRPr="006B2861">
        <w:rPr>
          <w:b/>
          <w:bCs/>
        </w:rPr>
        <w:t>Figure 14</w:t>
      </w:r>
      <w:r w:rsidR="006B2861">
        <w:rPr>
          <w:b/>
          <w:bCs/>
        </w:rPr>
        <w:t xml:space="preserve">. </w:t>
      </w:r>
    </w:p>
    <w:p w14:paraId="534C6A67" w14:textId="77777777" w:rsidR="00084CA1" w:rsidRDefault="00084CA1" w:rsidP="00084CA1">
      <w:pPr>
        <w:pStyle w:val="Kp"/>
      </w:pPr>
      <w:r>
        <w:rPr>
          <w:noProof/>
        </w:rPr>
        <w:drawing>
          <wp:inline distT="0" distB="0" distL="0" distR="0" wp14:anchorId="23D07FFC" wp14:editId="73576D4A">
            <wp:extent cx="5283835" cy="3264358"/>
            <wp:effectExtent l="133350" t="114300" r="137795" b="11430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83835" cy="3264358"/>
                    </a:xfrm>
                    <a:prstGeom prst="rect">
                      <a:avLst/>
                    </a:prstGeom>
                    <a:effectLst>
                      <a:outerShdw blurRad="63500" sx="102000" sy="102000" algn="ctr" rotWithShape="0">
                        <a:prstClr val="black">
                          <a:alpha val="40000"/>
                        </a:prstClr>
                      </a:outerShdw>
                    </a:effectLst>
                  </pic:spPr>
                </pic:pic>
              </a:graphicData>
            </a:graphic>
          </wp:inline>
        </w:drawing>
      </w:r>
    </w:p>
    <w:p w14:paraId="19AD7F6D" w14:textId="581967CC" w:rsidR="00084CA1" w:rsidRDefault="00084CA1" w:rsidP="00084CA1">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8E3412">
        <w:rPr>
          <w:noProof/>
        </w:rPr>
        <w:t>14</w:t>
      </w:r>
      <w:r w:rsidR="00B3250D">
        <w:rPr>
          <w:noProof/>
        </w:rPr>
        <w:fldChar w:fldCharType="end"/>
      </w:r>
      <w:r>
        <w:t xml:space="preserve">: </w:t>
      </w:r>
      <w:r>
        <w:rPr>
          <w:b w:val="0"/>
          <w:bCs w:val="0"/>
        </w:rPr>
        <w:t>The Profiler window</w:t>
      </w:r>
    </w:p>
    <w:p w14:paraId="43DF2DA0" w14:textId="011E79F4" w:rsidR="002A01F9" w:rsidRDefault="002A01F9" w:rsidP="002A01F9">
      <w:pPr>
        <w:ind w:firstLine="425"/>
      </w:pPr>
      <w:r w:rsidRPr="002A01F9">
        <w:rPr>
          <w:b/>
          <w:bCs/>
        </w:rPr>
        <w:t>1</w:t>
      </w:r>
      <w:r w:rsidR="008C451F" w:rsidRPr="0029028A">
        <w:rPr>
          <w:b/>
          <w:bCs/>
          <w:vertAlign w:val="superscript"/>
        </w:rPr>
        <w:t>st</w:t>
      </w:r>
      <w:r>
        <w:t xml:space="preserve"> is the Module window</w:t>
      </w:r>
      <w:r w:rsidR="008C451F">
        <w:t xml:space="preserve">. We can select here which </w:t>
      </w:r>
      <w:r w:rsidR="0037510E">
        <w:t xml:space="preserve">module we would like to inspect. (CPU, memory, rendering etc.) </w:t>
      </w:r>
      <w:r w:rsidR="0037510E" w:rsidRPr="0037510E">
        <w:rPr>
          <w:b/>
          <w:bCs/>
        </w:rPr>
        <w:t>2</w:t>
      </w:r>
      <w:r w:rsidR="0037510E" w:rsidRPr="0029028A">
        <w:rPr>
          <w:b/>
          <w:bCs/>
          <w:vertAlign w:val="superscript"/>
        </w:rPr>
        <w:t>nd</w:t>
      </w:r>
      <w:r w:rsidR="0037510E">
        <w:t xml:space="preserve"> </w:t>
      </w:r>
      <w:r w:rsidR="00D72AF2">
        <w:t xml:space="preserve">is the Profiler area window where we can see the measurements of the modules frame by frame in a charted view. </w:t>
      </w:r>
      <w:r w:rsidR="00D72AF2">
        <w:rPr>
          <w:b/>
          <w:bCs/>
        </w:rPr>
        <w:t>3</w:t>
      </w:r>
      <w:r w:rsidR="00D72AF2" w:rsidRPr="0029028A">
        <w:rPr>
          <w:b/>
          <w:bCs/>
          <w:vertAlign w:val="superscript"/>
        </w:rPr>
        <w:t>rd</w:t>
      </w:r>
      <w:r w:rsidR="00D72AF2">
        <w:rPr>
          <w:b/>
          <w:bCs/>
        </w:rPr>
        <w:t xml:space="preserve"> </w:t>
      </w:r>
      <w:r w:rsidR="00D72AF2">
        <w:t>is the Overview window</w:t>
      </w:r>
      <w:r w:rsidR="001D3C5F">
        <w:t xml:space="preserve"> where we can see a detailed breakdown of each module. Currently the CPU is inspected. </w:t>
      </w:r>
      <w:r w:rsidR="001D3C5F" w:rsidRPr="001D3C5F">
        <w:rPr>
          <w:b/>
          <w:bCs/>
        </w:rPr>
        <w:t>4</w:t>
      </w:r>
      <w:r w:rsidR="001D3C5F" w:rsidRPr="0029028A">
        <w:rPr>
          <w:b/>
          <w:bCs/>
          <w:vertAlign w:val="superscript"/>
        </w:rPr>
        <w:t>th</w:t>
      </w:r>
      <w:r w:rsidR="001D3C5F">
        <w:t xml:space="preserve"> is the Object display window where we can </w:t>
      </w:r>
      <w:r w:rsidR="004F06B6">
        <w:t xml:space="preserve">get an information about the objects that are related to the inspected element. As we can see currently the player loop is selected therefore there </w:t>
      </w:r>
      <w:r w:rsidR="00EE1F99">
        <w:t>are</w:t>
      </w:r>
      <w:r w:rsidR="004F06B6">
        <w:t xml:space="preserve"> no user related objects displayed in this view.</w:t>
      </w:r>
    </w:p>
    <w:p w14:paraId="3760E755" w14:textId="3161AE4F" w:rsidR="00023371" w:rsidRDefault="00023371" w:rsidP="002A01F9">
      <w:pPr>
        <w:ind w:firstLine="425"/>
      </w:pPr>
      <w:r>
        <w:lastRenderedPageBreak/>
        <w:t xml:space="preserve">In this thesis we will mostly use the CPU module since scripts are most of the time bottlenecked by the CPU. The CPU usage window is measured frame by frame. Since game engines are working in </w:t>
      </w:r>
      <w:r w:rsidR="00E242E8">
        <w:t xml:space="preserve">so called game loops this is a perfect fit for performance analysis. </w:t>
      </w:r>
      <w:r w:rsidR="00EC1AD1">
        <w:t xml:space="preserve">We can inspect where </w:t>
      </w:r>
      <w:r w:rsidR="003B1AEF">
        <w:t>and what the CPU was working on</w:t>
      </w:r>
      <w:r w:rsidR="007B6D90">
        <w:t xml:space="preserve"> in each frame. </w:t>
      </w:r>
      <w:r w:rsidR="00041CFE">
        <w:t xml:space="preserve">The </w:t>
      </w:r>
      <w:r w:rsidR="00631989">
        <w:t xml:space="preserve">Overview window contains all the related methods and functions that were executed in the currently selected frame. On </w:t>
      </w:r>
      <w:r w:rsidR="00631989" w:rsidRPr="007B6D90">
        <w:rPr>
          <w:b/>
          <w:bCs/>
        </w:rPr>
        <w:t>Figure 14</w:t>
      </w:r>
      <w:r w:rsidR="00631989">
        <w:rPr>
          <w:b/>
          <w:bCs/>
        </w:rPr>
        <w:t xml:space="preserve"> </w:t>
      </w:r>
      <w:r w:rsidR="00631989">
        <w:t>the CPU’s work was mainly in the Editor loop</w:t>
      </w:r>
      <w:r w:rsidR="00631989">
        <w:rPr>
          <w:rStyle w:val="Lbjegyzet-hivatkozs"/>
        </w:rPr>
        <w:footnoteReference w:id="39"/>
      </w:r>
      <w:r w:rsidR="00631989">
        <w:t>. The reason for this is that the picture is from an empty project containing only a camera and</w:t>
      </w:r>
      <w:r w:rsidR="007A03AA">
        <w:t xml:space="preserve"> a</w:t>
      </w:r>
      <w:r w:rsidR="00631989">
        <w:t xml:space="preserve"> direction</w:t>
      </w:r>
      <w:r w:rsidR="007A03AA">
        <w:t>al</w:t>
      </w:r>
      <w:r w:rsidR="00631989">
        <w:t xml:space="preserve"> light. But we can </w:t>
      </w:r>
      <w:r w:rsidR="009B6DD7">
        <w:t>see that the CPU spent some time rendering, sending mouse events however</w:t>
      </w:r>
      <w:r w:rsidR="00793D18">
        <w:t>,</w:t>
      </w:r>
      <w:r w:rsidR="009B6DD7">
        <w:t xml:space="preserve"> most of the work </w:t>
      </w:r>
      <w:r w:rsidR="00552EC9">
        <w:t xml:space="preserve">falls into the </w:t>
      </w:r>
      <w:r w:rsidR="009B6DD7">
        <w:t>Other</w:t>
      </w:r>
      <w:r w:rsidR="00442EF7">
        <w:t>s</w:t>
      </w:r>
      <w:r w:rsidR="009B6DD7">
        <w:t xml:space="preserve"> category</w:t>
      </w:r>
      <w:r w:rsidR="00A67FE7">
        <w:rPr>
          <w:rStyle w:val="Lbjegyzet-hivatkozs"/>
        </w:rPr>
        <w:footnoteReference w:id="40"/>
      </w:r>
      <w:r w:rsidR="009B6DD7">
        <w:t>.</w:t>
      </w:r>
    </w:p>
    <w:p w14:paraId="62292768" w14:textId="6907D868" w:rsidR="004A36D0" w:rsidRPr="007B6D90" w:rsidRDefault="00541C82" w:rsidP="004A36D0">
      <w:pPr>
        <w:ind w:firstLine="425"/>
      </w:pPr>
      <w:r>
        <w:t xml:space="preserve">It is important to note that profiling through the editor only gives </w:t>
      </w:r>
      <w:r w:rsidR="00B67C3E">
        <w:t xml:space="preserve">approximate results especially if the target device is not a PC or Mac but a console or a mobile </w:t>
      </w:r>
      <w:r w:rsidR="00491C6B">
        <w:t>device</w:t>
      </w:r>
      <w:r w:rsidR="00B67C3E">
        <w:t>.</w:t>
      </w:r>
      <w:r w:rsidR="00491C6B">
        <w:t xml:space="preserve"> </w:t>
      </w:r>
      <w:r w:rsidR="00793D18">
        <w:t>So,</w:t>
      </w:r>
      <w:r w:rsidR="00491C6B">
        <w:t xml:space="preserve"> profiling through the editor is mostly useful</w:t>
      </w:r>
      <w:r w:rsidR="00AD1319">
        <w:t xml:space="preserve"> when there is a non-platform </w:t>
      </w:r>
      <w:r w:rsidR="00793D18">
        <w:t>dependent issue</w:t>
      </w:r>
      <w:r w:rsidR="00AD1319">
        <w:t xml:space="preserve"> that </w:t>
      </w:r>
      <w:r w:rsidR="00A506A4">
        <w:t xml:space="preserve">requires </w:t>
      </w:r>
      <w:r w:rsidR="00C367D1">
        <w:t xml:space="preserve">no </w:t>
      </w:r>
      <w:r w:rsidR="00A506A4">
        <w:t xml:space="preserve">exact </w:t>
      </w:r>
      <w:r w:rsidR="00955D1D">
        <w:t>measurements</w:t>
      </w:r>
      <w:r w:rsidR="00AD1319">
        <w:t>, an in-development feature is analyzed</w:t>
      </w:r>
      <w:r w:rsidR="00793D18">
        <w:t xml:space="preserve"> or the target platform is the platform where we run our </w:t>
      </w:r>
      <w:r w:rsidR="0046783C">
        <w:t>editor and the editor overhead</w:t>
      </w:r>
      <w:r w:rsidR="007A03AA">
        <w:t xml:space="preserve"> is not</w:t>
      </w:r>
      <w:r w:rsidR="0046783C">
        <w:t xml:space="preserve"> expected to add a </w:t>
      </w:r>
      <w:r w:rsidR="00205F51">
        <w:t>significant distortion</w:t>
      </w:r>
      <w:r w:rsidR="0046783C">
        <w:t xml:space="preserve"> </w:t>
      </w:r>
      <w:r w:rsidR="00955D1D">
        <w:t xml:space="preserve">to </w:t>
      </w:r>
      <w:r w:rsidR="0046783C">
        <w:t>the results.</w:t>
      </w:r>
      <w:r w:rsidR="00205F51">
        <w:t xml:space="preserve"> E.g. 10 000 objects could significantly </w:t>
      </w:r>
      <w:r w:rsidR="004A36D0">
        <w:t>affect both the editor and the player since the editor would need hierarchy updates, gizmo draws</w:t>
      </w:r>
      <w:r w:rsidR="00AA0FEF">
        <w:t xml:space="preserve">, scene view draws </w:t>
      </w:r>
      <w:r w:rsidR="004A36D0">
        <w:t>etc.</w:t>
      </w:r>
    </w:p>
    <w:p w14:paraId="51305B7E" w14:textId="57551102" w:rsidR="00AE186B" w:rsidRDefault="00334A0F" w:rsidP="00AE186B">
      <w:pPr>
        <w:pStyle w:val="Cmsor2"/>
      </w:pPr>
      <w:bookmarkStart w:id="26" w:name="_Toc58330306"/>
      <w:r>
        <w:t>Performance test</w:t>
      </w:r>
      <w:r w:rsidR="00A96394">
        <w:t>ing</w:t>
      </w:r>
      <w:bookmarkEnd w:id="26"/>
    </w:p>
    <w:p w14:paraId="1E63D6A4" w14:textId="3DEDFD33" w:rsidR="00A67428" w:rsidRDefault="00AE186B" w:rsidP="00AE186B">
      <w:pPr>
        <w:ind w:firstLine="425"/>
      </w:pPr>
      <w:r>
        <w:t xml:space="preserve">It </w:t>
      </w:r>
      <w:r w:rsidR="008674FD">
        <w:t>is a common mistake that after a performance degradation observation</w:t>
      </w:r>
      <w:r w:rsidR="00115E0E">
        <w:t xml:space="preserve"> </w:t>
      </w:r>
      <w:r w:rsidR="005E1BCC">
        <w:t>the component that was causing the degradation gets optimized</w:t>
      </w:r>
      <w:r w:rsidR="00B96C72">
        <w:t xml:space="preserve"> and</w:t>
      </w:r>
      <w:r w:rsidR="009F187C">
        <w:t xml:space="preserve"> t</w:t>
      </w:r>
      <w:r w:rsidR="000E6C0E">
        <w:t xml:space="preserve">hen later in the development process the problem emerges again. This can be </w:t>
      </w:r>
      <w:r w:rsidR="00334A0F">
        <w:t>easily prevented by performance test</w:t>
      </w:r>
      <w:r w:rsidR="00D16B95">
        <w:t>ing</w:t>
      </w:r>
      <w:r w:rsidR="00334A0F">
        <w:t>.</w:t>
      </w:r>
      <w:r w:rsidR="0093416B">
        <w:t xml:space="preserve"> </w:t>
      </w:r>
      <w:r w:rsidR="00EA6EBD">
        <w:t xml:space="preserve">After solving </w:t>
      </w:r>
      <w:r w:rsidR="006C0AB3">
        <w:t>a</w:t>
      </w:r>
      <w:r w:rsidR="00EA6EBD">
        <w:t xml:space="preserve"> performance issue</w:t>
      </w:r>
      <w:r w:rsidR="0070468B">
        <w:t xml:space="preserve"> </w:t>
      </w:r>
      <w:r w:rsidR="00163AAA">
        <w:t>there are some cases whe</w:t>
      </w:r>
      <w:r w:rsidR="009C3763">
        <w:t>re</w:t>
      </w:r>
      <w:r w:rsidR="00163AAA">
        <w:t xml:space="preserve"> we</w:t>
      </w:r>
      <w:r w:rsidR="00456CF5">
        <w:t xml:space="preserve"> should verify </w:t>
      </w:r>
      <w:r w:rsidR="00524214">
        <w:t>the optimized component</w:t>
      </w:r>
      <w:r w:rsidR="0070468B">
        <w:t xml:space="preserve"> via performance tests </w:t>
      </w:r>
      <w:r w:rsidR="004E5AD9">
        <w:t xml:space="preserve">in order to avoid </w:t>
      </w:r>
      <w:r w:rsidR="005D102D">
        <w:t xml:space="preserve">a common </w:t>
      </w:r>
      <w:r w:rsidR="00A53482">
        <w:t xml:space="preserve">scenario </w:t>
      </w:r>
      <w:r w:rsidR="0033415D">
        <w:t>in which</w:t>
      </w:r>
      <w:r w:rsidR="00A53482">
        <w:t xml:space="preserve"> a change </w:t>
      </w:r>
      <w:r w:rsidR="0070468B">
        <w:t xml:space="preserve">to the component </w:t>
      </w:r>
      <w:r w:rsidR="00E07756">
        <w:t>fall</w:t>
      </w:r>
      <w:r w:rsidR="00A53482">
        <w:t>s</w:t>
      </w:r>
      <w:r w:rsidR="00E07756">
        <w:t xml:space="preserve"> </w:t>
      </w:r>
      <w:r w:rsidR="005D102D">
        <w:t>its</w:t>
      </w:r>
      <w:r w:rsidR="00E07756">
        <w:t xml:space="preserve"> performance </w:t>
      </w:r>
      <w:r w:rsidR="00EA6EBD">
        <w:t>back below the</w:t>
      </w:r>
      <w:r w:rsidR="00E07756">
        <w:t xml:space="preserve"> accepted </w:t>
      </w:r>
      <w:r w:rsidR="005F3D3F">
        <w:t>minimum</w:t>
      </w:r>
      <w:r w:rsidR="00E07756">
        <w:t>.</w:t>
      </w:r>
      <w:r w:rsidR="0024100E">
        <w:t xml:space="preserve"> E</w:t>
      </w:r>
      <w:r w:rsidR="00AB550C">
        <w:t>.g. if a level loading issue emerges which makes level loading way too long</w:t>
      </w:r>
      <w:r w:rsidR="00BB6A8E">
        <w:t xml:space="preserve"> and a performance/optimization goal was </w:t>
      </w:r>
      <w:r w:rsidR="00446EEE">
        <w:t xml:space="preserve">already </w:t>
      </w:r>
      <w:r w:rsidR="00BB6A8E">
        <w:t>defined for the problem</w:t>
      </w:r>
      <w:r w:rsidR="005C34C4">
        <w:t xml:space="preserve"> we should ensure that the goal will be kept through the </w:t>
      </w:r>
      <w:r w:rsidR="00FE03E5">
        <w:t xml:space="preserve">development </w:t>
      </w:r>
      <w:r w:rsidR="005C34C4">
        <w:t>process.</w:t>
      </w:r>
      <w:r w:rsidR="00E64199">
        <w:t xml:space="preserve"> If the goal is to keep loading times under 2 seconds</w:t>
      </w:r>
      <w:r w:rsidR="005056DE">
        <w:t xml:space="preserve"> on the target platform then this </w:t>
      </w:r>
      <w:r w:rsidR="00CA6BD1">
        <w:t>should be</w:t>
      </w:r>
      <w:r w:rsidR="00FE03E5">
        <w:t xml:space="preserve"> verified </w:t>
      </w:r>
      <w:r w:rsidR="00FE03E5">
        <w:lastRenderedPageBreak/>
        <w:t>through performance tests.</w:t>
      </w:r>
      <w:r w:rsidR="00A40B17">
        <w:t xml:space="preserve"> Performance testing is also useful to </w:t>
      </w:r>
      <w:r w:rsidR="00A229A9">
        <w:t>provide information about</w:t>
      </w:r>
      <w:r w:rsidR="00A40B17">
        <w:t xml:space="preserve"> the capabilities of our game</w:t>
      </w:r>
      <w:r w:rsidR="00AC5914">
        <w:t>’s</w:t>
      </w:r>
      <w:r w:rsidR="00A40B17">
        <w:t xml:space="preserve"> performance</w:t>
      </w:r>
      <w:r w:rsidR="00AC5914">
        <w:t>,</w:t>
      </w:r>
      <w:r w:rsidR="00A40B17">
        <w:t xml:space="preserve"> so later we can </w:t>
      </w:r>
      <w:r w:rsidR="00A40302">
        <w:t>fine tune application settings based on the results</w:t>
      </w:r>
      <w:r w:rsidR="003134DE">
        <w:t xml:space="preserve"> or simply compare previous results in order to define what changes affected our performance in what way</w:t>
      </w:r>
      <w:r w:rsidR="00A40302">
        <w:t>.</w:t>
      </w:r>
    </w:p>
    <w:p w14:paraId="407C8885" w14:textId="13893516" w:rsidR="00AC7B85" w:rsidRDefault="00C53E5B" w:rsidP="00AE186B">
      <w:pPr>
        <w:ind w:firstLine="425"/>
      </w:pPr>
      <w:r>
        <w:t>Generally,</w:t>
      </w:r>
      <w:r w:rsidR="00AC7B85">
        <w:t xml:space="preserve"> performance testing </w:t>
      </w:r>
      <w:r>
        <w:t xml:space="preserve">does not mean </w:t>
      </w:r>
      <w:r w:rsidR="00FC4942">
        <w:t>that the results should be asserted. Performance testing has many branches like load testing</w:t>
      </w:r>
      <w:r w:rsidR="004F76AC">
        <w:rPr>
          <w:rStyle w:val="Lbjegyzet-hivatkozs"/>
        </w:rPr>
        <w:footnoteReference w:id="41"/>
      </w:r>
      <w:r w:rsidR="00FC4942">
        <w:t>, stress testing</w:t>
      </w:r>
      <w:r w:rsidR="00D97761">
        <w:rPr>
          <w:rStyle w:val="Lbjegyzet-hivatkozs"/>
        </w:rPr>
        <w:footnoteReference w:id="42"/>
      </w:r>
      <w:r w:rsidR="00FC4942">
        <w:t xml:space="preserve"> and </w:t>
      </w:r>
      <w:r w:rsidR="0010066D">
        <w:t>configuration testing</w:t>
      </w:r>
      <w:r w:rsidR="00D97761">
        <w:rPr>
          <w:rStyle w:val="Lbjegyzet-hivatkozs"/>
        </w:rPr>
        <w:footnoteReference w:id="43"/>
      </w:r>
      <w:r w:rsidR="0010066D">
        <w:t xml:space="preserve"> and none of this includes assertions generally. The</w:t>
      </w:r>
      <w:r w:rsidR="00A37A25">
        <w:t>ir</w:t>
      </w:r>
      <w:r w:rsidR="0010066D">
        <w:t xml:space="preserve"> results are monitored </w:t>
      </w:r>
      <w:r w:rsidR="006154B3">
        <w:t xml:space="preserve">and recorded but </w:t>
      </w:r>
      <w:r w:rsidR="0013060D">
        <w:t>mostly</w:t>
      </w:r>
      <w:r w:rsidR="006154B3">
        <w:t xml:space="preserve"> analyzed manually. In this thesis we will </w:t>
      </w:r>
      <w:r w:rsidR="00331DC0">
        <w:t>however</w:t>
      </w:r>
      <w:r w:rsidR="006154B3">
        <w:t xml:space="preserve"> write asserted </w:t>
      </w:r>
      <w:r w:rsidR="00331DC0">
        <w:t xml:space="preserve">performance </w:t>
      </w:r>
      <w:r w:rsidR="006154B3">
        <w:t>tests using the AAA</w:t>
      </w:r>
      <w:r w:rsidR="004246C0">
        <w:rPr>
          <w:rStyle w:val="Lbjegyzet-hivatkozs"/>
        </w:rPr>
        <w:footnoteReference w:id="44"/>
      </w:r>
      <w:r w:rsidR="006154B3">
        <w:t xml:space="preserve"> pattern</w:t>
      </w:r>
      <w:r w:rsidR="00331DC0">
        <w:t xml:space="preserve">. </w:t>
      </w:r>
      <w:r w:rsidR="00311FEC">
        <w:t>The reason for this is that</w:t>
      </w:r>
      <w:r w:rsidR="00331DC0">
        <w:t xml:space="preserve"> most of the </w:t>
      </w:r>
      <w:r w:rsidR="005342B2">
        <w:t>traditional performance test branches cannot be applied to game development</w:t>
      </w:r>
      <w:r w:rsidR="008D524F">
        <w:t>.</w:t>
      </w:r>
      <w:r w:rsidR="00311FEC">
        <w:t xml:space="preserve"> </w:t>
      </w:r>
      <w:r w:rsidR="008D524F">
        <w:t>E.g. w</w:t>
      </w:r>
      <w:r w:rsidR="00311FEC">
        <w:t>e don’t do traditional stress testing since a low response game might work but it is unacceptable</w:t>
      </w:r>
      <w:r w:rsidR="008D524F">
        <w:t xml:space="preserve"> from the point of the user. On the other hand</w:t>
      </w:r>
      <w:r w:rsidR="00D82C38">
        <w:t>,</w:t>
      </w:r>
      <w:r w:rsidR="008D524F">
        <w:t xml:space="preserve"> writing asserted performance tests can automatically enforce previously set performance/optimization goals</w:t>
      </w:r>
      <w:r w:rsidR="00780B4D">
        <w:t xml:space="preserve"> or just a reasonable performance requirement</w:t>
      </w:r>
      <w:r w:rsidR="008D524F">
        <w:t>.</w:t>
      </w:r>
    </w:p>
    <w:p w14:paraId="0ED65A07" w14:textId="5FEC9D9D" w:rsidR="005F47A8" w:rsidRDefault="00E85C49" w:rsidP="00AE186B">
      <w:pPr>
        <w:ind w:firstLine="425"/>
      </w:pPr>
      <w:r>
        <w:t>Sadly,</w:t>
      </w:r>
      <w:r w:rsidR="005F47A8">
        <w:t xml:space="preserve"> performance testing is widely ignored in game development which can be seen even </w:t>
      </w:r>
      <w:r w:rsidR="00D82C38">
        <w:t xml:space="preserve">in </w:t>
      </w:r>
      <w:r w:rsidR="005F47A8">
        <w:t>AAA titles</w:t>
      </w:r>
      <w:r w:rsidR="00C041E9">
        <w:t>,</w:t>
      </w:r>
      <w:r w:rsidR="005F47A8">
        <w:t xml:space="preserve"> however they are more common around indie titles</w:t>
      </w:r>
      <w:r w:rsidR="00406ECD">
        <w:t xml:space="preserve">. A good example to this is </w:t>
      </w:r>
      <w:proofErr w:type="spellStart"/>
      <w:r w:rsidR="00180F1B" w:rsidRPr="00180F1B">
        <w:t>PlayerUnknown’s</w:t>
      </w:r>
      <w:proofErr w:type="spellEnd"/>
      <w:r w:rsidR="00180F1B" w:rsidRPr="00180F1B">
        <w:t xml:space="preserve"> Battlegrounds</w:t>
      </w:r>
      <w:r w:rsidR="00180F1B">
        <w:t xml:space="preserve"> also known as PUBG. </w:t>
      </w:r>
      <w:r w:rsidR="00B820C6">
        <w:t>It was an indie game that gained massive popularity amongst players</w:t>
      </w:r>
      <w:r>
        <w:t xml:space="preserve"> in a short amount of time. The </w:t>
      </w:r>
      <w:r w:rsidR="00170040">
        <w:t>huge</w:t>
      </w:r>
      <w:r>
        <w:t xml:space="preserve"> player base had an ample set of system configurations </w:t>
      </w:r>
      <w:r w:rsidR="00D84EA2">
        <w:t xml:space="preserve">and because the game already had various performance issues this just made things worse. Most of the performance issues were only fixed when the software giant Microsoft </w:t>
      </w:r>
      <w:r w:rsidR="00C82BC7">
        <w:t>lent</w:t>
      </w:r>
      <w:r w:rsidR="00D84EA2">
        <w:t xml:space="preserve"> developers to </w:t>
      </w:r>
      <w:r w:rsidR="00C82BC7">
        <w:t>PUBG in order to prepare the game for the Xbox release</w:t>
      </w:r>
      <w:r w:rsidR="00ED39E1">
        <w:t xml:space="preserve"> and did a </w:t>
      </w:r>
      <w:r w:rsidR="00ED39E1" w:rsidRPr="00ED39E1">
        <w:t>comprehensive</w:t>
      </w:r>
      <w:r w:rsidR="00ED39E1">
        <w:t xml:space="preserve"> performance testing</w:t>
      </w:r>
      <w:r w:rsidR="00170040">
        <w:t xml:space="preserve"> in the process</w:t>
      </w:r>
      <w:r w:rsidR="00C82BC7">
        <w:t>.</w:t>
      </w:r>
    </w:p>
    <w:p w14:paraId="44EE628E" w14:textId="5DFA5659" w:rsidR="004F76AC" w:rsidRDefault="00FD0C52" w:rsidP="00ED39E1">
      <w:pPr>
        <w:ind w:firstLine="425"/>
      </w:pPr>
      <w:r>
        <w:t xml:space="preserve">In Unity we can use the </w:t>
      </w:r>
      <w:r w:rsidRPr="00FD0C52">
        <w:t>Performance Testing Extension for Unity Test Runner</w:t>
      </w:r>
      <w:r w:rsidR="00C821BA">
        <w:t xml:space="preserve"> for both benchmarking and</w:t>
      </w:r>
      <w:r w:rsidR="00904682">
        <w:t xml:space="preserve"> various</w:t>
      </w:r>
      <w:r w:rsidR="00C821BA">
        <w:t xml:space="preserve"> performance testing.</w:t>
      </w:r>
    </w:p>
    <w:p w14:paraId="298B4116" w14:textId="78B0F35B" w:rsidR="00134ADC" w:rsidRDefault="00134ADC" w:rsidP="00134ADC">
      <w:pPr>
        <w:pStyle w:val="Cmsor3"/>
      </w:pPr>
      <w:bookmarkStart w:id="27" w:name="_Toc58330307"/>
      <w:r>
        <w:lastRenderedPageBreak/>
        <w:t>The Performance Testing Extension API</w:t>
      </w:r>
      <w:bookmarkEnd w:id="27"/>
    </w:p>
    <w:p w14:paraId="01415130" w14:textId="7073164A" w:rsidR="001A191F" w:rsidRDefault="00D70D97" w:rsidP="00852E2C">
      <w:pPr>
        <w:ind w:firstLine="425"/>
      </w:pPr>
      <w:r>
        <w:t>The Unity Performance Testing Extension is a</w:t>
      </w:r>
      <w:r w:rsidR="00B12887">
        <w:t>n</w:t>
      </w:r>
      <w:r>
        <w:t xml:space="preserve"> Editor package that provides an API and test case </w:t>
      </w:r>
      <w:r w:rsidR="00B12887">
        <w:t>decorators</w:t>
      </w:r>
      <w:r>
        <w:t xml:space="preserve"> to make it </w:t>
      </w:r>
      <w:r w:rsidR="00B12887">
        <w:t xml:space="preserve">easier to </w:t>
      </w:r>
      <w:r w:rsidR="00472A2D">
        <w:t>take measurements and samples of Unity profiler markers outside of the Profiler</w:t>
      </w:r>
      <w:r w:rsidR="00A044CC">
        <w:t xml:space="preserve"> or just to record custom measurements</w:t>
      </w:r>
      <w:r w:rsidR="00472A2D">
        <w:t>.</w:t>
      </w:r>
      <w:r w:rsidR="00F532ED">
        <w:t xml:space="preserve"> </w:t>
      </w:r>
      <w:r w:rsidR="00F532ED" w:rsidRPr="00F532ED">
        <w:t xml:space="preserve">The Performance Testing Extension is intended to be used with and </w:t>
      </w:r>
      <w:r w:rsidR="00F532ED">
        <w:t>extend</w:t>
      </w:r>
      <w:r w:rsidR="00F532ED" w:rsidRPr="00F532ED">
        <w:t xml:space="preserve"> the Unity Test </w:t>
      </w:r>
      <w:r w:rsidR="0072698B">
        <w:t>F</w:t>
      </w:r>
      <w:r w:rsidR="0072698B" w:rsidRPr="00F532ED">
        <w:t>ramework</w:t>
      </w:r>
      <w:r w:rsidR="0072698B">
        <w:rPr>
          <w:rStyle w:val="Lbjegyzet-hivatkozs"/>
        </w:rPr>
        <w:t xml:space="preserve"> </w:t>
      </w:r>
      <w:r w:rsidR="00344CCB">
        <w:rPr>
          <w:rStyle w:val="Lbjegyzet-hivatkozs"/>
        </w:rPr>
        <w:footnoteReference w:id="45"/>
      </w:r>
      <w:r w:rsidR="001A191F">
        <w:t xml:space="preserve"> (UTF)</w:t>
      </w:r>
      <w:r w:rsidR="00F532ED" w:rsidRPr="00F532ED">
        <w:t>.</w:t>
      </w:r>
      <w:r w:rsidR="00852E2C">
        <w:t xml:space="preserve"> </w:t>
      </w:r>
      <w:r w:rsidR="001A191F">
        <w:t xml:space="preserve">UTF’s structure is similar </w:t>
      </w:r>
      <w:r w:rsidR="0051602D">
        <w:t>to any Unit testing framework</w:t>
      </w:r>
      <w:r w:rsidR="00EA4427">
        <w:rPr>
          <w:rStyle w:val="Lbjegyzet-hivatkozs"/>
        </w:rPr>
        <w:footnoteReference w:id="46"/>
      </w:r>
      <w:r w:rsidR="0051602D">
        <w:t xml:space="preserve"> therefore we are not going to detail its usage.</w:t>
      </w:r>
      <w:r w:rsidR="00496C2C">
        <w:t xml:space="preserve"> UTF is built on top of </w:t>
      </w:r>
      <w:proofErr w:type="spellStart"/>
      <w:r w:rsidR="00496C2C">
        <w:t>N</w:t>
      </w:r>
      <w:r w:rsidR="0029028A">
        <w:t>u</w:t>
      </w:r>
      <w:r w:rsidR="00496C2C">
        <w:t>nit</w:t>
      </w:r>
      <w:proofErr w:type="spellEnd"/>
      <w:r w:rsidR="006242F2">
        <w:rPr>
          <w:rStyle w:val="Lbjegyzet-hivatkozs"/>
        </w:rPr>
        <w:footnoteReference w:id="47"/>
      </w:r>
      <w:r w:rsidR="00496C2C">
        <w:t>.</w:t>
      </w:r>
    </w:p>
    <w:p w14:paraId="1A811906" w14:textId="0A2B06ED" w:rsidR="00852E2C" w:rsidRDefault="00DC2D51" w:rsidP="00852E2C">
      <w:pPr>
        <w:ind w:firstLine="425"/>
      </w:pPr>
      <w:r>
        <w:t>The Performance Testing Extension (PTE) extends the UTF with one important [</w:t>
      </w:r>
      <w:r w:rsidRPr="00DC2D51">
        <w:rPr>
          <w:rFonts w:ascii="Consolas" w:hAnsi="Consolas"/>
          <w:sz w:val="22"/>
          <w:szCs w:val="22"/>
        </w:rPr>
        <w:t>Performance</w:t>
      </w:r>
      <w:r>
        <w:rPr>
          <w:rFonts w:ascii="Consolas" w:hAnsi="Consolas"/>
          <w:sz w:val="22"/>
          <w:szCs w:val="22"/>
        </w:rPr>
        <w:t>]</w:t>
      </w:r>
      <w:r w:rsidR="00BD01AB">
        <w:rPr>
          <w:rFonts w:ascii="Consolas" w:hAnsi="Consolas"/>
          <w:sz w:val="22"/>
          <w:szCs w:val="22"/>
        </w:rPr>
        <w:t xml:space="preserve"> </w:t>
      </w:r>
      <w:r w:rsidR="00BD01AB" w:rsidRPr="00BD01AB">
        <w:t>attribute</w:t>
      </w:r>
      <w:r>
        <w:t>.</w:t>
      </w:r>
      <w:r w:rsidR="00EA4427">
        <w:t xml:space="preserve"> Every test that is </w:t>
      </w:r>
      <w:r w:rsidR="00587005">
        <w:t xml:space="preserve">marked with this attribute will be initialized as a performance test. </w:t>
      </w:r>
      <w:r w:rsidR="002716EC">
        <w:t xml:space="preserve">The attribute is intended to be used with UTF’s </w:t>
      </w:r>
      <w:r w:rsidR="002716EC" w:rsidRPr="004D3894">
        <w:rPr>
          <w:rFonts w:ascii="Consolas" w:hAnsi="Consolas"/>
          <w:sz w:val="22"/>
          <w:szCs w:val="22"/>
        </w:rPr>
        <w:t>[Test]</w:t>
      </w:r>
      <w:r w:rsidR="002716EC">
        <w:t xml:space="preserve"> and </w:t>
      </w:r>
      <w:r w:rsidR="002716EC" w:rsidRPr="004D3894">
        <w:rPr>
          <w:rFonts w:ascii="Consolas" w:hAnsi="Consolas"/>
          <w:sz w:val="22"/>
          <w:szCs w:val="22"/>
        </w:rPr>
        <w:t>[</w:t>
      </w:r>
      <w:proofErr w:type="spellStart"/>
      <w:r w:rsidR="002716EC" w:rsidRPr="004D3894">
        <w:rPr>
          <w:rFonts w:ascii="Consolas" w:hAnsi="Consolas"/>
          <w:sz w:val="22"/>
          <w:szCs w:val="22"/>
        </w:rPr>
        <w:t>UnityTest</w:t>
      </w:r>
      <w:proofErr w:type="spellEnd"/>
      <w:r w:rsidR="002716EC" w:rsidRPr="004D3894">
        <w:rPr>
          <w:rFonts w:ascii="Consolas" w:hAnsi="Consolas"/>
          <w:sz w:val="22"/>
          <w:szCs w:val="22"/>
        </w:rPr>
        <w:t>]</w:t>
      </w:r>
      <w:r w:rsidR="002716EC" w:rsidRPr="004D3894">
        <w:rPr>
          <w:sz w:val="22"/>
          <w:szCs w:val="22"/>
        </w:rPr>
        <w:t xml:space="preserve"> </w:t>
      </w:r>
      <w:r w:rsidR="002716EC">
        <w:t>attributes.</w:t>
      </w:r>
      <w:r w:rsidR="001D6B35">
        <w:t xml:space="preserve"> The former one is for non-yielding tests typically for those that execute under one frame while the latter one is for yielding tests that are executed across multiple frames.</w:t>
      </w:r>
      <w:r w:rsidR="0081339D">
        <w:t xml:space="preserve"> The </w:t>
      </w:r>
      <w:r w:rsidR="006123FF">
        <w:t xml:space="preserve">PTE </w:t>
      </w:r>
      <w:r w:rsidR="00332858">
        <w:t xml:space="preserve">API </w:t>
      </w:r>
      <w:r w:rsidR="006123FF">
        <w:t>provides various methods to take different kind</w:t>
      </w:r>
      <w:r w:rsidR="00173DE0">
        <w:t>s</w:t>
      </w:r>
      <w:r w:rsidR="006123FF">
        <w:t xml:space="preserve"> of measurements in </w:t>
      </w:r>
      <w:r w:rsidR="00F76884">
        <w:t>our</w:t>
      </w:r>
      <w:r w:rsidR="006123FF">
        <w:t xml:space="preserve"> performance tests.</w:t>
      </w:r>
      <w:r w:rsidR="00AD4386">
        <w:t xml:space="preserve"> It provides methods for warmups</w:t>
      </w:r>
      <w:r w:rsidR="00AD4386">
        <w:rPr>
          <w:rStyle w:val="Lbjegyzet-hivatkozs"/>
        </w:rPr>
        <w:footnoteReference w:id="48"/>
      </w:r>
      <w:r w:rsidR="00BD2A7A">
        <w:t>, iteration counts</w:t>
      </w:r>
      <w:r w:rsidR="000C5742">
        <w:t xml:space="preserve">, </w:t>
      </w:r>
      <w:r w:rsidR="00BD2A7A">
        <w:t>GC usage</w:t>
      </w:r>
      <w:r w:rsidR="00F609BF">
        <w:t>, custom measurements and more.</w:t>
      </w:r>
    </w:p>
    <w:p w14:paraId="2D41E3E1" w14:textId="16284434" w:rsidR="003A52E0" w:rsidRDefault="003A52E0" w:rsidP="00F740AA">
      <w:pPr>
        <w:ind w:firstLine="425"/>
      </w:pPr>
      <w:r>
        <w:t xml:space="preserve">In order to </w:t>
      </w:r>
      <w:r w:rsidR="007A4396">
        <w:t>view</w:t>
      </w:r>
      <w:r>
        <w:t xml:space="preserve"> </w:t>
      </w:r>
      <w:r w:rsidR="000A708C">
        <w:t>the</w:t>
      </w:r>
      <w:r>
        <w:t xml:space="preserve"> </w:t>
      </w:r>
      <w:r w:rsidR="005C66AC">
        <w:t>results of a</w:t>
      </w:r>
      <w:r w:rsidR="00F80951">
        <w:t xml:space="preserve"> </w:t>
      </w:r>
      <w:r>
        <w:t>performance test, the developer first needs to open the Unity Test Runner</w:t>
      </w:r>
      <w:r w:rsidR="007A4396">
        <w:t xml:space="preserve"> (Window &gt; General &gt; Test Runner).</w:t>
      </w:r>
      <w:r w:rsidR="005C66AC">
        <w:t xml:space="preserve"> From here </w:t>
      </w:r>
      <w:r w:rsidR="005D3C2F">
        <w:t>all the available test</w:t>
      </w:r>
      <w:r w:rsidR="00A4021D">
        <w:t>s</w:t>
      </w:r>
      <w:r w:rsidR="005D3C2F">
        <w:t xml:space="preserve"> can be run and inspected. </w:t>
      </w:r>
      <w:r w:rsidR="006D15DD">
        <w:t>However,</w:t>
      </w:r>
      <w:r w:rsidR="00657172">
        <w:t xml:space="preserve"> there is no way to distinguish a</w:t>
      </w:r>
      <w:r w:rsidR="005D3C2F">
        <w:t xml:space="preserve"> performance test </w:t>
      </w:r>
      <w:r w:rsidR="00657172">
        <w:t>from the other type</w:t>
      </w:r>
      <w:r w:rsidR="00042693">
        <w:t>s</w:t>
      </w:r>
      <w:r w:rsidR="00657172">
        <w:t xml:space="preserve"> of tests </w:t>
      </w:r>
      <w:r w:rsidR="006C2158">
        <w:t xml:space="preserve">here </w:t>
      </w:r>
      <w:r w:rsidR="00657172">
        <w:t>(</w:t>
      </w:r>
      <w:r w:rsidR="00B96B39">
        <w:t>u</w:t>
      </w:r>
      <w:r w:rsidR="00657172">
        <w:t xml:space="preserve">nit, </w:t>
      </w:r>
      <w:r w:rsidR="00B96B39">
        <w:t>i</w:t>
      </w:r>
      <w:r w:rsidR="00657172">
        <w:t xml:space="preserve">ntegration, </w:t>
      </w:r>
      <w:r w:rsidR="00B96B39">
        <w:t>c</w:t>
      </w:r>
      <w:r w:rsidR="00657172">
        <w:t>omponent etc.)</w:t>
      </w:r>
      <w:r w:rsidR="006D15DD">
        <w:t xml:space="preserve"> so a </w:t>
      </w:r>
      <w:r w:rsidR="007B16D3">
        <w:t>clear folder structure is</w:t>
      </w:r>
      <w:r w:rsidR="00F05DB9">
        <w:t xml:space="preserve"> advised for easier </w:t>
      </w:r>
      <w:r w:rsidR="003D2C08">
        <w:t>identification</w:t>
      </w:r>
      <w:r w:rsidR="007B16D3">
        <w:t>.</w:t>
      </w:r>
      <w:r w:rsidR="00F740AA">
        <w:t xml:space="preserve"> </w:t>
      </w:r>
      <w:r w:rsidR="0021784D">
        <w:t xml:space="preserve">When a performance test is executed the </w:t>
      </w:r>
      <w:r w:rsidR="00811B19">
        <w:t xml:space="preserve">Test Runner will show a Test Summary. The summary </w:t>
      </w:r>
      <w:r w:rsidR="00EE38D3">
        <w:t xml:space="preserve">consists </w:t>
      </w:r>
      <w:r w:rsidR="008D526B">
        <w:t xml:space="preserve">of </w:t>
      </w:r>
      <w:r w:rsidR="00EE38D3">
        <w:t xml:space="preserve">different type of information. </w:t>
      </w:r>
      <w:r w:rsidR="00E641B6">
        <w:t>Firstly, the</w:t>
      </w:r>
      <w:r w:rsidR="00247A98" w:rsidRPr="00247A98">
        <w:t xml:space="preserve"> summary includes every sample group’s aggregated samples such as median, min, max, average, standard deviation, sample count, count of zero samples and sum of all samples.</w:t>
      </w:r>
      <w:r w:rsidR="00E641B6">
        <w:t xml:space="preserve"> </w:t>
      </w:r>
      <w:r w:rsidR="005B2F49">
        <w:t>Secondly, the summary includes</w:t>
      </w:r>
      <w:r w:rsidR="00845D0E">
        <w:t xml:space="preserve"> important</w:t>
      </w:r>
      <w:r w:rsidR="005B2F49">
        <w:t xml:space="preserve"> information </w:t>
      </w:r>
      <w:r w:rsidR="005B2F49">
        <w:lastRenderedPageBreak/>
        <w:t xml:space="preserve">about the application and its </w:t>
      </w:r>
      <w:r w:rsidR="00845D0E">
        <w:t xml:space="preserve">player </w:t>
      </w:r>
      <w:r w:rsidR="005B2F49">
        <w:t>settings, hardware information</w:t>
      </w:r>
      <w:r w:rsidR="002169E4">
        <w:t xml:space="preserve"> and editor information </w:t>
      </w:r>
      <w:r w:rsidR="00845D0E">
        <w:t>if available.</w:t>
      </w:r>
    </w:p>
    <w:p w14:paraId="60D485A3" w14:textId="77777777" w:rsidR="0029627B" w:rsidRDefault="004736FC" w:rsidP="0029627B">
      <w:pPr>
        <w:pStyle w:val="Kp"/>
      </w:pPr>
      <w:r>
        <w:rPr>
          <w:noProof/>
        </w:rPr>
        <w:drawing>
          <wp:inline distT="0" distB="0" distL="0" distR="0" wp14:anchorId="746DBCE9" wp14:editId="6BFEB06D">
            <wp:extent cx="5260731" cy="1438910"/>
            <wp:effectExtent l="114300" t="95250" r="111760" b="10414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4">
                      <a:extLst>
                        <a:ext uri="{28A0092B-C50C-407E-A947-70E740481C1C}">
                          <a14:useLocalDpi xmlns:a14="http://schemas.microsoft.com/office/drawing/2010/main" val="0"/>
                        </a:ext>
                      </a:extLst>
                    </a:blip>
                    <a:stretch>
                      <a:fillRect/>
                    </a:stretch>
                  </pic:blipFill>
                  <pic:spPr>
                    <a:xfrm>
                      <a:off x="0" y="0"/>
                      <a:ext cx="5260731" cy="1438910"/>
                    </a:xfrm>
                    <a:prstGeom prst="rect">
                      <a:avLst/>
                    </a:prstGeom>
                    <a:effectLst>
                      <a:outerShdw blurRad="63500" sx="102000" sy="102000" algn="ctr" rotWithShape="0">
                        <a:prstClr val="black">
                          <a:alpha val="40000"/>
                        </a:prstClr>
                      </a:outerShdw>
                    </a:effectLst>
                  </pic:spPr>
                </pic:pic>
              </a:graphicData>
            </a:graphic>
          </wp:inline>
        </w:drawing>
      </w:r>
    </w:p>
    <w:p w14:paraId="23905000" w14:textId="69E6590E" w:rsidR="004736FC" w:rsidRDefault="0029627B" w:rsidP="0029627B">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8E3412">
        <w:rPr>
          <w:noProof/>
        </w:rPr>
        <w:t>15</w:t>
      </w:r>
      <w:r w:rsidR="00B3250D">
        <w:rPr>
          <w:noProof/>
        </w:rPr>
        <w:fldChar w:fldCharType="end"/>
      </w:r>
      <w:r>
        <w:t xml:space="preserve">: </w:t>
      </w:r>
      <w:r>
        <w:rPr>
          <w:b w:val="0"/>
          <w:bCs w:val="0"/>
        </w:rPr>
        <w:t>The Test Summary of a performance test</w:t>
      </w:r>
      <w:r w:rsidR="001A5B7B">
        <w:rPr>
          <w:b w:val="0"/>
          <w:bCs w:val="0"/>
        </w:rPr>
        <w:t xml:space="preserve"> inside the Unity Test Runner</w:t>
      </w:r>
      <w:r>
        <w:rPr>
          <w:b w:val="0"/>
          <w:bCs w:val="0"/>
        </w:rPr>
        <w:t>.</w:t>
      </w:r>
    </w:p>
    <w:p w14:paraId="46D59F16" w14:textId="57BBD5B3" w:rsidR="000342FD" w:rsidRDefault="00CF0DAA" w:rsidP="00F740AA">
      <w:pPr>
        <w:ind w:firstLine="0"/>
      </w:pPr>
      <w:r>
        <w:t xml:space="preserve">On </w:t>
      </w:r>
      <w:r w:rsidRPr="00CF0DAA">
        <w:rPr>
          <w:b/>
          <w:bCs/>
        </w:rPr>
        <w:t>Figure 15</w:t>
      </w:r>
      <w:r>
        <w:t xml:space="preserve"> </w:t>
      </w:r>
      <w:r w:rsidR="00EA4592">
        <w:t>the green tick</w:t>
      </w:r>
      <w:r w:rsidR="00C14F32">
        <w:t>s</w:t>
      </w:r>
      <w:r w:rsidR="00EA4592">
        <w:t xml:space="preserve"> indicate that </w:t>
      </w:r>
      <w:r w:rsidR="00C14F32">
        <w:t xml:space="preserve">the performance test named </w:t>
      </w:r>
      <w:r w:rsidRPr="00CF0DAA">
        <w:rPr>
          <w:rFonts w:ascii="Consolas" w:hAnsi="Consolas"/>
          <w:sz w:val="22"/>
          <w:szCs w:val="22"/>
        </w:rPr>
        <w:t>SpawnFireBalls_ReccommendedConfig_Min120FPS</w:t>
      </w:r>
      <w:r>
        <w:t xml:space="preserve"> was successful</w:t>
      </w:r>
      <w:r w:rsidR="00C14F32">
        <w:t>.</w:t>
      </w:r>
      <w:r w:rsidR="00525C7A">
        <w:t xml:space="preserve"> Moreover, we can see the Test Summary that contains the aforementioned information. However, there is one big problem with this summary window</w:t>
      </w:r>
      <w:r w:rsidR="0030406F">
        <w:t>, the data is truncated</w:t>
      </w:r>
      <w:r w:rsidR="006B5725">
        <w:t xml:space="preserve"> in case of large data</w:t>
      </w:r>
      <w:r w:rsidR="0030406F">
        <w:t xml:space="preserve">. Luckily, whenever a performance test is executed the results are saved to a platform specific location. In case of </w:t>
      </w:r>
      <w:r w:rsidR="00BC1DCA">
        <w:t xml:space="preserve">a </w:t>
      </w:r>
      <w:r w:rsidR="008D526B">
        <w:t>W</w:t>
      </w:r>
      <w:r w:rsidR="0030406F">
        <w:t>indows</w:t>
      </w:r>
      <w:r w:rsidR="00BC1DCA">
        <w:t xml:space="preserve"> operating system</w:t>
      </w:r>
      <w:r w:rsidR="0030406F">
        <w:t xml:space="preserve"> these are saved into </w:t>
      </w:r>
      <w:proofErr w:type="spellStart"/>
      <w:r w:rsidR="0030406F" w:rsidRPr="000342FD">
        <w:rPr>
          <w:rFonts w:ascii="Consolas" w:hAnsi="Consolas"/>
          <w:sz w:val="22"/>
          <w:szCs w:val="22"/>
        </w:rPr>
        <w:t>AppData</w:t>
      </w:r>
      <w:proofErr w:type="spellEnd"/>
      <w:r w:rsidR="0030406F" w:rsidRPr="000342FD">
        <w:rPr>
          <w:rFonts w:ascii="Consolas" w:hAnsi="Consolas"/>
          <w:sz w:val="22"/>
          <w:szCs w:val="22"/>
        </w:rPr>
        <w:t>\</w:t>
      </w:r>
      <w:proofErr w:type="spellStart"/>
      <w:r w:rsidR="0030406F" w:rsidRPr="000342FD">
        <w:rPr>
          <w:rFonts w:ascii="Consolas" w:hAnsi="Consolas"/>
          <w:sz w:val="22"/>
          <w:szCs w:val="22"/>
        </w:rPr>
        <w:t>LocalLow</w:t>
      </w:r>
      <w:proofErr w:type="spellEnd"/>
      <w:r w:rsidR="0030406F" w:rsidRPr="000342FD">
        <w:rPr>
          <w:rFonts w:ascii="Consolas" w:hAnsi="Consolas"/>
          <w:sz w:val="22"/>
          <w:szCs w:val="22"/>
        </w:rPr>
        <w:t>\</w:t>
      </w:r>
      <w:r w:rsidR="000342FD">
        <w:rPr>
          <w:rFonts w:ascii="Consolas" w:hAnsi="Consolas"/>
          <w:sz w:val="22"/>
          <w:szCs w:val="22"/>
        </w:rPr>
        <w:t>&lt;CompanyName&gt;</w:t>
      </w:r>
      <w:r w:rsidR="0030406F" w:rsidRPr="000342FD">
        <w:rPr>
          <w:rFonts w:ascii="Consolas" w:hAnsi="Consolas"/>
          <w:sz w:val="22"/>
          <w:szCs w:val="22"/>
        </w:rPr>
        <w:t>\</w:t>
      </w:r>
      <w:r w:rsidR="000342FD">
        <w:rPr>
          <w:rFonts w:ascii="Consolas" w:hAnsi="Consolas"/>
          <w:sz w:val="22"/>
          <w:szCs w:val="22"/>
        </w:rPr>
        <w:t>&lt;</w:t>
      </w:r>
      <w:proofErr w:type="spellStart"/>
      <w:r w:rsidR="000342FD">
        <w:rPr>
          <w:rFonts w:ascii="Consolas" w:hAnsi="Consolas"/>
          <w:sz w:val="22"/>
          <w:szCs w:val="22"/>
        </w:rPr>
        <w:t>ProjectName</w:t>
      </w:r>
      <w:proofErr w:type="spellEnd"/>
      <w:r w:rsidR="000342FD">
        <w:rPr>
          <w:rFonts w:ascii="Consolas" w:hAnsi="Consolas"/>
          <w:sz w:val="22"/>
          <w:szCs w:val="22"/>
        </w:rPr>
        <w:t xml:space="preserve">&gt;. </w:t>
      </w:r>
      <w:r w:rsidR="000342FD" w:rsidRPr="000342FD">
        <w:t xml:space="preserve">The results are saved into both </w:t>
      </w:r>
      <w:r w:rsidR="000342FD" w:rsidRPr="000342FD">
        <w:rPr>
          <w:rFonts w:ascii="Consolas" w:hAnsi="Consolas"/>
          <w:sz w:val="22"/>
          <w:szCs w:val="22"/>
        </w:rPr>
        <w:t>.xml</w:t>
      </w:r>
      <w:r w:rsidR="005F1ECC">
        <w:rPr>
          <w:rStyle w:val="Lbjegyzet-hivatkozs"/>
          <w:rFonts w:ascii="Consolas" w:hAnsi="Consolas"/>
          <w:sz w:val="22"/>
          <w:szCs w:val="22"/>
        </w:rPr>
        <w:footnoteReference w:id="49"/>
      </w:r>
      <w:r w:rsidR="000342FD" w:rsidRPr="000342FD">
        <w:rPr>
          <w:sz w:val="22"/>
          <w:szCs w:val="22"/>
        </w:rPr>
        <w:t xml:space="preserve"> </w:t>
      </w:r>
      <w:r w:rsidR="000342FD" w:rsidRPr="000342FD">
        <w:t xml:space="preserve">and </w:t>
      </w:r>
      <w:r w:rsidR="000342FD" w:rsidRPr="000342FD">
        <w:rPr>
          <w:rFonts w:ascii="Consolas" w:hAnsi="Consolas"/>
          <w:sz w:val="22"/>
          <w:szCs w:val="22"/>
        </w:rPr>
        <w:t>.json</w:t>
      </w:r>
      <w:r w:rsidR="005F1ECC">
        <w:rPr>
          <w:rStyle w:val="Lbjegyzet-hivatkozs"/>
          <w:rFonts w:ascii="Consolas" w:hAnsi="Consolas"/>
          <w:sz w:val="22"/>
          <w:szCs w:val="22"/>
        </w:rPr>
        <w:footnoteReference w:id="50"/>
      </w:r>
      <w:r w:rsidR="006C268C">
        <w:rPr>
          <w:rFonts w:ascii="Consolas" w:hAnsi="Consolas"/>
          <w:sz w:val="22"/>
          <w:szCs w:val="22"/>
        </w:rPr>
        <w:t xml:space="preserve"> </w:t>
      </w:r>
      <w:r w:rsidR="005F1ECC">
        <w:t>which</w:t>
      </w:r>
      <w:r w:rsidR="001C4EAC">
        <w:t xml:space="preserve"> extremely popular in game development</w:t>
      </w:r>
      <w:r w:rsidR="006C268C">
        <w:t>.</w:t>
      </w:r>
    </w:p>
    <w:p w14:paraId="5BAEDF03" w14:textId="1EE54F9A" w:rsidR="002D7984" w:rsidRPr="000342FD" w:rsidRDefault="002D7984" w:rsidP="00F740AA">
      <w:pPr>
        <w:ind w:firstLine="0"/>
      </w:pPr>
      <w:r w:rsidRPr="004B7D84">
        <w:rPr>
          <w:rFonts w:cs="Consolas"/>
          <w:noProof/>
          <w:color w:val="000000"/>
          <w:sz w:val="19"/>
          <w:szCs w:val="19"/>
          <w:lang w:eastAsia="hu-HU"/>
        </w:rPr>
        <mc:AlternateContent>
          <mc:Choice Requires="wps">
            <w:drawing>
              <wp:inline distT="0" distB="0" distL="0" distR="0" wp14:anchorId="5E2B95C5" wp14:editId="2F06F595">
                <wp:extent cx="5387340" cy="1465385"/>
                <wp:effectExtent l="0" t="0" r="22860" b="20955"/>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5385"/>
                        </a:xfrm>
                        <a:prstGeom prst="rect">
                          <a:avLst/>
                        </a:prstGeom>
                        <a:solidFill>
                          <a:srgbClr val="FFFFFF"/>
                        </a:solidFill>
                        <a:ln w="9525">
                          <a:solidFill>
                            <a:srgbClr val="000000"/>
                          </a:solidFill>
                          <a:miter lim="800000"/>
                          <a:headEnd/>
                          <a:tailEnd/>
                        </a:ln>
                      </wps:spPr>
                      <wps:txbx>
                        <w:txbxContent>
                          <w:p w14:paraId="67E5F5E7" w14:textId="77777777" w:rsidR="008E3412" w:rsidRDefault="008E3412"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8E3412" w:rsidRDefault="008E3412"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OperatingSystem</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"Windows 10  (10.0.0) 64bit"</w:t>
                            </w:r>
                            <w:r>
                              <w:rPr>
                                <w:rFonts w:ascii="Consolas" w:hAnsi="Consolas" w:cs="Consolas"/>
                                <w:color w:val="000000"/>
                                <w:sz w:val="19"/>
                                <w:szCs w:val="19"/>
                                <w:lang w:eastAsia="hu-HU"/>
                              </w:rPr>
                              <w:t>,</w:t>
                            </w:r>
                          </w:p>
                          <w:p w14:paraId="303AA5B4" w14:textId="77777777" w:rsidR="008E3412" w:rsidRDefault="008E3412"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DeviceModel</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8E3412" w:rsidRDefault="008E3412"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8E3412" w:rsidRDefault="008E3412"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ProcessorType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8E3412" w:rsidRDefault="008E3412"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ProcessorCount</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w:t>
                            </w:r>
                          </w:p>
                          <w:p w14:paraId="6519906B" w14:textId="77777777" w:rsidR="008E3412" w:rsidRDefault="008E3412"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GraphicsDeviceName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8E3412" w:rsidRDefault="008E3412"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SystemMemorySizeMB</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16329</w:t>
                            </w:r>
                          </w:p>
                          <w:p w14:paraId="1C6FED9C" w14:textId="15FF54FE" w:rsidR="008E3412" w:rsidRPr="00EB0661" w:rsidRDefault="008E3412" w:rsidP="002D7984">
                            <w:pPr>
                              <w:pStyle w:val="Kd"/>
                              <w:ind w:left="0"/>
                              <w:rPr>
                                <w:rFonts w:cs="Consolas"/>
                                <w:color w:val="000000"/>
                                <w:szCs w:val="20"/>
                                <w:lang w:eastAsia="hu-HU"/>
                              </w:rPr>
                            </w:pPr>
                            <w:r>
                              <w:rPr>
                                <w:rFonts w:cs="Consolas"/>
                                <w:color w:val="000000"/>
                                <w:sz w:val="19"/>
                                <w:szCs w:val="19"/>
                                <w:lang w:eastAsia="hu-HU"/>
                              </w:rPr>
                              <w:t xml:space="preserve"> }</w:t>
                            </w:r>
                          </w:p>
                        </w:txbxContent>
                      </wps:txbx>
                      <wps:bodyPr rot="0" vert="horz" wrap="square" lIns="91440" tIns="45720" rIns="91440" bIns="45720" anchor="t" anchorCtr="0">
                        <a:noAutofit/>
                      </wps:bodyPr>
                    </wps:wsp>
                  </a:graphicData>
                </a:graphic>
              </wp:inline>
            </w:drawing>
          </mc:Choice>
          <mc:Fallback>
            <w:pict>
              <v:shape w14:anchorId="5E2B95C5" id="_x0000_s1029" type="#_x0000_t202" style="width:424.2pt;height:1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">
                <v:textbox>
                  <w:txbxContent>
                    <w:p w14:paraId="67E5F5E7" w14:textId="77777777" w:rsidR="008E3412" w:rsidRDefault="008E3412"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8E3412" w:rsidRDefault="008E3412"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OperatingSystem</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"Windows 10  (10.0.0) 64bit"</w:t>
                      </w:r>
                      <w:r>
                        <w:rPr>
                          <w:rFonts w:ascii="Consolas" w:hAnsi="Consolas" w:cs="Consolas"/>
                          <w:color w:val="000000"/>
                          <w:sz w:val="19"/>
                          <w:szCs w:val="19"/>
                          <w:lang w:eastAsia="hu-HU"/>
                        </w:rPr>
                        <w:t>,</w:t>
                      </w:r>
                    </w:p>
                    <w:p w14:paraId="303AA5B4" w14:textId="77777777" w:rsidR="008E3412" w:rsidRDefault="008E3412"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DeviceModel</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8E3412" w:rsidRDefault="008E3412"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8E3412" w:rsidRDefault="008E3412"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ProcessorType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8E3412" w:rsidRDefault="008E3412"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ProcessorCount</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w:t>
                      </w:r>
                    </w:p>
                    <w:p w14:paraId="6519906B" w14:textId="77777777" w:rsidR="008E3412" w:rsidRDefault="008E3412"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GraphicsDeviceName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8E3412" w:rsidRDefault="008E3412"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SystemMemorySizeMB</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16329</w:t>
                      </w:r>
                    </w:p>
                    <w:p w14:paraId="1C6FED9C" w14:textId="15FF54FE" w:rsidR="008E3412" w:rsidRPr="00EB0661" w:rsidRDefault="008E3412" w:rsidP="002D7984">
                      <w:pPr>
                        <w:pStyle w:val="Kd"/>
                        <w:ind w:left="0"/>
                        <w:rPr>
                          <w:rFonts w:cs="Consolas"/>
                          <w:color w:val="000000"/>
                          <w:szCs w:val="20"/>
                          <w:lang w:eastAsia="hu-HU"/>
                        </w:rPr>
                      </w:pPr>
                      <w:r>
                        <w:rPr>
                          <w:rFonts w:cs="Consolas"/>
                          <w:color w:val="000000"/>
                          <w:sz w:val="19"/>
                          <w:szCs w:val="19"/>
                          <w:lang w:eastAsia="hu-HU"/>
                        </w:rPr>
                        <w:t xml:space="preserve"> }</w:t>
                      </w:r>
                    </w:p>
                  </w:txbxContent>
                </v:textbox>
                <w10:anchorlock/>
              </v:shape>
            </w:pict>
          </mc:Fallback>
        </mc:AlternateContent>
      </w:r>
    </w:p>
    <w:p w14:paraId="099A164C" w14:textId="6BB9D616" w:rsidR="00C01516" w:rsidRPr="00456E9E" w:rsidRDefault="00C01516" w:rsidP="00C01516">
      <w:pPr>
        <w:pStyle w:val="Kpalrs"/>
        <w:rPr>
          <w:b w:val="0"/>
          <w:bCs w:val="0"/>
        </w:rPr>
      </w:pPr>
      <w:r>
        <w:t xml:space="preserve">Figure 16: </w:t>
      </w:r>
      <w:r w:rsidR="00456E9E">
        <w:rPr>
          <w:b w:val="0"/>
          <w:bCs w:val="0"/>
        </w:rPr>
        <w:t>The hardware</w:t>
      </w:r>
      <w:r w:rsidR="0068624D">
        <w:rPr>
          <w:b w:val="0"/>
          <w:bCs w:val="0"/>
        </w:rPr>
        <w:t xml:space="preserve"> info </w:t>
      </w:r>
      <w:r w:rsidR="008136AC">
        <w:rPr>
          <w:b w:val="0"/>
          <w:bCs w:val="0"/>
        </w:rPr>
        <w:t xml:space="preserve">inside the performance test results </w:t>
      </w:r>
      <w:r w:rsidR="008136AC" w:rsidRPr="008136AC">
        <w:rPr>
          <w:rFonts w:ascii="Consolas" w:hAnsi="Consolas"/>
          <w:b w:val="0"/>
          <w:bCs w:val="0"/>
          <w:sz w:val="20"/>
          <w:szCs w:val="20"/>
        </w:rPr>
        <w:t>.json</w:t>
      </w:r>
      <w:r w:rsidR="008136AC">
        <w:rPr>
          <w:b w:val="0"/>
          <w:bCs w:val="0"/>
        </w:rPr>
        <w:t>. In this thesis we will use the above config</w:t>
      </w:r>
      <w:r w:rsidR="00242909">
        <w:rPr>
          <w:b w:val="0"/>
          <w:bCs w:val="0"/>
        </w:rPr>
        <w:t>uration</w:t>
      </w:r>
      <w:r w:rsidR="008136AC">
        <w:rPr>
          <w:b w:val="0"/>
          <w:bCs w:val="0"/>
        </w:rPr>
        <w:t xml:space="preserve"> for performance testing.</w:t>
      </w:r>
    </w:p>
    <w:p w14:paraId="11AFE9AB" w14:textId="3FF79D1A" w:rsidR="00332858" w:rsidRDefault="00614DBF" w:rsidP="00614DBF">
      <w:pPr>
        <w:ind w:firstLine="0"/>
      </w:pPr>
      <w:r>
        <w:t>Although the results are saved into a human-readable file format</w:t>
      </w:r>
      <w:r w:rsidR="00A32136">
        <w:t xml:space="preserve"> our brain can’t really process 10 000+ sampled values by just looking at the them</w:t>
      </w:r>
      <w:r w:rsidR="005D4042">
        <w:t xml:space="preserve"> so an external tool is advised that can visualize the data.</w:t>
      </w:r>
      <w:r w:rsidR="00AC66E5">
        <w:t xml:space="preserve"> </w:t>
      </w:r>
      <w:r w:rsidR="00511408">
        <w:t>Fortunately,</w:t>
      </w:r>
      <w:r w:rsidR="00AC66E5">
        <w:t xml:space="preserve"> there is an external tool called the Unity </w:t>
      </w:r>
      <w:r w:rsidR="00AC66E5">
        <w:lastRenderedPageBreak/>
        <w:t>Performance Benchmark Reporter</w:t>
      </w:r>
      <w:r w:rsidR="00FA5FCC">
        <w:t xml:space="preserve">. The Performance Benchmark Reporter produces a html report based on the </w:t>
      </w:r>
      <w:r w:rsidR="000C10FD">
        <w:t>persisted test results which can be opened in a browser for further examinations.</w:t>
      </w:r>
      <w:r w:rsidR="005D5CA6">
        <w:t xml:space="preserve"> </w:t>
      </w:r>
      <w:r w:rsidR="009C2C4D">
        <w:t>Moreover, from Unity 2019 there is an editor integrated tool called Performance Test Report</w:t>
      </w:r>
      <w:r w:rsidR="002361E6">
        <w:t>er</w:t>
      </w:r>
      <w:r w:rsidR="009C2C4D">
        <w:t xml:space="preserve">. This can also </w:t>
      </w:r>
      <w:r w:rsidR="008246FB">
        <w:t>visualize the</w:t>
      </w:r>
      <w:r w:rsidR="00D80463">
        <w:t xml:space="preserve"> result</w:t>
      </w:r>
      <w:r w:rsidR="00566CC4">
        <w:t>s</w:t>
      </w:r>
      <w:r w:rsidR="00D80463">
        <w:t xml:space="preserve"> of the executed performance test</w:t>
      </w:r>
      <w:r w:rsidR="00566CC4">
        <w:t>s</w:t>
      </w:r>
      <w:r w:rsidR="00A03793">
        <w:t xml:space="preserve"> allowing faster iterations since no external tool is required. The Performance Test Report tool can also export the data into the popular </w:t>
      </w:r>
      <w:r w:rsidR="00A03793" w:rsidRPr="00C37246">
        <w:rPr>
          <w:rFonts w:ascii="Consolas" w:hAnsi="Consolas"/>
          <w:sz w:val="22"/>
          <w:szCs w:val="22"/>
        </w:rPr>
        <w:t>.csv</w:t>
      </w:r>
      <w:r w:rsidR="008C64CE">
        <w:rPr>
          <w:rStyle w:val="Lbjegyzet-hivatkozs"/>
          <w:rFonts w:ascii="Consolas" w:hAnsi="Consolas"/>
          <w:sz w:val="22"/>
          <w:szCs w:val="22"/>
        </w:rPr>
        <w:footnoteReference w:id="51"/>
      </w:r>
      <w:r w:rsidR="00A03793" w:rsidRPr="00C37246">
        <w:rPr>
          <w:sz w:val="22"/>
          <w:szCs w:val="22"/>
        </w:rPr>
        <w:t xml:space="preserve"> </w:t>
      </w:r>
      <w:r w:rsidR="00A03793">
        <w:t>file format,</w:t>
      </w:r>
      <w:r w:rsidR="00C37246">
        <w:t xml:space="preserve"> allowing developers to easily import their results into tools like</w:t>
      </w:r>
      <w:r w:rsidR="008F31FA">
        <w:t xml:space="preserve"> Microsoft</w:t>
      </w:r>
      <w:r w:rsidR="00C37246">
        <w:t xml:space="preserve"> Excel and Power BI</w:t>
      </w:r>
      <w:r w:rsidR="007C4B41">
        <w:rPr>
          <w:rStyle w:val="Lbjegyzet-hivatkozs"/>
        </w:rPr>
        <w:footnoteReference w:id="52"/>
      </w:r>
      <w:r w:rsidR="00C37246">
        <w:t>.</w:t>
      </w:r>
      <w:r w:rsidR="000F0B74">
        <w:t xml:space="preserve"> In this thesis we will use the Performance Test Report tool for faster iterations.</w:t>
      </w:r>
    </w:p>
    <w:p w14:paraId="35D9B56C" w14:textId="77777777" w:rsidR="009049A9" w:rsidRDefault="009049A9" w:rsidP="00B526F1">
      <w:pPr>
        <w:pStyle w:val="Kp"/>
        <w:spacing w:before="120"/>
      </w:pPr>
      <w:r>
        <w:rPr>
          <w:noProof/>
        </w:rPr>
        <w:drawing>
          <wp:inline distT="0" distB="0" distL="0" distR="0" wp14:anchorId="61DE4F24" wp14:editId="54B6FB19">
            <wp:extent cx="5260731" cy="1525905"/>
            <wp:effectExtent l="114300" t="95250" r="111760" b="9334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4988" cy="1527140"/>
                    </a:xfrm>
                    <a:prstGeom prst="rect">
                      <a:avLst/>
                    </a:prstGeom>
                    <a:effectLst>
                      <a:outerShdw blurRad="63500" sx="102000" sy="102000" algn="ctr" rotWithShape="0">
                        <a:prstClr val="black">
                          <a:alpha val="40000"/>
                        </a:prstClr>
                      </a:outerShdw>
                    </a:effectLst>
                  </pic:spPr>
                </pic:pic>
              </a:graphicData>
            </a:graphic>
          </wp:inline>
        </w:drawing>
      </w:r>
    </w:p>
    <w:p w14:paraId="6E4258EC" w14:textId="48EFC32F" w:rsidR="0071507C" w:rsidRDefault="009049A9" w:rsidP="00FF24C7">
      <w:pPr>
        <w:pStyle w:val="Kpalrs"/>
        <w:rPr>
          <w:b w:val="0"/>
          <w:bCs w:val="0"/>
        </w:rPr>
      </w:pPr>
      <w:r>
        <w:t xml:space="preserve">Figure </w:t>
      </w:r>
      <w:r w:rsidR="00854160">
        <w:t xml:space="preserve">17: </w:t>
      </w:r>
      <w:r w:rsidR="00854160">
        <w:rPr>
          <w:b w:val="0"/>
          <w:bCs w:val="0"/>
        </w:rPr>
        <w:t xml:space="preserve">The </w:t>
      </w:r>
      <w:r w:rsidR="00465341">
        <w:rPr>
          <w:b w:val="0"/>
          <w:bCs w:val="0"/>
        </w:rPr>
        <w:t xml:space="preserve">Performance Test Report </w:t>
      </w:r>
      <w:r w:rsidR="00047FC8">
        <w:rPr>
          <w:b w:val="0"/>
          <w:bCs w:val="0"/>
        </w:rPr>
        <w:t>t</w:t>
      </w:r>
      <w:r w:rsidR="00465341">
        <w:rPr>
          <w:b w:val="0"/>
          <w:bCs w:val="0"/>
        </w:rPr>
        <w:t>ool</w:t>
      </w:r>
      <w:r w:rsidR="00047FC8">
        <w:rPr>
          <w:b w:val="0"/>
          <w:bCs w:val="0"/>
        </w:rPr>
        <w:t xml:space="preserve"> showing the visualized frame times.</w:t>
      </w:r>
    </w:p>
    <w:p w14:paraId="1B6B8AFF" w14:textId="3C00A2D1" w:rsidR="00D450BB" w:rsidRDefault="00AB179B" w:rsidP="00D450BB">
      <w:pPr>
        <w:spacing w:after="0"/>
        <w:ind w:firstLine="425"/>
      </w:pPr>
      <w:r>
        <w:t>One of the biggest advantage of this integrated performance tool family is that we can natively run these tests on the target platforms.</w:t>
      </w:r>
      <w:r w:rsidR="00084EF6">
        <w:t xml:space="preserve"> Via </w:t>
      </w:r>
      <w:proofErr w:type="spellStart"/>
      <w:r w:rsidR="00084EF6" w:rsidRPr="00084EF6">
        <w:rPr>
          <w:rFonts w:ascii="Consolas" w:hAnsi="Consolas"/>
          <w:sz w:val="22"/>
          <w:szCs w:val="22"/>
        </w:rPr>
        <w:t>I</w:t>
      </w:r>
      <w:r w:rsidR="0029028A" w:rsidRPr="00084EF6">
        <w:rPr>
          <w:rFonts w:ascii="Consolas" w:hAnsi="Consolas"/>
          <w:sz w:val="22"/>
          <w:szCs w:val="22"/>
        </w:rPr>
        <w:t>p</w:t>
      </w:r>
      <w:r w:rsidR="00084EF6" w:rsidRPr="00084EF6">
        <w:rPr>
          <w:rFonts w:ascii="Consolas" w:hAnsi="Consolas"/>
          <w:sz w:val="22"/>
          <w:szCs w:val="22"/>
        </w:rPr>
        <w:t>rebuildSetup</w:t>
      </w:r>
      <w:proofErr w:type="spellEnd"/>
      <w:r w:rsidR="00084EF6">
        <w:t xml:space="preserve"> interface we can implement a setup method that is automatically called before the performance test is executed by the Unity Test Runner.</w:t>
      </w:r>
      <w:r w:rsidR="00CF2C14">
        <w:t xml:space="preserve"> </w:t>
      </w:r>
      <w:r w:rsidR="00CF2C14" w:rsidRPr="00CF2C14">
        <w:t xml:space="preserve">This allows </w:t>
      </w:r>
      <w:r w:rsidR="00CF2C14">
        <w:t>the developers</w:t>
      </w:r>
      <w:r w:rsidR="00CF2C14" w:rsidRPr="00CF2C14">
        <w:t xml:space="preserve"> to flexibly build the player for performance tests using the same Unity project against different platforms, render threading modes, player graphics APIs, scripting implementations, and XR-enabled settings such as stereo rendering path and VR SDKs.</w:t>
      </w:r>
      <w:r w:rsidR="00CF2C14">
        <w:t xml:space="preserve"> </w:t>
      </w:r>
      <w:r w:rsidR="00453B1E">
        <w:t xml:space="preserve">Since this allows a common project for all target platforms a convenient way to run these tests is to use a command line. Using a command line allows the developers to pass arguments to the aforementioned setup method where these arguments can be parsed and a </w:t>
      </w:r>
      <w:r w:rsidR="00207E78">
        <w:t>desired and</w:t>
      </w:r>
      <w:r w:rsidR="0072401F">
        <w:t xml:space="preserve"> </w:t>
      </w:r>
      <w:r w:rsidR="004D6B1B">
        <w:t xml:space="preserve">customized </w:t>
      </w:r>
      <w:r w:rsidR="00453B1E">
        <w:t>player can be built</w:t>
      </w:r>
      <w:r w:rsidR="00A576C8">
        <w:t xml:space="preserve"> for running the performance tests</w:t>
      </w:r>
      <w:r w:rsidR="00453B1E">
        <w:t>.</w:t>
      </w:r>
    </w:p>
    <w:p w14:paraId="3325D96A" w14:textId="4E129671" w:rsidR="00D450BB" w:rsidRDefault="00D450BB" w:rsidP="00D450BB">
      <w:pPr>
        <w:spacing w:after="0" w:line="240" w:lineRule="auto"/>
        <w:ind w:firstLine="0"/>
        <w:jc w:val="left"/>
      </w:pPr>
      <w:r>
        <w:br w:type="page"/>
      </w:r>
    </w:p>
    <w:p w14:paraId="4924A36B" w14:textId="4D016AF6" w:rsidR="00827107" w:rsidRPr="00827107" w:rsidRDefault="00AA1611" w:rsidP="00827107">
      <w:pPr>
        <w:pStyle w:val="Cmsor3"/>
      </w:pPr>
      <w:bookmarkStart w:id="28" w:name="_Toc58330308"/>
      <w:r>
        <w:lastRenderedPageBreak/>
        <w:t>Performance test examples</w:t>
      </w:r>
      <w:bookmarkEnd w:id="28"/>
    </w:p>
    <w:p w14:paraId="7C0922C5" w14:textId="39C9CBC8" w:rsidR="00E575D7" w:rsidRDefault="00205C6C" w:rsidP="00E575D7">
      <w:pPr>
        <w:ind w:firstLine="425"/>
      </w:pPr>
      <w:r>
        <w:t xml:space="preserve">One of the easiest </w:t>
      </w:r>
      <w:r w:rsidR="0026003F">
        <w:t>ways</w:t>
      </w:r>
      <w:r>
        <w:t xml:space="preserve"> to illustrate how useful performance testing can be </w:t>
      </w:r>
      <w:r w:rsidR="00B013F4">
        <w:t>and how powerful the PTE API is</w:t>
      </w:r>
      <w:r w:rsidR="00416C2A">
        <w:t>, is</w:t>
      </w:r>
      <w:r w:rsidR="00B013F4">
        <w:t xml:space="preserve"> to use illustrate it with examples.</w:t>
      </w:r>
      <w:r w:rsidR="00A95FCD">
        <w:t xml:space="preserve"> </w:t>
      </w:r>
      <w:r w:rsidR="008C369A">
        <w:t xml:space="preserve">The code and the project we use in this sub-section can be found on </w:t>
      </w:r>
      <w:r w:rsidR="00416C2A">
        <w:t>the GitHub repository</w:t>
      </w:r>
      <w:r w:rsidR="00AD0FB0">
        <w:rPr>
          <w:rStyle w:val="Lbjegyzet-hivatkozs"/>
        </w:rPr>
        <w:footnoteReference w:id="53"/>
      </w:r>
      <w:r w:rsidR="0026003F">
        <w:t xml:space="preserve"> of this thesis</w:t>
      </w:r>
      <w:r w:rsidR="00416C2A">
        <w:t>.</w:t>
      </w:r>
    </w:p>
    <w:p w14:paraId="5D524938" w14:textId="322DD8A6" w:rsidR="00AD0FB0" w:rsidRDefault="00AD0FB0" w:rsidP="00AD0FB0">
      <w:pPr>
        <w:pStyle w:val="Cmsor4"/>
      </w:pPr>
      <w:r>
        <w:t>Enforcing loading times example</w:t>
      </w:r>
    </w:p>
    <w:p w14:paraId="02E79638" w14:textId="7A204E5A" w:rsidR="002166BA" w:rsidRDefault="00AD0FB0" w:rsidP="002166BA">
      <w:pPr>
        <w:ind w:firstLine="425"/>
      </w:pPr>
      <w:r>
        <w:t xml:space="preserve">It is a common </w:t>
      </w:r>
      <w:r w:rsidR="00442AD0">
        <w:t>performance and optimization goal that the game should load fast. This can be crucial in both AAA titles and in simple mobile games.</w:t>
      </w:r>
      <w:r w:rsidR="00C3341F">
        <w:t xml:space="preserve"> </w:t>
      </w:r>
      <w:r w:rsidR="00322FAB">
        <w:t>E.g. with long loading times we can easily break the illusion of a RPG</w:t>
      </w:r>
      <w:r w:rsidR="00F93DFD">
        <w:t xml:space="preserve"> thus the joy of the player</w:t>
      </w:r>
      <w:r w:rsidR="001C17EA">
        <w:t>.</w:t>
      </w:r>
      <w:r w:rsidR="0051039C">
        <w:t xml:space="preserve"> </w:t>
      </w:r>
      <w:r w:rsidR="001C17EA">
        <w:t xml:space="preserve">The same applies to </w:t>
      </w:r>
      <w:r w:rsidR="00866B22">
        <w:t>simple casual mobile game</w:t>
      </w:r>
      <w:r w:rsidR="00F97720">
        <w:t>s</w:t>
      </w:r>
      <w:r w:rsidR="00866B22">
        <w:t>. If the user ha</w:t>
      </w:r>
      <w:r w:rsidR="00FF0397">
        <w:t>s</w:t>
      </w:r>
      <w:r w:rsidR="00866B22">
        <w:t xml:space="preserve"> to wait 5-10 seconds for a new level to load where levels are changed frequently</w:t>
      </w:r>
      <w:r w:rsidR="00FF0397">
        <w:t xml:space="preserve"> and we even put ads after each level</w:t>
      </w:r>
      <w:r w:rsidR="00FE708B">
        <w:t xml:space="preserve"> </w:t>
      </w:r>
      <w:r w:rsidR="00FF0397">
        <w:t xml:space="preserve">(which we should absolutely not) </w:t>
      </w:r>
      <w:r w:rsidR="00FE708B">
        <w:t xml:space="preserve">then our user will be dissatisfied quite fast and our game will belong to the group </w:t>
      </w:r>
      <w:r w:rsidR="00935E54">
        <w:t>of “</w:t>
      </w:r>
      <w:r w:rsidR="00FE708B">
        <w:t>installed for 10 minutes”.</w:t>
      </w:r>
      <w:r w:rsidR="005478F3">
        <w:t xml:space="preserve"> While reducing the adds is a marketing strategy</w:t>
      </w:r>
      <w:r w:rsidR="00BF5E22">
        <w:t>,</w:t>
      </w:r>
      <w:r w:rsidR="005478F3">
        <w:t xml:space="preserve"> optimizing the loading times </w:t>
      </w:r>
      <w:r w:rsidR="006C3205">
        <w:t xml:space="preserve">usually </w:t>
      </w:r>
      <w:r w:rsidR="005478F3">
        <w:t>requires an engineer.</w:t>
      </w:r>
      <w:r w:rsidR="00A5131E">
        <w:t xml:space="preserve"> In </w:t>
      </w:r>
      <w:r w:rsidR="002166BA">
        <w:t xml:space="preserve">this example we will analyze the performance test written for enforcing a previously set optimization goal for loading times. The example is located </w:t>
      </w:r>
      <w:r w:rsidR="007100D8">
        <w:t>in</w:t>
      </w:r>
      <w:r w:rsidR="001127F9">
        <w:t xml:space="preserve"> the GitHub repository under, </w:t>
      </w:r>
      <w:r w:rsidR="001127F9" w:rsidRPr="00E03256">
        <w:rPr>
          <w:rFonts w:ascii="Consolas" w:hAnsi="Consolas"/>
          <w:sz w:val="22"/>
          <w:szCs w:val="22"/>
        </w:rPr>
        <w:t>Optimization Examples\Assets\Scenes\Performance Test Examples</w:t>
      </w:r>
      <w:r w:rsidR="001127F9">
        <w:t>.</w:t>
      </w:r>
    </w:p>
    <w:p w14:paraId="33EFAD09" w14:textId="749A9BC2" w:rsidR="00E03256" w:rsidRDefault="00BF0A09" w:rsidP="009119A3">
      <w:pPr>
        <w:spacing w:after="0"/>
        <w:ind w:firstLine="425"/>
      </w:pPr>
      <w:r>
        <w:t xml:space="preserve">The game consists of three extremely simple </w:t>
      </w:r>
      <w:r w:rsidR="009119A3">
        <w:t xml:space="preserve">scenes. </w:t>
      </w:r>
    </w:p>
    <w:p w14:paraId="6A566785" w14:textId="3CC3226F" w:rsidR="009119A3" w:rsidRDefault="009119A3" w:rsidP="009119A3">
      <w:pPr>
        <w:pStyle w:val="Listaszerbekezds"/>
        <w:numPr>
          <w:ilvl w:val="0"/>
          <w:numId w:val="38"/>
        </w:numPr>
        <w:spacing w:after="0"/>
        <w:ind w:left="1139" w:hanging="357"/>
      </w:pPr>
      <w:r w:rsidRPr="009119A3">
        <w:t>Main Menu</w:t>
      </w:r>
      <w:r>
        <w:t xml:space="preserve"> – a simple menu</w:t>
      </w:r>
      <w:r w:rsidR="0087428A">
        <w:t xml:space="preserve"> scene</w:t>
      </w:r>
      <w:r>
        <w:t xml:space="preserve"> with </w:t>
      </w:r>
      <w:r w:rsidR="000F7188">
        <w:t>2</w:t>
      </w:r>
      <w:r>
        <w:t xml:space="preserve"> </w:t>
      </w:r>
      <w:r w:rsidR="0087428A">
        <w:t>level selection button</w:t>
      </w:r>
      <w:r w:rsidR="00610AF0">
        <w:t>s</w:t>
      </w:r>
      <w:r w:rsidR="00EB2FFE">
        <w:t>.</w:t>
      </w:r>
    </w:p>
    <w:p w14:paraId="05889DA0" w14:textId="475DF40F" w:rsidR="009119A3" w:rsidRDefault="009119A3" w:rsidP="009119A3">
      <w:pPr>
        <w:pStyle w:val="Listaszerbekezds"/>
        <w:numPr>
          <w:ilvl w:val="0"/>
          <w:numId w:val="38"/>
        </w:numPr>
        <w:spacing w:after="0"/>
        <w:ind w:left="1139" w:hanging="357"/>
      </w:pPr>
      <w:r w:rsidRPr="009119A3">
        <w:t>Dragon Level</w:t>
      </w:r>
      <w:r w:rsidR="001B1DC2">
        <w:t xml:space="preserve"> </w:t>
      </w:r>
      <w:r w:rsidR="00643EF5">
        <w:t>–</w:t>
      </w:r>
      <w:r w:rsidR="001B1DC2">
        <w:t xml:space="preserve"> </w:t>
      </w:r>
      <w:r w:rsidR="00643EF5">
        <w:t xml:space="preserve">a level where </w:t>
      </w:r>
      <w:r w:rsidR="008C3023">
        <w:t>the player</w:t>
      </w:r>
      <w:r w:rsidR="00643EF5">
        <w:t xml:space="preserve"> can shoot fireballs on a dragon</w:t>
      </w:r>
      <w:r w:rsidR="00EB2FFE">
        <w:t>.</w:t>
      </w:r>
    </w:p>
    <w:p w14:paraId="50C70E66" w14:textId="755CD7FF" w:rsidR="009119A3" w:rsidRDefault="009119A3" w:rsidP="009119A3">
      <w:pPr>
        <w:pStyle w:val="Listaszerbekezds"/>
        <w:numPr>
          <w:ilvl w:val="0"/>
          <w:numId w:val="38"/>
        </w:numPr>
        <w:spacing w:after="0"/>
        <w:ind w:left="1139" w:hanging="357"/>
      </w:pPr>
      <w:r w:rsidRPr="009119A3">
        <w:t>Empty Level</w:t>
      </w:r>
      <w:r w:rsidR="00643EF5">
        <w:t xml:space="preserve"> – an empty level that can be loaded rapidly</w:t>
      </w:r>
      <w:r>
        <w:t>.</w:t>
      </w:r>
    </w:p>
    <w:p w14:paraId="0DC993AA" w14:textId="08CDF196" w:rsidR="009610FA" w:rsidRDefault="00816F4E" w:rsidP="009610FA">
      <w:pPr>
        <w:ind w:firstLine="0"/>
      </w:pPr>
      <w:r>
        <w:t xml:space="preserve">All the relevant scripts are located under the </w:t>
      </w:r>
      <w:r w:rsidRPr="00816F4E">
        <w:t xml:space="preserve">Performance Test </w:t>
      </w:r>
      <w:r w:rsidR="00D14C19" w:rsidRPr="00816F4E">
        <w:t>Examples</w:t>
      </w:r>
      <w:r w:rsidR="00D14C19">
        <w:t>’</w:t>
      </w:r>
      <w:r w:rsidR="00357625">
        <w:t xml:space="preserve"> Script</w:t>
      </w:r>
      <w:r w:rsidRPr="00816F4E">
        <w:t xml:space="preserve"> </w:t>
      </w:r>
      <w:r w:rsidR="00E54DD2">
        <w:t>folder.</w:t>
      </w:r>
      <w:r>
        <w:t xml:space="preserve"> </w:t>
      </w:r>
      <w:r w:rsidR="00656E14">
        <w:t xml:space="preserve">The </w:t>
      </w:r>
      <w:proofErr w:type="spellStart"/>
      <w:r w:rsidR="00656E14" w:rsidRPr="00A856CC">
        <w:rPr>
          <w:rFonts w:ascii="Consolas" w:hAnsi="Consolas"/>
          <w:sz w:val="22"/>
          <w:szCs w:val="22"/>
        </w:rPr>
        <w:t>DragonMover.cs</w:t>
      </w:r>
      <w:proofErr w:type="spellEnd"/>
      <w:r w:rsidR="00656E14" w:rsidRPr="00A856CC">
        <w:rPr>
          <w:sz w:val="22"/>
          <w:szCs w:val="22"/>
        </w:rPr>
        <w:t xml:space="preserve"> </w:t>
      </w:r>
      <w:r w:rsidR="00656E14">
        <w:t xml:space="preserve">script moves the dragon automatically </w:t>
      </w:r>
      <w:r w:rsidR="00A856CC">
        <w:t xml:space="preserve">on the terrain while the </w:t>
      </w:r>
      <w:proofErr w:type="spellStart"/>
      <w:r w:rsidR="00A856CC" w:rsidRPr="00A856CC">
        <w:rPr>
          <w:rFonts w:ascii="Consolas" w:hAnsi="Consolas"/>
          <w:sz w:val="22"/>
          <w:szCs w:val="22"/>
        </w:rPr>
        <w:t>FireBallSpawner.cs</w:t>
      </w:r>
      <w:proofErr w:type="spellEnd"/>
      <w:r w:rsidR="00A856CC" w:rsidRPr="00A856CC">
        <w:rPr>
          <w:sz w:val="22"/>
          <w:szCs w:val="22"/>
        </w:rPr>
        <w:t xml:space="preserve"> </w:t>
      </w:r>
      <w:r w:rsidR="00A856CC">
        <w:t>script shoots fire</w:t>
      </w:r>
      <w:r w:rsidR="00584B87">
        <w:t>-</w:t>
      </w:r>
      <w:r w:rsidR="00A856CC">
        <w:t xml:space="preserve">balls towards the dragon from the sky. </w:t>
      </w:r>
      <w:r w:rsidR="00DA046D">
        <w:t xml:space="preserve">The </w:t>
      </w:r>
      <w:proofErr w:type="spellStart"/>
      <w:r w:rsidR="00DA046D" w:rsidRPr="00DA046D">
        <w:rPr>
          <w:rFonts w:ascii="Consolas" w:hAnsi="Consolas"/>
          <w:sz w:val="22"/>
          <w:szCs w:val="22"/>
        </w:rPr>
        <w:t>MainMenuController.cs</w:t>
      </w:r>
      <w:proofErr w:type="spellEnd"/>
      <w:r w:rsidR="00DA046D" w:rsidRPr="00DA046D">
        <w:rPr>
          <w:sz w:val="22"/>
          <w:szCs w:val="22"/>
        </w:rPr>
        <w:t xml:space="preserve"> </w:t>
      </w:r>
      <w:r w:rsidR="00DA046D">
        <w:t>handles the UI actions in the Main Menu scene.</w:t>
      </w:r>
      <w:r w:rsidR="002F3E59">
        <w:t xml:space="preserve"> </w:t>
      </w:r>
    </w:p>
    <w:p w14:paraId="396882FA" w14:textId="10ED2F1D" w:rsidR="00A27C81" w:rsidRDefault="005820A6" w:rsidP="004B51BA">
      <w:pPr>
        <w:spacing w:after="240"/>
        <w:ind w:firstLine="425"/>
      </w:pPr>
      <w:r>
        <w:t xml:space="preserve">At the beginning of the development there </w:t>
      </w:r>
      <w:r w:rsidR="00913CF3">
        <w:t>was</w:t>
      </w:r>
      <w:r>
        <w:t xml:space="preserve"> a problem about loading the dragon scene. There were so many initialization </w:t>
      </w:r>
      <w:r w:rsidR="00636C0C">
        <w:t>logics</w:t>
      </w:r>
      <w:r>
        <w:t xml:space="preserve"> in Awake and Start messages that loading the scene took several seconds. Because of this an optimization goal was</w:t>
      </w:r>
      <w:r w:rsidR="00515087">
        <w:t xml:space="preserve"> defined for </w:t>
      </w:r>
      <w:r w:rsidR="00580192">
        <w:t xml:space="preserve">level </w:t>
      </w:r>
      <w:r w:rsidR="00515087">
        <w:t>loading times</w:t>
      </w:r>
      <w:r w:rsidR="00580192">
        <w:t xml:space="preserve"> stating that “</w:t>
      </w:r>
      <w:r w:rsidR="00580192" w:rsidRPr="00580192">
        <w:t>Levels should load under 2 seconds on the recommended configuration</w:t>
      </w:r>
      <w:r w:rsidR="00580192">
        <w:t>”</w:t>
      </w:r>
      <w:r w:rsidR="00515087">
        <w:t>.</w:t>
      </w:r>
      <w:r w:rsidR="00AA114D">
        <w:t xml:space="preserve"> </w:t>
      </w:r>
      <w:r w:rsidR="00E36728">
        <w:t xml:space="preserve">Luckily </w:t>
      </w:r>
      <w:r w:rsidR="00482989">
        <w:t xml:space="preserve">the acceptance criteria (the team follows an agile development </w:t>
      </w:r>
      <w:r w:rsidR="00482989">
        <w:lastRenderedPageBreak/>
        <w:t xml:space="preserve">process) required </w:t>
      </w:r>
      <w:r w:rsidR="00E36728">
        <w:t>performance tests</w:t>
      </w:r>
      <w:r w:rsidR="001E6763">
        <w:t>, so a</w:t>
      </w:r>
      <w:r w:rsidR="009610FA">
        <w:t>n asserted</w:t>
      </w:r>
      <w:r w:rsidR="001E6763">
        <w:t xml:space="preserve"> </w:t>
      </w:r>
      <w:r w:rsidR="009610FA">
        <w:t xml:space="preserve">performance </w:t>
      </w:r>
      <w:r w:rsidR="001E6763">
        <w:t>test</w:t>
      </w:r>
      <w:r w:rsidR="00E36728">
        <w:t xml:space="preserve"> w</w:t>
      </w:r>
      <w:r w:rsidR="001E6763">
        <w:t>as</w:t>
      </w:r>
      <w:r w:rsidR="00E36728">
        <w:t xml:space="preserve"> written </w:t>
      </w:r>
      <w:r w:rsidR="001E6763">
        <w:t>in order to</w:t>
      </w:r>
      <w:r w:rsidR="00E36728">
        <w:t xml:space="preserve"> enforc</w:t>
      </w:r>
      <w:r w:rsidR="001E6763">
        <w:t>e the optimization goal</w:t>
      </w:r>
      <w:r w:rsidR="00E36728">
        <w:t xml:space="preserve"> through the development process</w:t>
      </w:r>
      <w:r w:rsidR="00482989">
        <w:t>.</w:t>
      </w:r>
      <w:r w:rsidR="00974B24">
        <w:t xml:space="preserve"> </w:t>
      </w:r>
    </w:p>
    <w:p w14:paraId="62CB7797" w14:textId="5FB9AEC1" w:rsidR="00615A2A" w:rsidRDefault="00974B24" w:rsidP="004B51BA">
      <w:pPr>
        <w:spacing w:after="240"/>
        <w:ind w:firstLine="425"/>
      </w:pPr>
      <w:r>
        <w:t>It is</w:t>
      </w:r>
      <w:r w:rsidR="00A27C81">
        <w:t xml:space="preserve"> </w:t>
      </w:r>
      <w:r>
        <w:t xml:space="preserve">important to structure our code logically but since level loading </w:t>
      </w:r>
      <w:r w:rsidR="004C42B9">
        <w:t xml:space="preserve">is not just a simple method but a complex process it cannot be </w:t>
      </w:r>
      <w:r w:rsidR="004C259F">
        <w:t xml:space="preserve">placed under </w:t>
      </w:r>
      <w:proofErr w:type="spellStart"/>
      <w:r w:rsidR="004C259F">
        <w:t>MainMenuController’s</w:t>
      </w:r>
      <w:proofErr w:type="spellEnd"/>
      <w:r w:rsidR="004C259F">
        <w:t xml:space="preserve"> performance tests in spite of the fact that level loading is exclusively handled by this script. </w:t>
      </w:r>
      <w:r w:rsidR="001806EC">
        <w:t xml:space="preserve">Moreover, performance tests should be as close as possible to the </w:t>
      </w:r>
      <w:r w:rsidR="00964AC9">
        <w:t>real-world</w:t>
      </w:r>
      <w:r w:rsidR="001806EC">
        <w:t xml:space="preserve"> use-case</w:t>
      </w:r>
      <w:r w:rsidR="00964AC9">
        <w:t>s (with some exceptions e.g. breakpoint test)</w:t>
      </w:r>
      <w:r w:rsidR="001806EC">
        <w:t xml:space="preserve"> thus </w:t>
      </w:r>
      <w:r w:rsidR="00964AC9">
        <w:t xml:space="preserve">it is advised to execute them as a user would execute the specific scenario. </w:t>
      </w:r>
      <w:r w:rsidR="00A27C81">
        <w:t>The l</w:t>
      </w:r>
      <w:r w:rsidR="00CB10A9">
        <w:t>oading time</w:t>
      </w:r>
      <w:r w:rsidR="00483CA2">
        <w:t>s</w:t>
      </w:r>
      <w:r w:rsidR="00CB10A9">
        <w:t xml:space="preserve"> performance </w:t>
      </w:r>
      <w:r w:rsidR="00F700A8">
        <w:t xml:space="preserve">test are located under </w:t>
      </w:r>
      <w:r w:rsidR="009610FA">
        <w:t xml:space="preserve">the folder structure </w:t>
      </w:r>
      <w:r w:rsidR="00F700A8" w:rsidRPr="00F700A8">
        <w:rPr>
          <w:rFonts w:ascii="Consolas" w:hAnsi="Consolas"/>
          <w:sz w:val="22"/>
          <w:szCs w:val="22"/>
        </w:rPr>
        <w:t>Assets\</w:t>
      </w:r>
      <w:r w:rsidR="003B2844" w:rsidRPr="00F700A8">
        <w:rPr>
          <w:rFonts w:ascii="Consolas" w:hAnsi="Consolas"/>
          <w:sz w:val="22"/>
          <w:szCs w:val="22"/>
        </w:rPr>
        <w:t>Tests\Performance\Performance Test Examples</w:t>
      </w:r>
      <w:r w:rsidR="00F700A8">
        <w:rPr>
          <w:rFonts w:ascii="Consolas" w:hAnsi="Consolas"/>
          <w:sz w:val="22"/>
          <w:szCs w:val="22"/>
        </w:rPr>
        <w:t xml:space="preserve"> </w:t>
      </w:r>
      <w:r w:rsidR="00F700A8">
        <w:t xml:space="preserve">inside the </w:t>
      </w:r>
      <w:proofErr w:type="spellStart"/>
      <w:r w:rsidR="00F700A8" w:rsidRPr="00F700A8">
        <w:rPr>
          <w:rFonts w:ascii="Consolas" w:hAnsi="Consolas"/>
          <w:sz w:val="22"/>
          <w:szCs w:val="22"/>
        </w:rPr>
        <w:t>LevelLoadingPerformanceTests.cs</w:t>
      </w:r>
      <w:proofErr w:type="spellEnd"/>
      <w:r w:rsidR="00F700A8" w:rsidRPr="00F700A8">
        <w:rPr>
          <w:sz w:val="22"/>
          <w:szCs w:val="22"/>
        </w:rPr>
        <w:t xml:space="preserve"> </w:t>
      </w:r>
      <w:r w:rsidR="00F700A8">
        <w:t>script.</w:t>
      </w:r>
    </w:p>
    <w:p w14:paraId="63FF7FFB" w14:textId="6FB0918A" w:rsidR="007D5876" w:rsidRPr="00953E62" w:rsidRDefault="00EE10E8" w:rsidP="007D5876">
      <w:pPr>
        <w:spacing w:after="240"/>
        <w:ind w:firstLine="425"/>
      </w:pPr>
      <w:r>
        <w:t xml:space="preserve">The Unity </w:t>
      </w:r>
      <w:r w:rsidR="000204E5">
        <w:t xml:space="preserve">Test Framework is built on top of </w:t>
      </w:r>
      <w:proofErr w:type="spellStart"/>
      <w:r w:rsidR="000204E5">
        <w:t>N</w:t>
      </w:r>
      <w:r w:rsidR="0029028A">
        <w:t>u</w:t>
      </w:r>
      <w:r w:rsidR="000204E5">
        <w:t>nit</w:t>
      </w:r>
      <w:proofErr w:type="spellEnd"/>
      <w:r w:rsidR="000204E5">
        <w:t xml:space="preserve"> therefore </w:t>
      </w:r>
      <w:r w:rsidR="00A93EE6">
        <w:t xml:space="preserve">the whole testing concept is the same as in </w:t>
      </w:r>
      <w:proofErr w:type="spellStart"/>
      <w:r w:rsidR="00A93EE6">
        <w:t>N</w:t>
      </w:r>
      <w:r w:rsidR="0029028A">
        <w:t>u</w:t>
      </w:r>
      <w:r w:rsidR="00A93EE6">
        <w:t>nit</w:t>
      </w:r>
      <w:proofErr w:type="spellEnd"/>
      <w:r w:rsidR="00A93EE6">
        <w:t xml:space="preserve">. </w:t>
      </w:r>
      <w:r w:rsidR="008B2E5B">
        <w:t xml:space="preserve">An instance of the test is created, setup methods are called and after all of the tests are </w:t>
      </w:r>
      <w:r w:rsidR="00534B64">
        <w:t>finished</w:t>
      </w:r>
      <w:r w:rsidR="008B2E5B">
        <w:t xml:space="preserve"> the tear down methods are executed.</w:t>
      </w:r>
      <w:r w:rsidR="00613357">
        <w:t xml:space="preserve"> The Unity Test Framework extended the available setup and tear down </w:t>
      </w:r>
      <w:r w:rsidR="007C25ED">
        <w:t>handlers</w:t>
      </w:r>
      <w:r w:rsidR="00613357">
        <w:t xml:space="preserve"> so they are fit into the engine</w:t>
      </w:r>
      <w:r w:rsidR="00534B64">
        <w:t xml:space="preserve"> scripting mechanism</w:t>
      </w:r>
      <w:r w:rsidR="00613357">
        <w:t xml:space="preserve">. E.g. </w:t>
      </w:r>
      <w:r w:rsidR="00E84708">
        <w:t xml:space="preserve">the code snippet </w:t>
      </w:r>
      <w:r w:rsidR="00584B87">
        <w:t xml:space="preserve">on </w:t>
      </w:r>
      <w:r w:rsidR="00E84708" w:rsidRPr="00E84708">
        <w:rPr>
          <w:b/>
          <w:bCs/>
        </w:rPr>
        <w:t>Figure 18</w:t>
      </w:r>
      <w:r w:rsidR="00E84708">
        <w:t xml:space="preserve"> shows a Setup method. We can clearly see this by the method </w:t>
      </w:r>
      <w:r w:rsidR="008C3E89">
        <w:t xml:space="preserve">name </w:t>
      </w:r>
      <w:r w:rsidR="00E84708">
        <w:t xml:space="preserve">and by the attribute placed on the method. </w:t>
      </w:r>
      <w:proofErr w:type="spellStart"/>
      <w:r w:rsidR="00953E62" w:rsidRPr="00953E62">
        <w:rPr>
          <w:rFonts w:ascii="Consolas" w:hAnsi="Consolas"/>
          <w:sz w:val="22"/>
          <w:szCs w:val="22"/>
        </w:rPr>
        <w:t>UnitySetUp</w:t>
      </w:r>
      <w:proofErr w:type="spellEnd"/>
      <w:r w:rsidR="00953E62">
        <w:rPr>
          <w:rFonts w:ascii="Consolas" w:hAnsi="Consolas"/>
          <w:sz w:val="22"/>
          <w:szCs w:val="22"/>
        </w:rPr>
        <w:t xml:space="preserve"> </w:t>
      </w:r>
      <w:r w:rsidR="00953E62">
        <w:t>is a special attribute that allows yielding</w:t>
      </w:r>
      <w:r w:rsidR="00E85BD7">
        <w:rPr>
          <w:rStyle w:val="Lbjegyzet-hivatkozs"/>
        </w:rPr>
        <w:footnoteReference w:id="54"/>
      </w:r>
      <w:r w:rsidR="00953E62">
        <w:t xml:space="preserve"> in the setup method therefore allowing coroutine</w:t>
      </w:r>
      <w:r w:rsidR="004A2CCD">
        <w:rPr>
          <w:rStyle w:val="Lbjegyzet-hivatkozs"/>
        </w:rPr>
        <w:footnoteReference w:id="55"/>
      </w:r>
      <w:r w:rsidR="00953E62">
        <w:t xml:space="preserve"> behavior in setup methods.</w:t>
      </w:r>
      <w:r w:rsidR="00122109">
        <w:t xml:space="preserve"> This is especially crucial at scene loading since scenes are only fully loaded in the next frame rather than in the frame loading was originally initiated. </w:t>
      </w:r>
    </w:p>
    <w:p w14:paraId="05AE14C3" w14:textId="603C8923" w:rsidR="00CF5B32" w:rsidRDefault="00CF5B32" w:rsidP="007D5876">
      <w:pPr>
        <w:ind w:firstLine="0"/>
      </w:pPr>
      <w:r w:rsidRPr="004B7D84">
        <w:rPr>
          <w:rFonts w:cs="Consolas"/>
          <w:noProof/>
          <w:color w:val="000000"/>
          <w:sz w:val="19"/>
          <w:szCs w:val="19"/>
          <w:lang w:eastAsia="hu-HU"/>
        </w:rPr>
        <mc:AlternateContent>
          <mc:Choice Requires="wps">
            <w:drawing>
              <wp:inline distT="0" distB="0" distL="0" distR="0" wp14:anchorId="0D65F9F5" wp14:editId="14283F3D">
                <wp:extent cx="5387340" cy="1463040"/>
                <wp:effectExtent l="0" t="0" r="22860" b="22860"/>
                <wp:docPr id="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3040"/>
                        </a:xfrm>
                        <a:prstGeom prst="rect">
                          <a:avLst/>
                        </a:prstGeom>
                        <a:solidFill>
                          <a:srgbClr val="FFFFFF"/>
                        </a:solidFill>
                        <a:ln w="9525">
                          <a:solidFill>
                            <a:srgbClr val="000000"/>
                          </a:solidFill>
                          <a:miter lim="800000"/>
                          <a:headEnd/>
                          <a:tailEnd/>
                        </a:ln>
                      </wps:spPr>
                      <wps:txbx>
                        <w:txbxContent>
                          <w:p w14:paraId="1E68F7AE" w14:textId="77777777" w:rsidR="008E3412" w:rsidRDefault="008E3412"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D86522">
                              <w:rPr>
                                <w:rFonts w:ascii="Consolas" w:hAnsi="Consolas" w:cs="Consolas"/>
                                <w:color w:val="329AA8"/>
                                <w:sz w:val="19"/>
                                <w:szCs w:val="19"/>
                                <w:lang w:eastAsia="hu-HU"/>
                              </w:rPr>
                              <w:t>UnitySetUp</w:t>
                            </w:r>
                            <w:proofErr w:type="spellEnd"/>
                            <w:r>
                              <w:rPr>
                                <w:rFonts w:ascii="Consolas" w:hAnsi="Consolas" w:cs="Consolas"/>
                                <w:color w:val="000000"/>
                                <w:sz w:val="19"/>
                                <w:szCs w:val="19"/>
                                <w:lang w:eastAsia="hu-HU"/>
                              </w:rPr>
                              <w:t>]</w:t>
                            </w:r>
                          </w:p>
                          <w:p w14:paraId="3BF2A295" w14:textId="7490D6C2" w:rsidR="008E3412" w:rsidRDefault="008E3412"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BeforeEach</w:t>
                            </w:r>
                            <w:proofErr w:type="spellEnd"/>
                            <w:r>
                              <w:rPr>
                                <w:rFonts w:ascii="Consolas" w:hAnsi="Consolas" w:cs="Consolas"/>
                                <w:color w:val="000000"/>
                                <w:sz w:val="19"/>
                                <w:szCs w:val="19"/>
                                <w:lang w:eastAsia="hu-HU"/>
                              </w:rPr>
                              <w:t>()</w:t>
                            </w:r>
                          </w:p>
                          <w:p w14:paraId="6653F5D5" w14:textId="313F4F93" w:rsidR="008E3412" w:rsidRDefault="008E3412"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E0AE610" w14:textId="1C79A628" w:rsidR="008E3412" w:rsidRDefault="008E3412"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Loading the relevant scene</w:t>
                            </w:r>
                          </w:p>
                          <w:p w14:paraId="4328CD0D" w14:textId="0ADACFC2" w:rsidR="008E3412" w:rsidRDefault="008E3412"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SceneManager</w:t>
                            </w:r>
                            <w:r>
                              <w:rPr>
                                <w:rFonts w:ascii="Consolas" w:hAnsi="Consolas" w:cs="Consolas"/>
                                <w:color w:val="000000"/>
                                <w:sz w:val="19"/>
                                <w:szCs w:val="19"/>
                                <w:lang w:eastAsia="hu-HU"/>
                              </w:rPr>
                              <w:t>.LoadScene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"Performance Test Examples - Main Menu"</w:t>
                            </w:r>
                            <w:r>
                              <w:rPr>
                                <w:rFonts w:ascii="Consolas" w:hAnsi="Consolas" w:cs="Consolas"/>
                                <w:color w:val="000000"/>
                                <w:sz w:val="19"/>
                                <w:szCs w:val="19"/>
                                <w:lang w:eastAsia="hu-HU"/>
                              </w:rPr>
                              <w:t>);</w:t>
                            </w:r>
                          </w:p>
                          <w:p w14:paraId="5128CCED" w14:textId="77777777" w:rsidR="008E3412" w:rsidRDefault="008E3412" w:rsidP="007D5876">
                            <w:pPr>
                              <w:autoSpaceDE w:val="0"/>
                              <w:autoSpaceDN w:val="0"/>
                              <w:adjustRightInd w:val="0"/>
                              <w:spacing w:after="0" w:line="240" w:lineRule="auto"/>
                              <w:ind w:firstLine="0"/>
                              <w:jc w:val="left"/>
                              <w:rPr>
                                <w:rFonts w:ascii="Consolas" w:hAnsi="Consolas" w:cs="Consolas"/>
                                <w:color w:val="000000"/>
                                <w:sz w:val="19"/>
                                <w:szCs w:val="19"/>
                                <w:lang w:eastAsia="hu-HU"/>
                              </w:rPr>
                            </w:pPr>
                          </w:p>
                          <w:p w14:paraId="711800DE" w14:textId="4CAEE523" w:rsidR="008E3412" w:rsidRDefault="008E3412" w:rsidP="00E8470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Wait a frame for scene load</w:t>
                            </w:r>
                          </w:p>
                          <w:p w14:paraId="40E6363D" w14:textId="3F3E8AB2" w:rsidR="008E3412" w:rsidRDefault="008E3412"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null</w:t>
                            </w:r>
                            <w:r>
                              <w:rPr>
                                <w:rFonts w:ascii="Consolas" w:hAnsi="Consolas" w:cs="Consolas"/>
                                <w:color w:val="000000"/>
                                <w:sz w:val="19"/>
                                <w:szCs w:val="19"/>
                                <w:lang w:eastAsia="hu-HU"/>
                              </w:rPr>
                              <w:t>;</w:t>
                            </w:r>
                          </w:p>
                          <w:p w14:paraId="5B2B144D" w14:textId="601C5C6E" w:rsidR="008E3412" w:rsidRPr="00EB0661" w:rsidRDefault="008E3412" w:rsidP="007D5876">
                            <w:pPr>
                              <w:pStyle w:val="Kd"/>
                              <w:ind w:left="0"/>
                              <w:rPr>
                                <w:rFonts w:cs="Consolas"/>
                                <w:color w:val="000000"/>
                                <w:szCs w:val="20"/>
                                <w:lang w:eastAsia="hu-HU"/>
                              </w:rPr>
                            </w:pPr>
                            <w:r>
                              <w:rPr>
                                <w:rFonts w:cs="Consolas"/>
                                <w:color w:val="000000"/>
                                <w:sz w:val="19"/>
                                <w:szCs w:val="19"/>
                                <w:lang w:eastAsia="hu-HU"/>
                              </w:rPr>
                              <w:t>}</w:t>
                            </w:r>
                          </w:p>
                        </w:txbxContent>
                      </wps:txbx>
                      <wps:bodyPr rot="0" vert="horz" wrap="square" lIns="91440" tIns="45720" rIns="91440" bIns="45720" anchor="t" anchorCtr="0">
                        <a:noAutofit/>
                      </wps:bodyPr>
                    </wps:wsp>
                  </a:graphicData>
                </a:graphic>
              </wp:inline>
            </w:drawing>
          </mc:Choice>
          <mc:Fallback>
            <w:pict>
              <v:shape w14:anchorId="0D65F9F5" id="_x0000_s1030" type="#_x0000_t202" style="width:424.2pt;height:11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">
                <v:textbox>
                  <w:txbxContent>
                    <w:p w14:paraId="1E68F7AE" w14:textId="77777777" w:rsidR="008E3412" w:rsidRDefault="008E3412"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D86522">
                        <w:rPr>
                          <w:rFonts w:ascii="Consolas" w:hAnsi="Consolas" w:cs="Consolas"/>
                          <w:color w:val="329AA8"/>
                          <w:sz w:val="19"/>
                          <w:szCs w:val="19"/>
                          <w:lang w:eastAsia="hu-HU"/>
                        </w:rPr>
                        <w:t>UnitySetUp</w:t>
                      </w:r>
                      <w:proofErr w:type="spellEnd"/>
                      <w:r>
                        <w:rPr>
                          <w:rFonts w:ascii="Consolas" w:hAnsi="Consolas" w:cs="Consolas"/>
                          <w:color w:val="000000"/>
                          <w:sz w:val="19"/>
                          <w:szCs w:val="19"/>
                          <w:lang w:eastAsia="hu-HU"/>
                        </w:rPr>
                        <w:t>]</w:t>
                      </w:r>
                    </w:p>
                    <w:p w14:paraId="3BF2A295" w14:textId="7490D6C2" w:rsidR="008E3412" w:rsidRDefault="008E3412"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BeforeEach</w:t>
                      </w:r>
                      <w:proofErr w:type="spellEnd"/>
                      <w:r>
                        <w:rPr>
                          <w:rFonts w:ascii="Consolas" w:hAnsi="Consolas" w:cs="Consolas"/>
                          <w:color w:val="000000"/>
                          <w:sz w:val="19"/>
                          <w:szCs w:val="19"/>
                          <w:lang w:eastAsia="hu-HU"/>
                        </w:rPr>
                        <w:t>()</w:t>
                      </w:r>
                    </w:p>
                    <w:p w14:paraId="6653F5D5" w14:textId="313F4F93" w:rsidR="008E3412" w:rsidRDefault="008E3412"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E0AE610" w14:textId="1C79A628" w:rsidR="008E3412" w:rsidRDefault="008E3412"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Loading the relevant scene</w:t>
                      </w:r>
                    </w:p>
                    <w:p w14:paraId="4328CD0D" w14:textId="0ADACFC2" w:rsidR="008E3412" w:rsidRDefault="008E3412"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SceneManager</w:t>
                      </w:r>
                      <w:r>
                        <w:rPr>
                          <w:rFonts w:ascii="Consolas" w:hAnsi="Consolas" w:cs="Consolas"/>
                          <w:color w:val="000000"/>
                          <w:sz w:val="19"/>
                          <w:szCs w:val="19"/>
                          <w:lang w:eastAsia="hu-HU"/>
                        </w:rPr>
                        <w:t>.LoadScene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"Performance Test Examples - Main Menu"</w:t>
                      </w:r>
                      <w:r>
                        <w:rPr>
                          <w:rFonts w:ascii="Consolas" w:hAnsi="Consolas" w:cs="Consolas"/>
                          <w:color w:val="000000"/>
                          <w:sz w:val="19"/>
                          <w:szCs w:val="19"/>
                          <w:lang w:eastAsia="hu-HU"/>
                        </w:rPr>
                        <w:t>);</w:t>
                      </w:r>
                    </w:p>
                    <w:p w14:paraId="5128CCED" w14:textId="77777777" w:rsidR="008E3412" w:rsidRDefault="008E3412" w:rsidP="007D5876">
                      <w:pPr>
                        <w:autoSpaceDE w:val="0"/>
                        <w:autoSpaceDN w:val="0"/>
                        <w:adjustRightInd w:val="0"/>
                        <w:spacing w:after="0" w:line="240" w:lineRule="auto"/>
                        <w:ind w:firstLine="0"/>
                        <w:jc w:val="left"/>
                        <w:rPr>
                          <w:rFonts w:ascii="Consolas" w:hAnsi="Consolas" w:cs="Consolas"/>
                          <w:color w:val="000000"/>
                          <w:sz w:val="19"/>
                          <w:szCs w:val="19"/>
                          <w:lang w:eastAsia="hu-HU"/>
                        </w:rPr>
                      </w:pPr>
                    </w:p>
                    <w:p w14:paraId="711800DE" w14:textId="4CAEE523" w:rsidR="008E3412" w:rsidRDefault="008E3412" w:rsidP="00E8470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Wait a frame for scene load</w:t>
                      </w:r>
                    </w:p>
                    <w:p w14:paraId="40E6363D" w14:textId="3F3E8AB2" w:rsidR="008E3412" w:rsidRDefault="008E3412"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null</w:t>
                      </w:r>
                      <w:r>
                        <w:rPr>
                          <w:rFonts w:ascii="Consolas" w:hAnsi="Consolas" w:cs="Consolas"/>
                          <w:color w:val="000000"/>
                          <w:sz w:val="19"/>
                          <w:szCs w:val="19"/>
                          <w:lang w:eastAsia="hu-HU"/>
                        </w:rPr>
                        <w:t>;</w:t>
                      </w:r>
                    </w:p>
                    <w:p w14:paraId="5B2B144D" w14:textId="601C5C6E" w:rsidR="008E3412" w:rsidRPr="00EB0661" w:rsidRDefault="008E3412" w:rsidP="007D5876">
                      <w:pPr>
                        <w:pStyle w:val="Kd"/>
                        <w:ind w:left="0"/>
                        <w:rPr>
                          <w:rFonts w:cs="Consolas"/>
                          <w:color w:val="000000"/>
                          <w:szCs w:val="20"/>
                          <w:lang w:eastAsia="hu-HU"/>
                        </w:rPr>
                      </w:pPr>
                      <w:r>
                        <w:rPr>
                          <w:rFonts w:cs="Consolas"/>
                          <w:color w:val="000000"/>
                          <w:sz w:val="19"/>
                          <w:szCs w:val="19"/>
                          <w:lang w:eastAsia="hu-HU"/>
                        </w:rPr>
                        <w:t>}</w:t>
                      </w:r>
                    </w:p>
                  </w:txbxContent>
                </v:textbox>
                <w10:anchorlock/>
              </v:shape>
            </w:pict>
          </mc:Fallback>
        </mc:AlternateContent>
      </w:r>
    </w:p>
    <w:p w14:paraId="4E839EBF" w14:textId="0A29F837" w:rsidR="00040F6C" w:rsidRPr="00613357" w:rsidRDefault="00613357" w:rsidP="00613357">
      <w:pPr>
        <w:pStyle w:val="Kpalrs"/>
        <w:rPr>
          <w:b w:val="0"/>
          <w:bCs w:val="0"/>
        </w:rPr>
      </w:pPr>
      <w:r>
        <w:t xml:space="preserve">Figure 18: </w:t>
      </w:r>
      <w:r>
        <w:rPr>
          <w:b w:val="0"/>
          <w:bCs w:val="0"/>
        </w:rPr>
        <w:t>The setup method for the loading time performance tests</w:t>
      </w:r>
    </w:p>
    <w:p w14:paraId="5969FAED" w14:textId="226EE1DE" w:rsidR="004B51BA" w:rsidRDefault="00BC2EA4" w:rsidP="005E09A7">
      <w:pPr>
        <w:spacing w:after="240"/>
        <w:ind w:firstLine="0"/>
      </w:pPr>
      <w:r>
        <w:lastRenderedPageBreak/>
        <w:t>For loading time performance testing we use</w:t>
      </w:r>
      <w:r w:rsidR="00945C83">
        <w:t xml:space="preserve"> a</w:t>
      </w:r>
      <w:r>
        <w:t xml:space="preserve"> </w:t>
      </w:r>
      <w:proofErr w:type="spellStart"/>
      <w:r>
        <w:t>UnityTest</w:t>
      </w:r>
      <w:proofErr w:type="spellEnd"/>
      <w:r>
        <w:t xml:space="preserve"> which is basically a test that will run in parallel to updates rather than just calling a method and stepping through it sequentially. Since </w:t>
      </w:r>
      <w:proofErr w:type="spellStart"/>
      <w:r>
        <w:t>UnityTest</w:t>
      </w:r>
      <w:r w:rsidR="00AE1F8A">
        <w:t>s</w:t>
      </w:r>
      <w:proofErr w:type="spellEnd"/>
      <w:r>
        <w:t xml:space="preserve"> </w:t>
      </w:r>
      <w:r w:rsidR="00AE1F8A">
        <w:t>are</w:t>
      </w:r>
      <w:r>
        <w:t xml:space="preserve"> yielding test</w:t>
      </w:r>
      <w:r w:rsidR="00AE1F8A">
        <w:t>s</w:t>
      </w:r>
      <w:r w:rsidR="008630FE">
        <w:t>,</w:t>
      </w:r>
      <w:r w:rsidR="00AE1F8A">
        <w:t xml:space="preserve"> rather than returning </w:t>
      </w:r>
      <w:r w:rsidR="00AE1F8A" w:rsidRPr="001271F8">
        <w:rPr>
          <w:rFonts w:ascii="Consolas" w:hAnsi="Consolas"/>
          <w:sz w:val="22"/>
          <w:szCs w:val="22"/>
        </w:rPr>
        <w:t>void</w:t>
      </w:r>
      <w:r w:rsidR="00AE1F8A" w:rsidRPr="001271F8">
        <w:rPr>
          <w:sz w:val="22"/>
          <w:szCs w:val="22"/>
        </w:rPr>
        <w:t xml:space="preserve"> </w:t>
      </w:r>
      <w:r w:rsidR="00AE1F8A">
        <w:t xml:space="preserve">they return an </w:t>
      </w:r>
      <w:proofErr w:type="spellStart"/>
      <w:r w:rsidR="00AE1F8A" w:rsidRPr="001271F8">
        <w:rPr>
          <w:rFonts w:ascii="Consolas" w:hAnsi="Consolas"/>
          <w:sz w:val="22"/>
          <w:szCs w:val="22"/>
        </w:rPr>
        <w:t>IEnumerator</w:t>
      </w:r>
      <w:proofErr w:type="spellEnd"/>
      <w:r w:rsidR="00AE1F8A" w:rsidRPr="001271F8">
        <w:rPr>
          <w:sz w:val="22"/>
          <w:szCs w:val="22"/>
        </w:rPr>
        <w:t xml:space="preserve"> </w:t>
      </w:r>
      <w:r w:rsidR="00AE1F8A">
        <w:t xml:space="preserve">allowing </w:t>
      </w:r>
      <w:r w:rsidR="00E51EC1">
        <w:t>on-demand yielding logic.</w:t>
      </w:r>
    </w:p>
    <w:p w14:paraId="12DBBD12" w14:textId="602C27F4" w:rsidR="00373E59" w:rsidRDefault="00373E59" w:rsidP="009119A3">
      <w:pPr>
        <w:spacing w:after="0"/>
        <w:ind w:firstLine="0"/>
      </w:pPr>
      <w:r w:rsidRPr="004B7D84">
        <w:rPr>
          <w:rFonts w:cs="Consolas"/>
          <w:noProof/>
          <w:color w:val="000000"/>
          <w:sz w:val="19"/>
          <w:szCs w:val="19"/>
          <w:lang w:eastAsia="hu-HU"/>
        </w:rPr>
        <mc:AlternateContent>
          <mc:Choice Requires="wps">
            <w:drawing>
              <wp:inline distT="0" distB="0" distL="0" distR="0" wp14:anchorId="1905A72A" wp14:editId="2F135D5C">
                <wp:extent cx="5400040" cy="4368800"/>
                <wp:effectExtent l="0" t="0" r="10160" b="12700"/>
                <wp:docPr id="2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368800"/>
                        </a:xfrm>
                        <a:prstGeom prst="rect">
                          <a:avLst/>
                        </a:prstGeom>
                        <a:solidFill>
                          <a:srgbClr val="FFFFFF"/>
                        </a:solidFill>
                        <a:ln w="9525">
                          <a:solidFill>
                            <a:srgbClr val="000000"/>
                          </a:solidFill>
                          <a:miter lim="800000"/>
                          <a:headEnd/>
                          <a:tailEnd/>
                        </a:ln>
                      </wps:spPr>
                      <wps:txbx>
                        <w:txbxContent>
                          <w:p w14:paraId="7F324971" w14:textId="2A8B4B9F"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6E3205">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6E3205">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47387DD8" w14:textId="1B41133A"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LevelsLoadUnder2Seconds_RecommendedConfig(</w:t>
                            </w:r>
                          </w:p>
                          <w:p w14:paraId="13B2A2CA" w14:textId="6EB1637E"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ValueSource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"_levels"</w:t>
                            </w:r>
                            <w:r>
                              <w:rPr>
                                <w:rFonts w:ascii="Consolas" w:hAnsi="Consolas" w:cs="Consolas"/>
                                <w:color w:val="000000"/>
                                <w:sz w:val="19"/>
                                <w:szCs w:val="19"/>
                                <w:lang w:eastAsia="hu-HU"/>
                              </w:rPr>
                              <w:t>)](</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sceneName</w:t>
                            </w:r>
                            <w:proofErr w:type="spellEnd"/>
                            <w:r>
                              <w:rPr>
                                <w:rFonts w:ascii="Consolas" w:hAnsi="Consolas" w:cs="Consolas"/>
                                <w:color w:val="000000"/>
                                <w:sz w:val="19"/>
                                <w:szCs w:val="19"/>
                                <w:lang w:eastAsia="hu-HU"/>
                              </w:rPr>
                              <w:t>) level)</w:t>
                            </w:r>
                          </w:p>
                          <w:p w14:paraId="471BCCB7" w14:textId="2BB38C2A"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0895E34" w14:textId="134665D5" w:rsidR="008E3412" w:rsidRDefault="008E3412" w:rsidP="00373E59">
                            <w:pPr>
                              <w:autoSpaceDE w:val="0"/>
                              <w:autoSpaceDN w:val="0"/>
                              <w:adjustRightInd w:val="0"/>
                              <w:spacing w:after="0" w:line="240" w:lineRule="auto"/>
                              <w:ind w:firstLine="0"/>
                              <w:jc w:val="left"/>
                              <w:rPr>
                                <w:rFonts w:ascii="Consolas" w:hAnsi="Consolas" w:cs="Consolas"/>
                                <w:color w:val="008000"/>
                                <w:sz w:val="19"/>
                                <w:szCs w:val="19"/>
                                <w:lang w:eastAsia="hu-HU"/>
                              </w:rPr>
                            </w:pPr>
                            <w:r>
                              <w:rPr>
                                <w:rFonts w:ascii="Consolas" w:hAnsi="Consolas" w:cs="Consolas"/>
                                <w:color w:val="008000"/>
                                <w:sz w:val="19"/>
                                <w:szCs w:val="19"/>
                                <w:lang w:eastAsia="hu-HU"/>
                              </w:rPr>
                              <w:t xml:space="preserve">   // Arrange</w:t>
                            </w:r>
                          </w:p>
                          <w:p w14:paraId="0EBD5E3F" w14:textId="7F5BD7E0"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Creating a sample group for loading time</w:t>
                            </w:r>
                          </w:p>
                          <w:p w14:paraId="00EF9C94" w14:textId="497481D7"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SampleGroup</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"Load Time"</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SampleUnit</w:t>
                            </w:r>
                            <w:r>
                              <w:rPr>
                                <w:rFonts w:ascii="Consolas" w:hAnsi="Consolas" w:cs="Consolas"/>
                                <w:color w:val="000000"/>
                                <w:sz w:val="19"/>
                                <w:szCs w:val="19"/>
                                <w:lang w:eastAsia="hu-HU"/>
                              </w:rPr>
                              <w:t>.Millisecond</w:t>
                            </w:r>
                            <w:proofErr w:type="spellEnd"/>
                            <w:r>
                              <w:rPr>
                                <w:rFonts w:ascii="Consolas" w:hAnsi="Consolas" w:cs="Consolas"/>
                                <w:color w:val="000000"/>
                                <w:sz w:val="19"/>
                                <w:szCs w:val="19"/>
                                <w:lang w:eastAsia="hu-HU"/>
                              </w:rPr>
                              <w:t>);</w:t>
                            </w:r>
                          </w:p>
                          <w:p w14:paraId="03568946" w14:textId="5005B3B2"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 </w:t>
                            </w:r>
                            <w:proofErr w:type="spellStart"/>
                            <w:r w:rsidRPr="00E73B75">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level.levelButton</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r>
                              <w:rPr>
                                <w:rFonts w:ascii="Consolas" w:hAnsi="Consolas" w:cs="Consolas"/>
                                <w:color w:val="000000"/>
                                <w:sz w:val="19"/>
                                <w:szCs w:val="19"/>
                                <w:lang w:eastAsia="hu-HU"/>
                              </w:rPr>
                              <w:t>&lt;</w:t>
                            </w:r>
                            <w:r w:rsidRPr="0014418C">
                              <w:rPr>
                                <w:rFonts w:ascii="Consolas" w:hAnsi="Consolas" w:cs="Consolas"/>
                                <w:color w:val="329AA8"/>
                                <w:sz w:val="19"/>
                                <w:szCs w:val="19"/>
                                <w:lang w:eastAsia="hu-HU"/>
                              </w:rPr>
                              <w:t>Button</w:t>
                            </w:r>
                            <w:r>
                              <w:rPr>
                                <w:rFonts w:ascii="Consolas" w:hAnsi="Consolas" w:cs="Consolas"/>
                                <w:color w:val="000000"/>
                                <w:sz w:val="19"/>
                                <w:szCs w:val="19"/>
                                <w:lang w:eastAsia="hu-HU"/>
                              </w:rPr>
                              <w:t>&gt;();</w:t>
                            </w:r>
                          </w:p>
                          <w:p w14:paraId="29DCFC0D" w14:textId="1CB7E9F7"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sw</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w:t>
                            </w:r>
                          </w:p>
                          <w:p w14:paraId="1DBE57D9" w14:textId="56975E74"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Stopping the stopwatch when the scene gets loaded</w:t>
                            </w:r>
                          </w:p>
                          <w:p w14:paraId="2A3CE135" w14:textId="080F6B0D"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SceneManager</w:t>
                            </w:r>
                            <w:r>
                              <w:rPr>
                                <w:rFonts w:ascii="Consolas" w:hAnsi="Consolas" w:cs="Consolas"/>
                                <w:color w:val="000000"/>
                                <w:sz w:val="19"/>
                                <w:szCs w:val="19"/>
                                <w:lang w:eastAsia="hu-HU"/>
                              </w:rPr>
                              <w:t>.sceneLoaded</w:t>
                            </w:r>
                            <w:proofErr w:type="spellEnd"/>
                            <w:r>
                              <w:rPr>
                                <w:rFonts w:ascii="Consolas" w:hAnsi="Consolas" w:cs="Consolas"/>
                                <w:color w:val="000000"/>
                                <w:sz w:val="19"/>
                                <w:szCs w:val="19"/>
                                <w:lang w:eastAsia="hu-HU"/>
                              </w:rPr>
                              <w:t xml:space="preserve"> += (scene, </w:t>
                            </w:r>
                            <w:proofErr w:type="spellStart"/>
                            <w:r>
                              <w:rPr>
                                <w:rFonts w:ascii="Consolas" w:hAnsi="Consolas" w:cs="Consolas"/>
                                <w:color w:val="000000"/>
                                <w:sz w:val="19"/>
                                <w:szCs w:val="19"/>
                                <w:lang w:eastAsia="hu-HU"/>
                              </w:rPr>
                              <w:t>loadMode</w:t>
                            </w:r>
                            <w:proofErr w:type="spellEnd"/>
                            <w:r>
                              <w:rPr>
                                <w:rFonts w:ascii="Consolas" w:hAnsi="Consolas" w:cs="Consolas"/>
                                <w:color w:val="000000"/>
                                <w:sz w:val="19"/>
                                <w:szCs w:val="19"/>
                                <w:lang w:eastAsia="hu-HU"/>
                              </w:rPr>
                              <w:t xml:space="preserve">) =&gt; </w:t>
                            </w:r>
                            <w:proofErr w:type="spellStart"/>
                            <w:r>
                              <w:rPr>
                                <w:rFonts w:ascii="Consolas" w:hAnsi="Consolas" w:cs="Consolas"/>
                                <w:color w:val="000000"/>
                                <w:sz w:val="19"/>
                                <w:szCs w:val="19"/>
                                <w:lang w:eastAsia="hu-HU"/>
                              </w:rPr>
                              <w:t>sw.Stop</w:t>
                            </w:r>
                            <w:proofErr w:type="spellEnd"/>
                            <w:r>
                              <w:rPr>
                                <w:rFonts w:ascii="Consolas" w:hAnsi="Consolas" w:cs="Consolas"/>
                                <w:color w:val="000000"/>
                                <w:sz w:val="19"/>
                                <w:szCs w:val="19"/>
                                <w:lang w:eastAsia="hu-HU"/>
                              </w:rPr>
                              <w:t>();</w:t>
                            </w:r>
                          </w:p>
                          <w:p w14:paraId="7C988761" w14:textId="2BE2C153"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028E83A0" w14:textId="402DC606"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(2.0f);</w:t>
                            </w:r>
                          </w:p>
                          <w:p w14:paraId="305C31DF" w14:textId="77777777"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5BF1F9F3" w14:textId="52D836B9"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6D0ECA1F" w14:textId="4F1EA862"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sw.Start</w:t>
                            </w:r>
                            <w:proofErr w:type="spellEnd"/>
                            <w:r>
                              <w:rPr>
                                <w:rFonts w:ascii="Consolas" w:hAnsi="Consolas" w:cs="Consolas"/>
                                <w:color w:val="000000"/>
                                <w:sz w:val="19"/>
                                <w:szCs w:val="19"/>
                                <w:lang w:eastAsia="hu-HU"/>
                              </w:rPr>
                              <w:t>();</w:t>
                            </w:r>
                          </w:p>
                          <w:p w14:paraId="6B6D0836" w14:textId="2D096FD0"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Clicking on the appropriate scene button</w:t>
                            </w:r>
                          </w:p>
                          <w:p w14:paraId="50E0F0AF" w14:textId="0E86DC81"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levelButton.onClick.Invoke</w:t>
                            </w:r>
                            <w:proofErr w:type="spellEnd"/>
                            <w:r>
                              <w:rPr>
                                <w:rFonts w:ascii="Consolas" w:hAnsi="Consolas" w:cs="Consolas"/>
                                <w:color w:val="000000"/>
                                <w:sz w:val="19"/>
                                <w:szCs w:val="19"/>
                                <w:lang w:eastAsia="hu-HU"/>
                              </w:rPr>
                              <w:t>();</w:t>
                            </w:r>
                          </w:p>
                          <w:p w14:paraId="607E4728" w14:textId="77777777"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677CC4B6" w14:textId="4ED8125A"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Waiting till the scene loads (</w:t>
                            </w:r>
                            <w:proofErr w:type="spellStart"/>
                            <w:r>
                              <w:rPr>
                                <w:rFonts w:ascii="Consolas" w:hAnsi="Consolas" w:cs="Consolas"/>
                                <w:color w:val="008000"/>
                                <w:sz w:val="19"/>
                                <w:szCs w:val="19"/>
                                <w:lang w:eastAsia="hu-HU"/>
                              </w:rPr>
                              <w:t>sw</w:t>
                            </w:r>
                            <w:proofErr w:type="spellEnd"/>
                            <w:r>
                              <w:rPr>
                                <w:rFonts w:ascii="Consolas" w:hAnsi="Consolas" w:cs="Consolas"/>
                                <w:color w:val="008000"/>
                                <w:sz w:val="19"/>
                                <w:szCs w:val="19"/>
                                <w:lang w:eastAsia="hu-HU"/>
                              </w:rPr>
                              <w:t xml:space="preserve"> is stopped when the scene is loaded)</w:t>
                            </w:r>
                          </w:p>
                          <w:p w14:paraId="38936BA2" w14:textId="1F3E55E4"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WaitUntil</w:t>
                            </w:r>
                            <w:proofErr w:type="spellEnd"/>
                            <w:r>
                              <w:rPr>
                                <w:rFonts w:ascii="Consolas" w:hAnsi="Consolas" w:cs="Consolas"/>
                                <w:color w:val="000000"/>
                                <w:sz w:val="19"/>
                                <w:szCs w:val="19"/>
                                <w:lang w:eastAsia="hu-HU"/>
                              </w:rPr>
                              <w:t>(() =&gt; !</w:t>
                            </w:r>
                            <w:proofErr w:type="spellStart"/>
                            <w:r>
                              <w:rPr>
                                <w:rFonts w:ascii="Consolas" w:hAnsi="Consolas" w:cs="Consolas"/>
                                <w:color w:val="000000"/>
                                <w:sz w:val="19"/>
                                <w:szCs w:val="19"/>
                                <w:lang w:eastAsia="hu-HU"/>
                              </w:rPr>
                              <w:t>sw.IsRunning</w:t>
                            </w:r>
                            <w:proofErr w:type="spellEnd"/>
                            <w:r>
                              <w:rPr>
                                <w:rFonts w:ascii="Consolas" w:hAnsi="Consolas" w:cs="Consolas"/>
                                <w:color w:val="000000"/>
                                <w:sz w:val="19"/>
                                <w:szCs w:val="19"/>
                                <w:lang w:eastAsia="hu-HU"/>
                              </w:rPr>
                              <w:t>);</w:t>
                            </w:r>
                          </w:p>
                          <w:p w14:paraId="0A9506D0" w14:textId="3571C599"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Measure</w:t>
                            </w:r>
                            <w:r>
                              <w:rPr>
                                <w:rFonts w:ascii="Consolas" w:hAnsi="Consolas" w:cs="Consolas"/>
                                <w:color w:val="000000"/>
                                <w:sz w:val="19"/>
                                <w:szCs w:val="19"/>
                                <w:lang w:eastAsia="hu-HU"/>
                              </w:rPr>
                              <w:t>.Custom</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sw.ElapsedMilliseconds</w:t>
                            </w:r>
                            <w:proofErr w:type="spellEnd"/>
                            <w:r>
                              <w:rPr>
                                <w:rFonts w:ascii="Consolas" w:hAnsi="Consolas" w:cs="Consolas"/>
                                <w:color w:val="000000"/>
                                <w:sz w:val="19"/>
                                <w:szCs w:val="19"/>
                                <w:lang w:eastAsia="hu-HU"/>
                              </w:rPr>
                              <w:t>);</w:t>
                            </w:r>
                          </w:p>
                          <w:p w14:paraId="12330EB1" w14:textId="77777777"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4BC74776" w14:textId="68B65A24"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370D4552" w14:textId="36AD15EF"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Assert</w:t>
                            </w:r>
                            <w:r>
                              <w:rPr>
                                <w:rFonts w:ascii="Consolas" w:hAnsi="Consolas" w:cs="Consolas"/>
                                <w:color w:val="000000"/>
                                <w:sz w:val="19"/>
                                <w:szCs w:val="19"/>
                                <w:lang w:eastAsia="hu-HU"/>
                              </w:rPr>
                              <w:t>.Less</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sw.ElapsedMilliseconds</w:t>
                            </w:r>
                            <w:proofErr w:type="spellEnd"/>
                            <w:r>
                              <w:rPr>
                                <w:rFonts w:ascii="Consolas" w:hAnsi="Consolas" w:cs="Consolas"/>
                                <w:color w:val="000000"/>
                                <w:sz w:val="19"/>
                                <w:szCs w:val="19"/>
                                <w:lang w:eastAsia="hu-HU"/>
                              </w:rPr>
                              <w:t>, 2000,</w:t>
                            </w:r>
                          </w:p>
                          <w:p w14:paraId="3ECFB6BB" w14:textId="77777777" w:rsidR="008E3412" w:rsidRDefault="008E3412"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"Violation of OG_86650: "</w:t>
                            </w:r>
                            <w:r>
                              <w:rPr>
                                <w:rFonts w:ascii="Consolas" w:hAnsi="Consolas" w:cs="Consolas"/>
                                <w:color w:val="000000"/>
                                <w:sz w:val="19"/>
                                <w:szCs w:val="19"/>
                                <w:lang w:eastAsia="hu-HU"/>
                              </w:rPr>
                              <w:t xml:space="preserve"> +</w:t>
                            </w:r>
                          </w:p>
                          <w:p w14:paraId="41A2057E" w14:textId="34573E6D" w:rsidR="008E3412" w:rsidRDefault="008E3412"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"Levels should load under 2 seconds on the recommended configuration "</w:t>
                            </w:r>
                            <w:r>
                              <w:rPr>
                                <w:rFonts w:ascii="Consolas" w:hAnsi="Consolas" w:cs="Consolas"/>
                                <w:color w:val="000000"/>
                                <w:sz w:val="19"/>
                                <w:szCs w:val="19"/>
                                <w:lang w:eastAsia="hu-HU"/>
                              </w:rPr>
                              <w:t xml:space="preserve"> +</w:t>
                            </w:r>
                          </w:p>
                          <w:p w14:paraId="7FB97947" w14:textId="12029E36" w:rsidR="008E3412" w:rsidRDefault="008E3412"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$"but \"</w:t>
                            </w:r>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level.sceneName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loaded under </w:t>
                            </w:r>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sw.ElapsedMilliseconds</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000000"/>
                                <w:sz w:val="19"/>
                                <w:szCs w:val="19"/>
                                <w:lang w:eastAsia="hu-HU"/>
                              </w:rPr>
                              <w:t xml:space="preserve"> +</w:t>
                            </w:r>
                          </w:p>
                          <w:p w14:paraId="79F727EB" w14:textId="77777777" w:rsidR="008E3412" w:rsidRDefault="008E3412"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"milliseconds"</w:t>
                            </w:r>
                            <w:r>
                              <w:rPr>
                                <w:rFonts w:ascii="Consolas" w:hAnsi="Consolas" w:cs="Consolas"/>
                                <w:color w:val="000000"/>
                                <w:sz w:val="19"/>
                                <w:szCs w:val="19"/>
                                <w:lang w:eastAsia="hu-HU"/>
                              </w:rPr>
                              <w:t>);</w:t>
                            </w:r>
                          </w:p>
                          <w:p w14:paraId="3273CC0A" w14:textId="1A779E0D" w:rsidR="008E3412" w:rsidRPr="00EB0661" w:rsidRDefault="008E3412" w:rsidP="00396629">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1905A72A" id="_x0000_s1031" type="#_x0000_t202" style="width:425.2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">
                <v:textbox inset="1mm">
                  <w:txbxContent>
                    <w:p w14:paraId="7F324971" w14:textId="2A8B4B9F"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6E3205">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6E3205">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47387DD8" w14:textId="1B41133A"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LevelsLoadUnder2Seconds_RecommendedConfig(</w:t>
                      </w:r>
                    </w:p>
                    <w:p w14:paraId="13B2A2CA" w14:textId="6EB1637E"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ValueSource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"_levels"</w:t>
                      </w:r>
                      <w:r>
                        <w:rPr>
                          <w:rFonts w:ascii="Consolas" w:hAnsi="Consolas" w:cs="Consolas"/>
                          <w:color w:val="000000"/>
                          <w:sz w:val="19"/>
                          <w:szCs w:val="19"/>
                          <w:lang w:eastAsia="hu-HU"/>
                        </w:rPr>
                        <w:t>)](</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sceneName</w:t>
                      </w:r>
                      <w:proofErr w:type="spellEnd"/>
                      <w:r>
                        <w:rPr>
                          <w:rFonts w:ascii="Consolas" w:hAnsi="Consolas" w:cs="Consolas"/>
                          <w:color w:val="000000"/>
                          <w:sz w:val="19"/>
                          <w:szCs w:val="19"/>
                          <w:lang w:eastAsia="hu-HU"/>
                        </w:rPr>
                        <w:t>) level)</w:t>
                      </w:r>
                    </w:p>
                    <w:p w14:paraId="471BCCB7" w14:textId="2BB38C2A"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0895E34" w14:textId="134665D5" w:rsidR="008E3412" w:rsidRDefault="008E3412" w:rsidP="00373E59">
                      <w:pPr>
                        <w:autoSpaceDE w:val="0"/>
                        <w:autoSpaceDN w:val="0"/>
                        <w:adjustRightInd w:val="0"/>
                        <w:spacing w:after="0" w:line="240" w:lineRule="auto"/>
                        <w:ind w:firstLine="0"/>
                        <w:jc w:val="left"/>
                        <w:rPr>
                          <w:rFonts w:ascii="Consolas" w:hAnsi="Consolas" w:cs="Consolas"/>
                          <w:color w:val="008000"/>
                          <w:sz w:val="19"/>
                          <w:szCs w:val="19"/>
                          <w:lang w:eastAsia="hu-HU"/>
                        </w:rPr>
                      </w:pPr>
                      <w:r>
                        <w:rPr>
                          <w:rFonts w:ascii="Consolas" w:hAnsi="Consolas" w:cs="Consolas"/>
                          <w:color w:val="008000"/>
                          <w:sz w:val="19"/>
                          <w:szCs w:val="19"/>
                          <w:lang w:eastAsia="hu-HU"/>
                        </w:rPr>
                        <w:t xml:space="preserve">   // Arrange</w:t>
                      </w:r>
                    </w:p>
                    <w:p w14:paraId="0EBD5E3F" w14:textId="7F5BD7E0"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Creating a sample group for loading time</w:t>
                      </w:r>
                    </w:p>
                    <w:p w14:paraId="00EF9C94" w14:textId="497481D7"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SampleGroup</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"Load Time"</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SampleUnit</w:t>
                      </w:r>
                      <w:r>
                        <w:rPr>
                          <w:rFonts w:ascii="Consolas" w:hAnsi="Consolas" w:cs="Consolas"/>
                          <w:color w:val="000000"/>
                          <w:sz w:val="19"/>
                          <w:szCs w:val="19"/>
                          <w:lang w:eastAsia="hu-HU"/>
                        </w:rPr>
                        <w:t>.Millisecond</w:t>
                      </w:r>
                      <w:proofErr w:type="spellEnd"/>
                      <w:r>
                        <w:rPr>
                          <w:rFonts w:ascii="Consolas" w:hAnsi="Consolas" w:cs="Consolas"/>
                          <w:color w:val="000000"/>
                          <w:sz w:val="19"/>
                          <w:szCs w:val="19"/>
                          <w:lang w:eastAsia="hu-HU"/>
                        </w:rPr>
                        <w:t>);</w:t>
                      </w:r>
                    </w:p>
                    <w:p w14:paraId="03568946" w14:textId="5005B3B2"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 </w:t>
                      </w:r>
                      <w:proofErr w:type="spellStart"/>
                      <w:r w:rsidRPr="00E73B75">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level.levelButton</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r>
                        <w:rPr>
                          <w:rFonts w:ascii="Consolas" w:hAnsi="Consolas" w:cs="Consolas"/>
                          <w:color w:val="000000"/>
                          <w:sz w:val="19"/>
                          <w:szCs w:val="19"/>
                          <w:lang w:eastAsia="hu-HU"/>
                        </w:rPr>
                        <w:t>&lt;</w:t>
                      </w:r>
                      <w:r w:rsidRPr="0014418C">
                        <w:rPr>
                          <w:rFonts w:ascii="Consolas" w:hAnsi="Consolas" w:cs="Consolas"/>
                          <w:color w:val="329AA8"/>
                          <w:sz w:val="19"/>
                          <w:szCs w:val="19"/>
                          <w:lang w:eastAsia="hu-HU"/>
                        </w:rPr>
                        <w:t>Button</w:t>
                      </w:r>
                      <w:r>
                        <w:rPr>
                          <w:rFonts w:ascii="Consolas" w:hAnsi="Consolas" w:cs="Consolas"/>
                          <w:color w:val="000000"/>
                          <w:sz w:val="19"/>
                          <w:szCs w:val="19"/>
                          <w:lang w:eastAsia="hu-HU"/>
                        </w:rPr>
                        <w:t>&gt;();</w:t>
                      </w:r>
                    </w:p>
                    <w:p w14:paraId="29DCFC0D" w14:textId="1CB7E9F7"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sw</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w:t>
                      </w:r>
                    </w:p>
                    <w:p w14:paraId="1DBE57D9" w14:textId="56975E74"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Stopping the stopwatch when the scene gets loaded</w:t>
                      </w:r>
                    </w:p>
                    <w:p w14:paraId="2A3CE135" w14:textId="080F6B0D"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SceneManager</w:t>
                      </w:r>
                      <w:r>
                        <w:rPr>
                          <w:rFonts w:ascii="Consolas" w:hAnsi="Consolas" w:cs="Consolas"/>
                          <w:color w:val="000000"/>
                          <w:sz w:val="19"/>
                          <w:szCs w:val="19"/>
                          <w:lang w:eastAsia="hu-HU"/>
                        </w:rPr>
                        <w:t>.sceneLoaded</w:t>
                      </w:r>
                      <w:proofErr w:type="spellEnd"/>
                      <w:r>
                        <w:rPr>
                          <w:rFonts w:ascii="Consolas" w:hAnsi="Consolas" w:cs="Consolas"/>
                          <w:color w:val="000000"/>
                          <w:sz w:val="19"/>
                          <w:szCs w:val="19"/>
                          <w:lang w:eastAsia="hu-HU"/>
                        </w:rPr>
                        <w:t xml:space="preserve"> += (scene, </w:t>
                      </w:r>
                      <w:proofErr w:type="spellStart"/>
                      <w:r>
                        <w:rPr>
                          <w:rFonts w:ascii="Consolas" w:hAnsi="Consolas" w:cs="Consolas"/>
                          <w:color w:val="000000"/>
                          <w:sz w:val="19"/>
                          <w:szCs w:val="19"/>
                          <w:lang w:eastAsia="hu-HU"/>
                        </w:rPr>
                        <w:t>loadMode</w:t>
                      </w:r>
                      <w:proofErr w:type="spellEnd"/>
                      <w:r>
                        <w:rPr>
                          <w:rFonts w:ascii="Consolas" w:hAnsi="Consolas" w:cs="Consolas"/>
                          <w:color w:val="000000"/>
                          <w:sz w:val="19"/>
                          <w:szCs w:val="19"/>
                          <w:lang w:eastAsia="hu-HU"/>
                        </w:rPr>
                        <w:t xml:space="preserve">) =&gt; </w:t>
                      </w:r>
                      <w:proofErr w:type="spellStart"/>
                      <w:r>
                        <w:rPr>
                          <w:rFonts w:ascii="Consolas" w:hAnsi="Consolas" w:cs="Consolas"/>
                          <w:color w:val="000000"/>
                          <w:sz w:val="19"/>
                          <w:szCs w:val="19"/>
                          <w:lang w:eastAsia="hu-HU"/>
                        </w:rPr>
                        <w:t>sw.Stop</w:t>
                      </w:r>
                      <w:proofErr w:type="spellEnd"/>
                      <w:r>
                        <w:rPr>
                          <w:rFonts w:ascii="Consolas" w:hAnsi="Consolas" w:cs="Consolas"/>
                          <w:color w:val="000000"/>
                          <w:sz w:val="19"/>
                          <w:szCs w:val="19"/>
                          <w:lang w:eastAsia="hu-HU"/>
                        </w:rPr>
                        <w:t>();</w:t>
                      </w:r>
                    </w:p>
                    <w:p w14:paraId="7C988761" w14:textId="2BE2C153"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028E83A0" w14:textId="402DC606"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(2.0f);</w:t>
                      </w:r>
                    </w:p>
                    <w:p w14:paraId="305C31DF" w14:textId="77777777"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5BF1F9F3" w14:textId="52D836B9"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6D0ECA1F" w14:textId="4F1EA862"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sw.Start</w:t>
                      </w:r>
                      <w:proofErr w:type="spellEnd"/>
                      <w:r>
                        <w:rPr>
                          <w:rFonts w:ascii="Consolas" w:hAnsi="Consolas" w:cs="Consolas"/>
                          <w:color w:val="000000"/>
                          <w:sz w:val="19"/>
                          <w:szCs w:val="19"/>
                          <w:lang w:eastAsia="hu-HU"/>
                        </w:rPr>
                        <w:t>();</w:t>
                      </w:r>
                    </w:p>
                    <w:p w14:paraId="6B6D0836" w14:textId="2D096FD0"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Clicking on the appropriate scene button</w:t>
                      </w:r>
                    </w:p>
                    <w:p w14:paraId="50E0F0AF" w14:textId="0E86DC81"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levelButton.onClick.Invoke</w:t>
                      </w:r>
                      <w:proofErr w:type="spellEnd"/>
                      <w:r>
                        <w:rPr>
                          <w:rFonts w:ascii="Consolas" w:hAnsi="Consolas" w:cs="Consolas"/>
                          <w:color w:val="000000"/>
                          <w:sz w:val="19"/>
                          <w:szCs w:val="19"/>
                          <w:lang w:eastAsia="hu-HU"/>
                        </w:rPr>
                        <w:t>();</w:t>
                      </w:r>
                    </w:p>
                    <w:p w14:paraId="607E4728" w14:textId="77777777"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677CC4B6" w14:textId="4ED8125A"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Waiting till the scene loads (</w:t>
                      </w:r>
                      <w:proofErr w:type="spellStart"/>
                      <w:r>
                        <w:rPr>
                          <w:rFonts w:ascii="Consolas" w:hAnsi="Consolas" w:cs="Consolas"/>
                          <w:color w:val="008000"/>
                          <w:sz w:val="19"/>
                          <w:szCs w:val="19"/>
                          <w:lang w:eastAsia="hu-HU"/>
                        </w:rPr>
                        <w:t>sw</w:t>
                      </w:r>
                      <w:proofErr w:type="spellEnd"/>
                      <w:r>
                        <w:rPr>
                          <w:rFonts w:ascii="Consolas" w:hAnsi="Consolas" w:cs="Consolas"/>
                          <w:color w:val="008000"/>
                          <w:sz w:val="19"/>
                          <w:szCs w:val="19"/>
                          <w:lang w:eastAsia="hu-HU"/>
                        </w:rPr>
                        <w:t xml:space="preserve"> is stopped when the scene is loaded)</w:t>
                      </w:r>
                    </w:p>
                    <w:p w14:paraId="38936BA2" w14:textId="1F3E55E4"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WaitUntil</w:t>
                      </w:r>
                      <w:proofErr w:type="spellEnd"/>
                      <w:r>
                        <w:rPr>
                          <w:rFonts w:ascii="Consolas" w:hAnsi="Consolas" w:cs="Consolas"/>
                          <w:color w:val="000000"/>
                          <w:sz w:val="19"/>
                          <w:szCs w:val="19"/>
                          <w:lang w:eastAsia="hu-HU"/>
                        </w:rPr>
                        <w:t>(() =&gt; !</w:t>
                      </w:r>
                      <w:proofErr w:type="spellStart"/>
                      <w:r>
                        <w:rPr>
                          <w:rFonts w:ascii="Consolas" w:hAnsi="Consolas" w:cs="Consolas"/>
                          <w:color w:val="000000"/>
                          <w:sz w:val="19"/>
                          <w:szCs w:val="19"/>
                          <w:lang w:eastAsia="hu-HU"/>
                        </w:rPr>
                        <w:t>sw.IsRunning</w:t>
                      </w:r>
                      <w:proofErr w:type="spellEnd"/>
                      <w:r>
                        <w:rPr>
                          <w:rFonts w:ascii="Consolas" w:hAnsi="Consolas" w:cs="Consolas"/>
                          <w:color w:val="000000"/>
                          <w:sz w:val="19"/>
                          <w:szCs w:val="19"/>
                          <w:lang w:eastAsia="hu-HU"/>
                        </w:rPr>
                        <w:t>);</w:t>
                      </w:r>
                    </w:p>
                    <w:p w14:paraId="0A9506D0" w14:textId="3571C599"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Measure</w:t>
                      </w:r>
                      <w:r>
                        <w:rPr>
                          <w:rFonts w:ascii="Consolas" w:hAnsi="Consolas" w:cs="Consolas"/>
                          <w:color w:val="000000"/>
                          <w:sz w:val="19"/>
                          <w:szCs w:val="19"/>
                          <w:lang w:eastAsia="hu-HU"/>
                        </w:rPr>
                        <w:t>.Custom</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sw.ElapsedMilliseconds</w:t>
                      </w:r>
                      <w:proofErr w:type="spellEnd"/>
                      <w:r>
                        <w:rPr>
                          <w:rFonts w:ascii="Consolas" w:hAnsi="Consolas" w:cs="Consolas"/>
                          <w:color w:val="000000"/>
                          <w:sz w:val="19"/>
                          <w:szCs w:val="19"/>
                          <w:lang w:eastAsia="hu-HU"/>
                        </w:rPr>
                        <w:t>);</w:t>
                      </w:r>
                    </w:p>
                    <w:p w14:paraId="12330EB1" w14:textId="77777777"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4BC74776" w14:textId="68B65A24"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370D4552" w14:textId="36AD15EF" w:rsidR="008E3412" w:rsidRDefault="008E3412"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Assert</w:t>
                      </w:r>
                      <w:r>
                        <w:rPr>
                          <w:rFonts w:ascii="Consolas" w:hAnsi="Consolas" w:cs="Consolas"/>
                          <w:color w:val="000000"/>
                          <w:sz w:val="19"/>
                          <w:szCs w:val="19"/>
                          <w:lang w:eastAsia="hu-HU"/>
                        </w:rPr>
                        <w:t>.Less</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sw.ElapsedMilliseconds</w:t>
                      </w:r>
                      <w:proofErr w:type="spellEnd"/>
                      <w:r>
                        <w:rPr>
                          <w:rFonts w:ascii="Consolas" w:hAnsi="Consolas" w:cs="Consolas"/>
                          <w:color w:val="000000"/>
                          <w:sz w:val="19"/>
                          <w:szCs w:val="19"/>
                          <w:lang w:eastAsia="hu-HU"/>
                        </w:rPr>
                        <w:t>, 2000,</w:t>
                      </w:r>
                    </w:p>
                    <w:p w14:paraId="3ECFB6BB" w14:textId="77777777" w:rsidR="008E3412" w:rsidRDefault="008E3412"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"Violation of OG_86650: "</w:t>
                      </w:r>
                      <w:r>
                        <w:rPr>
                          <w:rFonts w:ascii="Consolas" w:hAnsi="Consolas" w:cs="Consolas"/>
                          <w:color w:val="000000"/>
                          <w:sz w:val="19"/>
                          <w:szCs w:val="19"/>
                          <w:lang w:eastAsia="hu-HU"/>
                        </w:rPr>
                        <w:t xml:space="preserve"> +</w:t>
                      </w:r>
                    </w:p>
                    <w:p w14:paraId="41A2057E" w14:textId="34573E6D" w:rsidR="008E3412" w:rsidRDefault="008E3412"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"Levels should load under 2 seconds on the recommended configuration "</w:t>
                      </w:r>
                      <w:r>
                        <w:rPr>
                          <w:rFonts w:ascii="Consolas" w:hAnsi="Consolas" w:cs="Consolas"/>
                          <w:color w:val="000000"/>
                          <w:sz w:val="19"/>
                          <w:szCs w:val="19"/>
                          <w:lang w:eastAsia="hu-HU"/>
                        </w:rPr>
                        <w:t xml:space="preserve"> +</w:t>
                      </w:r>
                    </w:p>
                    <w:p w14:paraId="7FB97947" w14:textId="12029E36" w:rsidR="008E3412" w:rsidRDefault="008E3412"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$"but \"</w:t>
                      </w:r>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level.sceneName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loaded under </w:t>
                      </w:r>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sw.ElapsedMilliseconds</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000000"/>
                          <w:sz w:val="19"/>
                          <w:szCs w:val="19"/>
                          <w:lang w:eastAsia="hu-HU"/>
                        </w:rPr>
                        <w:t xml:space="preserve"> +</w:t>
                      </w:r>
                    </w:p>
                    <w:p w14:paraId="79F727EB" w14:textId="77777777" w:rsidR="008E3412" w:rsidRDefault="008E3412"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"milliseconds"</w:t>
                      </w:r>
                      <w:r>
                        <w:rPr>
                          <w:rFonts w:ascii="Consolas" w:hAnsi="Consolas" w:cs="Consolas"/>
                          <w:color w:val="000000"/>
                          <w:sz w:val="19"/>
                          <w:szCs w:val="19"/>
                          <w:lang w:eastAsia="hu-HU"/>
                        </w:rPr>
                        <w:t>);</w:t>
                      </w:r>
                    </w:p>
                    <w:p w14:paraId="3273CC0A" w14:textId="1A779E0D" w:rsidR="008E3412" w:rsidRPr="00EB0661" w:rsidRDefault="008E3412" w:rsidP="00396629">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445A0CA" w14:textId="04ACF7CF" w:rsidR="00945C83" w:rsidRDefault="00E73B75" w:rsidP="00E73B75">
      <w:pPr>
        <w:pStyle w:val="Kpalrs"/>
        <w:rPr>
          <w:b w:val="0"/>
          <w:bCs w:val="0"/>
        </w:rPr>
      </w:pPr>
      <w:r>
        <w:t xml:space="preserve">Figure 19: </w:t>
      </w:r>
      <w:r>
        <w:rPr>
          <w:b w:val="0"/>
          <w:bCs w:val="0"/>
        </w:rPr>
        <w:t>The performance test that enforces the 2 seconds loading times across scenes</w:t>
      </w:r>
    </w:p>
    <w:p w14:paraId="7AAB8295" w14:textId="6E6C429D" w:rsidR="005E09A7" w:rsidRDefault="00DE417A" w:rsidP="005E09A7">
      <w:pPr>
        <w:ind w:firstLine="425"/>
      </w:pPr>
      <w:r w:rsidRPr="00525659">
        <w:rPr>
          <w:b/>
          <w:bCs/>
        </w:rPr>
        <w:t>Figure 19</w:t>
      </w:r>
      <w:r>
        <w:t xml:space="preserve"> shows a typical custom performance test in Unity where not the Profile Markers are measured but a custom data called Load Time.</w:t>
      </w:r>
      <w:r w:rsidR="00525659">
        <w:t xml:space="preserve"> </w:t>
      </w:r>
      <w:r w:rsidR="00CA1800">
        <w:t xml:space="preserve">For exact load time measurement stopwatch </w:t>
      </w:r>
      <w:r w:rsidR="00757DCB">
        <w:t>was</w:t>
      </w:r>
      <w:r w:rsidR="00CA1800">
        <w:t xml:space="preserve"> used which is </w:t>
      </w:r>
      <w:r w:rsidR="00757DCB">
        <w:t xml:space="preserve">a </w:t>
      </w:r>
      <w:r w:rsidR="00CA1800">
        <w:t xml:space="preserve">high precision timer tool </w:t>
      </w:r>
      <w:r w:rsidR="00E51014">
        <w:t xml:space="preserve">provided by the .NET library. Stopwatch is </w:t>
      </w:r>
      <w:r w:rsidR="00CA1800">
        <w:t>using the processor</w:t>
      </w:r>
      <w:r w:rsidR="00757DCB">
        <w:t>’s</w:t>
      </w:r>
      <w:r w:rsidR="00CA1800">
        <w:t xml:space="preserve"> internal timer</w:t>
      </w:r>
      <w:r w:rsidR="00B11823">
        <w:t xml:space="preserve"> therefore </w:t>
      </w:r>
      <w:r w:rsidR="006D504D">
        <w:t xml:space="preserve">it is </w:t>
      </w:r>
      <w:r w:rsidR="00B11823">
        <w:t xml:space="preserve">a perfect fit for performance </w:t>
      </w:r>
      <w:r w:rsidR="00757DCB">
        <w:t>measurements</w:t>
      </w:r>
      <w:r w:rsidR="00CA1800">
        <w:t>.</w:t>
      </w:r>
      <w:r w:rsidR="00757DCB">
        <w:t xml:space="preserve"> The method loads and measures the loading time for every specified scene</w:t>
      </w:r>
      <w:r w:rsidR="00F17812">
        <w:t>,</w:t>
      </w:r>
      <w:r w:rsidR="00757DCB">
        <w:t xml:space="preserve"> this is provided by the </w:t>
      </w:r>
      <w:proofErr w:type="spellStart"/>
      <w:r w:rsidR="00757DCB" w:rsidRPr="00757DCB">
        <w:rPr>
          <w:rFonts w:ascii="Consolas" w:hAnsi="Consolas"/>
          <w:sz w:val="22"/>
          <w:szCs w:val="22"/>
        </w:rPr>
        <w:t>ValueSource</w:t>
      </w:r>
      <w:proofErr w:type="spellEnd"/>
      <w:r w:rsidR="00757DCB" w:rsidRPr="00757DCB">
        <w:rPr>
          <w:sz w:val="22"/>
          <w:szCs w:val="22"/>
        </w:rPr>
        <w:t xml:space="preserve"> </w:t>
      </w:r>
      <w:r w:rsidR="00757DCB">
        <w:t>attribute</w:t>
      </w:r>
      <w:r w:rsidR="00AA5A12">
        <w:t xml:space="preserve"> which executes the test </w:t>
      </w:r>
      <w:r w:rsidR="00AA5A12" w:rsidRPr="0092601E">
        <w:rPr>
          <w:i/>
          <w:iCs/>
        </w:rPr>
        <w:t>n</w:t>
      </w:r>
      <w:r w:rsidR="00AA5A12">
        <w:t xml:space="preserve"> times where </w:t>
      </w:r>
      <w:r w:rsidR="00AA5A12" w:rsidRPr="0092601E">
        <w:rPr>
          <w:i/>
          <w:iCs/>
        </w:rPr>
        <w:t>n</w:t>
      </w:r>
      <w:r w:rsidR="00AA5A12">
        <w:t xml:space="preserve"> is the number of elements in the </w:t>
      </w:r>
      <w:r w:rsidR="00AA5A12" w:rsidRPr="0092601E">
        <w:rPr>
          <w:rFonts w:ascii="Consolas" w:hAnsi="Consolas"/>
          <w:sz w:val="22"/>
          <w:szCs w:val="22"/>
        </w:rPr>
        <w:t>_levels</w:t>
      </w:r>
      <w:r w:rsidR="00AA5A12">
        <w:t xml:space="preserve"> variable</w:t>
      </w:r>
      <w:r w:rsidR="00757DCB">
        <w:t>.</w:t>
      </w:r>
      <w:r w:rsidR="0081475C">
        <w:t xml:space="preserve"> </w:t>
      </w:r>
      <w:r w:rsidR="006941BA">
        <w:t xml:space="preserve">The measurement is recorded via the </w:t>
      </w:r>
      <w:r w:rsidR="006941BA" w:rsidRPr="006103B8">
        <w:rPr>
          <w:rFonts w:ascii="Consolas" w:hAnsi="Consolas"/>
          <w:sz w:val="22"/>
          <w:szCs w:val="22"/>
        </w:rPr>
        <w:t>Measure</w:t>
      </w:r>
      <w:r w:rsidR="006941BA" w:rsidRPr="006103B8">
        <w:rPr>
          <w:sz w:val="22"/>
          <w:szCs w:val="22"/>
        </w:rPr>
        <w:t xml:space="preserve"> </w:t>
      </w:r>
      <w:r w:rsidR="006941BA">
        <w:t xml:space="preserve">class’ static </w:t>
      </w:r>
      <w:r w:rsidR="006941BA" w:rsidRPr="006103B8">
        <w:rPr>
          <w:rFonts w:ascii="Consolas" w:hAnsi="Consolas"/>
          <w:sz w:val="22"/>
          <w:szCs w:val="22"/>
        </w:rPr>
        <w:t>Custom</w:t>
      </w:r>
      <w:r w:rsidR="006941BA" w:rsidRPr="006103B8">
        <w:rPr>
          <w:sz w:val="22"/>
          <w:szCs w:val="22"/>
        </w:rPr>
        <w:t xml:space="preserve"> </w:t>
      </w:r>
      <w:r w:rsidR="006941BA">
        <w:t>method</w:t>
      </w:r>
      <w:r w:rsidR="006103B8">
        <w:t xml:space="preserve"> which samples the loading time only one time through the test and records it inside the supplied sample group.</w:t>
      </w:r>
      <w:r w:rsidR="006941BA">
        <w:t xml:space="preserve"> </w:t>
      </w:r>
      <w:r w:rsidR="0081475C">
        <w:t>As we can see the test uses the AAA pattern as the comments indicate</w:t>
      </w:r>
      <w:r w:rsidR="00267E21">
        <w:t xml:space="preserve"> thus</w:t>
      </w:r>
      <w:r w:rsidR="0058091D">
        <w:t>,</w:t>
      </w:r>
      <w:r w:rsidR="00D6620E">
        <w:t xml:space="preserve"> the</w:t>
      </w:r>
      <w:r w:rsidR="00D55E2B">
        <w:t xml:space="preserve"> test can be clearly </w:t>
      </w:r>
      <w:r w:rsidR="00D55E2B">
        <w:lastRenderedPageBreak/>
        <w:t xml:space="preserve">separated into a setup (Arrange), Act and check results (Assertion) </w:t>
      </w:r>
      <w:r w:rsidR="00116C96">
        <w:t>triad</w:t>
      </w:r>
      <w:r w:rsidR="00D55E2B">
        <w:t xml:space="preserve">. The last interesting part about the </w:t>
      </w:r>
      <w:r w:rsidR="009D6318">
        <w:t xml:space="preserve">code snippet in </w:t>
      </w:r>
      <w:r w:rsidR="009D6318" w:rsidRPr="00445E00">
        <w:rPr>
          <w:b/>
          <w:bCs/>
        </w:rPr>
        <w:t>Figure 19</w:t>
      </w:r>
      <w:r w:rsidR="00D55E2B">
        <w:t xml:space="preserve"> </w:t>
      </w:r>
      <w:r w:rsidR="009D6318">
        <w:t>is the assertion</w:t>
      </w:r>
      <w:r w:rsidR="00166E9A">
        <w:t xml:space="preserve"> section</w:t>
      </w:r>
      <w:r w:rsidR="009D6318">
        <w:t xml:space="preserve">. With a well formatted assertion text </w:t>
      </w:r>
      <w:r w:rsidR="00850C06">
        <w:t>we can clearly indicate why the test phase failed.</w:t>
      </w:r>
      <w:r w:rsidR="00C74601">
        <w:t xml:space="preserve"> The assertion text even indicates the optimization goal that was violated in case of </w:t>
      </w:r>
      <w:r w:rsidR="001C6559">
        <w:t xml:space="preserve">a </w:t>
      </w:r>
      <w:r w:rsidR="00C74601">
        <w:t>long loading time.</w:t>
      </w:r>
      <w:r w:rsidR="005A0012">
        <w:t xml:space="preserve"> OG means optimization goal the number after it</w:t>
      </w:r>
      <w:r w:rsidR="002F4BB7">
        <w:t>,</w:t>
      </w:r>
      <w:r w:rsidR="005A0012">
        <w:t xml:space="preserve"> </w:t>
      </w:r>
      <w:r w:rsidR="00CB2510">
        <w:t>is the ID of the story</w:t>
      </w:r>
      <w:r w:rsidR="002F4BB7">
        <w:t>.</w:t>
      </w:r>
    </w:p>
    <w:p w14:paraId="502868B8" w14:textId="77777777" w:rsidR="00C135F8" w:rsidRDefault="00DF5060" w:rsidP="00C135F8">
      <w:pPr>
        <w:pStyle w:val="Kp"/>
      </w:pPr>
      <w:r>
        <w:rPr>
          <w:noProof/>
        </w:rPr>
        <w:drawing>
          <wp:inline distT="0" distB="0" distL="0" distR="0" wp14:anchorId="2541F8C3" wp14:editId="5A34847E">
            <wp:extent cx="5255260" cy="795655"/>
            <wp:effectExtent l="114300" t="76200" r="116840" b="8255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6">
                      <a:extLst>
                        <a:ext uri="{28A0092B-C50C-407E-A947-70E740481C1C}">
                          <a14:useLocalDpi xmlns:a14="http://schemas.microsoft.com/office/drawing/2010/main" val="0"/>
                        </a:ext>
                      </a:extLst>
                    </a:blip>
                    <a:stretch>
                      <a:fillRect/>
                    </a:stretch>
                  </pic:blipFill>
                  <pic:spPr>
                    <a:xfrm>
                      <a:off x="0" y="0"/>
                      <a:ext cx="5255260" cy="795655"/>
                    </a:xfrm>
                    <a:prstGeom prst="rect">
                      <a:avLst/>
                    </a:prstGeom>
                    <a:effectLst>
                      <a:outerShdw blurRad="63500" sx="102000" sy="102000" algn="ctr" rotWithShape="0">
                        <a:prstClr val="black">
                          <a:alpha val="40000"/>
                        </a:prstClr>
                      </a:outerShdw>
                    </a:effectLst>
                  </pic:spPr>
                </pic:pic>
              </a:graphicData>
            </a:graphic>
          </wp:inline>
        </w:drawing>
      </w:r>
    </w:p>
    <w:p w14:paraId="4D08A2BD" w14:textId="2BCBC079" w:rsidR="00DF5060" w:rsidRDefault="00C135F8" w:rsidP="00C135F8">
      <w:pPr>
        <w:pStyle w:val="Kpalrs"/>
        <w:rPr>
          <w:b w:val="0"/>
          <w:bCs w:val="0"/>
        </w:rPr>
      </w:pPr>
      <w:r>
        <w:t xml:space="preserve">Figure 20: </w:t>
      </w:r>
      <w:r w:rsidR="00F410C9">
        <w:rPr>
          <w:b w:val="0"/>
          <w:bCs w:val="0"/>
        </w:rPr>
        <w:t xml:space="preserve">The result of the Dragon Level loading time test in case of </w:t>
      </w:r>
      <w:r w:rsidR="005500DB">
        <w:rPr>
          <w:b w:val="0"/>
          <w:bCs w:val="0"/>
        </w:rPr>
        <w:t xml:space="preserve">a </w:t>
      </w:r>
      <w:r w:rsidR="00F410C9">
        <w:rPr>
          <w:b w:val="0"/>
          <w:bCs w:val="0"/>
        </w:rPr>
        <w:t>failure inside the Unity Test Runner</w:t>
      </w:r>
      <w:r w:rsidR="00F02445">
        <w:rPr>
          <w:b w:val="0"/>
          <w:bCs w:val="0"/>
        </w:rPr>
        <w:t>’s</w:t>
      </w:r>
      <w:r w:rsidR="00F410C9">
        <w:rPr>
          <w:b w:val="0"/>
          <w:bCs w:val="0"/>
        </w:rPr>
        <w:t xml:space="preserve"> summary window.</w:t>
      </w:r>
    </w:p>
    <w:p w14:paraId="42A3AE9C" w14:textId="3EC489CD" w:rsidR="000B4066" w:rsidRDefault="000B4066" w:rsidP="000B4066">
      <w:pPr>
        <w:pStyle w:val="Cmsor4"/>
      </w:pPr>
      <w:r>
        <w:t>Measuring frame times</w:t>
      </w:r>
      <w:r w:rsidR="00757C94">
        <w:t xml:space="preserve"> and FPS</w:t>
      </w:r>
      <w:r>
        <w:t xml:space="preserve"> example</w:t>
      </w:r>
    </w:p>
    <w:p w14:paraId="509C673E" w14:textId="042BD532" w:rsidR="000B4066" w:rsidRDefault="00EF3793" w:rsidP="000B4066">
      <w:pPr>
        <w:ind w:firstLine="425"/>
      </w:pPr>
      <w:r>
        <w:t>A common performance/optimization goal in game development is to guarantee a minimum FPS through the game. Fortunately</w:t>
      </w:r>
      <w:r w:rsidR="00E01AEC">
        <w:t>,</w:t>
      </w:r>
      <w:r>
        <w:t xml:space="preserve"> this does not mean that the frame time should be </w:t>
      </w:r>
      <w:r w:rsidR="00E74C66">
        <w:t>consistent</w:t>
      </w:r>
      <w:r>
        <w:t xml:space="preserve"> but on average</w:t>
      </w:r>
      <w:r w:rsidR="00E74C66">
        <w:t xml:space="preserve"> the FPS</w:t>
      </w:r>
      <w:r>
        <w:t xml:space="preserve"> should be.</w:t>
      </w:r>
      <w:r w:rsidR="00E01AEC">
        <w:t xml:space="preserve"> For some strange reasons the Performance Test Extension does not provides </w:t>
      </w:r>
      <w:r w:rsidR="00A5309D">
        <w:t>an FPS counter for measurements</w:t>
      </w:r>
      <w:r w:rsidR="002C5184">
        <w:t>,</w:t>
      </w:r>
      <w:r w:rsidR="00D266A3">
        <w:t xml:space="preserve"> only frame time </w:t>
      </w:r>
      <w:r w:rsidR="002C5184">
        <w:t xml:space="preserve">measurement </w:t>
      </w:r>
      <w:r w:rsidR="00D266A3">
        <w:t>through the Profiler API.</w:t>
      </w:r>
      <w:r w:rsidR="00A1604D">
        <w:t xml:space="preserve"> In this example </w:t>
      </w:r>
      <w:r w:rsidR="00F16D4D">
        <w:t>we will see what scoped measurements</w:t>
      </w:r>
      <w:r w:rsidR="007F41DF">
        <w:t xml:space="preserve"> in PTE</w:t>
      </w:r>
      <w:r w:rsidR="0092601E">
        <w:t xml:space="preserve"> </w:t>
      </w:r>
      <w:r w:rsidR="001E2D8E">
        <w:t xml:space="preserve">are </w:t>
      </w:r>
      <w:r w:rsidR="0092601E">
        <w:t>and why they are so useful</w:t>
      </w:r>
      <w:r w:rsidR="00F16D4D">
        <w:t>.</w:t>
      </w:r>
    </w:p>
    <w:p w14:paraId="7955A090" w14:textId="35C74118" w:rsidR="00D90D95" w:rsidRDefault="009D5A5F" w:rsidP="00D90D95">
      <w:pPr>
        <w:ind w:firstLine="425"/>
      </w:pPr>
      <w:r>
        <w:t xml:space="preserve">Scoped measurements </w:t>
      </w:r>
      <w:r w:rsidR="00454D19">
        <w:t xml:space="preserve">in PTE are measurements that </w:t>
      </w:r>
      <w:r w:rsidR="008E46EA">
        <w:t>only sampl</w:t>
      </w:r>
      <w:r w:rsidR="001E2D8E">
        <w:t>e</w:t>
      </w:r>
      <w:r w:rsidR="00454D19">
        <w:t xml:space="preserve"> between </w:t>
      </w:r>
      <w:r w:rsidR="00226AB3">
        <w:t>well-defined</w:t>
      </w:r>
      <w:r w:rsidR="00454D19">
        <w:t xml:space="preserve"> borders. In C# the most convenient way for </w:t>
      </w:r>
      <w:r w:rsidR="0047111A">
        <w:t>scoping</w:t>
      </w:r>
      <w:r w:rsidR="00454D19">
        <w:t xml:space="preserve"> is the using block. Since PTE does not provide an FPS measurement extension the thesis’ GitHub repo does. </w:t>
      </w:r>
      <w:r w:rsidR="00330A2D">
        <w:t xml:space="preserve">The </w:t>
      </w:r>
      <w:proofErr w:type="spellStart"/>
      <w:r w:rsidR="00330A2D" w:rsidRPr="00330A2D">
        <w:rPr>
          <w:rFonts w:ascii="Consolas" w:hAnsi="Consolas"/>
          <w:sz w:val="22"/>
          <w:szCs w:val="22"/>
        </w:rPr>
        <w:t>ScopedFPSMeasurement.cs</w:t>
      </w:r>
      <w:proofErr w:type="spellEnd"/>
      <w:r w:rsidR="00330A2D" w:rsidRPr="00330A2D">
        <w:rPr>
          <w:sz w:val="22"/>
          <w:szCs w:val="22"/>
        </w:rPr>
        <w:t xml:space="preserve"> </w:t>
      </w:r>
      <w:r w:rsidR="00330A2D">
        <w:t xml:space="preserve">script contains </w:t>
      </w:r>
      <w:r w:rsidR="00A36D3D">
        <w:t xml:space="preserve">a class that can be used for FPS measurements. Since the class implements the </w:t>
      </w:r>
      <w:proofErr w:type="spellStart"/>
      <w:r w:rsidR="00A36D3D" w:rsidRPr="00A36D3D">
        <w:rPr>
          <w:rFonts w:ascii="Consolas" w:hAnsi="Consolas"/>
          <w:sz w:val="22"/>
          <w:szCs w:val="22"/>
        </w:rPr>
        <w:t>I</w:t>
      </w:r>
      <w:r w:rsidR="0029028A" w:rsidRPr="00A36D3D">
        <w:rPr>
          <w:rFonts w:ascii="Consolas" w:hAnsi="Consolas"/>
          <w:sz w:val="22"/>
          <w:szCs w:val="22"/>
        </w:rPr>
        <w:t>d</w:t>
      </w:r>
      <w:r w:rsidR="00A36D3D" w:rsidRPr="00A36D3D">
        <w:rPr>
          <w:rFonts w:ascii="Consolas" w:hAnsi="Consolas"/>
          <w:sz w:val="22"/>
          <w:szCs w:val="22"/>
        </w:rPr>
        <w:t>isposable</w:t>
      </w:r>
      <w:proofErr w:type="spellEnd"/>
      <w:r w:rsidR="00A36D3D" w:rsidRPr="00A36D3D">
        <w:rPr>
          <w:sz w:val="22"/>
          <w:szCs w:val="22"/>
        </w:rPr>
        <w:t xml:space="preserve"> </w:t>
      </w:r>
      <w:r w:rsidR="00A36D3D">
        <w:t>interface the class can be used inside a using block allowing convenient scoped measurements.</w:t>
      </w:r>
    </w:p>
    <w:p w14:paraId="02448064" w14:textId="4CE38604" w:rsidR="007F41DF" w:rsidRDefault="00D90D95" w:rsidP="00D90D95">
      <w:pPr>
        <w:ind w:firstLine="0"/>
      </w:pPr>
      <w:r w:rsidRPr="004B7D84">
        <w:rPr>
          <w:rFonts w:cs="Consolas"/>
          <w:noProof/>
          <w:color w:val="000000"/>
          <w:sz w:val="19"/>
          <w:szCs w:val="19"/>
          <w:lang w:eastAsia="hu-HU"/>
        </w:rPr>
        <mc:AlternateContent>
          <mc:Choice Requires="wps">
            <w:drawing>
              <wp:inline distT="0" distB="0" distL="0" distR="0" wp14:anchorId="3BFF2CF5" wp14:editId="32B72D4E">
                <wp:extent cx="5400040" cy="680720"/>
                <wp:effectExtent l="0" t="0" r="10160" b="24130"/>
                <wp:docPr id="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80720"/>
                        </a:xfrm>
                        <a:prstGeom prst="rect">
                          <a:avLst/>
                        </a:prstGeom>
                        <a:solidFill>
                          <a:srgbClr val="FFFFFF"/>
                        </a:solidFill>
                        <a:ln w="9525">
                          <a:solidFill>
                            <a:srgbClr val="000000"/>
                          </a:solidFill>
                          <a:miter lim="800000"/>
                          <a:headEnd/>
                          <a:tailEnd/>
                        </a:ln>
                      </wps:spPr>
                      <wps:txbx>
                        <w:txbxContent>
                          <w:p w14:paraId="74E6358D" w14:textId="77777777" w:rsidR="008E3412" w:rsidRDefault="008E3412"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513864">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EA15756" w14:textId="01DC519B" w:rsidR="008E3412" w:rsidRDefault="008E3412"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BA72901" w14:textId="08551B31" w:rsidR="008E3412" w:rsidRDefault="008E3412"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Pr="00513864">
                              <w:rPr>
                                <w:rFonts w:ascii="Consolas" w:hAnsi="Consolas" w:cs="Consolas"/>
                                <w:color w:val="008000"/>
                                <w:sz w:val="19"/>
                                <w:szCs w:val="19"/>
                                <w:lang w:eastAsia="hu-HU"/>
                              </w:rPr>
                              <w:t>// Sampling will only happen here between the brackets</w:t>
                            </w:r>
                          </w:p>
                          <w:p w14:paraId="195F3E00" w14:textId="7892A5D7" w:rsidR="008E3412" w:rsidRPr="00EB0661" w:rsidRDefault="008E3412" w:rsidP="00D9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3BFF2CF5" id="_x0000_s1032" type="#_x0000_t202" style="width:425.2pt;height: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">
                <v:textbox inset="1mm">
                  <w:txbxContent>
                    <w:p w14:paraId="74E6358D" w14:textId="77777777" w:rsidR="008E3412" w:rsidRDefault="008E3412"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513864">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EA15756" w14:textId="01DC519B" w:rsidR="008E3412" w:rsidRDefault="008E3412"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BA72901" w14:textId="08551B31" w:rsidR="008E3412" w:rsidRDefault="008E3412"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Pr="00513864">
                        <w:rPr>
                          <w:rFonts w:ascii="Consolas" w:hAnsi="Consolas" w:cs="Consolas"/>
                          <w:color w:val="008000"/>
                          <w:sz w:val="19"/>
                          <w:szCs w:val="19"/>
                          <w:lang w:eastAsia="hu-HU"/>
                        </w:rPr>
                        <w:t>// Sampling will only happen here between the brackets</w:t>
                      </w:r>
                    </w:p>
                    <w:p w14:paraId="195F3E00" w14:textId="7892A5D7" w:rsidR="008E3412" w:rsidRPr="00EB0661" w:rsidRDefault="008E3412" w:rsidP="00D9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4F9924D0" w14:textId="7D81734A" w:rsidR="00513864" w:rsidRDefault="00513864" w:rsidP="00513864">
      <w:pPr>
        <w:pStyle w:val="Kpalrs"/>
        <w:rPr>
          <w:b w:val="0"/>
          <w:bCs w:val="0"/>
        </w:rPr>
      </w:pPr>
      <w:r>
        <w:t xml:space="preserve">Figure 21: </w:t>
      </w:r>
      <w:r>
        <w:rPr>
          <w:b w:val="0"/>
          <w:bCs w:val="0"/>
        </w:rPr>
        <w:t>The advantage of scoped measurements</w:t>
      </w:r>
    </w:p>
    <w:p w14:paraId="6A30CF52" w14:textId="55A1CB7D" w:rsidR="00AB4698" w:rsidRPr="00AB4698" w:rsidRDefault="00102F43" w:rsidP="00AB4698">
      <w:pPr>
        <w:ind w:firstLine="425"/>
      </w:pPr>
      <w:r>
        <w:t>In this example</w:t>
      </w:r>
      <w:r w:rsidR="00A375D6">
        <w:t>, we assume</w:t>
      </w:r>
      <w:r>
        <w:t xml:space="preserve"> the development team defined an optimization goal for the game itself </w:t>
      </w:r>
      <w:r w:rsidR="0088685B">
        <w:t xml:space="preserve">which states </w:t>
      </w:r>
      <w:r>
        <w:t>that on the recommended configurations the game should run above 120 fps. Because of this</w:t>
      </w:r>
      <w:r w:rsidR="0088685B">
        <w:t>,</w:t>
      </w:r>
      <w:r>
        <w:t xml:space="preserve"> on computation heavy levels performance tests are </w:t>
      </w:r>
      <w:r>
        <w:lastRenderedPageBreak/>
        <w:t>guarding this goal.</w:t>
      </w:r>
      <w:r w:rsidR="00EC6B76">
        <w:t xml:space="preserve"> One of this computation heavy levels </w:t>
      </w:r>
      <w:r w:rsidR="00146C31">
        <w:t>is the Dragon Level</w:t>
      </w:r>
      <w:r w:rsidR="0080555F">
        <w:t>. O</w:t>
      </w:r>
      <w:r w:rsidR="0061070F">
        <w:t>n this level the player can spawn quite many fire</w:t>
      </w:r>
      <w:r w:rsidR="00CF60AC">
        <w:t>-</w:t>
      </w:r>
      <w:r w:rsidR="0061070F">
        <w:t xml:space="preserve">balls </w:t>
      </w:r>
      <w:r w:rsidR="00931D50">
        <w:t>and every fireball has a computation h</w:t>
      </w:r>
      <w:r w:rsidR="00BA0AED">
        <w:t>eavy</w:t>
      </w:r>
      <w:r w:rsidR="00931D50">
        <w:t xml:space="preserve"> material and a Rigidbody.</w:t>
      </w:r>
    </w:p>
    <w:p w14:paraId="453600A5" w14:textId="77777777" w:rsidR="002E6971" w:rsidRDefault="002E6971" w:rsidP="002E6971">
      <w:pPr>
        <w:ind w:firstLine="0"/>
      </w:pPr>
      <w:r w:rsidRPr="004B7D84">
        <w:rPr>
          <w:rFonts w:cs="Consolas"/>
          <w:noProof/>
          <w:color w:val="000000"/>
          <w:sz w:val="19"/>
          <w:szCs w:val="19"/>
          <w:lang w:eastAsia="hu-HU"/>
        </w:rPr>
        <mc:AlternateContent>
          <mc:Choice Requires="wps">
            <w:drawing>
              <wp:inline distT="0" distB="0" distL="0" distR="0" wp14:anchorId="002F6B2D" wp14:editId="7ABA2B3F">
                <wp:extent cx="5400040" cy="4673600"/>
                <wp:effectExtent l="0" t="0" r="10160" b="12700"/>
                <wp:docPr id="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673600"/>
                        </a:xfrm>
                        <a:prstGeom prst="rect">
                          <a:avLst/>
                        </a:prstGeom>
                        <a:solidFill>
                          <a:srgbClr val="FFFFFF"/>
                        </a:solidFill>
                        <a:ln w="9525">
                          <a:solidFill>
                            <a:srgbClr val="000000"/>
                          </a:solidFill>
                          <a:miter lim="800000"/>
                          <a:headEnd/>
                          <a:tailEnd/>
                        </a:ln>
                      </wps:spPr>
                      <wps:txbx>
                        <w:txbxContent>
                          <w:p w14:paraId="010BAF06" w14:textId="77777777"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14418C">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38463B32" w14:textId="26E14A4A"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SpawnFireBalls_RecommendedConfig_Min120FPS()</w:t>
                            </w:r>
                          </w:p>
                          <w:p w14:paraId="7959AD1C" w14:textId="2BEBAF82"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05308C2" w14:textId="690813CC"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Arrange</w:t>
                            </w:r>
                          </w:p>
                          <w:p w14:paraId="0C839814" w14:textId="2EDA1C1E"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proofErr w:type="spellEnd"/>
                            <w:r>
                              <w:rPr>
                                <w:rFonts w:ascii="Consolas" w:hAnsi="Consolas" w:cs="Consolas"/>
                                <w:color w:val="000000"/>
                                <w:sz w:val="19"/>
                                <w:szCs w:val="19"/>
                                <w:lang w:eastAsia="hu-HU"/>
                              </w:rPr>
                              <w:t xml:space="preserve"> =</w:t>
                            </w:r>
                            <w:r>
                              <w:rPr>
                                <w:rFonts w:ascii="Consolas" w:hAnsi="Consolas" w:cs="Consolas"/>
                                <w:color w:val="000000"/>
                                <w:sz w:val="19"/>
                                <w:szCs w:val="19"/>
                                <w:lang w:eastAsia="hu-HU"/>
                              </w:rPr>
                              <w:br/>
                              <w:t xml:space="preserve">      </w:t>
                            </w:r>
                            <w:proofErr w:type="spellStart"/>
                            <w:r w:rsidRPr="0014418C">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"Spawner"</w:t>
                            </w:r>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r>
                              <w:rPr>
                                <w:rFonts w:ascii="Consolas" w:hAnsi="Consolas" w:cs="Consolas"/>
                                <w:color w:val="000000"/>
                                <w:sz w:val="19"/>
                                <w:szCs w:val="19"/>
                                <w:lang w:eastAsia="hu-HU"/>
                              </w:rPr>
                              <w:t>&lt;</w:t>
                            </w:r>
                            <w:proofErr w:type="spellStart"/>
                            <w:r w:rsidRPr="0014418C">
                              <w:rPr>
                                <w:rFonts w:ascii="Consolas" w:hAnsi="Consolas" w:cs="Consolas"/>
                                <w:color w:val="329AA8"/>
                                <w:sz w:val="19"/>
                                <w:szCs w:val="19"/>
                                <w:lang w:eastAsia="hu-HU"/>
                              </w:rPr>
                              <w:t>FireBallSpawner</w:t>
                            </w:r>
                            <w:proofErr w:type="spellEnd"/>
                            <w:r>
                              <w:rPr>
                                <w:rFonts w:ascii="Consolas" w:hAnsi="Consolas" w:cs="Consolas"/>
                                <w:color w:val="000000"/>
                                <w:sz w:val="19"/>
                                <w:szCs w:val="19"/>
                                <w:lang w:eastAsia="hu-HU"/>
                              </w:rPr>
                              <w:t>&gt;();</w:t>
                            </w:r>
                          </w:p>
                          <w:p w14:paraId="2F6DE114" w14:textId="7894E491"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25608BC2" w14:textId="32E5ECB6"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(2.0f);</w:t>
                            </w:r>
                          </w:p>
                          <w:p w14:paraId="03DE515B" w14:textId="39B6C88D"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Simulating user input delay</w:t>
                            </w:r>
                          </w:p>
                          <w:p w14:paraId="02E3D0EA" w14:textId="3438A4AC"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(0.15f);</w:t>
                            </w:r>
                          </w:p>
                          <w:p w14:paraId="78D2495B" w14:textId="77777777"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6550DED" w14:textId="7C123BBD"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78041895" w14:textId="628AB905"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Measure</w:t>
                            </w:r>
                            <w:r>
                              <w:rPr>
                                <w:rFonts w:ascii="Consolas" w:hAnsi="Consolas" w:cs="Consolas"/>
                                <w:color w:val="000000"/>
                                <w:sz w:val="19"/>
                                <w:szCs w:val="19"/>
                                <w:lang w:eastAsia="hu-HU"/>
                              </w:rPr>
                              <w:t>.Frames</w:t>
                            </w:r>
                            <w:proofErr w:type="spellEnd"/>
                            <w:r>
                              <w:rPr>
                                <w:rFonts w:ascii="Consolas" w:hAnsi="Consolas" w:cs="Consolas"/>
                                <w:color w:val="000000"/>
                                <w:sz w:val="19"/>
                                <w:szCs w:val="19"/>
                                <w:lang w:eastAsia="hu-HU"/>
                              </w:rPr>
                              <w:t>().Scope(</w:t>
                            </w:r>
                            <w:r>
                              <w:rPr>
                                <w:rFonts w:ascii="Consolas" w:hAnsi="Consolas" w:cs="Consolas"/>
                                <w:color w:val="A31515"/>
                                <w:sz w:val="19"/>
                                <w:szCs w:val="19"/>
                                <w:lang w:eastAsia="hu-HU"/>
                              </w:rPr>
                              <w:t>"Frame Time"</w:t>
                            </w:r>
                            <w:r>
                              <w:rPr>
                                <w:rFonts w:ascii="Consolas" w:hAnsi="Consolas" w:cs="Consolas"/>
                                <w:color w:val="000000"/>
                                <w:sz w:val="19"/>
                                <w:szCs w:val="19"/>
                                <w:lang w:eastAsia="hu-HU"/>
                              </w:rPr>
                              <w:t>))</w:t>
                            </w:r>
                          </w:p>
                          <w:p w14:paraId="50300403" w14:textId="7EE8DC4A"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5D16D8E8" w14:textId="4657FD2A"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8C12BF" w14:textId="768052C3"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 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&lt; 250;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w:t>
                            </w:r>
                          </w:p>
                          <w:p w14:paraId="28B81AC1" w14:textId="33F3E931"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9E73122" w14:textId="3B219E53"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r w:rsidRPr="00BD2497">
                              <w:rPr>
                                <w:rFonts w:ascii="Consolas" w:hAnsi="Consolas" w:cs="Consolas"/>
                                <w:color w:val="000000"/>
                                <w:sz w:val="19"/>
                                <w:szCs w:val="19"/>
                                <w:lang w:eastAsia="hu-HU"/>
                              </w:rPr>
                              <w:t>SpawnFireBalls</w:t>
                            </w:r>
                            <w:proofErr w:type="spellEnd"/>
                            <w:r>
                              <w:rPr>
                                <w:rFonts w:ascii="Consolas" w:hAnsi="Consolas" w:cs="Consolas"/>
                                <w:color w:val="000000"/>
                                <w:sz w:val="19"/>
                                <w:szCs w:val="19"/>
                                <w:lang w:eastAsia="hu-HU"/>
                              </w:rPr>
                              <w:t>(25);</w:t>
                            </w:r>
                          </w:p>
                          <w:p w14:paraId="7554C914" w14:textId="0BACD4D9"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w:t>
                            </w:r>
                          </w:p>
                          <w:p w14:paraId="50B2FB67" w14:textId="006E4827"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63710F" w14:textId="2A07D0C7"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AF55A10" w14:textId="77777777"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618CFD57" w14:textId="08E12AE7"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78DFD13D" w14:textId="413793C5"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Calculating the results for assertions</w:t>
                            </w:r>
                          </w:p>
                          <w:p w14:paraId="3D6AFACF" w14:textId="0C2CBAB8"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.Active.CalculateStatisticalValues</w:t>
                            </w:r>
                            <w:proofErr w:type="spellEnd"/>
                            <w:r>
                              <w:rPr>
                                <w:rFonts w:ascii="Consolas" w:hAnsi="Consolas" w:cs="Consolas"/>
                                <w:color w:val="000000"/>
                                <w:sz w:val="19"/>
                                <w:szCs w:val="19"/>
                                <w:lang w:eastAsia="hu-HU"/>
                              </w:rPr>
                              <w:t>();</w:t>
                            </w:r>
                          </w:p>
                          <w:p w14:paraId="4C24B589" w14:textId="1A739393"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fpsResults</w:t>
                            </w:r>
                            <w:proofErr w:type="spellEnd"/>
                            <w:r>
                              <w:rPr>
                                <w:rFonts w:ascii="Consolas" w:hAnsi="Consolas" w:cs="Consolas"/>
                                <w:color w:val="000000"/>
                                <w:sz w:val="19"/>
                                <w:szCs w:val="19"/>
                                <w:lang w:eastAsia="hu-HU"/>
                              </w:rPr>
                              <w:t xml:space="preserve"> = </w:t>
                            </w:r>
                            <w:r>
                              <w:rPr>
                                <w:rFonts w:ascii="Consolas" w:hAnsi="Consolas" w:cs="Consolas"/>
                                <w:color w:val="000000"/>
                                <w:sz w:val="19"/>
                                <w:szCs w:val="19"/>
                                <w:lang w:eastAsia="hu-HU"/>
                              </w:rPr>
                              <w:br/>
                              <w:t xml:space="preserve">      </w:t>
                            </w:r>
                            <w:proofErr w:type="spell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.Active.SampleGroups.Find</w:t>
                            </w:r>
                            <w:proofErr w:type="spellEnd"/>
                            <w:r>
                              <w:rPr>
                                <w:rFonts w:ascii="Consolas" w:hAnsi="Consolas" w:cs="Consolas"/>
                                <w:color w:val="000000"/>
                                <w:sz w:val="19"/>
                                <w:szCs w:val="19"/>
                                <w:lang w:eastAsia="hu-HU"/>
                              </w:rPr>
                              <w:t xml:space="preserve">(s =&gt; </w:t>
                            </w:r>
                            <w:proofErr w:type="spellStart"/>
                            <w:r>
                              <w:rPr>
                                <w:rFonts w:ascii="Consolas" w:hAnsi="Consolas" w:cs="Consolas"/>
                                <w:color w:val="000000"/>
                                <w:sz w:val="19"/>
                                <w:szCs w:val="19"/>
                                <w:lang w:eastAsia="hu-HU"/>
                              </w:rPr>
                              <w:t>s.Name</w:t>
                            </w:r>
                            <w:proofErr w:type="spellEnd"/>
                            <w:r>
                              <w:rPr>
                                <w:rFonts w:ascii="Consolas" w:hAnsi="Consolas" w:cs="Consolas"/>
                                <w:color w:val="000000"/>
                                <w:sz w:val="19"/>
                                <w:szCs w:val="19"/>
                                <w:lang w:eastAsia="hu-HU"/>
                              </w:rPr>
                              <w:t xml:space="preserve"> == </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755168C" w14:textId="77777777"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564EC12A" w14:textId="4202C79A"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C51BD">
                              <w:rPr>
                                <w:rFonts w:ascii="Consolas" w:hAnsi="Consolas" w:cs="Consolas"/>
                                <w:color w:val="329AA8"/>
                                <w:sz w:val="19"/>
                                <w:szCs w:val="19"/>
                                <w:lang w:eastAsia="hu-HU"/>
                              </w:rPr>
                              <w:t>Assert</w:t>
                            </w:r>
                            <w:r>
                              <w:rPr>
                                <w:rFonts w:ascii="Consolas" w:hAnsi="Consolas" w:cs="Consolas"/>
                                <w:color w:val="000000"/>
                                <w:sz w:val="19"/>
                                <w:szCs w:val="19"/>
                                <w:lang w:eastAsia="hu-HU"/>
                              </w:rPr>
                              <w:t>.GreaterOrEqual</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fpsResults.Median</w:t>
                            </w:r>
                            <w:proofErr w:type="spellEnd"/>
                            <w:r>
                              <w:rPr>
                                <w:rFonts w:ascii="Consolas" w:hAnsi="Consolas" w:cs="Consolas"/>
                                <w:color w:val="000000"/>
                                <w:sz w:val="19"/>
                                <w:szCs w:val="19"/>
                                <w:lang w:eastAsia="hu-HU"/>
                              </w:rPr>
                              <w:t>, 120,</w:t>
                            </w:r>
                          </w:p>
                          <w:p w14:paraId="26554CF7" w14:textId="6DCCA1A1"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"Violation of OG_117650: " </w:t>
                            </w:r>
                            <w:r w:rsidRPr="00F21B3B">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A31515"/>
                                <w:sz w:val="19"/>
                                <w:szCs w:val="19"/>
                                <w:lang w:eastAsia="hu-HU"/>
                              </w:rPr>
                              <w:br/>
                              <w:t xml:space="preserve">      "The median FPS should be higher than </w:t>
                            </w:r>
                            <w:r w:rsidRPr="00BD2C26">
                              <w:rPr>
                                <w:rFonts w:ascii="Consolas" w:hAnsi="Consolas" w:cs="Consolas"/>
                                <w:color w:val="A31515"/>
                                <w:sz w:val="19"/>
                                <w:szCs w:val="19"/>
                                <w:lang w:eastAsia="hu-HU"/>
                              </w:rPr>
                              <w:t>120</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frames per second."</w:t>
                            </w:r>
                            <w:r>
                              <w:rPr>
                                <w:rFonts w:ascii="Consolas" w:hAnsi="Consolas" w:cs="Consolas"/>
                                <w:color w:val="000000"/>
                                <w:sz w:val="19"/>
                                <w:szCs w:val="19"/>
                                <w:lang w:eastAsia="hu-HU"/>
                              </w:rPr>
                              <w:t>);</w:t>
                            </w:r>
                          </w:p>
                          <w:p w14:paraId="5B65D9D1" w14:textId="3CA42528" w:rsidR="008E3412" w:rsidRPr="00EB0661" w:rsidRDefault="008E3412" w:rsidP="002E6971">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002F6B2D" id="_x0000_s1033" type="#_x0000_t202" style="width:425.2pt;height:3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">
                <v:textbox inset="1mm">
                  <w:txbxContent>
                    <w:p w14:paraId="010BAF06" w14:textId="77777777"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14418C">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38463B32" w14:textId="26E14A4A"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SpawnFireBalls_RecommendedConfig_Min120FPS()</w:t>
                      </w:r>
                    </w:p>
                    <w:p w14:paraId="7959AD1C" w14:textId="2BEBAF82"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05308C2" w14:textId="690813CC"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Arrange</w:t>
                      </w:r>
                    </w:p>
                    <w:p w14:paraId="0C839814" w14:textId="2EDA1C1E"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proofErr w:type="spellEnd"/>
                      <w:r>
                        <w:rPr>
                          <w:rFonts w:ascii="Consolas" w:hAnsi="Consolas" w:cs="Consolas"/>
                          <w:color w:val="000000"/>
                          <w:sz w:val="19"/>
                          <w:szCs w:val="19"/>
                          <w:lang w:eastAsia="hu-HU"/>
                        </w:rPr>
                        <w:t xml:space="preserve"> =</w:t>
                      </w:r>
                      <w:r>
                        <w:rPr>
                          <w:rFonts w:ascii="Consolas" w:hAnsi="Consolas" w:cs="Consolas"/>
                          <w:color w:val="000000"/>
                          <w:sz w:val="19"/>
                          <w:szCs w:val="19"/>
                          <w:lang w:eastAsia="hu-HU"/>
                        </w:rPr>
                        <w:br/>
                        <w:t xml:space="preserve">      </w:t>
                      </w:r>
                      <w:proofErr w:type="spellStart"/>
                      <w:r w:rsidRPr="0014418C">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"Spawner"</w:t>
                      </w:r>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r>
                        <w:rPr>
                          <w:rFonts w:ascii="Consolas" w:hAnsi="Consolas" w:cs="Consolas"/>
                          <w:color w:val="000000"/>
                          <w:sz w:val="19"/>
                          <w:szCs w:val="19"/>
                          <w:lang w:eastAsia="hu-HU"/>
                        </w:rPr>
                        <w:t>&lt;</w:t>
                      </w:r>
                      <w:proofErr w:type="spellStart"/>
                      <w:r w:rsidRPr="0014418C">
                        <w:rPr>
                          <w:rFonts w:ascii="Consolas" w:hAnsi="Consolas" w:cs="Consolas"/>
                          <w:color w:val="329AA8"/>
                          <w:sz w:val="19"/>
                          <w:szCs w:val="19"/>
                          <w:lang w:eastAsia="hu-HU"/>
                        </w:rPr>
                        <w:t>FireBallSpawner</w:t>
                      </w:r>
                      <w:proofErr w:type="spellEnd"/>
                      <w:r>
                        <w:rPr>
                          <w:rFonts w:ascii="Consolas" w:hAnsi="Consolas" w:cs="Consolas"/>
                          <w:color w:val="000000"/>
                          <w:sz w:val="19"/>
                          <w:szCs w:val="19"/>
                          <w:lang w:eastAsia="hu-HU"/>
                        </w:rPr>
                        <w:t>&gt;();</w:t>
                      </w:r>
                    </w:p>
                    <w:p w14:paraId="2F6DE114" w14:textId="7894E491"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25608BC2" w14:textId="32E5ECB6"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(2.0f);</w:t>
                      </w:r>
                    </w:p>
                    <w:p w14:paraId="03DE515B" w14:textId="39B6C88D"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Simulating user input delay</w:t>
                      </w:r>
                    </w:p>
                    <w:p w14:paraId="02E3D0EA" w14:textId="3438A4AC"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(0.15f);</w:t>
                      </w:r>
                    </w:p>
                    <w:p w14:paraId="78D2495B" w14:textId="77777777"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6550DED" w14:textId="7C123BBD"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78041895" w14:textId="628AB905"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Measure</w:t>
                      </w:r>
                      <w:r>
                        <w:rPr>
                          <w:rFonts w:ascii="Consolas" w:hAnsi="Consolas" w:cs="Consolas"/>
                          <w:color w:val="000000"/>
                          <w:sz w:val="19"/>
                          <w:szCs w:val="19"/>
                          <w:lang w:eastAsia="hu-HU"/>
                        </w:rPr>
                        <w:t>.Frames</w:t>
                      </w:r>
                      <w:proofErr w:type="spellEnd"/>
                      <w:r>
                        <w:rPr>
                          <w:rFonts w:ascii="Consolas" w:hAnsi="Consolas" w:cs="Consolas"/>
                          <w:color w:val="000000"/>
                          <w:sz w:val="19"/>
                          <w:szCs w:val="19"/>
                          <w:lang w:eastAsia="hu-HU"/>
                        </w:rPr>
                        <w:t>().Scope(</w:t>
                      </w:r>
                      <w:r>
                        <w:rPr>
                          <w:rFonts w:ascii="Consolas" w:hAnsi="Consolas" w:cs="Consolas"/>
                          <w:color w:val="A31515"/>
                          <w:sz w:val="19"/>
                          <w:szCs w:val="19"/>
                          <w:lang w:eastAsia="hu-HU"/>
                        </w:rPr>
                        <w:t>"Frame Time"</w:t>
                      </w:r>
                      <w:r>
                        <w:rPr>
                          <w:rFonts w:ascii="Consolas" w:hAnsi="Consolas" w:cs="Consolas"/>
                          <w:color w:val="000000"/>
                          <w:sz w:val="19"/>
                          <w:szCs w:val="19"/>
                          <w:lang w:eastAsia="hu-HU"/>
                        </w:rPr>
                        <w:t>))</w:t>
                      </w:r>
                    </w:p>
                    <w:p w14:paraId="50300403" w14:textId="7EE8DC4A"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5D16D8E8" w14:textId="4657FD2A"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8C12BF" w14:textId="768052C3"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 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&lt; 250;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w:t>
                      </w:r>
                    </w:p>
                    <w:p w14:paraId="28B81AC1" w14:textId="33F3E931"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9E73122" w14:textId="3B219E53"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r w:rsidRPr="00BD2497">
                        <w:rPr>
                          <w:rFonts w:ascii="Consolas" w:hAnsi="Consolas" w:cs="Consolas"/>
                          <w:color w:val="000000"/>
                          <w:sz w:val="19"/>
                          <w:szCs w:val="19"/>
                          <w:lang w:eastAsia="hu-HU"/>
                        </w:rPr>
                        <w:t>SpawnFireBalls</w:t>
                      </w:r>
                      <w:proofErr w:type="spellEnd"/>
                      <w:r>
                        <w:rPr>
                          <w:rFonts w:ascii="Consolas" w:hAnsi="Consolas" w:cs="Consolas"/>
                          <w:color w:val="000000"/>
                          <w:sz w:val="19"/>
                          <w:szCs w:val="19"/>
                          <w:lang w:eastAsia="hu-HU"/>
                        </w:rPr>
                        <w:t>(25);</w:t>
                      </w:r>
                    </w:p>
                    <w:p w14:paraId="7554C914" w14:textId="0BACD4D9"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w:t>
                      </w:r>
                    </w:p>
                    <w:p w14:paraId="50B2FB67" w14:textId="006E4827"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63710F" w14:textId="2A07D0C7"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AF55A10" w14:textId="77777777"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618CFD57" w14:textId="08E12AE7"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78DFD13D" w14:textId="413793C5"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Calculating the results for assertions</w:t>
                      </w:r>
                    </w:p>
                    <w:p w14:paraId="3D6AFACF" w14:textId="0C2CBAB8"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.Active.CalculateStatisticalValues</w:t>
                      </w:r>
                      <w:proofErr w:type="spellEnd"/>
                      <w:r>
                        <w:rPr>
                          <w:rFonts w:ascii="Consolas" w:hAnsi="Consolas" w:cs="Consolas"/>
                          <w:color w:val="000000"/>
                          <w:sz w:val="19"/>
                          <w:szCs w:val="19"/>
                          <w:lang w:eastAsia="hu-HU"/>
                        </w:rPr>
                        <w:t>();</w:t>
                      </w:r>
                    </w:p>
                    <w:p w14:paraId="4C24B589" w14:textId="1A739393"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fpsResults</w:t>
                      </w:r>
                      <w:proofErr w:type="spellEnd"/>
                      <w:r>
                        <w:rPr>
                          <w:rFonts w:ascii="Consolas" w:hAnsi="Consolas" w:cs="Consolas"/>
                          <w:color w:val="000000"/>
                          <w:sz w:val="19"/>
                          <w:szCs w:val="19"/>
                          <w:lang w:eastAsia="hu-HU"/>
                        </w:rPr>
                        <w:t xml:space="preserve"> = </w:t>
                      </w:r>
                      <w:r>
                        <w:rPr>
                          <w:rFonts w:ascii="Consolas" w:hAnsi="Consolas" w:cs="Consolas"/>
                          <w:color w:val="000000"/>
                          <w:sz w:val="19"/>
                          <w:szCs w:val="19"/>
                          <w:lang w:eastAsia="hu-HU"/>
                        </w:rPr>
                        <w:br/>
                        <w:t xml:space="preserve">      </w:t>
                      </w:r>
                      <w:proofErr w:type="spell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.Active.SampleGroups.Find</w:t>
                      </w:r>
                      <w:proofErr w:type="spellEnd"/>
                      <w:r>
                        <w:rPr>
                          <w:rFonts w:ascii="Consolas" w:hAnsi="Consolas" w:cs="Consolas"/>
                          <w:color w:val="000000"/>
                          <w:sz w:val="19"/>
                          <w:szCs w:val="19"/>
                          <w:lang w:eastAsia="hu-HU"/>
                        </w:rPr>
                        <w:t xml:space="preserve">(s =&gt; </w:t>
                      </w:r>
                      <w:proofErr w:type="spellStart"/>
                      <w:r>
                        <w:rPr>
                          <w:rFonts w:ascii="Consolas" w:hAnsi="Consolas" w:cs="Consolas"/>
                          <w:color w:val="000000"/>
                          <w:sz w:val="19"/>
                          <w:szCs w:val="19"/>
                          <w:lang w:eastAsia="hu-HU"/>
                        </w:rPr>
                        <w:t>s.Name</w:t>
                      </w:r>
                      <w:proofErr w:type="spellEnd"/>
                      <w:r>
                        <w:rPr>
                          <w:rFonts w:ascii="Consolas" w:hAnsi="Consolas" w:cs="Consolas"/>
                          <w:color w:val="000000"/>
                          <w:sz w:val="19"/>
                          <w:szCs w:val="19"/>
                          <w:lang w:eastAsia="hu-HU"/>
                        </w:rPr>
                        <w:t xml:space="preserve"> == </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755168C" w14:textId="77777777"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564EC12A" w14:textId="4202C79A"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C51BD">
                        <w:rPr>
                          <w:rFonts w:ascii="Consolas" w:hAnsi="Consolas" w:cs="Consolas"/>
                          <w:color w:val="329AA8"/>
                          <w:sz w:val="19"/>
                          <w:szCs w:val="19"/>
                          <w:lang w:eastAsia="hu-HU"/>
                        </w:rPr>
                        <w:t>Assert</w:t>
                      </w:r>
                      <w:r>
                        <w:rPr>
                          <w:rFonts w:ascii="Consolas" w:hAnsi="Consolas" w:cs="Consolas"/>
                          <w:color w:val="000000"/>
                          <w:sz w:val="19"/>
                          <w:szCs w:val="19"/>
                          <w:lang w:eastAsia="hu-HU"/>
                        </w:rPr>
                        <w:t>.GreaterOrEqual</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fpsResults.Median</w:t>
                      </w:r>
                      <w:proofErr w:type="spellEnd"/>
                      <w:r>
                        <w:rPr>
                          <w:rFonts w:ascii="Consolas" w:hAnsi="Consolas" w:cs="Consolas"/>
                          <w:color w:val="000000"/>
                          <w:sz w:val="19"/>
                          <w:szCs w:val="19"/>
                          <w:lang w:eastAsia="hu-HU"/>
                        </w:rPr>
                        <w:t>, 120,</w:t>
                      </w:r>
                    </w:p>
                    <w:p w14:paraId="26554CF7" w14:textId="6DCCA1A1" w:rsidR="008E3412" w:rsidRDefault="008E3412"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"Violation of OG_117650: " </w:t>
                      </w:r>
                      <w:r w:rsidRPr="00F21B3B">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A31515"/>
                          <w:sz w:val="19"/>
                          <w:szCs w:val="19"/>
                          <w:lang w:eastAsia="hu-HU"/>
                        </w:rPr>
                        <w:br/>
                        <w:t xml:space="preserve">      "The median FPS should be higher than </w:t>
                      </w:r>
                      <w:r w:rsidRPr="00BD2C26">
                        <w:rPr>
                          <w:rFonts w:ascii="Consolas" w:hAnsi="Consolas" w:cs="Consolas"/>
                          <w:color w:val="A31515"/>
                          <w:sz w:val="19"/>
                          <w:szCs w:val="19"/>
                          <w:lang w:eastAsia="hu-HU"/>
                        </w:rPr>
                        <w:t>120</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frames per second."</w:t>
                      </w:r>
                      <w:r>
                        <w:rPr>
                          <w:rFonts w:ascii="Consolas" w:hAnsi="Consolas" w:cs="Consolas"/>
                          <w:color w:val="000000"/>
                          <w:sz w:val="19"/>
                          <w:szCs w:val="19"/>
                          <w:lang w:eastAsia="hu-HU"/>
                        </w:rPr>
                        <w:t>);</w:t>
                      </w:r>
                    </w:p>
                    <w:p w14:paraId="5B65D9D1" w14:textId="3CA42528" w:rsidR="008E3412" w:rsidRPr="00EB0661" w:rsidRDefault="008E3412" w:rsidP="002E6971">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1841C81" w14:textId="1B4E66F0" w:rsidR="002E6971" w:rsidRDefault="00B52E6F" w:rsidP="00B52E6F">
      <w:pPr>
        <w:pStyle w:val="Kpalrs"/>
        <w:rPr>
          <w:b w:val="0"/>
          <w:bCs w:val="0"/>
        </w:rPr>
      </w:pPr>
      <w:r>
        <w:t xml:space="preserve">Figure 22: </w:t>
      </w:r>
      <w:r>
        <w:rPr>
          <w:b w:val="0"/>
          <w:bCs w:val="0"/>
        </w:rPr>
        <w:t>The performance test for the dragon level</w:t>
      </w:r>
    </w:p>
    <w:p w14:paraId="29CFCF4B" w14:textId="78BA26C7" w:rsidR="00DB13F7" w:rsidRDefault="007A506E" w:rsidP="00DB13F7">
      <w:pPr>
        <w:ind w:firstLine="425"/>
      </w:pPr>
      <w:r>
        <w:t xml:space="preserve">In order to maintain </w:t>
      </w:r>
      <w:r w:rsidR="0053155E">
        <w:t xml:space="preserve">stable FPS with every changes the team wrote the performance test in </w:t>
      </w:r>
      <w:r w:rsidR="0053155E" w:rsidRPr="0053155E">
        <w:rPr>
          <w:b/>
          <w:bCs/>
        </w:rPr>
        <w:t>Figure 22</w:t>
      </w:r>
      <w:r w:rsidR="006675CA">
        <w:rPr>
          <w:b/>
          <w:bCs/>
        </w:rPr>
        <w:t xml:space="preserve"> </w:t>
      </w:r>
      <w:r w:rsidR="006675CA">
        <w:t xml:space="preserve">inside the </w:t>
      </w:r>
      <w:proofErr w:type="spellStart"/>
      <w:r w:rsidR="006675CA" w:rsidRPr="006675CA">
        <w:rPr>
          <w:rFonts w:ascii="Consolas" w:hAnsi="Consolas"/>
          <w:sz w:val="22"/>
          <w:szCs w:val="22"/>
        </w:rPr>
        <w:t>DragonLevelPerformanceTest.cs</w:t>
      </w:r>
      <w:proofErr w:type="spellEnd"/>
      <w:r w:rsidR="006675CA">
        <w:t>.</w:t>
      </w:r>
      <w:r w:rsidR="0053155E">
        <w:rPr>
          <w:b/>
          <w:bCs/>
        </w:rPr>
        <w:t xml:space="preserve"> </w:t>
      </w:r>
      <w:r w:rsidR="000B7065">
        <w:t xml:space="preserve">The above test </w:t>
      </w:r>
      <w:r w:rsidR="00E81D8A">
        <w:t>loads the Dragon Level scene (</w:t>
      </w:r>
      <w:r w:rsidR="006675CA">
        <w:t>cannot</w:t>
      </w:r>
      <w:r w:rsidR="00E81D8A">
        <w:t xml:space="preserve"> be seen because it is in the setup method</w:t>
      </w:r>
      <w:r w:rsidR="003F4476">
        <w:t xml:space="preserve"> of the class</w:t>
      </w:r>
      <w:r w:rsidR="00E81D8A">
        <w:t>)</w:t>
      </w:r>
      <w:r w:rsidR="006675CA">
        <w:t xml:space="preserve"> then spawn</w:t>
      </w:r>
      <w:r w:rsidR="00EC2EE4">
        <w:t>s</w:t>
      </w:r>
      <w:r w:rsidR="006675CA">
        <w:t xml:space="preserve"> fireballs with a simulated click delay. The frame time and FPS are only measured in the critical part where </w:t>
      </w:r>
      <w:r w:rsidR="00DA5517">
        <w:t>the computation heavy calculations happen. Via scoped measuring our test will be more precise since idling is not part of the sampling.</w:t>
      </w:r>
      <w:r w:rsidR="00EC2EE4">
        <w:t xml:space="preserve"> After running the test</w:t>
      </w:r>
      <w:r w:rsidR="00B51D75">
        <w:t>,</w:t>
      </w:r>
      <w:r w:rsidR="00EC2EE4">
        <w:t xml:space="preserve"> the Unity Test Report</w:t>
      </w:r>
      <w:r w:rsidR="00D77D18">
        <w:t xml:space="preserve"> tool</w:t>
      </w:r>
      <w:r w:rsidR="00EC2EE4">
        <w:t xml:space="preserve"> will give us a detailed summary about the results.</w:t>
      </w:r>
    </w:p>
    <w:p w14:paraId="1D2A530F" w14:textId="7BC124F0" w:rsidR="00B17259" w:rsidRDefault="00B17259">
      <w:pPr>
        <w:spacing w:after="0" w:line="240" w:lineRule="auto"/>
        <w:ind w:firstLine="0"/>
        <w:jc w:val="left"/>
      </w:pPr>
      <w:r>
        <w:br w:type="page"/>
      </w:r>
    </w:p>
    <w:p w14:paraId="1F87A4E4" w14:textId="327E580A" w:rsidR="00B51D75" w:rsidRPr="00B51D75" w:rsidRDefault="007576A6" w:rsidP="007576A6">
      <w:pPr>
        <w:pStyle w:val="Kp"/>
      </w:pPr>
      <w:r w:rsidRPr="007576A6">
        <w:rPr>
          <w:noProof/>
        </w:rPr>
        <w:lastRenderedPageBreak/>
        <w:drawing>
          <wp:inline distT="0" distB="0" distL="0" distR="0" wp14:anchorId="34043500" wp14:editId="287A0923">
            <wp:extent cx="5265420" cy="1851660"/>
            <wp:effectExtent l="114300" t="95250" r="106680" b="9144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7928" cy="1852542"/>
                    </a:xfrm>
                    <a:prstGeom prst="rect">
                      <a:avLst/>
                    </a:prstGeom>
                    <a:effectLst>
                      <a:outerShdw blurRad="63500" sx="102000" sy="102000" algn="ctr" rotWithShape="0">
                        <a:prstClr val="black">
                          <a:alpha val="40000"/>
                        </a:prstClr>
                      </a:outerShdw>
                    </a:effectLst>
                  </pic:spPr>
                </pic:pic>
              </a:graphicData>
            </a:graphic>
          </wp:inline>
        </w:drawing>
      </w:r>
    </w:p>
    <w:p w14:paraId="2D2292A9" w14:textId="469D9227" w:rsidR="00346783" w:rsidRDefault="00D80124" w:rsidP="00D80124">
      <w:pPr>
        <w:pStyle w:val="Kpalrs"/>
        <w:rPr>
          <w:b w:val="0"/>
          <w:bCs w:val="0"/>
        </w:rPr>
      </w:pPr>
      <w:r>
        <w:t>Figure 2</w:t>
      </w:r>
      <w:r w:rsidR="00F156F1">
        <w:t>3</w:t>
      </w:r>
      <w:r>
        <w:t xml:space="preserve">: </w:t>
      </w:r>
      <w:r>
        <w:rPr>
          <w:b w:val="0"/>
          <w:bCs w:val="0"/>
        </w:rPr>
        <w:t xml:space="preserve">The results of the scoped measurements inside the Unity Test </w:t>
      </w:r>
      <w:r w:rsidR="000B657F">
        <w:rPr>
          <w:b w:val="0"/>
          <w:bCs w:val="0"/>
        </w:rPr>
        <w:t>Reporter</w:t>
      </w:r>
    </w:p>
    <w:p w14:paraId="79EC1940" w14:textId="0C8A4AB6" w:rsidR="00503CC7" w:rsidRPr="00503CC7" w:rsidRDefault="00503CC7" w:rsidP="00503CC7">
      <w:pPr>
        <w:ind w:firstLine="425"/>
      </w:pPr>
      <w:r>
        <w:t xml:space="preserve">We can see that </w:t>
      </w:r>
      <w:r w:rsidR="003270BA">
        <w:t xml:space="preserve">the frame time </w:t>
      </w:r>
      <w:r w:rsidR="003D4823">
        <w:t xml:space="preserve">fluctuates quite much </w:t>
      </w:r>
      <w:r w:rsidR="002242A3">
        <w:t xml:space="preserve">however, the FPS is quite consistent since </w:t>
      </w:r>
      <w:r w:rsidR="00CD06E5">
        <w:t>so many frame</w:t>
      </w:r>
      <w:r w:rsidR="001B3D99">
        <w:t xml:space="preserve">s </w:t>
      </w:r>
      <w:r w:rsidR="00CD06E5">
        <w:t>are rendere</w:t>
      </w:r>
      <w:r w:rsidR="00776707">
        <w:t>d</w:t>
      </w:r>
      <w:r w:rsidR="001B3D99">
        <w:t xml:space="preserve"> in a second</w:t>
      </w:r>
      <w:r w:rsidR="00CD06E5">
        <w:t xml:space="preserve"> this fluctuation disappears.</w:t>
      </w:r>
      <w:r w:rsidR="002E4BAF">
        <w:t xml:space="preserve"> </w:t>
      </w:r>
      <w:r w:rsidR="00C47008">
        <w:t>Of course,</w:t>
      </w:r>
      <w:r w:rsidR="002E4BAF">
        <w:t xml:space="preserve"> if the test fails the results are still available </w:t>
      </w:r>
      <w:r w:rsidR="00485076">
        <w:t>and also</w:t>
      </w:r>
      <w:r w:rsidR="002E4BAF">
        <w:t xml:space="preserve"> </w:t>
      </w:r>
      <w:r w:rsidR="00485076">
        <w:t>the developers will get a notification</w:t>
      </w:r>
      <w:r w:rsidR="002E4BAF">
        <w:t xml:space="preserve"> that a recent change made the scene too computational heavy</w:t>
      </w:r>
      <w:r w:rsidR="00A9013A">
        <w:t xml:space="preserve"> therefore violating the optimization goal</w:t>
      </w:r>
      <w:r w:rsidR="002E4BAF">
        <w:t>.</w:t>
      </w:r>
    </w:p>
    <w:p w14:paraId="2AA68E46" w14:textId="79133C59" w:rsidR="00A9246A" w:rsidRDefault="00A9246A" w:rsidP="00A9246A">
      <w:pPr>
        <w:pStyle w:val="Cmsor2"/>
      </w:pPr>
      <w:bookmarkStart w:id="29" w:name="_Toc58330309"/>
      <w:r>
        <w:t>Benchmarking</w:t>
      </w:r>
      <w:bookmarkEnd w:id="29"/>
    </w:p>
    <w:p w14:paraId="2B5A5FFE" w14:textId="46966430" w:rsidR="00A9246A" w:rsidRDefault="00832364" w:rsidP="00A9246A">
      <w:pPr>
        <w:ind w:firstLine="425"/>
      </w:pPr>
      <w:r>
        <w:t>A</w:t>
      </w:r>
      <w:r w:rsidR="00A9246A">
        <w:t xml:space="preserve"> common mistake when applying optimization to a component is not verifying that we are indeed using the optimal solution from the perspective of the goal. E.g. in the </w:t>
      </w:r>
      <w:r w:rsidR="00A9246A" w:rsidRPr="008E27FE">
        <w:rPr>
          <w:b/>
          <w:bCs/>
        </w:rPr>
        <w:fldChar w:fldCharType="begin"/>
      </w:r>
      <w:r w:rsidR="00A9246A" w:rsidRPr="008E27FE">
        <w:rPr>
          <w:b/>
          <w:bCs/>
        </w:rPr>
        <w:instrText xml:space="preserve"> REF _Ref57215616 \r \h </w:instrText>
      </w:r>
      <w:r w:rsidR="00A9246A">
        <w:rPr>
          <w:b/>
          <w:bCs/>
        </w:rPr>
        <w:instrText xml:space="preserve"> \* MERGEFORMAT </w:instrText>
      </w:r>
      <w:r w:rsidR="00A9246A" w:rsidRPr="008E27FE">
        <w:rPr>
          <w:b/>
          <w:bCs/>
        </w:rPr>
      </w:r>
      <w:r w:rsidR="00A9246A" w:rsidRPr="008E27FE">
        <w:rPr>
          <w:b/>
          <w:bCs/>
        </w:rPr>
        <w:fldChar w:fldCharType="separate"/>
      </w:r>
      <w:r w:rsidR="008E3412">
        <w:rPr>
          <w:b/>
          <w:bCs/>
        </w:rPr>
        <w:t>2.3.2</w:t>
      </w:r>
      <w:r w:rsidR="00A9246A" w:rsidRPr="008E27FE">
        <w:rPr>
          <w:b/>
          <w:bCs/>
        </w:rPr>
        <w:fldChar w:fldCharType="end"/>
      </w:r>
      <w:r w:rsidR="00A9246A">
        <w:t xml:space="preserve"> (Pre-production) section we mentioned an example about choosing </w:t>
      </w:r>
      <w:r w:rsidR="00015F62">
        <w:t>a</w:t>
      </w:r>
      <w:r w:rsidR="00A9246A">
        <w:t xml:space="preserve"> proper physics solution for our project. If we only read the marketing description </w:t>
      </w:r>
      <w:r w:rsidR="008E1005">
        <w:t xml:space="preserve">and the first page of the documentation </w:t>
      </w:r>
      <w:r w:rsidR="00A9246A">
        <w:t>of each physics solution, we might choose a physics solution that is not the most optimal for our use</w:t>
      </w:r>
      <w:r w:rsidR="00630AB3">
        <w:t xml:space="preserve"> </w:t>
      </w:r>
      <w:r w:rsidR="00A9246A">
        <w:t>case. This is when benchmarking comes into play. In optimization, benchmarking is the process of comparing different solutions’ performance via properly set up test cases. Via properly set</w:t>
      </w:r>
      <w:r w:rsidR="006F59F6">
        <w:t>ting up</w:t>
      </w:r>
      <w:r w:rsidR="00A9246A">
        <w:t xml:space="preserve"> benchmarks we can verify by exact numbers that indeed the chosen solution is the most optimal for our use</w:t>
      </w:r>
      <w:r w:rsidR="00A9246A">
        <w:noBreakHyphen/>
        <w:t>case.</w:t>
      </w:r>
      <w:r w:rsidR="00E0304A">
        <w:t xml:space="preserve"> For benchmarking in </w:t>
      </w:r>
      <w:r w:rsidR="00043700">
        <w:t>Unity,</w:t>
      </w:r>
      <w:r w:rsidR="00E0304A">
        <w:t xml:space="preserve"> we can use the frameworks</w:t>
      </w:r>
      <w:r w:rsidR="00043700">
        <w:t>,</w:t>
      </w:r>
      <w:r w:rsidR="00E0304A">
        <w:t xml:space="preserve"> </w:t>
      </w:r>
      <w:r w:rsidR="00043700">
        <w:t>t</w:t>
      </w:r>
      <w:r w:rsidR="00E0304A">
        <w:t xml:space="preserve">ools and packages mentioned in </w:t>
      </w:r>
      <w:r w:rsidR="00043700">
        <w:t>the previous section</w:t>
      </w:r>
      <w:r w:rsidR="00C14F79">
        <w:t xml:space="preserve"> since they</w:t>
      </w:r>
      <w:r w:rsidR="00FF24C7">
        <w:t xml:space="preserve"> can give us detailed measurements</w:t>
      </w:r>
      <w:r w:rsidR="00E37671">
        <w:t xml:space="preserve"> both from the profiler and from a custom perspective</w:t>
      </w:r>
      <w:r w:rsidR="00ED5C38">
        <w:t>. After the results are available we can compare them with one of the mentioned tools.</w:t>
      </w:r>
    </w:p>
    <w:p w14:paraId="7E54C5DB" w14:textId="15374EDF" w:rsidR="00FD2A1C" w:rsidRDefault="00FD2A1C">
      <w:pPr>
        <w:spacing w:after="0" w:line="240" w:lineRule="auto"/>
        <w:ind w:firstLine="0"/>
        <w:jc w:val="left"/>
      </w:pPr>
      <w:r>
        <w:br w:type="page"/>
      </w:r>
    </w:p>
    <w:p w14:paraId="05D976E4" w14:textId="6ED1F3FF" w:rsidR="00FD2A1C" w:rsidRDefault="002F18FE" w:rsidP="00FD2A1C">
      <w:pPr>
        <w:pStyle w:val="Cmsor1"/>
      </w:pPr>
      <w:bookmarkStart w:id="30" w:name="_Toc58330310"/>
      <w:r>
        <w:lastRenderedPageBreak/>
        <w:t>Scripting</w:t>
      </w:r>
      <w:r w:rsidR="008C7B15">
        <w:t xml:space="preserve"> </w:t>
      </w:r>
      <w:r w:rsidR="005E3193">
        <w:t>Optimization</w:t>
      </w:r>
      <w:r w:rsidR="000368AD">
        <w:t xml:space="preserve"> </w:t>
      </w:r>
      <w:r w:rsidR="005E3193">
        <w:t>Techniques</w:t>
      </w:r>
      <w:r w:rsidR="008C7B15">
        <w:t xml:space="preserve"> for Unity</w:t>
      </w:r>
      <w:bookmarkEnd w:id="30"/>
    </w:p>
    <w:p w14:paraId="544F16CF" w14:textId="429BFC32" w:rsidR="008C7B15" w:rsidRDefault="00D41248" w:rsidP="00D41248">
      <w:pPr>
        <w:ind w:firstLine="425"/>
      </w:pPr>
      <w:r>
        <w:t xml:space="preserve">Every game engine has a different architecture therefore there are some optimizations that need to be considered more in one than in the other. E.g. an Unreal Engine developer does not have to worry about interop calls </w:t>
      </w:r>
      <w:r w:rsidR="00312A93">
        <w:t xml:space="preserve">while a Unity developer should. An Unreal Engine developer can opt-out from garbage collection while a Unity developer cannot and while an Unreal engine developer should worry about memory leaks a Unity engine developer usually </w:t>
      </w:r>
      <w:r w:rsidR="000A67EA">
        <w:t>should</w:t>
      </w:r>
      <w:r w:rsidR="00CE6AEE">
        <w:t xml:space="preserve"> no</w:t>
      </w:r>
      <w:r w:rsidR="000A67EA">
        <w:t>t</w:t>
      </w:r>
      <w:r w:rsidR="00312A93">
        <w:t>.</w:t>
      </w:r>
      <w:r w:rsidR="00645A92">
        <w:t xml:space="preserve"> Because of the nature of these architectural differences there are many optimization </w:t>
      </w:r>
      <w:r w:rsidR="00943DF8">
        <w:t xml:space="preserve">techniques that only </w:t>
      </w:r>
      <w:r w:rsidR="00CD4F08">
        <w:t>apply</w:t>
      </w:r>
      <w:r w:rsidR="00943DF8">
        <w:t xml:space="preserve"> to game engines sharing similar architecture as Unity. In this section</w:t>
      </w:r>
      <w:r w:rsidR="00CD4F08">
        <w:t>,</w:t>
      </w:r>
      <w:r w:rsidR="00943DF8">
        <w:t xml:space="preserve"> we will discuss some of these </w:t>
      </w:r>
      <w:r w:rsidR="00B84257">
        <w:t xml:space="preserve">advanced </w:t>
      </w:r>
      <w:r w:rsidR="00943DF8">
        <w:t xml:space="preserve">optimization </w:t>
      </w:r>
      <w:r w:rsidR="00B84257">
        <w:t>techniques</w:t>
      </w:r>
      <w:r w:rsidR="00943DF8">
        <w:t>.</w:t>
      </w:r>
    </w:p>
    <w:p w14:paraId="26A8E44B" w14:textId="7F2FBB02" w:rsidR="00943DF8" w:rsidRDefault="00EB7B89" w:rsidP="00EB7B89">
      <w:pPr>
        <w:pStyle w:val="Cmsor2"/>
      </w:pPr>
      <w:bookmarkStart w:id="31" w:name="_Toc58330311"/>
      <w:r>
        <w:t>Update manager</w:t>
      </w:r>
      <w:bookmarkEnd w:id="31"/>
    </w:p>
    <w:p w14:paraId="5CC5511E" w14:textId="1C3BFD02" w:rsidR="002C2420" w:rsidRDefault="005D77A5" w:rsidP="00E30BAC">
      <w:pPr>
        <w:ind w:firstLine="425"/>
      </w:pPr>
      <w:r>
        <w:t>The Unity engine has a Messaging system which allows the developers to define methods that will be called by an internal system</w:t>
      </w:r>
      <w:r w:rsidR="00707501">
        <w:t xml:space="preserve"> based on their functionalities</w:t>
      </w:r>
      <w:r>
        <w:t>.</w:t>
      </w:r>
      <w:r w:rsidR="00FB01E9">
        <w:t xml:space="preserve"> </w:t>
      </w:r>
      <w:r w:rsidR="002C2420">
        <w:t xml:space="preserve"> One of the most commonly used Message</w:t>
      </w:r>
      <w:r w:rsidR="00CD4F08">
        <w:t>s</w:t>
      </w:r>
      <w:r w:rsidR="002C2420">
        <w:t xml:space="preserve"> is the </w:t>
      </w:r>
      <w:r w:rsidR="002C2420" w:rsidRPr="004542AE">
        <w:t xml:space="preserve">Update </w:t>
      </w:r>
      <w:r w:rsidR="002C2420">
        <w:t>message</w:t>
      </w:r>
      <w:r w:rsidR="00E30BAC">
        <w:t xml:space="preserve"> which </w:t>
      </w:r>
      <w:r w:rsidR="004542AE">
        <w:t>is called in every frame by the engine</w:t>
      </w:r>
      <w:r w:rsidR="00CD4F08">
        <w:t xml:space="preserve"> in order to Update the state of the GameObject</w:t>
      </w:r>
      <w:r w:rsidR="004542AE">
        <w:t>.</w:t>
      </w:r>
      <w:r w:rsidR="00E30BAC">
        <w:t xml:space="preserve"> Every MonoBehaviour has this Message yet there is one strange thing about </w:t>
      </w:r>
      <w:r w:rsidR="00707501">
        <w:t>it which is that</w:t>
      </w:r>
      <w:r w:rsidR="00E30BAC">
        <w:t xml:space="preserve"> </w:t>
      </w:r>
      <w:r w:rsidR="00707501">
        <w:t>n</w:t>
      </w:r>
      <w:r w:rsidR="00E30BAC">
        <w:t>one of the classes in the inheritance hierarchy have a method defined by the name Update.</w:t>
      </w:r>
      <w:r w:rsidR="00A5684D">
        <w:t xml:space="preserve"> Experienced .NET developers will probably think that if the method is not defined then Unity must be using reflection to find these Messages and call them. But the truth is that Unity </w:t>
      </w:r>
      <w:r w:rsidR="00011D5A">
        <w:t xml:space="preserve">is inspecting the script the first time the type is accessed </w:t>
      </w:r>
      <w:r w:rsidR="00037EF9">
        <w:t xml:space="preserve">(independently from the scripting backend) </w:t>
      </w:r>
      <w:r w:rsidR="00011D5A">
        <w:t>and check</w:t>
      </w:r>
      <w:r w:rsidR="009D0E94">
        <w:t>s</w:t>
      </w:r>
      <w:r w:rsidR="00011D5A">
        <w:t xml:space="preserve"> if any of the Message methods are defined. If a Message method is defined then the engine will </w:t>
      </w:r>
      <w:r w:rsidR="003B13FE">
        <w:t>cache this information. If an instance of this type is instantiated then the engine will add it to the appropriate list and will call the method whenever it should.</w:t>
      </w:r>
      <w:r w:rsidR="003801D6">
        <w:t xml:space="preserve"> This is the key reason why Unity does not care about the visibility of our Message method.</w:t>
      </w:r>
    </w:p>
    <w:p w14:paraId="6A9B9CC2" w14:textId="7095020D" w:rsidR="00021428" w:rsidRDefault="00021428" w:rsidP="008B05F1">
      <w:pPr>
        <w:ind w:firstLine="0"/>
      </w:pPr>
      <w:r w:rsidRPr="004B7D84">
        <w:rPr>
          <w:rFonts w:cs="Consolas"/>
          <w:noProof/>
          <w:color w:val="000000"/>
          <w:sz w:val="19"/>
          <w:szCs w:val="19"/>
          <w:lang w:eastAsia="hu-HU"/>
        </w:rPr>
        <mc:AlternateContent>
          <mc:Choice Requires="wps">
            <w:drawing>
              <wp:inline distT="0" distB="0" distL="0" distR="0" wp14:anchorId="3DF26F93" wp14:editId="05A273DA">
                <wp:extent cx="5400040" cy="1228725"/>
                <wp:effectExtent l="0" t="0" r="10160" b="28575"/>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28725"/>
                        </a:xfrm>
                        <a:prstGeom prst="rect">
                          <a:avLst/>
                        </a:prstGeom>
                        <a:solidFill>
                          <a:srgbClr val="FFFFFF"/>
                        </a:solidFill>
                        <a:ln w="9525">
                          <a:solidFill>
                            <a:srgbClr val="000000"/>
                          </a:solidFill>
                          <a:miter lim="800000"/>
                          <a:headEnd/>
                          <a:tailEnd/>
                        </a:ln>
                      </wps:spPr>
                      <wps:txbx>
                        <w:txbxContent>
                          <w:p w14:paraId="6C2A6770" w14:textId="337390B7" w:rsidR="008E3412" w:rsidRDefault="008E3412"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Example1</w:t>
                            </w:r>
                            <w:r>
                              <w:rPr>
                                <w:rFonts w:ascii="Consolas" w:hAnsi="Consolas" w:cs="Consolas"/>
                                <w:color w:val="000000"/>
                                <w:sz w:val="19"/>
                                <w:szCs w:val="19"/>
                                <w:lang w:eastAsia="hu-HU"/>
                              </w:rPr>
                              <w:t xml:space="preserve"> : MonoBehaviour</w:t>
                            </w:r>
                          </w:p>
                          <w:p w14:paraId="31CF2D72" w14:textId="252CC9A5" w:rsidR="008E3412" w:rsidRDefault="008E3412"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40F4EB2" w14:textId="4869FD72" w:rsidR="008E3412" w:rsidRDefault="008E3412"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private</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 { }</w:t>
                            </w:r>
                          </w:p>
                          <w:p w14:paraId="0A4AEC2B" w14:textId="2928AE57" w:rsidR="008E3412" w:rsidRDefault="008E3412"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752D781" w14:textId="7026EC01" w:rsidR="008E3412" w:rsidRDefault="008E3412"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Example2</w:t>
                            </w:r>
                            <w:r>
                              <w:rPr>
                                <w:rFonts w:ascii="Consolas" w:hAnsi="Consolas" w:cs="Consolas"/>
                                <w:color w:val="000000"/>
                                <w:sz w:val="19"/>
                                <w:szCs w:val="19"/>
                                <w:lang w:eastAsia="hu-HU"/>
                              </w:rPr>
                              <w:t>: MonoBehaviour</w:t>
                            </w:r>
                          </w:p>
                          <w:p w14:paraId="40225E4F" w14:textId="5D2F1163" w:rsidR="008E3412" w:rsidRDefault="008E3412"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188CCA7" w14:textId="02284015" w:rsidR="008E3412" w:rsidRDefault="008E3412"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 { }</w:t>
                            </w:r>
                          </w:p>
                          <w:p w14:paraId="781FCEDF" w14:textId="6B65F1A6" w:rsidR="008E3412" w:rsidRDefault="008E3412"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2758665" w14:textId="7FCCB5C3" w:rsidR="008E3412" w:rsidRPr="00EB0661" w:rsidRDefault="008E3412" w:rsidP="00021428">
                            <w:pPr>
                              <w:autoSpaceDE w:val="0"/>
                              <w:autoSpaceDN w:val="0"/>
                              <w:adjustRightInd w:val="0"/>
                              <w:spacing w:after="0" w:line="240" w:lineRule="auto"/>
                              <w:ind w:firstLine="0"/>
                              <w:jc w:val="left"/>
                              <w:rPr>
                                <w:rFonts w:cs="Consolas"/>
                                <w:color w:val="000000"/>
                                <w:szCs w:val="20"/>
                                <w:lang w:eastAsia="hu-HU"/>
                              </w:rPr>
                            </w:pPr>
                          </w:p>
                        </w:txbxContent>
                      </wps:txbx>
                      <wps:bodyPr rot="0" vert="horz" wrap="square" lIns="36000" tIns="45720" rIns="91440" bIns="45720" anchor="t" anchorCtr="0">
                        <a:noAutofit/>
                      </wps:bodyPr>
                    </wps:wsp>
                  </a:graphicData>
                </a:graphic>
              </wp:inline>
            </w:drawing>
          </mc:Choice>
          <mc:Fallback>
            <w:pict>
              <v:shape w14:anchorId="3DF26F93" id="_x0000_s1034" type="#_x0000_t202" style="width:425.2pt;height: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">
                <v:textbox inset="1mm">
                  <w:txbxContent>
                    <w:p w14:paraId="6C2A6770" w14:textId="337390B7" w:rsidR="008E3412" w:rsidRDefault="008E3412"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Example1</w:t>
                      </w:r>
                      <w:r>
                        <w:rPr>
                          <w:rFonts w:ascii="Consolas" w:hAnsi="Consolas" w:cs="Consolas"/>
                          <w:color w:val="000000"/>
                          <w:sz w:val="19"/>
                          <w:szCs w:val="19"/>
                          <w:lang w:eastAsia="hu-HU"/>
                        </w:rPr>
                        <w:t xml:space="preserve"> : MonoBehaviour</w:t>
                      </w:r>
                    </w:p>
                    <w:p w14:paraId="31CF2D72" w14:textId="252CC9A5" w:rsidR="008E3412" w:rsidRDefault="008E3412"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40F4EB2" w14:textId="4869FD72" w:rsidR="008E3412" w:rsidRDefault="008E3412"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private</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 { }</w:t>
                      </w:r>
                    </w:p>
                    <w:p w14:paraId="0A4AEC2B" w14:textId="2928AE57" w:rsidR="008E3412" w:rsidRDefault="008E3412"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752D781" w14:textId="7026EC01" w:rsidR="008E3412" w:rsidRDefault="008E3412"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Example2</w:t>
                      </w:r>
                      <w:r>
                        <w:rPr>
                          <w:rFonts w:ascii="Consolas" w:hAnsi="Consolas" w:cs="Consolas"/>
                          <w:color w:val="000000"/>
                          <w:sz w:val="19"/>
                          <w:szCs w:val="19"/>
                          <w:lang w:eastAsia="hu-HU"/>
                        </w:rPr>
                        <w:t>: MonoBehaviour</w:t>
                      </w:r>
                    </w:p>
                    <w:p w14:paraId="40225E4F" w14:textId="5D2F1163" w:rsidR="008E3412" w:rsidRDefault="008E3412"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188CCA7" w14:textId="02284015" w:rsidR="008E3412" w:rsidRDefault="008E3412"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 { }</w:t>
                      </w:r>
                    </w:p>
                    <w:p w14:paraId="781FCEDF" w14:textId="6B65F1A6" w:rsidR="008E3412" w:rsidRDefault="008E3412"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2758665" w14:textId="7FCCB5C3" w:rsidR="008E3412" w:rsidRPr="00EB0661" w:rsidRDefault="008E3412" w:rsidP="00021428">
                      <w:pPr>
                        <w:autoSpaceDE w:val="0"/>
                        <w:autoSpaceDN w:val="0"/>
                        <w:adjustRightInd w:val="0"/>
                        <w:spacing w:after="0" w:line="240" w:lineRule="auto"/>
                        <w:ind w:firstLine="0"/>
                        <w:jc w:val="left"/>
                        <w:rPr>
                          <w:rFonts w:cs="Consolas"/>
                          <w:color w:val="000000"/>
                          <w:szCs w:val="20"/>
                          <w:lang w:eastAsia="hu-HU"/>
                        </w:rPr>
                      </w:pPr>
                    </w:p>
                  </w:txbxContent>
                </v:textbox>
                <w10:anchorlock/>
              </v:shape>
            </w:pict>
          </mc:Fallback>
        </mc:AlternateContent>
      </w:r>
    </w:p>
    <w:p w14:paraId="1F7C9D44" w14:textId="6E23EF1C" w:rsidR="00021428" w:rsidRDefault="00C04A97" w:rsidP="00021428">
      <w:pPr>
        <w:pStyle w:val="Kpalrs"/>
        <w:rPr>
          <w:b w:val="0"/>
          <w:bCs w:val="0"/>
        </w:rPr>
      </w:pPr>
      <w:r>
        <w:t>Figure 2</w:t>
      </w:r>
      <w:r w:rsidR="00F156F1">
        <w:t>4</w:t>
      </w:r>
      <w:r>
        <w:t xml:space="preserve">: </w:t>
      </w:r>
      <w:r>
        <w:rPr>
          <w:b w:val="0"/>
          <w:bCs w:val="0"/>
        </w:rPr>
        <w:t>Both solutions will achieve the same results.</w:t>
      </w:r>
    </w:p>
    <w:p w14:paraId="3704BAF1" w14:textId="2623BC93" w:rsidR="00646EE4" w:rsidRDefault="00646EE4" w:rsidP="00646EE4">
      <w:pPr>
        <w:ind w:firstLine="0"/>
      </w:pPr>
      <w:r>
        <w:lastRenderedPageBreak/>
        <w:t xml:space="preserve">However, it is advised to give private visibility to our Message methods since they are supposed to be called </w:t>
      </w:r>
      <w:r w:rsidR="00505971">
        <w:t xml:space="preserve">only </w:t>
      </w:r>
      <w:r w:rsidR="00E11531">
        <w:t xml:space="preserve">by the engine’s internal messaging system. This mechanism is also the reason why the engine does not call these messages in a deterministic order. </w:t>
      </w:r>
    </w:p>
    <w:p w14:paraId="3B3CBA0D" w14:textId="6F608FDA" w:rsidR="00AC152A" w:rsidRDefault="00AC152A" w:rsidP="00AC152A">
      <w:pPr>
        <w:ind w:firstLine="425"/>
      </w:pPr>
      <w:r>
        <w:t>The main problem with this approach is that every time the engine calls a Message method an interop call has to happen.</w:t>
      </w:r>
      <w:r w:rsidR="00864C5C">
        <w:t xml:space="preserve"> We already talked about this </w:t>
      </w:r>
      <w:r w:rsidR="00151D83">
        <w:t xml:space="preserve">at the end of section </w:t>
      </w:r>
      <w:r w:rsidR="00151D83" w:rsidRPr="00151D83">
        <w:rPr>
          <w:b/>
          <w:bCs/>
        </w:rPr>
        <w:t>4.1</w:t>
      </w:r>
      <w:r w:rsidR="00151D83">
        <w:t>. Fortunately</w:t>
      </w:r>
      <w:r w:rsidR="00EC22F4">
        <w:t>,</w:t>
      </w:r>
      <w:r w:rsidR="00151D83">
        <w:t xml:space="preserve"> Messages rarely do marshalling so the overhead is smaller </w:t>
      </w:r>
      <w:r w:rsidR="00EC22F4">
        <w:t xml:space="preserve">than in the example in section </w:t>
      </w:r>
      <w:r w:rsidR="00EC22F4" w:rsidRPr="00EC22F4">
        <w:rPr>
          <w:b/>
          <w:bCs/>
        </w:rPr>
        <w:t>4.1</w:t>
      </w:r>
      <w:r w:rsidR="00505971">
        <w:rPr>
          <w:b/>
          <w:bCs/>
        </w:rPr>
        <w:t>,</w:t>
      </w:r>
      <w:r w:rsidR="00EC22F4">
        <w:rPr>
          <w:b/>
          <w:bCs/>
        </w:rPr>
        <w:t xml:space="preserve"> </w:t>
      </w:r>
      <w:r w:rsidR="00EC22F4">
        <w:t xml:space="preserve">yet not </w:t>
      </w:r>
      <w:r w:rsidR="00EC22F4" w:rsidRPr="00EC22F4">
        <w:t>negligible</w:t>
      </w:r>
      <w:r w:rsidR="000D6CCC">
        <w:t xml:space="preserve"> in some cases</w:t>
      </w:r>
      <w:r w:rsidR="00EC22F4">
        <w:t xml:space="preserve">. </w:t>
      </w:r>
      <w:r w:rsidR="00A1194A">
        <w:t>E.g. if our game handles thousand or tens of thousands of objects which all have a script requiring a Message</w:t>
      </w:r>
      <w:r w:rsidR="00645932">
        <w:t xml:space="preserve"> call</w:t>
      </w:r>
      <w:r w:rsidR="00A1194A">
        <w:t xml:space="preserve"> then this overhead can be significant.</w:t>
      </w:r>
      <w:r w:rsidR="00B62D56">
        <w:t xml:space="preserve"> A solution to this is to avoid interop calls. A good approach to this is behavior grouping. If we have a MonoBehaviour </w:t>
      </w:r>
      <w:r w:rsidR="002A1DD4">
        <w:t xml:space="preserve">that is attached to a huge number of GameObjects we can cut the number of interop calls to </w:t>
      </w:r>
      <w:r w:rsidR="00F21D40">
        <w:t xml:space="preserve">just </w:t>
      </w:r>
      <w:r w:rsidR="002A1DD4">
        <w:t>one by introducing an update manager</w:t>
      </w:r>
      <w:r w:rsidR="00F21D40">
        <w:t xml:space="preserve">. Since the update manager is also a managed object running managed code </w:t>
      </w:r>
      <w:r w:rsidR="00B66AD0">
        <w:t>the only interop call will happen between the update manager’s Update Message and the Unity engine’s internal Message handler.</w:t>
      </w:r>
      <w:r w:rsidR="00AF0CF5">
        <w:t xml:space="preserve"> </w:t>
      </w:r>
      <w:r w:rsidR="005C496B">
        <w:t xml:space="preserve">We have to note the fact that </w:t>
      </w:r>
      <w:r w:rsidR="00AF0CF5">
        <w:t>this optimization technique is only relevant in large</w:t>
      </w:r>
      <w:r w:rsidR="00505971">
        <w:noBreakHyphen/>
      </w:r>
      <w:r w:rsidR="00AF0CF5">
        <w:t>scale projects</w:t>
      </w:r>
      <w:r w:rsidR="005C496B">
        <w:t xml:space="preserve">, and the frame time saved via this technique </w:t>
      </w:r>
      <w:r w:rsidR="009658C2">
        <w:t>is more impactful when using the Mono scripting backend. (Remember IL2CPP transpiles to C++).</w:t>
      </w:r>
    </w:p>
    <w:p w14:paraId="7D458E2D" w14:textId="77777777" w:rsidR="00BA1C8E" w:rsidRDefault="00364F1E" w:rsidP="00F52DDA">
      <w:pPr>
        <w:pStyle w:val="Kp"/>
        <w:spacing w:after="240"/>
      </w:pPr>
      <w:r>
        <w:rPr>
          <w:noProof/>
        </w:rPr>
        <w:drawing>
          <wp:inline distT="0" distB="0" distL="0" distR="0" wp14:anchorId="64D90C34" wp14:editId="7E2B6551">
            <wp:extent cx="5109486" cy="3109913"/>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40819" cy="3128984"/>
                    </a:xfrm>
                    <a:prstGeom prst="rect">
                      <a:avLst/>
                    </a:prstGeom>
                  </pic:spPr>
                </pic:pic>
              </a:graphicData>
            </a:graphic>
          </wp:inline>
        </w:drawing>
      </w:r>
    </w:p>
    <w:p w14:paraId="7E50E88C" w14:textId="1A0F7FFD" w:rsidR="003C29EA" w:rsidRDefault="00BA1C8E" w:rsidP="005C3BF8">
      <w:pPr>
        <w:pStyle w:val="Kpalrs"/>
        <w:spacing w:after="360"/>
        <w:rPr>
          <w:b w:val="0"/>
          <w:bCs w:val="0"/>
        </w:rPr>
      </w:pPr>
      <w:r>
        <w:t>Figure</w:t>
      </w:r>
      <w:r w:rsidR="00F156F1">
        <w:t xml:space="preserve"> 25</w:t>
      </w:r>
      <w:r>
        <w:t xml:space="preserve">: </w:t>
      </w:r>
      <w:r>
        <w:rPr>
          <w:b w:val="0"/>
          <w:bCs w:val="0"/>
        </w:rPr>
        <w:t>The concept of update managers</w:t>
      </w:r>
      <w:r w:rsidR="00324226">
        <w:rPr>
          <w:b w:val="0"/>
          <w:bCs w:val="0"/>
        </w:rPr>
        <w:t xml:space="preserve"> in contrast to the traditional way.</w:t>
      </w:r>
    </w:p>
    <w:p w14:paraId="761E9BD2" w14:textId="0F4CBE6E" w:rsidR="005C3BF8" w:rsidRPr="005C3BF8" w:rsidRDefault="005C3BF8" w:rsidP="005C3BF8">
      <w:pPr>
        <w:spacing w:after="0" w:line="240" w:lineRule="auto"/>
        <w:ind w:firstLine="0"/>
        <w:jc w:val="left"/>
      </w:pPr>
      <w:r>
        <w:br w:type="page"/>
      </w:r>
    </w:p>
    <w:p w14:paraId="08913938" w14:textId="6F3A87A7" w:rsidR="0012071A" w:rsidRDefault="00160B6E" w:rsidP="00AC152A">
      <w:pPr>
        <w:ind w:firstLine="425"/>
      </w:pPr>
      <w:r>
        <w:lastRenderedPageBreak/>
        <w:t xml:space="preserve">After understanding </w:t>
      </w:r>
      <w:r w:rsidRPr="00160B6E">
        <w:rPr>
          <w:b/>
          <w:bCs/>
        </w:rPr>
        <w:t>Figure 2</w:t>
      </w:r>
      <w:r w:rsidR="0018696B">
        <w:rPr>
          <w:b/>
          <w:bCs/>
        </w:rPr>
        <w:t>5</w:t>
      </w:r>
      <w:r>
        <w:rPr>
          <w:b/>
          <w:bCs/>
        </w:rPr>
        <w:t xml:space="preserve"> </w:t>
      </w:r>
      <w:r>
        <w:t>we can implement a basic update manager</w:t>
      </w:r>
      <w:r w:rsidR="00962B24">
        <w:t xml:space="preserve">, then we will benchmark an example scene with and without </w:t>
      </w:r>
      <w:r w:rsidR="00952D04">
        <w:t xml:space="preserve">an </w:t>
      </w:r>
      <w:r w:rsidR="00962B24">
        <w:t>update manager</w:t>
      </w:r>
      <w:r>
        <w:t>. The example scene is named Update Manager.</w:t>
      </w:r>
      <w:r w:rsidR="00291698">
        <w:t xml:space="preserve"> The folder and namespace structure shares </w:t>
      </w:r>
      <w:r w:rsidR="003C210B">
        <w:t>the same</w:t>
      </w:r>
      <w:r w:rsidR="00291698">
        <w:t xml:space="preserve"> properties as previous examples.</w:t>
      </w:r>
    </w:p>
    <w:p w14:paraId="3638C14D" w14:textId="4520E81C" w:rsidR="00231B34" w:rsidRDefault="00231B34" w:rsidP="00AC152A">
      <w:pPr>
        <w:ind w:firstLine="425"/>
      </w:pPr>
      <w:r>
        <w:t xml:space="preserve">The Update Manager scene spawns </w:t>
      </w:r>
      <w:r w:rsidR="00DB1762">
        <w:t>10 000 objects</w:t>
      </w:r>
      <w:r w:rsidR="00180C5E">
        <w:t>.</w:t>
      </w:r>
      <w:r w:rsidR="0073251B">
        <w:t xml:space="preserve"> </w:t>
      </w:r>
      <w:r w:rsidR="00180C5E">
        <w:t xml:space="preserve">All of these objects </w:t>
      </w:r>
      <w:r w:rsidR="0073251B">
        <w:t xml:space="preserve">have a </w:t>
      </w:r>
      <w:r w:rsidR="0073251B" w:rsidRPr="0073251B">
        <w:rPr>
          <w:rFonts w:ascii="Consolas" w:hAnsi="Consolas"/>
          <w:sz w:val="22"/>
          <w:szCs w:val="22"/>
        </w:rPr>
        <w:t>Mover</w:t>
      </w:r>
      <w:r w:rsidR="0073251B" w:rsidRPr="0073251B">
        <w:rPr>
          <w:sz w:val="22"/>
          <w:szCs w:val="22"/>
        </w:rPr>
        <w:t xml:space="preserve"> </w:t>
      </w:r>
      <w:r w:rsidR="0073251B">
        <w:t>script that slowly moves them up and down</w:t>
      </w:r>
      <w:r w:rsidR="00DB1762">
        <w:t>.</w:t>
      </w:r>
      <w:r w:rsidR="00F2699F">
        <w:t xml:space="preserve"> </w:t>
      </w:r>
      <w:r w:rsidR="00180C5E">
        <w:t>The</w:t>
      </w:r>
      <w:r w:rsidR="00F2699F">
        <w:t xml:space="preserve"> </w:t>
      </w:r>
      <w:r w:rsidR="00F2699F" w:rsidRPr="00F2699F">
        <w:rPr>
          <w:rFonts w:ascii="Consolas" w:hAnsi="Consolas"/>
          <w:sz w:val="22"/>
          <w:szCs w:val="22"/>
        </w:rPr>
        <w:t>Spawner</w:t>
      </w:r>
      <w:r w:rsidR="00F2699F">
        <w:t xml:space="preserve"> class</w:t>
      </w:r>
      <w:r w:rsidR="00AE152A">
        <w:t xml:space="preserve"> that spawns the aforementioned objects</w:t>
      </w:r>
      <w:r w:rsidR="00F2699F">
        <w:t xml:space="preserve"> has a </w:t>
      </w:r>
      <w:proofErr w:type="spellStart"/>
      <w:r w:rsidR="00AE152A" w:rsidRPr="00AE152A">
        <w:rPr>
          <w:rFonts w:ascii="Consolas" w:hAnsi="Consolas"/>
          <w:sz w:val="22"/>
          <w:szCs w:val="22"/>
        </w:rPr>
        <w:t>UseUpdateManager</w:t>
      </w:r>
      <w:proofErr w:type="spellEnd"/>
      <w:r w:rsidR="00AE152A" w:rsidRPr="00AE152A">
        <w:rPr>
          <w:sz w:val="22"/>
          <w:szCs w:val="22"/>
        </w:rPr>
        <w:t xml:space="preserve"> </w:t>
      </w:r>
      <w:r w:rsidR="00AE152A">
        <w:t xml:space="preserve">flag which </w:t>
      </w:r>
      <w:r w:rsidR="002F3B90">
        <w:t>if</w:t>
      </w:r>
      <w:r w:rsidR="00AE152A">
        <w:t xml:space="preserve"> at the initialization is set to true will use the </w:t>
      </w:r>
      <w:proofErr w:type="spellStart"/>
      <w:r w:rsidR="00AE152A" w:rsidRPr="002F0B2F">
        <w:rPr>
          <w:rFonts w:ascii="Consolas" w:hAnsi="Consolas"/>
          <w:sz w:val="22"/>
          <w:szCs w:val="22"/>
        </w:rPr>
        <w:t>UpdateManager</w:t>
      </w:r>
      <w:proofErr w:type="spellEnd"/>
      <w:r w:rsidR="00AE152A">
        <w:t xml:space="preserve"> class</w:t>
      </w:r>
      <w:r w:rsidR="002F3B90">
        <w:t xml:space="preserve"> </w:t>
      </w:r>
      <w:r w:rsidR="002F0B2F">
        <w:t>for updates</w:t>
      </w:r>
      <w:r w:rsidR="00AE152A">
        <w:t xml:space="preserve"> otherwise </w:t>
      </w:r>
      <w:r w:rsidR="0073251B">
        <w:t xml:space="preserve">will use the traditional internal </w:t>
      </w:r>
      <w:r w:rsidR="00BC0046">
        <w:t>Message handler.</w:t>
      </w:r>
    </w:p>
    <w:p w14:paraId="1A755297" w14:textId="75940814" w:rsidR="000F5F2B" w:rsidRDefault="000F5F2B" w:rsidP="000F5F2B">
      <w:pPr>
        <w:ind w:firstLine="0"/>
      </w:pPr>
      <w:r w:rsidRPr="004B7D84">
        <w:rPr>
          <w:rFonts w:cs="Consolas"/>
          <w:noProof/>
          <w:color w:val="000000"/>
          <w:sz w:val="19"/>
          <w:szCs w:val="19"/>
          <w:lang w:eastAsia="hu-HU"/>
        </w:rPr>
        <mc:AlternateContent>
          <mc:Choice Requires="wps">
            <w:drawing>
              <wp:inline distT="0" distB="0" distL="0" distR="0" wp14:anchorId="5834EF2D" wp14:editId="2DE1D68C">
                <wp:extent cx="5400040" cy="4548188"/>
                <wp:effectExtent l="0" t="0" r="10160" b="24130"/>
                <wp:docPr id="3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548188"/>
                        </a:xfrm>
                        <a:prstGeom prst="rect">
                          <a:avLst/>
                        </a:prstGeom>
                        <a:solidFill>
                          <a:srgbClr val="FFFFFF"/>
                        </a:solidFill>
                        <a:ln w="9525">
                          <a:solidFill>
                            <a:srgbClr val="000000"/>
                          </a:solidFill>
                          <a:miter lim="800000"/>
                          <a:headEnd/>
                          <a:tailEnd/>
                        </a:ln>
                      </wps:spPr>
                      <wps:txbx>
                        <w:txbxContent>
                          <w:p w14:paraId="5CC253C9" w14:textId="77777777" w:rsidR="008E3412" w:rsidRDefault="008E3412"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proofErr w:type="spellStart"/>
                            <w:r>
                              <w:rPr>
                                <w:rFonts w:ascii="Consolas" w:hAnsi="Consolas" w:cs="Consolas"/>
                                <w:color w:val="2B91AF"/>
                                <w:sz w:val="19"/>
                                <w:szCs w:val="19"/>
                                <w:lang w:eastAsia="hu-HU"/>
                              </w:rPr>
                              <w:t>UpdateManager</w:t>
                            </w:r>
                            <w:proofErr w:type="spellEnd"/>
                          </w:p>
                          <w:p w14:paraId="261524CE" w14:textId="64B57CC7" w:rsidR="008E3412" w:rsidRDefault="008E3412"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431C410" w14:textId="77777777" w:rsidR="008E3412" w:rsidRDefault="008E3412"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445EF77" w14:textId="4E294A2B" w:rsidR="008E3412" w:rsidRDefault="008E3412"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proofErr w:type="spellStart"/>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&gt; _</w:t>
                            </w:r>
                            <w:proofErr w:type="spellStart"/>
                            <w:r>
                              <w:rPr>
                                <w:rFonts w:ascii="Consolas" w:hAnsi="Consolas" w:cs="Consolas"/>
                                <w:color w:val="000000"/>
                                <w:sz w:val="19"/>
                                <w:szCs w:val="19"/>
                                <w:lang w:eastAsia="hu-HU"/>
                              </w:rPr>
                              <w:t>updateables</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proofErr w:type="spellStart"/>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&gt;();</w:t>
                            </w:r>
                          </w:p>
                          <w:p w14:paraId="5F5A25FB" w14:textId="047A8DF0" w:rsidR="008E3412" w:rsidRDefault="008E3412"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A005F9B" w14:textId="3A6BD53F" w:rsidR="008E3412" w:rsidRDefault="008E3412"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Add(</w:t>
                            </w:r>
                            <w:proofErr w:type="spellStart"/>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 xml:space="preserve"> mover)</w:t>
                            </w:r>
                          </w:p>
                          <w:p w14:paraId="4B6079B3" w14:textId="336D2046" w:rsidR="008E3412" w:rsidRDefault="008E3412"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4F29B14D" w14:textId="104C4EFD" w:rsidR="008E3412" w:rsidRDefault="008E3412"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updateables.Add</w:t>
                            </w:r>
                            <w:proofErr w:type="spellEnd"/>
                            <w:r>
                              <w:rPr>
                                <w:rFonts w:ascii="Consolas" w:hAnsi="Consolas" w:cs="Consolas"/>
                                <w:color w:val="000000"/>
                                <w:sz w:val="19"/>
                                <w:szCs w:val="19"/>
                                <w:lang w:eastAsia="hu-HU"/>
                              </w:rPr>
                              <w:t>(mover);</w:t>
                            </w:r>
                          </w:p>
                          <w:p w14:paraId="0D83B8AF" w14:textId="2DECD640" w:rsidR="008E3412" w:rsidRDefault="008E3412"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1150BFA9" w14:textId="77777777" w:rsidR="008E3412" w:rsidRDefault="008E3412"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B1CC7" w14:textId="02ABB918" w:rsidR="008E3412" w:rsidRDefault="008E3412"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Remove(</w:t>
                            </w:r>
                            <w:proofErr w:type="spellStart"/>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 xml:space="preserve"> mover)</w:t>
                            </w:r>
                          </w:p>
                          <w:p w14:paraId="1ABBCB66" w14:textId="193DA7FF" w:rsidR="008E3412" w:rsidRDefault="008E3412"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76B803" w14:textId="432CB623" w:rsidR="008E3412" w:rsidRDefault="008E3412"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updateables.Remove</w:t>
                            </w:r>
                            <w:proofErr w:type="spellEnd"/>
                            <w:r>
                              <w:rPr>
                                <w:rFonts w:ascii="Consolas" w:hAnsi="Consolas" w:cs="Consolas"/>
                                <w:color w:val="000000"/>
                                <w:sz w:val="19"/>
                                <w:szCs w:val="19"/>
                                <w:lang w:eastAsia="hu-HU"/>
                              </w:rPr>
                              <w:t>(mover);</w:t>
                            </w:r>
                          </w:p>
                          <w:p w14:paraId="327E0828" w14:textId="230B9FC0" w:rsidR="008E3412" w:rsidRDefault="008E3412"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0FFC4884" w14:textId="5C76B988" w:rsidR="008E3412" w:rsidRDefault="008E3412"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2DD919FD" w14:textId="0D90A981" w:rsidR="008E3412" w:rsidRDefault="008E3412"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class</w:t>
                            </w:r>
                            <w:r>
                              <w:rPr>
                                <w:rFonts w:ascii="Consolas" w:hAnsi="Consolas" w:cs="Consolas"/>
                                <w:color w:val="000000"/>
                                <w:sz w:val="19"/>
                                <w:szCs w:val="19"/>
                                <w:lang w:eastAsia="hu-HU"/>
                              </w:rPr>
                              <w:t xml:space="preserve"> </w:t>
                            </w:r>
                            <w:proofErr w:type="spellStart"/>
                            <w:r>
                              <w:rPr>
                                <w:rFonts w:ascii="Consolas" w:hAnsi="Consolas" w:cs="Consolas"/>
                                <w:color w:val="2B91AF"/>
                                <w:sz w:val="19"/>
                                <w:szCs w:val="19"/>
                                <w:lang w:eastAsia="hu-HU"/>
                              </w:rPr>
                              <w:t>UpdateManagerInnerMonoBehaviour</w:t>
                            </w:r>
                            <w:proofErr w:type="spellEnd"/>
                            <w:r>
                              <w:rPr>
                                <w:rFonts w:ascii="Consolas" w:hAnsi="Consolas" w:cs="Consolas"/>
                                <w:color w:val="000000"/>
                                <w:sz w:val="19"/>
                                <w:szCs w:val="19"/>
                                <w:lang w:eastAsia="hu-HU"/>
                              </w:rPr>
                              <w:t xml:space="preserve"> : </w:t>
                            </w:r>
                            <w:r w:rsidRPr="00F936C0">
                              <w:rPr>
                                <w:rFonts w:ascii="Consolas" w:hAnsi="Consolas" w:cs="Consolas"/>
                                <w:color w:val="2B91AF"/>
                                <w:sz w:val="19"/>
                                <w:szCs w:val="19"/>
                                <w:lang w:eastAsia="hu-HU"/>
                              </w:rPr>
                              <w:t>MonoBehaviour</w:t>
                            </w:r>
                            <w:r>
                              <w:rPr>
                                <w:rFonts w:ascii="Consolas" w:hAnsi="Consolas" w:cs="Consolas"/>
                                <w:color w:val="000000"/>
                                <w:sz w:val="19"/>
                                <w:szCs w:val="19"/>
                                <w:lang w:eastAsia="hu-HU"/>
                              </w:rPr>
                              <w:t xml:space="preserve"> </w:t>
                            </w:r>
                          </w:p>
                          <w:p w14:paraId="7CC6C890" w14:textId="77777777" w:rsidR="008E3412" w:rsidRDefault="008E3412"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1092B5B" w14:textId="6376E439" w:rsidR="008E3412" w:rsidRDefault="008E3412"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936C0">
                              <w:rPr>
                                <w:rFonts w:ascii="Consolas" w:hAnsi="Consolas" w:cs="Consolas"/>
                                <w:color w:val="000000"/>
                                <w:sz w:val="19"/>
                                <w:szCs w:val="19"/>
                                <w:lang w:eastAsia="hu-HU"/>
                              </w:rPr>
                              <w:t>Update</w:t>
                            </w:r>
                            <w:r>
                              <w:rPr>
                                <w:rFonts w:ascii="Consolas" w:hAnsi="Consolas" w:cs="Consolas"/>
                                <w:color w:val="000000"/>
                                <w:sz w:val="19"/>
                                <w:szCs w:val="19"/>
                                <w:lang w:eastAsia="hu-HU"/>
                              </w:rPr>
                              <w:t>()</w:t>
                            </w:r>
                          </w:p>
                          <w:p w14:paraId="07D12365" w14:textId="260B8965" w:rsidR="008E3412" w:rsidRDefault="008E3412"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478B5E" w14:textId="18F57EC6" w:rsidR="008E3412" w:rsidRDefault="008E3412"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foreach</w:t>
                            </w:r>
                            <w:r>
                              <w:rPr>
                                <w:rFonts w:ascii="Consolas" w:hAnsi="Consolas" w:cs="Consolas"/>
                                <w:color w:val="000000"/>
                                <w:sz w:val="19"/>
                                <w:szCs w:val="19"/>
                                <w:lang w:eastAsia="hu-HU"/>
                              </w:rPr>
                              <w:t xml:space="preserve"> (</w:t>
                            </w:r>
                            <w:r w:rsidRPr="00F936C0">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updateables</w:t>
                            </w:r>
                            <w:proofErr w:type="spellEnd"/>
                            <w:r>
                              <w:rPr>
                                <w:rFonts w:ascii="Consolas" w:hAnsi="Consolas" w:cs="Consolas"/>
                                <w:color w:val="000000"/>
                                <w:sz w:val="19"/>
                                <w:szCs w:val="19"/>
                                <w:lang w:eastAsia="hu-HU"/>
                              </w:rPr>
                              <w:t>)</w:t>
                            </w:r>
                          </w:p>
                          <w:p w14:paraId="3CBA7F66" w14:textId="6FC0AF23" w:rsidR="008E3412" w:rsidRDefault="008E3412"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9B63569" w14:textId="6B0F217A" w:rsidR="008E3412" w:rsidRDefault="008E3412"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mover.UpdateManager_Update</w:t>
                            </w:r>
                            <w:proofErr w:type="spellEnd"/>
                            <w:r>
                              <w:rPr>
                                <w:rFonts w:ascii="Consolas" w:hAnsi="Consolas" w:cs="Consolas"/>
                                <w:color w:val="000000"/>
                                <w:sz w:val="19"/>
                                <w:szCs w:val="19"/>
                                <w:lang w:eastAsia="hu-HU"/>
                              </w:rPr>
                              <w:t>();</w:t>
                            </w:r>
                          </w:p>
                          <w:p w14:paraId="3E2BD051" w14:textId="631E455B" w:rsidR="008E3412" w:rsidRDefault="008E3412"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E37EBB" w14:textId="0CC7A3DD" w:rsidR="008E3412" w:rsidRDefault="008E3412"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1B87E7B" w14:textId="1E75457F" w:rsidR="008E3412" w:rsidRDefault="008E3412"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280BC1CC" w14:textId="77777777" w:rsidR="008E3412" w:rsidRDefault="008E3412"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7B46F9EA" w14:textId="70D1BC2E" w:rsidR="008E3412" w:rsidRDefault="008E3412" w:rsidP="00C40EB8">
                            <w:pPr>
                              <w:autoSpaceDE w:val="0"/>
                              <w:autoSpaceDN w:val="0"/>
                              <w:adjustRightInd w:val="0"/>
                              <w:spacing w:after="0" w:line="240" w:lineRule="auto"/>
                              <w:ind w:firstLine="0"/>
                              <w:jc w:val="left"/>
                              <w:rPr>
                                <w:rFonts w:ascii="Consolas" w:hAnsi="Consolas" w:cs="Consolas"/>
                                <w:color w:val="61614B"/>
                                <w:sz w:val="19"/>
                                <w:szCs w:val="19"/>
                                <w:lang w:eastAsia="hu-HU"/>
                              </w:rPr>
                            </w:pPr>
                            <w:r>
                              <w:rPr>
                                <w:rFonts w:ascii="Consolas" w:hAnsi="Consolas" w:cs="Consolas"/>
                                <w:color w:val="000000"/>
                                <w:sz w:val="19"/>
                                <w:szCs w:val="19"/>
                                <w:lang w:eastAsia="hu-HU"/>
                              </w:rPr>
                              <w:t xml:space="preserve">   </w:t>
                            </w:r>
                            <w:r w:rsidRPr="00856317">
                              <w:rPr>
                                <w:rFonts w:ascii="Consolas" w:hAnsi="Consolas" w:cs="Consolas"/>
                                <w:color w:val="986624"/>
                                <w:sz w:val="19"/>
                                <w:szCs w:val="19"/>
                                <w:lang w:eastAsia="hu-HU"/>
                              </w:rPr>
                              <w:t>#region</w:t>
                            </w:r>
                            <w:r>
                              <w:rPr>
                                <w:rFonts w:ascii="Consolas" w:hAnsi="Consolas" w:cs="Consolas"/>
                                <w:color w:val="0000FF"/>
                                <w:sz w:val="19"/>
                                <w:szCs w:val="19"/>
                                <w:lang w:eastAsia="hu-HU"/>
                              </w:rPr>
                              <w:t xml:space="preserve"> </w:t>
                            </w:r>
                            <w:r w:rsidRPr="00856317">
                              <w:rPr>
                                <w:rFonts w:ascii="Consolas" w:hAnsi="Consolas" w:cs="Consolas"/>
                                <w:color w:val="61614B"/>
                                <w:sz w:val="19"/>
                                <w:szCs w:val="19"/>
                                <w:lang w:eastAsia="hu-HU"/>
                              </w:rPr>
                              <w:t>Static constructor and field for inner MonoBehaviour</w:t>
                            </w:r>
                            <w:r>
                              <w:rPr>
                                <w:rFonts w:ascii="Consolas" w:hAnsi="Consolas" w:cs="Consolas"/>
                                <w:color w:val="61614B"/>
                                <w:sz w:val="19"/>
                                <w:szCs w:val="19"/>
                                <w:lang w:eastAsia="hu-HU"/>
                              </w:rPr>
                              <w:br/>
                              <w:t xml:space="preserve">   ...</w:t>
                            </w:r>
                          </w:p>
                          <w:p w14:paraId="392D1617" w14:textId="3712A2EA" w:rsidR="008E3412" w:rsidRDefault="008E3412" w:rsidP="00C40EB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61614B"/>
                                <w:sz w:val="19"/>
                                <w:szCs w:val="19"/>
                                <w:lang w:eastAsia="hu-HU"/>
                              </w:rPr>
                              <w:t xml:space="preserve">   </w:t>
                            </w:r>
                            <w:r w:rsidRPr="008F73A4">
                              <w:rPr>
                                <w:rFonts w:ascii="Consolas" w:hAnsi="Consolas" w:cs="Consolas"/>
                                <w:color w:val="986624"/>
                                <w:sz w:val="19"/>
                                <w:szCs w:val="19"/>
                                <w:lang w:eastAsia="hu-HU"/>
                              </w:rPr>
                              <w:t>#endregion</w:t>
                            </w:r>
                          </w:p>
                          <w:p w14:paraId="2D1E2AFC" w14:textId="625C06B2" w:rsidR="008E3412" w:rsidRDefault="008E3412" w:rsidP="008F73A4">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FC89E" w14:textId="6F24033E" w:rsidR="008E3412" w:rsidRPr="00EB0661" w:rsidRDefault="008E3412" w:rsidP="000F5F2B">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5834EF2D" id="_x0000_s1035" type="#_x0000_t202" style="width:425.2pt;height:35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">
                <v:textbox inset="1mm">
                  <w:txbxContent>
                    <w:p w14:paraId="5CC253C9" w14:textId="77777777" w:rsidR="008E3412" w:rsidRDefault="008E3412"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proofErr w:type="spellStart"/>
                      <w:r>
                        <w:rPr>
                          <w:rFonts w:ascii="Consolas" w:hAnsi="Consolas" w:cs="Consolas"/>
                          <w:color w:val="2B91AF"/>
                          <w:sz w:val="19"/>
                          <w:szCs w:val="19"/>
                          <w:lang w:eastAsia="hu-HU"/>
                        </w:rPr>
                        <w:t>UpdateManager</w:t>
                      </w:r>
                      <w:proofErr w:type="spellEnd"/>
                    </w:p>
                    <w:p w14:paraId="261524CE" w14:textId="64B57CC7" w:rsidR="008E3412" w:rsidRDefault="008E3412"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431C410" w14:textId="77777777" w:rsidR="008E3412" w:rsidRDefault="008E3412"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445EF77" w14:textId="4E294A2B" w:rsidR="008E3412" w:rsidRDefault="008E3412"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proofErr w:type="spellStart"/>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&gt; _</w:t>
                      </w:r>
                      <w:proofErr w:type="spellStart"/>
                      <w:r>
                        <w:rPr>
                          <w:rFonts w:ascii="Consolas" w:hAnsi="Consolas" w:cs="Consolas"/>
                          <w:color w:val="000000"/>
                          <w:sz w:val="19"/>
                          <w:szCs w:val="19"/>
                          <w:lang w:eastAsia="hu-HU"/>
                        </w:rPr>
                        <w:t>updateables</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proofErr w:type="spellStart"/>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&gt;();</w:t>
                      </w:r>
                    </w:p>
                    <w:p w14:paraId="5F5A25FB" w14:textId="047A8DF0" w:rsidR="008E3412" w:rsidRDefault="008E3412"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A005F9B" w14:textId="3A6BD53F" w:rsidR="008E3412" w:rsidRDefault="008E3412"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Add(</w:t>
                      </w:r>
                      <w:proofErr w:type="spellStart"/>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 xml:space="preserve"> mover)</w:t>
                      </w:r>
                    </w:p>
                    <w:p w14:paraId="4B6079B3" w14:textId="336D2046" w:rsidR="008E3412" w:rsidRDefault="008E3412"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4F29B14D" w14:textId="104C4EFD" w:rsidR="008E3412" w:rsidRDefault="008E3412"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updateables.Add</w:t>
                      </w:r>
                      <w:proofErr w:type="spellEnd"/>
                      <w:r>
                        <w:rPr>
                          <w:rFonts w:ascii="Consolas" w:hAnsi="Consolas" w:cs="Consolas"/>
                          <w:color w:val="000000"/>
                          <w:sz w:val="19"/>
                          <w:szCs w:val="19"/>
                          <w:lang w:eastAsia="hu-HU"/>
                        </w:rPr>
                        <w:t>(mover);</w:t>
                      </w:r>
                    </w:p>
                    <w:p w14:paraId="0D83B8AF" w14:textId="2DECD640" w:rsidR="008E3412" w:rsidRDefault="008E3412"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1150BFA9" w14:textId="77777777" w:rsidR="008E3412" w:rsidRDefault="008E3412"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B1CC7" w14:textId="02ABB918" w:rsidR="008E3412" w:rsidRDefault="008E3412"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Remove(</w:t>
                      </w:r>
                      <w:proofErr w:type="spellStart"/>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 xml:space="preserve"> mover)</w:t>
                      </w:r>
                    </w:p>
                    <w:p w14:paraId="1ABBCB66" w14:textId="193DA7FF" w:rsidR="008E3412" w:rsidRDefault="008E3412"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76B803" w14:textId="432CB623" w:rsidR="008E3412" w:rsidRDefault="008E3412"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updateables.Remove</w:t>
                      </w:r>
                      <w:proofErr w:type="spellEnd"/>
                      <w:r>
                        <w:rPr>
                          <w:rFonts w:ascii="Consolas" w:hAnsi="Consolas" w:cs="Consolas"/>
                          <w:color w:val="000000"/>
                          <w:sz w:val="19"/>
                          <w:szCs w:val="19"/>
                          <w:lang w:eastAsia="hu-HU"/>
                        </w:rPr>
                        <w:t>(mover);</w:t>
                      </w:r>
                    </w:p>
                    <w:p w14:paraId="327E0828" w14:textId="230B9FC0" w:rsidR="008E3412" w:rsidRDefault="008E3412"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0FFC4884" w14:textId="5C76B988" w:rsidR="008E3412" w:rsidRDefault="008E3412"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2DD919FD" w14:textId="0D90A981" w:rsidR="008E3412" w:rsidRDefault="008E3412"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class</w:t>
                      </w:r>
                      <w:r>
                        <w:rPr>
                          <w:rFonts w:ascii="Consolas" w:hAnsi="Consolas" w:cs="Consolas"/>
                          <w:color w:val="000000"/>
                          <w:sz w:val="19"/>
                          <w:szCs w:val="19"/>
                          <w:lang w:eastAsia="hu-HU"/>
                        </w:rPr>
                        <w:t xml:space="preserve"> </w:t>
                      </w:r>
                      <w:proofErr w:type="spellStart"/>
                      <w:r>
                        <w:rPr>
                          <w:rFonts w:ascii="Consolas" w:hAnsi="Consolas" w:cs="Consolas"/>
                          <w:color w:val="2B91AF"/>
                          <w:sz w:val="19"/>
                          <w:szCs w:val="19"/>
                          <w:lang w:eastAsia="hu-HU"/>
                        </w:rPr>
                        <w:t>UpdateManagerInnerMonoBehaviour</w:t>
                      </w:r>
                      <w:proofErr w:type="spellEnd"/>
                      <w:r>
                        <w:rPr>
                          <w:rFonts w:ascii="Consolas" w:hAnsi="Consolas" w:cs="Consolas"/>
                          <w:color w:val="000000"/>
                          <w:sz w:val="19"/>
                          <w:szCs w:val="19"/>
                          <w:lang w:eastAsia="hu-HU"/>
                        </w:rPr>
                        <w:t xml:space="preserve"> : </w:t>
                      </w:r>
                      <w:r w:rsidRPr="00F936C0">
                        <w:rPr>
                          <w:rFonts w:ascii="Consolas" w:hAnsi="Consolas" w:cs="Consolas"/>
                          <w:color w:val="2B91AF"/>
                          <w:sz w:val="19"/>
                          <w:szCs w:val="19"/>
                          <w:lang w:eastAsia="hu-HU"/>
                        </w:rPr>
                        <w:t>MonoBehaviour</w:t>
                      </w:r>
                      <w:r>
                        <w:rPr>
                          <w:rFonts w:ascii="Consolas" w:hAnsi="Consolas" w:cs="Consolas"/>
                          <w:color w:val="000000"/>
                          <w:sz w:val="19"/>
                          <w:szCs w:val="19"/>
                          <w:lang w:eastAsia="hu-HU"/>
                        </w:rPr>
                        <w:t xml:space="preserve"> </w:t>
                      </w:r>
                    </w:p>
                    <w:p w14:paraId="7CC6C890" w14:textId="77777777" w:rsidR="008E3412" w:rsidRDefault="008E3412"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1092B5B" w14:textId="6376E439" w:rsidR="008E3412" w:rsidRDefault="008E3412"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936C0">
                        <w:rPr>
                          <w:rFonts w:ascii="Consolas" w:hAnsi="Consolas" w:cs="Consolas"/>
                          <w:color w:val="000000"/>
                          <w:sz w:val="19"/>
                          <w:szCs w:val="19"/>
                          <w:lang w:eastAsia="hu-HU"/>
                        </w:rPr>
                        <w:t>Update</w:t>
                      </w:r>
                      <w:r>
                        <w:rPr>
                          <w:rFonts w:ascii="Consolas" w:hAnsi="Consolas" w:cs="Consolas"/>
                          <w:color w:val="000000"/>
                          <w:sz w:val="19"/>
                          <w:szCs w:val="19"/>
                          <w:lang w:eastAsia="hu-HU"/>
                        </w:rPr>
                        <w:t>()</w:t>
                      </w:r>
                    </w:p>
                    <w:p w14:paraId="07D12365" w14:textId="260B8965" w:rsidR="008E3412" w:rsidRDefault="008E3412"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478B5E" w14:textId="18F57EC6" w:rsidR="008E3412" w:rsidRDefault="008E3412"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foreach</w:t>
                      </w:r>
                      <w:r>
                        <w:rPr>
                          <w:rFonts w:ascii="Consolas" w:hAnsi="Consolas" w:cs="Consolas"/>
                          <w:color w:val="000000"/>
                          <w:sz w:val="19"/>
                          <w:szCs w:val="19"/>
                          <w:lang w:eastAsia="hu-HU"/>
                        </w:rPr>
                        <w:t xml:space="preserve"> (</w:t>
                      </w:r>
                      <w:r w:rsidRPr="00F936C0">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updateables</w:t>
                      </w:r>
                      <w:proofErr w:type="spellEnd"/>
                      <w:r>
                        <w:rPr>
                          <w:rFonts w:ascii="Consolas" w:hAnsi="Consolas" w:cs="Consolas"/>
                          <w:color w:val="000000"/>
                          <w:sz w:val="19"/>
                          <w:szCs w:val="19"/>
                          <w:lang w:eastAsia="hu-HU"/>
                        </w:rPr>
                        <w:t>)</w:t>
                      </w:r>
                    </w:p>
                    <w:p w14:paraId="3CBA7F66" w14:textId="6FC0AF23" w:rsidR="008E3412" w:rsidRDefault="008E3412"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9B63569" w14:textId="6B0F217A" w:rsidR="008E3412" w:rsidRDefault="008E3412"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mover.UpdateManager_Update</w:t>
                      </w:r>
                      <w:proofErr w:type="spellEnd"/>
                      <w:r>
                        <w:rPr>
                          <w:rFonts w:ascii="Consolas" w:hAnsi="Consolas" w:cs="Consolas"/>
                          <w:color w:val="000000"/>
                          <w:sz w:val="19"/>
                          <w:szCs w:val="19"/>
                          <w:lang w:eastAsia="hu-HU"/>
                        </w:rPr>
                        <w:t>();</w:t>
                      </w:r>
                    </w:p>
                    <w:p w14:paraId="3E2BD051" w14:textId="631E455B" w:rsidR="008E3412" w:rsidRDefault="008E3412"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E37EBB" w14:textId="0CC7A3DD" w:rsidR="008E3412" w:rsidRDefault="008E3412"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1B87E7B" w14:textId="1E75457F" w:rsidR="008E3412" w:rsidRDefault="008E3412"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280BC1CC" w14:textId="77777777" w:rsidR="008E3412" w:rsidRDefault="008E3412"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7B46F9EA" w14:textId="70D1BC2E" w:rsidR="008E3412" w:rsidRDefault="008E3412" w:rsidP="00C40EB8">
                      <w:pPr>
                        <w:autoSpaceDE w:val="0"/>
                        <w:autoSpaceDN w:val="0"/>
                        <w:adjustRightInd w:val="0"/>
                        <w:spacing w:after="0" w:line="240" w:lineRule="auto"/>
                        <w:ind w:firstLine="0"/>
                        <w:jc w:val="left"/>
                        <w:rPr>
                          <w:rFonts w:ascii="Consolas" w:hAnsi="Consolas" w:cs="Consolas"/>
                          <w:color w:val="61614B"/>
                          <w:sz w:val="19"/>
                          <w:szCs w:val="19"/>
                          <w:lang w:eastAsia="hu-HU"/>
                        </w:rPr>
                      </w:pPr>
                      <w:r>
                        <w:rPr>
                          <w:rFonts w:ascii="Consolas" w:hAnsi="Consolas" w:cs="Consolas"/>
                          <w:color w:val="000000"/>
                          <w:sz w:val="19"/>
                          <w:szCs w:val="19"/>
                          <w:lang w:eastAsia="hu-HU"/>
                        </w:rPr>
                        <w:t xml:space="preserve">   </w:t>
                      </w:r>
                      <w:r w:rsidRPr="00856317">
                        <w:rPr>
                          <w:rFonts w:ascii="Consolas" w:hAnsi="Consolas" w:cs="Consolas"/>
                          <w:color w:val="986624"/>
                          <w:sz w:val="19"/>
                          <w:szCs w:val="19"/>
                          <w:lang w:eastAsia="hu-HU"/>
                        </w:rPr>
                        <w:t>#region</w:t>
                      </w:r>
                      <w:r>
                        <w:rPr>
                          <w:rFonts w:ascii="Consolas" w:hAnsi="Consolas" w:cs="Consolas"/>
                          <w:color w:val="0000FF"/>
                          <w:sz w:val="19"/>
                          <w:szCs w:val="19"/>
                          <w:lang w:eastAsia="hu-HU"/>
                        </w:rPr>
                        <w:t xml:space="preserve"> </w:t>
                      </w:r>
                      <w:r w:rsidRPr="00856317">
                        <w:rPr>
                          <w:rFonts w:ascii="Consolas" w:hAnsi="Consolas" w:cs="Consolas"/>
                          <w:color w:val="61614B"/>
                          <w:sz w:val="19"/>
                          <w:szCs w:val="19"/>
                          <w:lang w:eastAsia="hu-HU"/>
                        </w:rPr>
                        <w:t>Static constructor and field for inner MonoBehaviour</w:t>
                      </w:r>
                      <w:r>
                        <w:rPr>
                          <w:rFonts w:ascii="Consolas" w:hAnsi="Consolas" w:cs="Consolas"/>
                          <w:color w:val="61614B"/>
                          <w:sz w:val="19"/>
                          <w:szCs w:val="19"/>
                          <w:lang w:eastAsia="hu-HU"/>
                        </w:rPr>
                        <w:br/>
                        <w:t xml:space="preserve">   ...</w:t>
                      </w:r>
                    </w:p>
                    <w:p w14:paraId="392D1617" w14:textId="3712A2EA" w:rsidR="008E3412" w:rsidRDefault="008E3412" w:rsidP="00C40EB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61614B"/>
                          <w:sz w:val="19"/>
                          <w:szCs w:val="19"/>
                          <w:lang w:eastAsia="hu-HU"/>
                        </w:rPr>
                        <w:t xml:space="preserve">   </w:t>
                      </w:r>
                      <w:r w:rsidRPr="008F73A4">
                        <w:rPr>
                          <w:rFonts w:ascii="Consolas" w:hAnsi="Consolas" w:cs="Consolas"/>
                          <w:color w:val="986624"/>
                          <w:sz w:val="19"/>
                          <w:szCs w:val="19"/>
                          <w:lang w:eastAsia="hu-HU"/>
                        </w:rPr>
                        <w:t>#endregion</w:t>
                      </w:r>
                    </w:p>
                    <w:p w14:paraId="2D1E2AFC" w14:textId="625C06B2" w:rsidR="008E3412" w:rsidRDefault="008E3412" w:rsidP="008F73A4">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FC89E" w14:textId="6F24033E" w:rsidR="008E3412" w:rsidRPr="00EB0661" w:rsidRDefault="008E3412" w:rsidP="000F5F2B">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4B06D8C8" w14:textId="600E7A78" w:rsidR="00CE7E5C" w:rsidRDefault="00E300B8" w:rsidP="00CE7E5C">
      <w:pPr>
        <w:pStyle w:val="Kpalrs"/>
        <w:rPr>
          <w:b w:val="0"/>
          <w:bCs w:val="0"/>
        </w:rPr>
      </w:pPr>
      <w:r>
        <w:t>Figure 2</w:t>
      </w:r>
      <w:r w:rsidR="0018696B">
        <w:t>6</w:t>
      </w:r>
      <w:r>
        <w:t xml:space="preserve">: </w:t>
      </w:r>
      <w:r>
        <w:rPr>
          <w:b w:val="0"/>
          <w:bCs w:val="0"/>
        </w:rPr>
        <w:t xml:space="preserve">The </w:t>
      </w:r>
      <w:proofErr w:type="spellStart"/>
      <w:r>
        <w:rPr>
          <w:b w:val="0"/>
          <w:bCs w:val="0"/>
        </w:rPr>
        <w:t>UpdateManager</w:t>
      </w:r>
      <w:proofErr w:type="spellEnd"/>
      <w:r>
        <w:rPr>
          <w:b w:val="0"/>
          <w:bCs w:val="0"/>
        </w:rPr>
        <w:t xml:space="preserve"> class</w:t>
      </w:r>
    </w:p>
    <w:p w14:paraId="6492E3ED" w14:textId="41B5ED20" w:rsidR="00464866" w:rsidRDefault="00654284" w:rsidP="00464866">
      <w:pPr>
        <w:ind w:firstLine="425"/>
      </w:pPr>
      <w:r>
        <w:t xml:space="preserve">As we can see both the concept and the implementation is simple. </w:t>
      </w:r>
      <w:r w:rsidR="00856D88">
        <w:t xml:space="preserve">Of course, this simple example only allows the tracking of </w:t>
      </w:r>
      <w:proofErr w:type="spellStart"/>
      <w:r w:rsidR="00856D88" w:rsidRPr="00856D88">
        <w:rPr>
          <w:rFonts w:ascii="Consolas" w:hAnsi="Consolas"/>
          <w:sz w:val="22"/>
          <w:szCs w:val="22"/>
        </w:rPr>
        <w:t>ManagedMover</w:t>
      </w:r>
      <w:proofErr w:type="spellEnd"/>
      <w:r w:rsidR="00856D88" w:rsidRPr="00856D88">
        <w:rPr>
          <w:sz w:val="22"/>
          <w:szCs w:val="22"/>
        </w:rPr>
        <w:t xml:space="preserve"> </w:t>
      </w:r>
      <w:r w:rsidR="00856D88">
        <w:t>types</w:t>
      </w:r>
      <w:r w:rsidR="00531AE6">
        <w:t xml:space="preserve"> but </w:t>
      </w:r>
      <w:r w:rsidR="00E017DE">
        <w:t xml:space="preserve">this does not mean we are only able to track one type at a time. We have plenty of tools to fix the problem </w:t>
      </w:r>
      <w:r w:rsidR="00464866">
        <w:t>(</w:t>
      </w:r>
      <w:r w:rsidR="00E017DE">
        <w:t>e.g. interfaces</w:t>
      </w:r>
      <w:r w:rsidR="00464866">
        <w:t>)</w:t>
      </w:r>
      <w:r w:rsidR="00E017DE">
        <w:t xml:space="preserve"> but for the sake of simplicity and shortness we will go with the above method.</w:t>
      </w:r>
      <w:r w:rsidR="00464866">
        <w:t xml:space="preserve"> The only drawback of the </w:t>
      </w:r>
      <w:proofErr w:type="spellStart"/>
      <w:r w:rsidR="00464866" w:rsidRPr="00006510">
        <w:rPr>
          <w:rFonts w:ascii="Consolas" w:hAnsi="Consolas"/>
          <w:sz w:val="22"/>
          <w:szCs w:val="22"/>
        </w:rPr>
        <w:t>UpdateManager</w:t>
      </w:r>
      <w:proofErr w:type="spellEnd"/>
      <w:r w:rsidR="00464866">
        <w:t xml:space="preserve"> is that from now on</w:t>
      </w:r>
      <w:r w:rsidR="00F96593">
        <w:t>,</w:t>
      </w:r>
      <w:r w:rsidR="00464866">
        <w:t xml:space="preserve"> it</w:t>
      </w:r>
      <w:r w:rsidR="00F96593">
        <w:t xml:space="preserve"> i</w:t>
      </w:r>
      <w:r w:rsidR="00464866">
        <w:t xml:space="preserve">s our </w:t>
      </w:r>
      <w:r w:rsidR="00464866">
        <w:lastRenderedPageBreak/>
        <w:t xml:space="preserve">responsibility to remove the </w:t>
      </w:r>
      <w:proofErr w:type="spellStart"/>
      <w:r w:rsidR="00464866" w:rsidRPr="00006510">
        <w:rPr>
          <w:rFonts w:ascii="Consolas" w:hAnsi="Consolas"/>
          <w:sz w:val="22"/>
          <w:szCs w:val="22"/>
        </w:rPr>
        <w:t>ManagedMover</w:t>
      </w:r>
      <w:proofErr w:type="spellEnd"/>
      <w:r w:rsidR="00464866">
        <w:t xml:space="preserve"> instances from the _</w:t>
      </w:r>
      <w:proofErr w:type="spellStart"/>
      <w:r w:rsidR="00464866" w:rsidRPr="00006510">
        <w:rPr>
          <w:rFonts w:ascii="Consolas" w:hAnsi="Consolas"/>
          <w:sz w:val="22"/>
          <w:szCs w:val="22"/>
        </w:rPr>
        <w:t>updateables</w:t>
      </w:r>
      <w:proofErr w:type="spellEnd"/>
      <w:r w:rsidR="00464866">
        <w:t xml:space="preserve"> collection while </w:t>
      </w:r>
      <w:r w:rsidR="009C3646">
        <w:t>in</w:t>
      </w:r>
      <w:r w:rsidR="00464866">
        <w:t xml:space="preserve"> the traditional </w:t>
      </w:r>
      <w:r w:rsidR="00842B65">
        <w:t>way</w:t>
      </w:r>
      <w:r w:rsidR="00464866">
        <w:t xml:space="preserve"> Unity would handle this for the developers.</w:t>
      </w:r>
      <w:r w:rsidR="00293638">
        <w:t xml:space="preserve"> Luckily, we can solve this easily with </w:t>
      </w:r>
      <w:proofErr w:type="spellStart"/>
      <w:r w:rsidR="00293638" w:rsidRPr="00293638">
        <w:rPr>
          <w:rFonts w:ascii="Consolas" w:hAnsi="Consolas"/>
          <w:sz w:val="22"/>
          <w:szCs w:val="22"/>
        </w:rPr>
        <w:t>OnDisable</w:t>
      </w:r>
      <w:proofErr w:type="spellEnd"/>
      <w:r w:rsidR="00293638" w:rsidRPr="00293638">
        <w:rPr>
          <w:sz w:val="22"/>
          <w:szCs w:val="22"/>
        </w:rPr>
        <w:t xml:space="preserve"> </w:t>
      </w:r>
      <w:r w:rsidR="00293638">
        <w:t xml:space="preserve">and </w:t>
      </w:r>
      <w:proofErr w:type="spellStart"/>
      <w:r w:rsidR="00293638" w:rsidRPr="00293638">
        <w:rPr>
          <w:rFonts w:ascii="Consolas" w:hAnsi="Consolas"/>
          <w:sz w:val="22"/>
          <w:szCs w:val="22"/>
        </w:rPr>
        <w:t>OnEnable</w:t>
      </w:r>
      <w:proofErr w:type="spellEnd"/>
      <w:r w:rsidR="00293638">
        <w:t xml:space="preserve"> Messages</w:t>
      </w:r>
      <w:r w:rsidR="00842B65">
        <w:t xml:space="preserve"> as it can be seen on </w:t>
      </w:r>
      <w:r w:rsidR="00842B65" w:rsidRPr="00422FF5">
        <w:rPr>
          <w:b/>
          <w:bCs/>
        </w:rPr>
        <w:t>Figure 2</w:t>
      </w:r>
      <w:r w:rsidR="0018696B">
        <w:rPr>
          <w:b/>
          <w:bCs/>
        </w:rPr>
        <w:t>7</w:t>
      </w:r>
      <w:r w:rsidR="00842B65">
        <w:t>.</w:t>
      </w:r>
    </w:p>
    <w:p w14:paraId="5B943971" w14:textId="29411D61" w:rsidR="00422FF5" w:rsidRDefault="00422FF5" w:rsidP="00422FF5">
      <w:pPr>
        <w:ind w:firstLine="0"/>
      </w:pPr>
      <w:r w:rsidRPr="004B7D84">
        <w:rPr>
          <w:rFonts w:cs="Consolas"/>
          <w:noProof/>
          <w:color w:val="000000"/>
          <w:sz w:val="19"/>
          <w:szCs w:val="19"/>
          <w:lang w:eastAsia="hu-HU"/>
        </w:rPr>
        <mc:AlternateContent>
          <mc:Choice Requires="wps">
            <w:drawing>
              <wp:inline distT="0" distB="0" distL="0" distR="0" wp14:anchorId="4210D29A" wp14:editId="1479AC0E">
                <wp:extent cx="5400040" cy="585788"/>
                <wp:effectExtent l="0" t="0" r="10160" b="24130"/>
                <wp:docPr id="3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585788"/>
                        </a:xfrm>
                        <a:prstGeom prst="rect">
                          <a:avLst/>
                        </a:prstGeom>
                        <a:solidFill>
                          <a:srgbClr val="FFFFFF"/>
                        </a:solidFill>
                        <a:ln w="9525">
                          <a:solidFill>
                            <a:srgbClr val="000000"/>
                          </a:solidFill>
                          <a:miter lim="800000"/>
                          <a:headEnd/>
                          <a:tailEnd/>
                        </a:ln>
                      </wps:spPr>
                      <wps:txbx>
                        <w:txbxContent>
                          <w:p w14:paraId="18EFB2E2" w14:textId="77777777" w:rsidR="008E3412" w:rsidRDefault="008E3412" w:rsidP="00422FF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spellStart"/>
                            <w:r w:rsidRPr="00FF33C0">
                              <w:rPr>
                                <w:rFonts w:ascii="Consolas" w:hAnsi="Consolas" w:cs="Consolas"/>
                                <w:color w:val="000000"/>
                                <w:sz w:val="19"/>
                                <w:szCs w:val="19"/>
                                <w:lang w:eastAsia="hu-HU"/>
                              </w:rPr>
                              <w:t>OnEnable</w:t>
                            </w:r>
                            <w:proofErr w:type="spellEnd"/>
                            <w:r>
                              <w:rPr>
                                <w:rFonts w:ascii="Consolas" w:hAnsi="Consolas" w:cs="Consolas"/>
                                <w:color w:val="000000"/>
                                <w:sz w:val="19"/>
                                <w:szCs w:val="19"/>
                                <w:lang w:eastAsia="hu-HU"/>
                              </w:rPr>
                              <w:t xml:space="preserve">() =&gt; </w:t>
                            </w:r>
                            <w:proofErr w:type="spellStart"/>
                            <w:r>
                              <w:rPr>
                                <w:rFonts w:ascii="Consolas" w:hAnsi="Consolas" w:cs="Consolas"/>
                                <w:color w:val="000000"/>
                                <w:sz w:val="19"/>
                                <w:szCs w:val="19"/>
                                <w:lang w:eastAsia="hu-HU"/>
                              </w:rPr>
                              <w:t>UpdateManager.Add</w:t>
                            </w:r>
                            <w:proofErr w:type="spellEnd"/>
                            <w:r>
                              <w:rPr>
                                <w:rFonts w:ascii="Consolas" w:hAnsi="Consolas" w:cs="Consolas"/>
                                <w:color w:val="000000"/>
                                <w:sz w:val="19"/>
                                <w:szCs w:val="19"/>
                                <w:lang w:eastAsia="hu-HU"/>
                              </w:rPr>
                              <w:t>(</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p w14:paraId="3EAE3BBA" w14:textId="77777777" w:rsidR="008E3412" w:rsidRDefault="008E3412" w:rsidP="00422FF5">
                            <w:pPr>
                              <w:autoSpaceDE w:val="0"/>
                              <w:autoSpaceDN w:val="0"/>
                              <w:adjustRightInd w:val="0"/>
                              <w:spacing w:after="0" w:line="240" w:lineRule="auto"/>
                              <w:ind w:firstLine="0"/>
                              <w:jc w:val="left"/>
                              <w:rPr>
                                <w:rFonts w:ascii="Consolas" w:hAnsi="Consolas" w:cs="Consolas"/>
                                <w:color w:val="000000"/>
                                <w:sz w:val="19"/>
                                <w:szCs w:val="19"/>
                                <w:lang w:eastAsia="hu-HU"/>
                              </w:rPr>
                            </w:pPr>
                          </w:p>
                          <w:p w14:paraId="78F88F32" w14:textId="7BCE52D4" w:rsidR="008E3412" w:rsidRPr="00EB0661" w:rsidRDefault="008E3412" w:rsidP="00422FF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spellStart"/>
                            <w:r w:rsidRPr="00FF33C0">
                              <w:rPr>
                                <w:rFonts w:ascii="Consolas" w:hAnsi="Consolas" w:cs="Consolas"/>
                                <w:color w:val="000000"/>
                                <w:sz w:val="19"/>
                                <w:szCs w:val="19"/>
                                <w:lang w:eastAsia="hu-HU"/>
                              </w:rPr>
                              <w:t>OnDisable</w:t>
                            </w:r>
                            <w:proofErr w:type="spellEnd"/>
                            <w:r>
                              <w:rPr>
                                <w:rFonts w:ascii="Consolas" w:hAnsi="Consolas" w:cs="Consolas"/>
                                <w:color w:val="000000"/>
                                <w:sz w:val="19"/>
                                <w:szCs w:val="19"/>
                                <w:lang w:eastAsia="hu-HU"/>
                              </w:rPr>
                              <w:t xml:space="preserve">() =&gt; </w:t>
                            </w:r>
                            <w:proofErr w:type="spellStart"/>
                            <w:r>
                              <w:rPr>
                                <w:rFonts w:ascii="Consolas" w:hAnsi="Consolas" w:cs="Consolas"/>
                                <w:color w:val="000000"/>
                                <w:sz w:val="19"/>
                                <w:szCs w:val="19"/>
                                <w:lang w:eastAsia="hu-HU"/>
                              </w:rPr>
                              <w:t>UpdateManager.Remove</w:t>
                            </w:r>
                            <w:proofErr w:type="spellEnd"/>
                            <w:r>
                              <w:rPr>
                                <w:rFonts w:ascii="Consolas" w:hAnsi="Consolas" w:cs="Consolas"/>
                                <w:color w:val="000000"/>
                                <w:sz w:val="19"/>
                                <w:szCs w:val="19"/>
                                <w:lang w:eastAsia="hu-HU"/>
                              </w:rPr>
                              <w:t>(</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4210D29A" id="_x0000_s1036" type="#_x0000_t202" style="width:425.2pt;height:4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">
                <v:textbox inset="1mm">
                  <w:txbxContent>
                    <w:p w14:paraId="18EFB2E2" w14:textId="77777777" w:rsidR="008E3412" w:rsidRDefault="008E3412" w:rsidP="00422FF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spellStart"/>
                      <w:r w:rsidRPr="00FF33C0">
                        <w:rPr>
                          <w:rFonts w:ascii="Consolas" w:hAnsi="Consolas" w:cs="Consolas"/>
                          <w:color w:val="000000"/>
                          <w:sz w:val="19"/>
                          <w:szCs w:val="19"/>
                          <w:lang w:eastAsia="hu-HU"/>
                        </w:rPr>
                        <w:t>OnEnable</w:t>
                      </w:r>
                      <w:proofErr w:type="spellEnd"/>
                      <w:r>
                        <w:rPr>
                          <w:rFonts w:ascii="Consolas" w:hAnsi="Consolas" w:cs="Consolas"/>
                          <w:color w:val="000000"/>
                          <w:sz w:val="19"/>
                          <w:szCs w:val="19"/>
                          <w:lang w:eastAsia="hu-HU"/>
                        </w:rPr>
                        <w:t xml:space="preserve">() =&gt; </w:t>
                      </w:r>
                      <w:proofErr w:type="spellStart"/>
                      <w:r>
                        <w:rPr>
                          <w:rFonts w:ascii="Consolas" w:hAnsi="Consolas" w:cs="Consolas"/>
                          <w:color w:val="000000"/>
                          <w:sz w:val="19"/>
                          <w:szCs w:val="19"/>
                          <w:lang w:eastAsia="hu-HU"/>
                        </w:rPr>
                        <w:t>UpdateManager.Add</w:t>
                      </w:r>
                      <w:proofErr w:type="spellEnd"/>
                      <w:r>
                        <w:rPr>
                          <w:rFonts w:ascii="Consolas" w:hAnsi="Consolas" w:cs="Consolas"/>
                          <w:color w:val="000000"/>
                          <w:sz w:val="19"/>
                          <w:szCs w:val="19"/>
                          <w:lang w:eastAsia="hu-HU"/>
                        </w:rPr>
                        <w:t>(</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p w14:paraId="3EAE3BBA" w14:textId="77777777" w:rsidR="008E3412" w:rsidRDefault="008E3412" w:rsidP="00422FF5">
                      <w:pPr>
                        <w:autoSpaceDE w:val="0"/>
                        <w:autoSpaceDN w:val="0"/>
                        <w:adjustRightInd w:val="0"/>
                        <w:spacing w:after="0" w:line="240" w:lineRule="auto"/>
                        <w:ind w:firstLine="0"/>
                        <w:jc w:val="left"/>
                        <w:rPr>
                          <w:rFonts w:ascii="Consolas" w:hAnsi="Consolas" w:cs="Consolas"/>
                          <w:color w:val="000000"/>
                          <w:sz w:val="19"/>
                          <w:szCs w:val="19"/>
                          <w:lang w:eastAsia="hu-HU"/>
                        </w:rPr>
                      </w:pPr>
                    </w:p>
                    <w:p w14:paraId="78F88F32" w14:textId="7BCE52D4" w:rsidR="008E3412" w:rsidRPr="00EB0661" w:rsidRDefault="008E3412" w:rsidP="00422FF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spellStart"/>
                      <w:r w:rsidRPr="00FF33C0">
                        <w:rPr>
                          <w:rFonts w:ascii="Consolas" w:hAnsi="Consolas" w:cs="Consolas"/>
                          <w:color w:val="000000"/>
                          <w:sz w:val="19"/>
                          <w:szCs w:val="19"/>
                          <w:lang w:eastAsia="hu-HU"/>
                        </w:rPr>
                        <w:t>OnDisable</w:t>
                      </w:r>
                      <w:proofErr w:type="spellEnd"/>
                      <w:r>
                        <w:rPr>
                          <w:rFonts w:ascii="Consolas" w:hAnsi="Consolas" w:cs="Consolas"/>
                          <w:color w:val="000000"/>
                          <w:sz w:val="19"/>
                          <w:szCs w:val="19"/>
                          <w:lang w:eastAsia="hu-HU"/>
                        </w:rPr>
                        <w:t xml:space="preserve">() =&gt; </w:t>
                      </w:r>
                      <w:proofErr w:type="spellStart"/>
                      <w:r>
                        <w:rPr>
                          <w:rFonts w:ascii="Consolas" w:hAnsi="Consolas" w:cs="Consolas"/>
                          <w:color w:val="000000"/>
                          <w:sz w:val="19"/>
                          <w:szCs w:val="19"/>
                          <w:lang w:eastAsia="hu-HU"/>
                        </w:rPr>
                        <w:t>UpdateManager.Remove</w:t>
                      </w:r>
                      <w:proofErr w:type="spellEnd"/>
                      <w:r>
                        <w:rPr>
                          <w:rFonts w:ascii="Consolas" w:hAnsi="Consolas" w:cs="Consolas"/>
                          <w:color w:val="000000"/>
                          <w:sz w:val="19"/>
                          <w:szCs w:val="19"/>
                          <w:lang w:eastAsia="hu-HU"/>
                        </w:rPr>
                        <w:t>(</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txbxContent>
                </v:textbox>
                <w10:anchorlock/>
              </v:shape>
            </w:pict>
          </mc:Fallback>
        </mc:AlternateContent>
      </w:r>
    </w:p>
    <w:p w14:paraId="07317D0B" w14:textId="77FD3663" w:rsidR="00A71F5D" w:rsidRDefault="00095D81" w:rsidP="00095D81">
      <w:pPr>
        <w:pStyle w:val="Kpalrs"/>
        <w:rPr>
          <w:b w:val="0"/>
          <w:bCs w:val="0"/>
        </w:rPr>
      </w:pPr>
      <w:r>
        <w:t>Figure 2</w:t>
      </w:r>
      <w:r w:rsidR="0018696B">
        <w:t>7</w:t>
      </w:r>
      <w:r>
        <w:t xml:space="preserve">: </w:t>
      </w:r>
      <w:r w:rsidR="00FF33C0">
        <w:rPr>
          <w:b w:val="0"/>
          <w:bCs w:val="0"/>
        </w:rPr>
        <w:t xml:space="preserve">Simply calling </w:t>
      </w:r>
      <w:proofErr w:type="spellStart"/>
      <w:r w:rsidR="00FF33C0" w:rsidRPr="00FF33C0">
        <w:rPr>
          <w:rFonts w:ascii="Consolas" w:hAnsi="Consolas"/>
          <w:b w:val="0"/>
          <w:bCs w:val="0"/>
          <w:sz w:val="20"/>
          <w:szCs w:val="20"/>
        </w:rPr>
        <w:t>OnEnable</w:t>
      </w:r>
      <w:proofErr w:type="spellEnd"/>
      <w:r w:rsidR="00FF33C0" w:rsidRPr="00FF33C0">
        <w:rPr>
          <w:b w:val="0"/>
          <w:bCs w:val="0"/>
          <w:sz w:val="20"/>
          <w:szCs w:val="20"/>
        </w:rPr>
        <w:t xml:space="preserve"> </w:t>
      </w:r>
      <w:r w:rsidR="00FF33C0">
        <w:rPr>
          <w:b w:val="0"/>
          <w:bCs w:val="0"/>
        </w:rPr>
        <w:t xml:space="preserve">and </w:t>
      </w:r>
      <w:proofErr w:type="spellStart"/>
      <w:r w:rsidR="00FF33C0" w:rsidRPr="00FF33C0">
        <w:rPr>
          <w:rFonts w:ascii="Consolas" w:hAnsi="Consolas"/>
          <w:b w:val="0"/>
          <w:bCs w:val="0"/>
          <w:sz w:val="20"/>
          <w:szCs w:val="20"/>
        </w:rPr>
        <w:t>OnDisable</w:t>
      </w:r>
      <w:proofErr w:type="spellEnd"/>
      <w:r w:rsidR="00FF33C0">
        <w:rPr>
          <w:b w:val="0"/>
          <w:bCs w:val="0"/>
        </w:rPr>
        <w:t xml:space="preserve"> will do the trick for automatic state management for custom updatable </w:t>
      </w:r>
      <w:proofErr w:type="spellStart"/>
      <w:r w:rsidR="00FF33C0" w:rsidRPr="00CB7E2E">
        <w:rPr>
          <w:rFonts w:ascii="Consolas" w:hAnsi="Consolas"/>
          <w:b w:val="0"/>
          <w:bCs w:val="0"/>
          <w:sz w:val="20"/>
          <w:szCs w:val="20"/>
        </w:rPr>
        <w:t>MonoBehaviour</w:t>
      </w:r>
      <w:r w:rsidR="00FF33C0">
        <w:rPr>
          <w:b w:val="0"/>
          <w:bCs w:val="0"/>
        </w:rPr>
        <w:t>s</w:t>
      </w:r>
      <w:proofErr w:type="spellEnd"/>
      <w:r w:rsidR="00FF33C0">
        <w:rPr>
          <w:b w:val="0"/>
          <w:bCs w:val="0"/>
        </w:rPr>
        <w:t>.</w:t>
      </w:r>
    </w:p>
    <w:p w14:paraId="7258A883" w14:textId="068D36BD" w:rsidR="008F70A2" w:rsidRDefault="00E37489" w:rsidP="00D6693C">
      <w:pPr>
        <w:pStyle w:val="Cmsor3"/>
      </w:pPr>
      <w:bookmarkStart w:id="32" w:name="_Toc58330312"/>
      <w:r>
        <w:t>Results</w:t>
      </w:r>
      <w:bookmarkEnd w:id="32"/>
    </w:p>
    <w:p w14:paraId="484DF848" w14:textId="2D4265E3" w:rsidR="00D6693C" w:rsidRDefault="00F70D9C" w:rsidP="00D6693C">
      <w:pPr>
        <w:ind w:firstLine="425"/>
      </w:pPr>
      <w:r>
        <w:t xml:space="preserve">Benchmarking a scenario where the rendering is not relevant should happen without a camera and rendering set to low wherever possible. </w:t>
      </w:r>
      <w:r w:rsidR="006C227D">
        <w:t xml:space="preserve">This is important to keep in mind </w:t>
      </w:r>
      <w:r w:rsidR="00D7697F">
        <w:t xml:space="preserve">especially </w:t>
      </w:r>
      <w:r w:rsidR="006C227D">
        <w:t>when</w:t>
      </w:r>
      <w:r w:rsidR="00D7697F">
        <w:t xml:space="preserve"> our goal is to get extremely accurate results. Since our scene will do the exact thing rendering wise no matter of the update solution we use</w:t>
      </w:r>
      <w:r w:rsidR="005A31FB">
        <w:t>,</w:t>
      </w:r>
      <w:r w:rsidR="00D7697F">
        <w:t xml:space="preserve"> for the sake of visual experience </w:t>
      </w:r>
      <w:r w:rsidR="00EF3BE7">
        <w:t xml:space="preserve">the camera will not be turned off. </w:t>
      </w:r>
    </w:p>
    <w:p w14:paraId="5421B3B0" w14:textId="72799DB0" w:rsidR="00ED0E41" w:rsidRDefault="00ED0E41" w:rsidP="00D6693C">
      <w:pPr>
        <w:ind w:firstLine="425"/>
      </w:pPr>
      <w:r>
        <w:t xml:space="preserve">Before writing the </w:t>
      </w:r>
      <w:r w:rsidR="006F791E">
        <w:t>benchmark,</w:t>
      </w:r>
      <w:r>
        <w:t xml:space="preserve"> we should plan how we should execute it. Since a test scene is available</w:t>
      </w:r>
      <w:r w:rsidR="00E37489">
        <w:t>,</w:t>
      </w:r>
      <w:r>
        <w:t xml:space="preserve"> the most straightforward solution is to use this test scene and measure </w:t>
      </w:r>
      <w:r w:rsidR="00C32BB1">
        <w:t>its performance</w:t>
      </w:r>
      <w:r>
        <w:t>.</w:t>
      </w:r>
      <w:r w:rsidR="00C32BB1">
        <w:t xml:space="preserve"> In the previous sections we talked about the different scripting setups available in Unity so this should be </w:t>
      </w:r>
      <w:r w:rsidR="00912267">
        <w:t>taken into consideration as well</w:t>
      </w:r>
      <w:r w:rsidR="00C32BB1">
        <w:t xml:space="preserve"> since some of the platforms </w:t>
      </w:r>
      <w:r w:rsidR="00FC7D93">
        <w:t>support</w:t>
      </w:r>
      <w:r w:rsidR="00C32BB1">
        <w:t xml:space="preserve"> </w:t>
      </w:r>
      <w:r w:rsidR="00FC7D93" w:rsidRPr="00FC7D93">
        <w:t>one another</w:t>
      </w:r>
      <w:r w:rsidR="00C32BB1">
        <w:t>.</w:t>
      </w:r>
      <w:r w:rsidR="00A50ACD">
        <w:t xml:space="preserve"> </w:t>
      </w:r>
      <w:r w:rsidR="009A0378">
        <w:t>If the benchmark is about telling the real difference between the two solutions</w:t>
      </w:r>
      <w:r w:rsidR="009561FD">
        <w:t xml:space="preserve"> the measurement should be restricted to the relevant part</w:t>
      </w:r>
      <w:r w:rsidR="00D74A19">
        <w:t>s</w:t>
      </w:r>
      <w:r w:rsidR="009561FD">
        <w:t xml:space="preserve">. </w:t>
      </w:r>
      <w:r w:rsidR="00D74A19">
        <w:t>So,</w:t>
      </w:r>
      <w:r w:rsidR="009561FD">
        <w:t xml:space="preserve"> </w:t>
      </w:r>
      <w:r w:rsidR="00D74A19">
        <w:t xml:space="preserve">measuring the frame time and FPS here is not the best benchmarking strategy here therefore we are going to use a </w:t>
      </w:r>
      <w:r w:rsidR="00AB3B46" w:rsidRPr="00AB3B46">
        <w:rPr>
          <w:rFonts w:ascii="Consolas" w:hAnsi="Consolas"/>
          <w:sz w:val="22"/>
          <w:szCs w:val="22"/>
        </w:rPr>
        <w:t>StopWatch</w:t>
      </w:r>
      <w:r w:rsidR="00D74A19" w:rsidRPr="00AB3B46">
        <w:rPr>
          <w:sz w:val="22"/>
          <w:szCs w:val="22"/>
        </w:rPr>
        <w:t xml:space="preserve"> </w:t>
      </w:r>
      <w:r w:rsidR="00D74A19">
        <w:t>and measure the relevant parts only.</w:t>
      </w:r>
    </w:p>
    <w:p w14:paraId="7C455D0D" w14:textId="457AFE0E" w:rsidR="00AB3B46" w:rsidRDefault="00AB3B46" w:rsidP="00D6693C">
      <w:pPr>
        <w:ind w:firstLine="425"/>
      </w:pPr>
      <w:r>
        <w:t xml:space="preserve">Measuring the </w:t>
      </w:r>
      <w:proofErr w:type="spellStart"/>
      <w:r w:rsidRPr="00AB3B46">
        <w:rPr>
          <w:rFonts w:ascii="Consolas" w:hAnsi="Consolas"/>
          <w:sz w:val="22"/>
          <w:szCs w:val="22"/>
        </w:rPr>
        <w:t>UpdateManager</w:t>
      </w:r>
      <w:proofErr w:type="spellEnd"/>
      <w:r>
        <w:t xml:space="preserve"> is easy. We just put a </w:t>
      </w:r>
      <w:r w:rsidR="00A01646" w:rsidRPr="00A01646">
        <w:rPr>
          <w:rFonts w:ascii="Consolas" w:hAnsi="Consolas"/>
          <w:sz w:val="22"/>
          <w:szCs w:val="22"/>
        </w:rPr>
        <w:t>StopWatch</w:t>
      </w:r>
      <w:r w:rsidR="00A01646">
        <w:t xml:space="preserve"> before and after the </w:t>
      </w:r>
      <w:r w:rsidR="00A01646" w:rsidRPr="00A01646">
        <w:rPr>
          <w:rFonts w:ascii="Consolas" w:hAnsi="Consolas"/>
          <w:sz w:val="22"/>
          <w:szCs w:val="22"/>
        </w:rPr>
        <w:t>foreach</w:t>
      </w:r>
      <w:r w:rsidR="00A01646">
        <w:t xml:space="preserve"> block and sample it every time via a delegate</w:t>
      </w:r>
      <w:r w:rsidR="0081595F">
        <w:t xml:space="preserve"> inside the benchmark</w:t>
      </w:r>
      <w:r w:rsidR="00A01646">
        <w:t>.</w:t>
      </w:r>
    </w:p>
    <w:p w14:paraId="5C1A7A99" w14:textId="2F548033" w:rsidR="00A01646" w:rsidRDefault="00A01646" w:rsidP="00A01646">
      <w:pPr>
        <w:ind w:firstLine="0"/>
      </w:pPr>
      <w:r w:rsidRPr="004B7D84">
        <w:rPr>
          <w:rFonts w:cs="Consolas"/>
          <w:noProof/>
          <w:color w:val="000000"/>
          <w:sz w:val="19"/>
          <w:szCs w:val="19"/>
          <w:lang w:eastAsia="hu-HU"/>
        </w:rPr>
        <mc:AlternateContent>
          <mc:Choice Requires="wps">
            <w:drawing>
              <wp:inline distT="0" distB="0" distL="0" distR="0" wp14:anchorId="6D2216DA" wp14:editId="2DBE7C9F">
                <wp:extent cx="5400040" cy="1538288"/>
                <wp:effectExtent l="0" t="0" r="10160" b="24130"/>
                <wp:docPr id="3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538288"/>
                        </a:xfrm>
                        <a:prstGeom prst="rect">
                          <a:avLst/>
                        </a:prstGeom>
                        <a:solidFill>
                          <a:srgbClr val="FFFFFF"/>
                        </a:solidFill>
                        <a:ln w="9525">
                          <a:solidFill>
                            <a:srgbClr val="000000"/>
                          </a:solidFill>
                          <a:miter lim="800000"/>
                          <a:headEnd/>
                          <a:tailEnd/>
                        </a:ln>
                      </wps:spPr>
                      <wps:txbx>
                        <w:txbxContent>
                          <w:p w14:paraId="769614A7" w14:textId="77777777" w:rsidR="008E3412" w:rsidRDefault="008E3412"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CB0DEB">
                              <w:rPr>
                                <w:rFonts w:ascii="Consolas" w:hAnsi="Consolas" w:cs="Consolas"/>
                                <w:color w:val="000000"/>
                                <w:sz w:val="19"/>
                                <w:szCs w:val="19"/>
                                <w:lang w:eastAsia="hu-HU"/>
                              </w:rPr>
                              <w:t>Update</w:t>
                            </w:r>
                            <w:r>
                              <w:rPr>
                                <w:rFonts w:ascii="Consolas" w:hAnsi="Consolas" w:cs="Consolas"/>
                                <w:color w:val="000000"/>
                                <w:sz w:val="19"/>
                                <w:szCs w:val="19"/>
                                <w:lang w:eastAsia="hu-HU"/>
                              </w:rPr>
                              <w:t>()</w:t>
                            </w:r>
                          </w:p>
                          <w:p w14:paraId="76A33E34" w14:textId="3384E902" w:rsidR="008E3412" w:rsidRDefault="008E3412"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6F9654B0" w14:textId="44555100" w:rsidR="008E3412" w:rsidRDefault="008E3412"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SW.Restart</w:t>
                            </w:r>
                            <w:proofErr w:type="spellEnd"/>
                            <w:r>
                              <w:rPr>
                                <w:rFonts w:ascii="Consolas" w:hAnsi="Consolas" w:cs="Consolas"/>
                                <w:color w:val="000000"/>
                                <w:sz w:val="19"/>
                                <w:szCs w:val="19"/>
                                <w:lang w:eastAsia="hu-HU"/>
                              </w:rPr>
                              <w:t>();</w:t>
                            </w:r>
                          </w:p>
                          <w:p w14:paraId="753BD141" w14:textId="1811451E" w:rsidR="008E3412" w:rsidRDefault="008E3412"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foreach</w:t>
                            </w:r>
                            <w:r>
                              <w:rPr>
                                <w:rFonts w:ascii="Consolas" w:hAnsi="Consolas" w:cs="Consolas"/>
                                <w:color w:val="000000"/>
                                <w:sz w:val="19"/>
                                <w:szCs w:val="19"/>
                                <w:lang w:eastAsia="hu-HU"/>
                              </w:rPr>
                              <w:t xml:space="preserve"> (</w:t>
                            </w:r>
                            <w:r w:rsidRPr="00CB0DEB">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updateables</w:t>
                            </w:r>
                            <w:proofErr w:type="spellEnd"/>
                            <w:r>
                              <w:rPr>
                                <w:rFonts w:ascii="Consolas" w:hAnsi="Consolas" w:cs="Consolas"/>
                                <w:color w:val="000000"/>
                                <w:sz w:val="19"/>
                                <w:szCs w:val="19"/>
                                <w:lang w:eastAsia="hu-HU"/>
                              </w:rPr>
                              <w:t>)</w:t>
                            </w:r>
                          </w:p>
                          <w:p w14:paraId="12D7AB6B" w14:textId="69955AC0" w:rsidR="008E3412" w:rsidRDefault="008E3412"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6D7E4A3" w14:textId="21C76333" w:rsidR="008E3412" w:rsidRDefault="008E3412"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mover.UpdateManager_Update</w:t>
                            </w:r>
                            <w:proofErr w:type="spellEnd"/>
                            <w:r>
                              <w:rPr>
                                <w:rFonts w:ascii="Consolas" w:hAnsi="Consolas" w:cs="Consolas"/>
                                <w:color w:val="000000"/>
                                <w:sz w:val="19"/>
                                <w:szCs w:val="19"/>
                                <w:lang w:eastAsia="hu-HU"/>
                              </w:rPr>
                              <w:t>();</w:t>
                            </w:r>
                          </w:p>
                          <w:p w14:paraId="536B26F7" w14:textId="79356122" w:rsidR="008E3412" w:rsidRDefault="008E3412"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C2C558" w14:textId="0FDC4BBE" w:rsidR="008E3412" w:rsidRDefault="008E3412"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SW.Stop</w:t>
                            </w:r>
                            <w:proofErr w:type="spellEnd"/>
                            <w:r>
                              <w:rPr>
                                <w:rFonts w:ascii="Consolas" w:hAnsi="Consolas" w:cs="Consolas"/>
                                <w:color w:val="000000"/>
                                <w:sz w:val="19"/>
                                <w:szCs w:val="19"/>
                                <w:lang w:eastAsia="hu-HU"/>
                              </w:rPr>
                              <w:t>();</w:t>
                            </w:r>
                          </w:p>
                          <w:p w14:paraId="02A90616" w14:textId="77777777" w:rsidR="008E3412" w:rsidRDefault="008E3412" w:rsidP="000A441C">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StopWatchStoppedCallback</w:t>
                            </w:r>
                            <w:proofErr w:type="spellEnd"/>
                            <w:r>
                              <w:rPr>
                                <w:rFonts w:ascii="Consolas" w:hAnsi="Consolas" w:cs="Consolas"/>
                                <w:color w:val="000000"/>
                                <w:sz w:val="19"/>
                                <w:szCs w:val="19"/>
                                <w:lang w:eastAsia="hu-HU"/>
                              </w:rPr>
                              <w:t>?.Invoke();</w:t>
                            </w:r>
                          </w:p>
                          <w:p w14:paraId="4E7D75D7" w14:textId="7173CDBF" w:rsidR="008E3412" w:rsidRPr="00EB0661" w:rsidRDefault="008E3412" w:rsidP="000A441C">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6D2216DA" id="_x0000_s1037" type="#_x0000_t202" style="width:425.2pt;height:1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">
                <v:textbox inset="1mm">
                  <w:txbxContent>
                    <w:p w14:paraId="769614A7" w14:textId="77777777" w:rsidR="008E3412" w:rsidRDefault="008E3412"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CB0DEB">
                        <w:rPr>
                          <w:rFonts w:ascii="Consolas" w:hAnsi="Consolas" w:cs="Consolas"/>
                          <w:color w:val="000000"/>
                          <w:sz w:val="19"/>
                          <w:szCs w:val="19"/>
                          <w:lang w:eastAsia="hu-HU"/>
                        </w:rPr>
                        <w:t>Update</w:t>
                      </w:r>
                      <w:r>
                        <w:rPr>
                          <w:rFonts w:ascii="Consolas" w:hAnsi="Consolas" w:cs="Consolas"/>
                          <w:color w:val="000000"/>
                          <w:sz w:val="19"/>
                          <w:szCs w:val="19"/>
                          <w:lang w:eastAsia="hu-HU"/>
                        </w:rPr>
                        <w:t>()</w:t>
                      </w:r>
                    </w:p>
                    <w:p w14:paraId="76A33E34" w14:textId="3384E902" w:rsidR="008E3412" w:rsidRDefault="008E3412"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6F9654B0" w14:textId="44555100" w:rsidR="008E3412" w:rsidRDefault="008E3412"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SW.Restart</w:t>
                      </w:r>
                      <w:proofErr w:type="spellEnd"/>
                      <w:r>
                        <w:rPr>
                          <w:rFonts w:ascii="Consolas" w:hAnsi="Consolas" w:cs="Consolas"/>
                          <w:color w:val="000000"/>
                          <w:sz w:val="19"/>
                          <w:szCs w:val="19"/>
                          <w:lang w:eastAsia="hu-HU"/>
                        </w:rPr>
                        <w:t>();</w:t>
                      </w:r>
                    </w:p>
                    <w:p w14:paraId="753BD141" w14:textId="1811451E" w:rsidR="008E3412" w:rsidRDefault="008E3412"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foreach</w:t>
                      </w:r>
                      <w:r>
                        <w:rPr>
                          <w:rFonts w:ascii="Consolas" w:hAnsi="Consolas" w:cs="Consolas"/>
                          <w:color w:val="000000"/>
                          <w:sz w:val="19"/>
                          <w:szCs w:val="19"/>
                          <w:lang w:eastAsia="hu-HU"/>
                        </w:rPr>
                        <w:t xml:space="preserve"> (</w:t>
                      </w:r>
                      <w:r w:rsidRPr="00CB0DEB">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updateables</w:t>
                      </w:r>
                      <w:proofErr w:type="spellEnd"/>
                      <w:r>
                        <w:rPr>
                          <w:rFonts w:ascii="Consolas" w:hAnsi="Consolas" w:cs="Consolas"/>
                          <w:color w:val="000000"/>
                          <w:sz w:val="19"/>
                          <w:szCs w:val="19"/>
                          <w:lang w:eastAsia="hu-HU"/>
                        </w:rPr>
                        <w:t>)</w:t>
                      </w:r>
                    </w:p>
                    <w:p w14:paraId="12D7AB6B" w14:textId="69955AC0" w:rsidR="008E3412" w:rsidRDefault="008E3412"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6D7E4A3" w14:textId="21C76333" w:rsidR="008E3412" w:rsidRDefault="008E3412"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mover.UpdateManager_Update</w:t>
                      </w:r>
                      <w:proofErr w:type="spellEnd"/>
                      <w:r>
                        <w:rPr>
                          <w:rFonts w:ascii="Consolas" w:hAnsi="Consolas" w:cs="Consolas"/>
                          <w:color w:val="000000"/>
                          <w:sz w:val="19"/>
                          <w:szCs w:val="19"/>
                          <w:lang w:eastAsia="hu-HU"/>
                        </w:rPr>
                        <w:t>();</w:t>
                      </w:r>
                    </w:p>
                    <w:p w14:paraId="536B26F7" w14:textId="79356122" w:rsidR="008E3412" w:rsidRDefault="008E3412"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C2C558" w14:textId="0FDC4BBE" w:rsidR="008E3412" w:rsidRDefault="008E3412"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SW.Stop</w:t>
                      </w:r>
                      <w:proofErr w:type="spellEnd"/>
                      <w:r>
                        <w:rPr>
                          <w:rFonts w:ascii="Consolas" w:hAnsi="Consolas" w:cs="Consolas"/>
                          <w:color w:val="000000"/>
                          <w:sz w:val="19"/>
                          <w:szCs w:val="19"/>
                          <w:lang w:eastAsia="hu-HU"/>
                        </w:rPr>
                        <w:t>();</w:t>
                      </w:r>
                    </w:p>
                    <w:p w14:paraId="02A90616" w14:textId="77777777" w:rsidR="008E3412" w:rsidRDefault="008E3412" w:rsidP="000A441C">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StopWatchStoppedCallback</w:t>
                      </w:r>
                      <w:proofErr w:type="spellEnd"/>
                      <w:r>
                        <w:rPr>
                          <w:rFonts w:ascii="Consolas" w:hAnsi="Consolas" w:cs="Consolas"/>
                          <w:color w:val="000000"/>
                          <w:sz w:val="19"/>
                          <w:szCs w:val="19"/>
                          <w:lang w:eastAsia="hu-HU"/>
                        </w:rPr>
                        <w:t>?.Invoke();</w:t>
                      </w:r>
                    </w:p>
                    <w:p w14:paraId="4E7D75D7" w14:textId="7173CDBF" w:rsidR="008E3412" w:rsidRPr="00EB0661" w:rsidRDefault="008E3412" w:rsidP="000A441C">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57C700FD" w14:textId="6F287729" w:rsidR="00C860A5" w:rsidRPr="00C860A5" w:rsidRDefault="00C860A5" w:rsidP="00C860A5">
      <w:pPr>
        <w:pStyle w:val="Kpalrs"/>
        <w:rPr>
          <w:b w:val="0"/>
          <w:bCs w:val="0"/>
        </w:rPr>
      </w:pPr>
      <w:r>
        <w:t>Figure 2</w:t>
      </w:r>
      <w:r w:rsidR="009370D5">
        <w:t>8</w:t>
      </w:r>
      <w:r>
        <w:t xml:space="preserve">: </w:t>
      </w:r>
      <w:r>
        <w:rPr>
          <w:b w:val="0"/>
          <w:bCs w:val="0"/>
        </w:rPr>
        <w:t xml:space="preserve">The added </w:t>
      </w:r>
      <w:r w:rsidRPr="00C860A5">
        <w:rPr>
          <w:rFonts w:ascii="Consolas" w:hAnsi="Consolas"/>
          <w:b w:val="0"/>
          <w:bCs w:val="0"/>
          <w:sz w:val="20"/>
          <w:szCs w:val="20"/>
        </w:rPr>
        <w:t>StopWatch</w:t>
      </w:r>
      <w:r>
        <w:rPr>
          <w:b w:val="0"/>
          <w:bCs w:val="0"/>
        </w:rPr>
        <w:t xml:space="preserve"> to the </w:t>
      </w:r>
      <w:proofErr w:type="spellStart"/>
      <w:r w:rsidRPr="00C860A5">
        <w:rPr>
          <w:rFonts w:ascii="Consolas" w:hAnsi="Consolas"/>
          <w:b w:val="0"/>
          <w:bCs w:val="0"/>
          <w:sz w:val="20"/>
          <w:szCs w:val="20"/>
        </w:rPr>
        <w:t>UpdateManager</w:t>
      </w:r>
      <w:r w:rsidRPr="00C860A5">
        <w:rPr>
          <w:b w:val="0"/>
          <w:bCs w:val="0"/>
        </w:rPr>
        <w:t>’s</w:t>
      </w:r>
      <w:proofErr w:type="spellEnd"/>
      <w:r>
        <w:rPr>
          <w:b w:val="0"/>
          <w:bCs w:val="0"/>
        </w:rPr>
        <w:t xml:space="preserve"> </w:t>
      </w:r>
      <w:r w:rsidRPr="00C860A5">
        <w:rPr>
          <w:rFonts w:ascii="Consolas" w:hAnsi="Consolas"/>
          <w:b w:val="0"/>
          <w:bCs w:val="0"/>
          <w:sz w:val="20"/>
          <w:szCs w:val="20"/>
        </w:rPr>
        <w:t>Update</w:t>
      </w:r>
      <w:r>
        <w:rPr>
          <w:b w:val="0"/>
          <w:bCs w:val="0"/>
        </w:rPr>
        <w:t xml:space="preserve"> Message.</w:t>
      </w:r>
    </w:p>
    <w:p w14:paraId="2294F99F" w14:textId="4766903D" w:rsidR="00A50ACD" w:rsidRDefault="00297C16" w:rsidP="00D6693C">
      <w:pPr>
        <w:ind w:firstLine="425"/>
      </w:pPr>
      <w:r>
        <w:lastRenderedPageBreak/>
        <w:t xml:space="preserve">On the other hand, measuring the simple </w:t>
      </w:r>
      <w:r w:rsidRPr="004C0122">
        <w:rPr>
          <w:rFonts w:ascii="Consolas" w:hAnsi="Consolas"/>
          <w:sz w:val="22"/>
          <w:szCs w:val="22"/>
        </w:rPr>
        <w:t>Update</w:t>
      </w:r>
      <w:r w:rsidRPr="004C0122">
        <w:rPr>
          <w:sz w:val="22"/>
          <w:szCs w:val="22"/>
        </w:rPr>
        <w:t xml:space="preserve"> </w:t>
      </w:r>
      <w:r>
        <w:t>message</w:t>
      </w:r>
      <w:r w:rsidR="00D37E9B">
        <w:t>s</w:t>
      </w:r>
      <w:r>
        <w:t xml:space="preserve"> is not that trivial. Since </w:t>
      </w:r>
      <w:r w:rsidR="004C0122">
        <w:t xml:space="preserve">so many game loops are executed under a </w:t>
      </w:r>
      <w:r w:rsidR="004361E0">
        <w:t>second,</w:t>
      </w:r>
      <w:r w:rsidR="004C0122">
        <w:t xml:space="preserve"> we do not want to pollute our </w:t>
      </w:r>
      <w:r w:rsidR="004C0122" w:rsidRPr="004C0122">
        <w:rPr>
          <w:rFonts w:ascii="Consolas" w:hAnsi="Consolas"/>
          <w:sz w:val="22"/>
          <w:szCs w:val="22"/>
        </w:rPr>
        <w:t>Update</w:t>
      </w:r>
      <w:r w:rsidR="004C0122">
        <w:t xml:space="preserve"> method so the measurement and checking must be moved elsewhere.</w:t>
      </w:r>
      <w:r w:rsidR="00AF34D3">
        <w:t xml:space="preserve"> A good solution to this problem is to create two </w:t>
      </w:r>
      <w:proofErr w:type="spellStart"/>
      <w:r w:rsidR="00AF34D3" w:rsidRPr="00AF34D3">
        <w:rPr>
          <w:rFonts w:ascii="Consolas" w:hAnsi="Consolas"/>
          <w:sz w:val="22"/>
          <w:szCs w:val="22"/>
        </w:rPr>
        <w:t>MonoBehaviour</w:t>
      </w:r>
      <w:r w:rsidR="00AF34D3">
        <w:t>s</w:t>
      </w:r>
      <w:proofErr w:type="spellEnd"/>
      <w:r w:rsidR="00AF34D3">
        <w:t xml:space="preserve"> and set their execution order just before and after the </w:t>
      </w:r>
      <w:r w:rsidR="00AF34D3" w:rsidRPr="00AF34D3">
        <w:rPr>
          <w:rFonts w:ascii="Consolas" w:hAnsi="Consolas"/>
          <w:sz w:val="22"/>
          <w:szCs w:val="22"/>
        </w:rPr>
        <w:t>Mover</w:t>
      </w:r>
      <w:r w:rsidR="00AF34D3">
        <w:t xml:space="preserve"> script.</w:t>
      </w:r>
      <w:r w:rsidR="00685CD9">
        <w:t xml:space="preserve"> The only drawback of this solution is that we will have an additional interop call </w:t>
      </w:r>
      <w:r w:rsidR="0076699E">
        <w:t>in order to stop the timer</w:t>
      </w:r>
      <w:r w:rsidR="005B16EC">
        <w:t xml:space="preserve"> in the just after MonoBehaviour. </w:t>
      </w:r>
      <w:r w:rsidR="003E3BAD">
        <w:t xml:space="preserve">The two helper classes are named </w:t>
      </w:r>
      <w:proofErr w:type="spellStart"/>
      <w:r w:rsidR="003E3BAD" w:rsidRPr="003E3BAD">
        <w:t>UpdateBenchmarkHelperJustBefore</w:t>
      </w:r>
      <w:proofErr w:type="spellEnd"/>
      <w:r w:rsidR="003E3BAD">
        <w:t xml:space="preserve"> and After </w:t>
      </w:r>
      <w:r w:rsidR="004672AA">
        <w:t>and located in the Test assembly</w:t>
      </w:r>
      <w:r w:rsidR="003E3BAD">
        <w:t>.</w:t>
      </w:r>
      <w:r w:rsidR="00471CC5">
        <w:t xml:space="preserve"> The stopping and measuring logic </w:t>
      </w:r>
      <w:r w:rsidR="004A2414">
        <w:t>are</w:t>
      </w:r>
      <w:r w:rsidR="00471CC5">
        <w:t xml:space="preserve"> the same as in </w:t>
      </w:r>
      <w:r w:rsidR="00471CC5" w:rsidRPr="00471CC5">
        <w:rPr>
          <w:b/>
          <w:bCs/>
        </w:rPr>
        <w:t>Figure 2</w:t>
      </w:r>
      <w:r w:rsidR="00BD6F0E">
        <w:rPr>
          <w:b/>
          <w:bCs/>
        </w:rPr>
        <w:t>8</w:t>
      </w:r>
      <w:r w:rsidR="00471CC5">
        <w:t>.</w:t>
      </w:r>
    </w:p>
    <w:p w14:paraId="3580E49A" w14:textId="77777777" w:rsidR="004C2E7C" w:rsidRDefault="004C2E7C" w:rsidP="004C2E7C">
      <w:pPr>
        <w:keepNext/>
        <w:ind w:firstLine="0"/>
      </w:pPr>
      <w:r>
        <w:rPr>
          <w:noProof/>
        </w:rPr>
        <w:drawing>
          <wp:inline distT="0" distB="0" distL="0" distR="0" wp14:anchorId="1E1343BC" wp14:editId="47389160">
            <wp:extent cx="5260340" cy="3453568"/>
            <wp:effectExtent l="114300" t="114300" r="111760" b="10922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29">
                      <a:extLst>
                        <a:ext uri="{28A0092B-C50C-407E-A947-70E740481C1C}">
                          <a14:useLocalDpi xmlns:a14="http://schemas.microsoft.com/office/drawing/2010/main" val="0"/>
                        </a:ext>
                      </a:extLst>
                    </a:blip>
                    <a:stretch>
                      <a:fillRect/>
                    </a:stretch>
                  </pic:blipFill>
                  <pic:spPr>
                    <a:xfrm>
                      <a:off x="0" y="0"/>
                      <a:ext cx="5260340" cy="3453568"/>
                    </a:xfrm>
                    <a:prstGeom prst="rect">
                      <a:avLst/>
                    </a:prstGeom>
                    <a:effectLst>
                      <a:outerShdw blurRad="63500" sx="102000" sy="102000" algn="ctr" rotWithShape="0">
                        <a:prstClr val="black">
                          <a:alpha val="40000"/>
                        </a:prstClr>
                      </a:outerShdw>
                    </a:effectLst>
                  </pic:spPr>
                </pic:pic>
              </a:graphicData>
            </a:graphic>
          </wp:inline>
        </w:drawing>
      </w:r>
    </w:p>
    <w:p w14:paraId="435B9D7B" w14:textId="4A5AA0A3" w:rsidR="000A441C" w:rsidRDefault="004C2E7C" w:rsidP="004C2E7C">
      <w:pPr>
        <w:pStyle w:val="Kpalrs"/>
        <w:rPr>
          <w:b w:val="0"/>
          <w:bCs w:val="0"/>
        </w:rPr>
      </w:pPr>
      <w:r>
        <w:t xml:space="preserve">Figure </w:t>
      </w:r>
      <w:r w:rsidR="00F839BC">
        <w:t>29</w:t>
      </w:r>
      <w:r w:rsidR="000F33C7">
        <w:t xml:space="preserve">: </w:t>
      </w:r>
      <w:r w:rsidR="000F33C7">
        <w:rPr>
          <w:b w:val="0"/>
          <w:bCs w:val="0"/>
        </w:rPr>
        <w:t>The results of the benchmarks</w:t>
      </w:r>
      <w:r w:rsidR="007732C3">
        <w:rPr>
          <w:b w:val="0"/>
          <w:bCs w:val="0"/>
        </w:rPr>
        <w:t xml:space="preserve"> under different scripting backends</w:t>
      </w:r>
    </w:p>
    <w:p w14:paraId="13E1B67F" w14:textId="2B75F469" w:rsidR="007732C3" w:rsidRDefault="00D210DE" w:rsidP="007732C3">
      <w:pPr>
        <w:ind w:firstLine="425"/>
      </w:pPr>
      <w:r>
        <w:t>Not surprisingly IL2CPP leading th</w:t>
      </w:r>
      <w:r w:rsidR="001B6868">
        <w:t>e</w:t>
      </w:r>
      <w:r>
        <w:t xml:space="preserve"> competition</w:t>
      </w:r>
      <w:r w:rsidR="001B211D">
        <w:t xml:space="preserve"> by far however it’s still </w:t>
      </w:r>
      <w:r w:rsidR="00A666D3">
        <w:t>int</w:t>
      </w:r>
      <w:r w:rsidR="006B787A">
        <w:t>e</w:t>
      </w:r>
      <w:r w:rsidR="00A666D3">
        <w:t>resting</w:t>
      </w:r>
      <w:r w:rsidR="001B211D">
        <w:t xml:space="preserve"> that the </w:t>
      </w:r>
      <w:r w:rsidR="00CA12B7">
        <w:t>Update Manager</w:t>
      </w:r>
      <w:r w:rsidR="00CD2592">
        <w:t xml:space="preserve"> is</w:t>
      </w:r>
      <w:r w:rsidR="001B211D">
        <w:t xml:space="preserve"> still </w:t>
      </w:r>
      <w:r w:rsidR="00CA12B7">
        <w:t>twice as fast as the traditional way</w:t>
      </w:r>
      <w:r w:rsidR="00A666D3">
        <w:t>. If we profile</w:t>
      </w:r>
      <w:r w:rsidR="006C51E9">
        <w:t>d</w:t>
      </w:r>
      <w:r w:rsidR="00A666D3">
        <w:t xml:space="preserve"> the execution of the </w:t>
      </w:r>
      <w:r w:rsidR="00EC4AF8">
        <w:t xml:space="preserve">Traditional method’s </w:t>
      </w:r>
      <w:r w:rsidR="00A666D3">
        <w:t xml:space="preserve">IL2CPP </w:t>
      </w:r>
      <w:r w:rsidR="00EC4AF8">
        <w:t>build we would probably find many Unity specific call</w:t>
      </w:r>
      <w:r w:rsidR="007243CF">
        <w:t>s</w:t>
      </w:r>
      <w:r w:rsidR="00EC4AF8">
        <w:t xml:space="preserve"> like check if the GameObject exists </w:t>
      </w:r>
      <w:r w:rsidR="007243CF">
        <w:t xml:space="preserve">before invoking a component method </w:t>
      </w:r>
      <w:r w:rsidR="00EC4AF8">
        <w:t xml:space="preserve">etc. </w:t>
      </w:r>
      <w:r w:rsidR="007C7CC8">
        <w:t>and these</w:t>
      </w:r>
      <w:r w:rsidR="00EC4AF8">
        <w:t xml:space="preserve"> would probably explain the longer execution time</w:t>
      </w:r>
      <w:r w:rsidR="00CA12B7">
        <w:t>.</w:t>
      </w:r>
      <w:r w:rsidR="00E77369">
        <w:t xml:space="preserve"> </w:t>
      </w:r>
      <w:r w:rsidR="005230B6">
        <w:t>We can also make the conclusion that IL2CPP in this case is far faster than Mono</w:t>
      </w:r>
      <w:r w:rsidR="004300C1">
        <w:t>,</w:t>
      </w:r>
      <w:r w:rsidR="005230B6">
        <w:t xml:space="preserve"> usually around twice as fast.</w:t>
      </w:r>
      <w:r w:rsidR="0029765E">
        <w:t xml:space="preserve"> The </w:t>
      </w:r>
      <w:r w:rsidR="00A54B6A">
        <w:t>benchmark</w:t>
      </w:r>
      <w:r w:rsidR="0029765E">
        <w:t xml:space="preserve"> </w:t>
      </w:r>
      <w:r w:rsidR="007B4791">
        <w:t>ran</w:t>
      </w:r>
      <w:r w:rsidR="0029765E">
        <w:t xml:space="preserve"> for one minute prior to a 5 seconds warmup</w:t>
      </w:r>
      <w:r w:rsidR="00C47501">
        <w:t xml:space="preserve"> and both scripting backends had the ideal compiler setting</w:t>
      </w:r>
      <w:r w:rsidR="0029765E">
        <w:t>.</w:t>
      </w:r>
    </w:p>
    <w:p w14:paraId="2A3C830E" w14:textId="6E7C71A5" w:rsidR="00D74A29" w:rsidRDefault="00D74A29" w:rsidP="007732C3">
      <w:pPr>
        <w:ind w:firstLine="425"/>
      </w:pPr>
    </w:p>
    <w:p w14:paraId="3720C4AC" w14:textId="3D36BE80" w:rsidR="00D74A29" w:rsidRDefault="00014E4A" w:rsidP="009A6D38">
      <w:pPr>
        <w:pStyle w:val="Cmsor2"/>
      </w:pPr>
      <w:bookmarkStart w:id="33" w:name="_Toc58330313"/>
      <w:r>
        <w:lastRenderedPageBreak/>
        <w:t>C</w:t>
      </w:r>
      <w:r w:rsidR="000031C6">
        <w:t xml:space="preserve">ustom </w:t>
      </w:r>
      <w:r w:rsidR="005F6F46">
        <w:t>properties and h</w:t>
      </w:r>
      <w:r w:rsidR="009A6D38">
        <w:t>ashing</w:t>
      </w:r>
      <w:bookmarkEnd w:id="33"/>
    </w:p>
    <w:p w14:paraId="17295F2F" w14:textId="2A694B3E" w:rsidR="009A6D38" w:rsidRDefault="009A6D38" w:rsidP="009A6D38">
      <w:pPr>
        <w:ind w:firstLine="425"/>
      </w:pPr>
      <w:r>
        <w:t xml:space="preserve">Unity has many internal systems </w:t>
      </w:r>
      <w:r w:rsidR="007A69B2">
        <w:t>which</w:t>
      </w:r>
      <w:r>
        <w:t xml:space="preserve"> </w:t>
      </w:r>
      <w:r w:rsidR="003E309C">
        <w:t xml:space="preserve">allow the </w:t>
      </w:r>
      <w:r w:rsidR="00390C9E">
        <w:t>developers</w:t>
      </w:r>
      <w:r w:rsidR="003E309C">
        <w:t xml:space="preserve"> to create own propertie</w:t>
      </w:r>
      <w:r w:rsidR="001D6870">
        <w:t xml:space="preserve">s </w:t>
      </w:r>
      <w:r w:rsidR="00EF24B8">
        <w:t xml:space="preserve">in order </w:t>
      </w:r>
      <w:r w:rsidR="001D6870">
        <w:t>to extend those systems</w:t>
      </w:r>
      <w:r w:rsidR="003E309C">
        <w:t xml:space="preserve">. </w:t>
      </w:r>
      <w:r w:rsidR="00011FE4">
        <w:t>Systems and modules like the</w:t>
      </w:r>
      <w:r w:rsidR="003E309C">
        <w:t xml:space="preserve"> Animator</w:t>
      </w:r>
      <w:r w:rsidR="00677732">
        <w:t xml:space="preserve"> or </w:t>
      </w:r>
      <w:r w:rsidR="003E309C">
        <w:t>Material</w:t>
      </w:r>
      <w:r w:rsidR="00011FE4">
        <w:t xml:space="preserve"> and</w:t>
      </w:r>
      <w:r w:rsidR="003E309C">
        <w:t xml:space="preserve"> Shader</w:t>
      </w:r>
      <w:r w:rsidR="001D6870">
        <w:t xml:space="preserve"> properties</w:t>
      </w:r>
      <w:r w:rsidR="003E309C">
        <w:t xml:space="preserve"> </w:t>
      </w:r>
      <w:r w:rsidR="00840958">
        <w:t>are all allow this</w:t>
      </w:r>
      <w:r w:rsidR="009019F2">
        <w:t xml:space="preserve"> type of behavior</w:t>
      </w:r>
      <w:r w:rsidR="00840958">
        <w:t>.</w:t>
      </w:r>
      <w:r w:rsidR="002F6E27">
        <w:t xml:space="preserve"> Whenever the </w:t>
      </w:r>
      <w:r w:rsidR="001D6870">
        <w:t>developer create</w:t>
      </w:r>
      <w:r w:rsidR="00390C9E">
        <w:t>s</w:t>
      </w:r>
      <w:r w:rsidR="001D6870">
        <w:t xml:space="preserve"> </w:t>
      </w:r>
      <w:r w:rsidR="006E208B">
        <w:t xml:space="preserve">such </w:t>
      </w:r>
      <w:r w:rsidR="001D6870">
        <w:t xml:space="preserve">a </w:t>
      </w:r>
      <w:r w:rsidR="00C7592D">
        <w:t>property</w:t>
      </w:r>
      <w:r w:rsidR="00390C9E">
        <w:t xml:space="preserve"> a unique name has to </w:t>
      </w:r>
      <w:r w:rsidR="00451723">
        <w:t xml:space="preserve">be </w:t>
      </w:r>
      <w:r w:rsidR="00390C9E">
        <w:t>assigned</w:t>
      </w:r>
      <w:r w:rsidR="00156822">
        <w:t xml:space="preserve"> to it. However, Unity does not use this unique string name to address these objects</w:t>
      </w:r>
      <w:r w:rsidR="00275582">
        <w:t xml:space="preserve">. Under the hood </w:t>
      </w:r>
      <w:r w:rsidR="00156822">
        <w:t>a hash is calculated based on the string</w:t>
      </w:r>
      <w:r w:rsidR="00AC3389">
        <w:t xml:space="preserve"> </w:t>
      </w:r>
      <w:r w:rsidR="000860F5">
        <w:t xml:space="preserve">value </w:t>
      </w:r>
      <w:r w:rsidR="00AC3389">
        <w:t>and the addressing will happen via this unique ID</w:t>
      </w:r>
      <w:r w:rsidR="00156822">
        <w:t xml:space="preserve">. If the developer tries to assign </w:t>
      </w:r>
      <w:r w:rsidR="00546002">
        <w:t xml:space="preserve">a </w:t>
      </w:r>
      <w:r w:rsidR="00EB3646">
        <w:t>non-unique</w:t>
      </w:r>
      <w:r w:rsidR="00546002">
        <w:t xml:space="preserve"> name to a property</w:t>
      </w:r>
      <w:r w:rsidR="00EB3646">
        <w:t xml:space="preserve"> Unity will automatically concatenate a unique number after the name thus </w:t>
      </w:r>
      <w:r w:rsidR="00E134DC">
        <w:t>en</w:t>
      </w:r>
      <w:r w:rsidR="00EB3646">
        <w:t>forcing uniqueness.</w:t>
      </w:r>
    </w:p>
    <w:p w14:paraId="097AE700" w14:textId="4FA7DAB7" w:rsidR="00493B94" w:rsidRDefault="00493B94" w:rsidP="001947EC">
      <w:pPr>
        <w:ind w:firstLine="425"/>
      </w:pPr>
      <w:r>
        <w:t>The problem with this is that many developers do not know about this</w:t>
      </w:r>
      <w:r w:rsidR="00334C68">
        <w:t xml:space="preserve"> mechanism</w:t>
      </w:r>
      <w:r>
        <w:t xml:space="preserve"> and tend to access these properties using the overload methods that are accepting a string value. In this case</w:t>
      </w:r>
      <w:r w:rsidR="000609A4">
        <w:t>,</w:t>
      </w:r>
      <w:r>
        <w:t xml:space="preserve"> the method calculates the hash and then assign</w:t>
      </w:r>
      <w:r w:rsidR="002260C9">
        <w:t>s</w:t>
      </w:r>
      <w:r>
        <w:t xml:space="preserve"> or returns the </w:t>
      </w:r>
      <w:r w:rsidR="00334C68">
        <w:t xml:space="preserve">desired value. </w:t>
      </w:r>
      <w:r w:rsidR="000060C3">
        <w:t>Normally this does not produce measurable differences in frame time since it’s quite rare that for example the Animator’s state is queried in every frame.</w:t>
      </w:r>
      <w:r w:rsidR="00492721">
        <w:t xml:space="preserve"> H</w:t>
      </w:r>
      <w:r w:rsidR="00492721" w:rsidRPr="00492721">
        <w:t>owbeit</w:t>
      </w:r>
      <w:r w:rsidR="00492721">
        <w:t xml:space="preserve"> this can cause performance degradations </w:t>
      </w:r>
      <w:r w:rsidR="00AE7774">
        <w:t>in case</w:t>
      </w:r>
      <w:r w:rsidR="0091045F">
        <w:t>s</w:t>
      </w:r>
      <w:r w:rsidR="00AE7774">
        <w:t xml:space="preserve"> when it is used e.g. </w:t>
      </w:r>
      <w:r w:rsidR="0028773E">
        <w:t xml:space="preserve">in </w:t>
      </w:r>
      <w:r w:rsidR="00AE7774">
        <w:t>tight loops</w:t>
      </w:r>
      <w:r w:rsidR="0091045F">
        <w:t xml:space="preserve"> or in Update Messages</w:t>
      </w:r>
      <w:r w:rsidR="00AE7774">
        <w:t>.</w:t>
      </w:r>
      <w:r w:rsidR="00003DFD">
        <w:t xml:space="preserve"> A good example to this are shaders. </w:t>
      </w:r>
      <w:r w:rsidR="006D04A5">
        <w:t xml:space="preserve">It is a common scenario where a shader has to be updated via a C# script in order to execute </w:t>
      </w:r>
      <w:r w:rsidR="002260C9">
        <w:t xml:space="preserve">some kind of special </w:t>
      </w:r>
      <w:r w:rsidR="001947EC">
        <w:t>culling, calculate light based on game logic etc.</w:t>
      </w:r>
      <w:r w:rsidR="002774D9">
        <w:t xml:space="preserve"> </w:t>
      </w:r>
      <w:r w:rsidR="004C4408">
        <w:t>Fortunately, Unity provided methods that are directly accepting hashed values for performance improvements. So</w:t>
      </w:r>
      <w:r w:rsidR="00827920">
        <w:t>,</w:t>
      </w:r>
      <w:r w:rsidR="004C4408">
        <w:t xml:space="preserve"> a</w:t>
      </w:r>
      <w:r w:rsidR="002774D9">
        <w:t xml:space="preserve"> proper solution to avoid hash calculations every time the get/set property value methods are invoked is to pre-calculate these hashes at application startup or at scene load and use the overload methods that are directly consuming </w:t>
      </w:r>
      <w:r w:rsidR="004C4408">
        <w:t>these hashes.</w:t>
      </w:r>
    </w:p>
    <w:p w14:paraId="590885CC" w14:textId="6AE935E9" w:rsidR="007F486F" w:rsidRDefault="0070161E" w:rsidP="007F486F">
      <w:pPr>
        <w:ind w:firstLine="425"/>
      </w:pPr>
      <w:r>
        <w:t>When working with systems that allow the definition of custom properties</w:t>
      </w:r>
      <w:r w:rsidR="00056E90">
        <w:t>,</w:t>
      </w:r>
      <w:r w:rsidR="00BB231A">
        <w:t xml:space="preserve"> a good design pattern </w:t>
      </w:r>
      <w:r w:rsidR="00713653">
        <w:t xml:space="preserve">proposed by this thesis </w:t>
      </w:r>
      <w:r w:rsidR="00BB231A">
        <w:t>is to use</w:t>
      </w:r>
      <w:r w:rsidR="007D070F">
        <w:t xml:space="preserve"> a mapping class</w:t>
      </w:r>
      <w:r w:rsidR="00DD6659">
        <w:t xml:space="preserve"> containing the precalculated has</w:t>
      </w:r>
      <w:r w:rsidR="004817D6">
        <w:t>h</w:t>
      </w:r>
      <w:r w:rsidR="00DD6659">
        <w:t xml:space="preserve"> values via</w:t>
      </w:r>
      <w:r w:rsidR="00BB231A">
        <w:t xml:space="preserve"> the advantage of static classes. </w:t>
      </w:r>
      <w:r w:rsidR="007F486F">
        <w:t>In C#</w:t>
      </w:r>
      <w:r w:rsidR="006529BB">
        <w:t>,</w:t>
      </w:r>
      <w:r w:rsidR="007F486F">
        <w:t xml:space="preserve"> static classes are a type of classes that cannot be instantiated</w:t>
      </w:r>
      <w:r w:rsidR="006529BB">
        <w:t xml:space="preserve"> and therefore </w:t>
      </w:r>
      <w:r w:rsidR="00462BAC">
        <w:t xml:space="preserve">can </w:t>
      </w:r>
      <w:r w:rsidR="006529BB">
        <w:t>only contain static members</w:t>
      </w:r>
      <w:r w:rsidR="007F486F">
        <w:t xml:space="preserve">. </w:t>
      </w:r>
      <w:r w:rsidR="006529BB">
        <w:t>Since a static class cannot be instantiated inheritance is also prohibited.</w:t>
      </w:r>
      <w:r w:rsidR="00413876">
        <w:t xml:space="preserve"> </w:t>
      </w:r>
      <w:r w:rsidR="00052BEF">
        <w:t>Moreover, the application</w:t>
      </w:r>
      <w:r w:rsidR="00413876" w:rsidRPr="00413876">
        <w:t xml:space="preserve"> cannot specify exactly when the class is loaded</w:t>
      </w:r>
      <w:r w:rsidR="00052BEF">
        <w:t>.</w:t>
      </w:r>
      <w:r w:rsidR="00413876" w:rsidRPr="00413876">
        <w:t xml:space="preserve"> </w:t>
      </w:r>
      <w:r w:rsidR="00052BEF">
        <w:t>H</w:t>
      </w:r>
      <w:r w:rsidR="00413876" w:rsidRPr="00413876">
        <w:t>owever</w:t>
      </w:r>
      <w:r w:rsidR="00052BEF">
        <w:t>,</w:t>
      </w:r>
      <w:r w:rsidR="00413876" w:rsidRPr="00413876">
        <w:t xml:space="preserve"> it is guaranteed to be loaded and to have its fields initialized before the class is referenced for the first time in </w:t>
      </w:r>
      <w:r w:rsidR="00813BE4">
        <w:t>the</w:t>
      </w:r>
      <w:r w:rsidR="00413876" w:rsidRPr="00413876">
        <w:t xml:space="preserve"> program. A static class remains in memory for the lifetime of the application</w:t>
      </w:r>
      <w:r w:rsidR="00CA2B80">
        <w:t xml:space="preserve">. </w:t>
      </w:r>
      <w:r w:rsidR="00233416">
        <w:t xml:space="preserve">Static classes </w:t>
      </w:r>
      <w:r w:rsidR="002B0674">
        <w:t xml:space="preserve">are therefore a </w:t>
      </w:r>
      <w:r w:rsidR="00233416">
        <w:t>perfect choice for storing “global” state about the application</w:t>
      </w:r>
      <w:r w:rsidR="004F22B6">
        <w:t>.</w:t>
      </w:r>
      <w:r w:rsidR="00531ADE">
        <w:t xml:space="preserve"> Since all of the hashing methods are static ones, we can use them in static constructors or in static field initializers.</w:t>
      </w:r>
    </w:p>
    <w:p w14:paraId="76E78C12" w14:textId="01F1C577" w:rsidR="00ED74C8" w:rsidRPr="009A6D38" w:rsidRDefault="00995EE3" w:rsidP="00D87C31">
      <w:pPr>
        <w:ind w:firstLine="425"/>
      </w:pPr>
      <w:r>
        <w:lastRenderedPageBreak/>
        <w:t xml:space="preserve">The concept of the proposed design pattern is that whenever a shader is created </w:t>
      </w:r>
      <w:r w:rsidR="009C0D8C">
        <w:t>that needs input or the game needs output from it</w:t>
      </w:r>
      <w:r w:rsidR="00D87C31">
        <w:t>,</w:t>
      </w:r>
      <w:r w:rsidR="009C0D8C">
        <w:t xml:space="preserve"> a corresponding </w:t>
      </w:r>
      <w:r w:rsidR="00EC7CB6">
        <w:t>static mapping class</w:t>
      </w:r>
      <w:r w:rsidR="009C0D8C">
        <w:t xml:space="preserve"> </w:t>
      </w:r>
      <w:r w:rsidR="00D87C31">
        <w:t xml:space="preserve">with the same name as the shader </w:t>
      </w:r>
      <w:r w:rsidR="009C0D8C">
        <w:t xml:space="preserve">has to be created based on </w:t>
      </w:r>
      <w:r w:rsidR="009C0D8C" w:rsidRPr="009C0D8C">
        <w:rPr>
          <w:b/>
          <w:bCs/>
        </w:rPr>
        <w:t>Figure 3</w:t>
      </w:r>
      <w:r w:rsidR="00C37318">
        <w:rPr>
          <w:b/>
          <w:bCs/>
        </w:rPr>
        <w:t>0</w:t>
      </w:r>
      <w:r w:rsidR="009C0D8C">
        <w:t>.</w:t>
      </w:r>
    </w:p>
    <w:p w14:paraId="296067CC" w14:textId="30EE25F7" w:rsidR="007E30F2" w:rsidRDefault="00ED74C8" w:rsidP="00ED74C8">
      <w:pPr>
        <w:ind w:firstLine="0"/>
      </w:pPr>
      <w:r w:rsidRPr="004B7D84">
        <w:rPr>
          <w:rFonts w:cs="Consolas"/>
          <w:noProof/>
          <w:color w:val="000000"/>
          <w:sz w:val="19"/>
          <w:szCs w:val="19"/>
          <w:lang w:eastAsia="hu-HU"/>
        </w:rPr>
        <mc:AlternateContent>
          <mc:Choice Requires="wps">
            <w:drawing>
              <wp:inline distT="0" distB="0" distL="0" distR="0" wp14:anchorId="70322126" wp14:editId="514EB808">
                <wp:extent cx="5400040" cy="2100943"/>
                <wp:effectExtent l="0" t="0" r="10160" b="13970"/>
                <wp:docPr id="2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100943"/>
                        </a:xfrm>
                        <a:prstGeom prst="rect">
                          <a:avLst/>
                        </a:prstGeom>
                        <a:solidFill>
                          <a:srgbClr val="FFFFFF"/>
                        </a:solidFill>
                        <a:ln w="9525">
                          <a:solidFill>
                            <a:srgbClr val="000000"/>
                          </a:solidFill>
                          <a:miter lim="800000"/>
                          <a:headEnd/>
                          <a:tailEnd/>
                        </a:ln>
                      </wps:spPr>
                      <wps:txbx>
                        <w:txbxContent>
                          <w:p w14:paraId="3BA440D1" w14:textId="766F8733" w:rsidR="008E3412" w:rsidRDefault="008E3412" w:rsidP="00ED74C8">
                            <w:pPr>
                              <w:autoSpaceDE w:val="0"/>
                              <w:autoSpaceDN w:val="0"/>
                              <w:adjustRightInd w:val="0"/>
                              <w:spacing w:after="0" w:line="240" w:lineRule="auto"/>
                              <w:ind w:firstLine="0"/>
                              <w:jc w:val="left"/>
                              <w:rPr>
                                <w:rFonts w:ascii="Consolas" w:hAnsi="Consolas" w:cs="Consolas"/>
                                <w:color w:val="0000FF"/>
                                <w:sz w:val="19"/>
                                <w:szCs w:val="19"/>
                                <w:lang w:eastAsia="hu-HU"/>
                              </w:rPr>
                            </w:pPr>
                            <w:r>
                              <w:rPr>
                                <w:rFonts w:ascii="Consolas" w:hAnsi="Consolas" w:cs="Consolas"/>
                                <w:color w:val="0000FF"/>
                                <w:sz w:val="19"/>
                                <w:szCs w:val="19"/>
                                <w:lang w:eastAsia="hu-HU"/>
                              </w:rPr>
                              <w:t xml:space="preserve">namespace </w:t>
                            </w:r>
                            <w:proofErr w:type="spellStart"/>
                            <w:r>
                              <w:rPr>
                                <w:rFonts w:ascii="Consolas" w:hAnsi="Consolas" w:cs="Consolas"/>
                                <w:color w:val="000000"/>
                                <w:sz w:val="19"/>
                                <w:szCs w:val="19"/>
                                <w:lang w:eastAsia="hu-HU"/>
                              </w:rPr>
                              <w:t>ExampleProject.Shaders</w:t>
                            </w:r>
                            <w:proofErr w:type="spellEnd"/>
                            <w:r>
                              <w:rPr>
                                <w:rFonts w:ascii="Consolas" w:hAnsi="Consolas" w:cs="Consolas"/>
                                <w:color w:val="000000"/>
                                <w:sz w:val="19"/>
                                <w:szCs w:val="19"/>
                                <w:lang w:eastAsia="hu-HU"/>
                              </w:rPr>
                              <w:br/>
                              <w:t>{</w:t>
                            </w:r>
                          </w:p>
                          <w:p w14:paraId="73257E2C" w14:textId="6BA008F4" w:rsidR="008E3412" w:rsidRDefault="008E3412"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proofErr w:type="spellStart"/>
                            <w:r>
                              <w:rPr>
                                <w:rFonts w:ascii="Consolas" w:hAnsi="Consolas" w:cs="Consolas"/>
                                <w:color w:val="2B91AF"/>
                                <w:sz w:val="19"/>
                                <w:szCs w:val="19"/>
                                <w:lang w:eastAsia="hu-HU"/>
                              </w:rPr>
                              <w:t>StylizedWater</w:t>
                            </w:r>
                            <w:proofErr w:type="spellEnd"/>
                          </w:p>
                          <w:p w14:paraId="00664CE2" w14:textId="33B0BA6D" w:rsidR="008E3412" w:rsidRDefault="008E3412"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FA026FB" w14:textId="76D7449E" w:rsidR="008E3412" w:rsidRDefault="008E3412"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proofErr w:type="spellStart"/>
                            <w:r>
                              <w:rPr>
                                <w:rFonts w:ascii="Consolas" w:hAnsi="Consolas" w:cs="Consolas"/>
                                <w:color w:val="0000FF"/>
                                <w:sz w:val="19"/>
                                <w:szCs w:val="19"/>
                                <w:lang w:eastAsia="hu-HU"/>
                              </w:rPr>
                              <w:t>readonly</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_Color =</w:t>
                            </w:r>
                          </w:p>
                          <w:p w14:paraId="6E0463D1" w14:textId="1031D4CE" w:rsidR="008E3412" w:rsidRDefault="008E3412"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proofErr w:type="spellEnd"/>
                            <w:r>
                              <w:rPr>
                                <w:rFonts w:ascii="Consolas" w:hAnsi="Consolas" w:cs="Consolas"/>
                                <w:color w:val="000000"/>
                                <w:sz w:val="19"/>
                                <w:szCs w:val="19"/>
                                <w:lang w:eastAsia="hu-HU"/>
                              </w:rPr>
                              <w:t>(</w:t>
                            </w:r>
                            <w:proofErr w:type="spellStart"/>
                            <w:r w:rsidRPr="00ED74C8">
                              <w:rPr>
                                <w:rFonts w:ascii="Consolas" w:hAnsi="Consolas" w:cs="Consolas"/>
                                <w:color w:val="0000FF"/>
                                <w:sz w:val="19"/>
                                <w:szCs w:val="19"/>
                                <w:lang w:eastAsia="hu-HU"/>
                              </w:rPr>
                              <w:t>nameof</w:t>
                            </w:r>
                            <w:proofErr w:type="spellEnd"/>
                            <w:r>
                              <w:rPr>
                                <w:rFonts w:ascii="Consolas" w:hAnsi="Consolas" w:cs="Consolas"/>
                                <w:color w:val="000000"/>
                                <w:sz w:val="19"/>
                                <w:szCs w:val="19"/>
                                <w:lang w:eastAsia="hu-HU"/>
                              </w:rPr>
                              <w:t>(_Color));</w:t>
                            </w:r>
                          </w:p>
                          <w:p w14:paraId="39764216" w14:textId="77777777" w:rsidR="008E3412" w:rsidRDefault="008E3412"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8D214E5" w14:textId="5012CBDB" w:rsidR="008E3412" w:rsidRDefault="008E3412"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proofErr w:type="spellStart"/>
                            <w:r>
                              <w:rPr>
                                <w:rFonts w:ascii="Consolas" w:hAnsi="Consolas" w:cs="Consolas"/>
                                <w:color w:val="0000FF"/>
                                <w:sz w:val="19"/>
                                <w:szCs w:val="19"/>
                                <w:lang w:eastAsia="hu-HU"/>
                              </w:rPr>
                              <w:t>readonly</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FogColor</w:t>
                            </w:r>
                            <w:proofErr w:type="spellEnd"/>
                            <w:r>
                              <w:rPr>
                                <w:rFonts w:ascii="Consolas" w:hAnsi="Consolas" w:cs="Consolas"/>
                                <w:color w:val="000000"/>
                                <w:sz w:val="19"/>
                                <w:szCs w:val="19"/>
                                <w:lang w:eastAsia="hu-HU"/>
                              </w:rPr>
                              <w:t xml:space="preserve"> =</w:t>
                            </w:r>
                          </w:p>
                          <w:p w14:paraId="7E7852EE" w14:textId="39593187" w:rsidR="008E3412" w:rsidRDefault="008E3412"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proofErr w:type="spellEnd"/>
                            <w:r>
                              <w:rPr>
                                <w:rFonts w:ascii="Consolas" w:hAnsi="Consolas" w:cs="Consolas"/>
                                <w:color w:val="000000"/>
                                <w:sz w:val="19"/>
                                <w:szCs w:val="19"/>
                                <w:lang w:eastAsia="hu-HU"/>
                              </w:rPr>
                              <w:t>(</w:t>
                            </w:r>
                            <w:proofErr w:type="spellStart"/>
                            <w:r w:rsidRPr="00ED74C8">
                              <w:rPr>
                                <w:rFonts w:ascii="Consolas" w:hAnsi="Consolas" w:cs="Consolas"/>
                                <w:color w:val="0000FF"/>
                                <w:sz w:val="19"/>
                                <w:szCs w:val="19"/>
                                <w:lang w:eastAsia="hu-HU"/>
                              </w:rPr>
                              <w:t>nameof</w:t>
                            </w:r>
                            <w:proofErr w:type="spellEnd"/>
                            <w:r>
                              <w:rPr>
                                <w:rFonts w:ascii="Consolas" w:hAnsi="Consolas" w:cs="Consolas"/>
                                <w:color w:val="000000"/>
                                <w:sz w:val="19"/>
                                <w:szCs w:val="19"/>
                                <w:lang w:eastAsia="hu-HU"/>
                              </w:rPr>
                              <w:t>(_</w:t>
                            </w:r>
                            <w:proofErr w:type="spellStart"/>
                            <w:r>
                              <w:rPr>
                                <w:rFonts w:ascii="Consolas" w:hAnsi="Consolas" w:cs="Consolas"/>
                                <w:color w:val="000000"/>
                                <w:sz w:val="19"/>
                                <w:szCs w:val="19"/>
                                <w:lang w:eastAsia="hu-HU"/>
                              </w:rPr>
                              <w:t>FogColor</w:t>
                            </w:r>
                            <w:proofErr w:type="spellEnd"/>
                            <w:r>
                              <w:rPr>
                                <w:rFonts w:ascii="Consolas" w:hAnsi="Consolas" w:cs="Consolas"/>
                                <w:color w:val="000000"/>
                                <w:sz w:val="19"/>
                                <w:szCs w:val="19"/>
                                <w:lang w:eastAsia="hu-HU"/>
                              </w:rPr>
                              <w:t>));</w:t>
                            </w:r>
                          </w:p>
                          <w:p w14:paraId="69126813" w14:textId="77777777" w:rsidR="008E3412" w:rsidRDefault="008E3412"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22F853C" w14:textId="46C3023A" w:rsidR="008E3412" w:rsidRDefault="008E3412"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proofErr w:type="spellStart"/>
                            <w:r>
                              <w:rPr>
                                <w:rFonts w:ascii="Consolas" w:hAnsi="Consolas" w:cs="Consolas"/>
                                <w:color w:val="0000FF"/>
                                <w:sz w:val="19"/>
                                <w:szCs w:val="19"/>
                                <w:lang w:eastAsia="hu-HU"/>
                              </w:rPr>
                              <w:t>readonly</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IntersectionColor</w:t>
                            </w:r>
                            <w:proofErr w:type="spellEnd"/>
                            <w:r>
                              <w:rPr>
                                <w:rFonts w:ascii="Consolas" w:hAnsi="Consolas" w:cs="Consolas"/>
                                <w:color w:val="000000"/>
                                <w:sz w:val="19"/>
                                <w:szCs w:val="19"/>
                                <w:lang w:eastAsia="hu-HU"/>
                              </w:rPr>
                              <w:t xml:space="preserve"> =</w:t>
                            </w:r>
                          </w:p>
                          <w:p w14:paraId="74170A96" w14:textId="135B8BA3" w:rsidR="008E3412" w:rsidRDefault="008E3412"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proofErr w:type="spellEnd"/>
                            <w:r>
                              <w:rPr>
                                <w:rFonts w:ascii="Consolas" w:hAnsi="Consolas" w:cs="Consolas"/>
                                <w:color w:val="000000"/>
                                <w:sz w:val="19"/>
                                <w:szCs w:val="19"/>
                                <w:lang w:eastAsia="hu-HU"/>
                              </w:rPr>
                              <w:t>(</w:t>
                            </w:r>
                            <w:proofErr w:type="spellStart"/>
                            <w:r w:rsidRPr="00ED74C8">
                              <w:rPr>
                                <w:rFonts w:ascii="Consolas" w:hAnsi="Consolas" w:cs="Consolas"/>
                                <w:color w:val="0000FF"/>
                                <w:sz w:val="19"/>
                                <w:szCs w:val="19"/>
                                <w:lang w:eastAsia="hu-HU"/>
                              </w:rPr>
                              <w:t>nameof</w:t>
                            </w:r>
                            <w:proofErr w:type="spellEnd"/>
                            <w:r>
                              <w:rPr>
                                <w:rFonts w:ascii="Consolas" w:hAnsi="Consolas" w:cs="Consolas"/>
                                <w:color w:val="000000"/>
                                <w:sz w:val="19"/>
                                <w:szCs w:val="19"/>
                                <w:lang w:eastAsia="hu-HU"/>
                              </w:rPr>
                              <w:t>(_</w:t>
                            </w:r>
                            <w:proofErr w:type="spellStart"/>
                            <w:r>
                              <w:rPr>
                                <w:rFonts w:ascii="Consolas" w:hAnsi="Consolas" w:cs="Consolas"/>
                                <w:color w:val="000000"/>
                                <w:sz w:val="19"/>
                                <w:szCs w:val="19"/>
                                <w:lang w:eastAsia="hu-HU"/>
                              </w:rPr>
                              <w:t>IntersectionColor</w:t>
                            </w:r>
                            <w:proofErr w:type="spellEnd"/>
                            <w:r>
                              <w:rPr>
                                <w:rFonts w:ascii="Consolas" w:hAnsi="Consolas" w:cs="Consolas"/>
                                <w:color w:val="000000"/>
                                <w:sz w:val="19"/>
                                <w:szCs w:val="19"/>
                                <w:lang w:eastAsia="hu-HU"/>
                              </w:rPr>
                              <w:t>));</w:t>
                            </w:r>
                          </w:p>
                          <w:p w14:paraId="100650EC" w14:textId="41C7CC3C" w:rsidR="008E3412" w:rsidRDefault="008E3412"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ACFEBE6" w14:textId="5599A65A" w:rsidR="008E3412" w:rsidRPr="00EB0661" w:rsidRDefault="008E3412" w:rsidP="00ED74C8">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70322126" id="_x0000_s1038" type="#_x0000_t202" style="width:425.2pt;height:16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">
                <v:textbox inset="1mm">
                  <w:txbxContent>
                    <w:p w14:paraId="3BA440D1" w14:textId="766F8733" w:rsidR="008E3412" w:rsidRDefault="008E3412" w:rsidP="00ED74C8">
                      <w:pPr>
                        <w:autoSpaceDE w:val="0"/>
                        <w:autoSpaceDN w:val="0"/>
                        <w:adjustRightInd w:val="0"/>
                        <w:spacing w:after="0" w:line="240" w:lineRule="auto"/>
                        <w:ind w:firstLine="0"/>
                        <w:jc w:val="left"/>
                        <w:rPr>
                          <w:rFonts w:ascii="Consolas" w:hAnsi="Consolas" w:cs="Consolas"/>
                          <w:color w:val="0000FF"/>
                          <w:sz w:val="19"/>
                          <w:szCs w:val="19"/>
                          <w:lang w:eastAsia="hu-HU"/>
                        </w:rPr>
                      </w:pPr>
                      <w:r>
                        <w:rPr>
                          <w:rFonts w:ascii="Consolas" w:hAnsi="Consolas" w:cs="Consolas"/>
                          <w:color w:val="0000FF"/>
                          <w:sz w:val="19"/>
                          <w:szCs w:val="19"/>
                          <w:lang w:eastAsia="hu-HU"/>
                        </w:rPr>
                        <w:t xml:space="preserve">namespace </w:t>
                      </w:r>
                      <w:proofErr w:type="spellStart"/>
                      <w:r>
                        <w:rPr>
                          <w:rFonts w:ascii="Consolas" w:hAnsi="Consolas" w:cs="Consolas"/>
                          <w:color w:val="000000"/>
                          <w:sz w:val="19"/>
                          <w:szCs w:val="19"/>
                          <w:lang w:eastAsia="hu-HU"/>
                        </w:rPr>
                        <w:t>ExampleProject.Shaders</w:t>
                      </w:r>
                      <w:proofErr w:type="spellEnd"/>
                      <w:r>
                        <w:rPr>
                          <w:rFonts w:ascii="Consolas" w:hAnsi="Consolas" w:cs="Consolas"/>
                          <w:color w:val="000000"/>
                          <w:sz w:val="19"/>
                          <w:szCs w:val="19"/>
                          <w:lang w:eastAsia="hu-HU"/>
                        </w:rPr>
                        <w:br/>
                        <w:t>{</w:t>
                      </w:r>
                    </w:p>
                    <w:p w14:paraId="73257E2C" w14:textId="6BA008F4" w:rsidR="008E3412" w:rsidRDefault="008E3412"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proofErr w:type="spellStart"/>
                      <w:r>
                        <w:rPr>
                          <w:rFonts w:ascii="Consolas" w:hAnsi="Consolas" w:cs="Consolas"/>
                          <w:color w:val="2B91AF"/>
                          <w:sz w:val="19"/>
                          <w:szCs w:val="19"/>
                          <w:lang w:eastAsia="hu-HU"/>
                        </w:rPr>
                        <w:t>StylizedWater</w:t>
                      </w:r>
                      <w:proofErr w:type="spellEnd"/>
                    </w:p>
                    <w:p w14:paraId="00664CE2" w14:textId="33B0BA6D" w:rsidR="008E3412" w:rsidRDefault="008E3412"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FA026FB" w14:textId="76D7449E" w:rsidR="008E3412" w:rsidRDefault="008E3412"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proofErr w:type="spellStart"/>
                      <w:r>
                        <w:rPr>
                          <w:rFonts w:ascii="Consolas" w:hAnsi="Consolas" w:cs="Consolas"/>
                          <w:color w:val="0000FF"/>
                          <w:sz w:val="19"/>
                          <w:szCs w:val="19"/>
                          <w:lang w:eastAsia="hu-HU"/>
                        </w:rPr>
                        <w:t>readonly</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_Color =</w:t>
                      </w:r>
                    </w:p>
                    <w:p w14:paraId="6E0463D1" w14:textId="1031D4CE" w:rsidR="008E3412" w:rsidRDefault="008E3412"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proofErr w:type="spellEnd"/>
                      <w:r>
                        <w:rPr>
                          <w:rFonts w:ascii="Consolas" w:hAnsi="Consolas" w:cs="Consolas"/>
                          <w:color w:val="000000"/>
                          <w:sz w:val="19"/>
                          <w:szCs w:val="19"/>
                          <w:lang w:eastAsia="hu-HU"/>
                        </w:rPr>
                        <w:t>(</w:t>
                      </w:r>
                      <w:proofErr w:type="spellStart"/>
                      <w:r w:rsidRPr="00ED74C8">
                        <w:rPr>
                          <w:rFonts w:ascii="Consolas" w:hAnsi="Consolas" w:cs="Consolas"/>
                          <w:color w:val="0000FF"/>
                          <w:sz w:val="19"/>
                          <w:szCs w:val="19"/>
                          <w:lang w:eastAsia="hu-HU"/>
                        </w:rPr>
                        <w:t>nameof</w:t>
                      </w:r>
                      <w:proofErr w:type="spellEnd"/>
                      <w:r>
                        <w:rPr>
                          <w:rFonts w:ascii="Consolas" w:hAnsi="Consolas" w:cs="Consolas"/>
                          <w:color w:val="000000"/>
                          <w:sz w:val="19"/>
                          <w:szCs w:val="19"/>
                          <w:lang w:eastAsia="hu-HU"/>
                        </w:rPr>
                        <w:t>(_Color));</w:t>
                      </w:r>
                    </w:p>
                    <w:p w14:paraId="39764216" w14:textId="77777777" w:rsidR="008E3412" w:rsidRDefault="008E3412"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8D214E5" w14:textId="5012CBDB" w:rsidR="008E3412" w:rsidRDefault="008E3412"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proofErr w:type="spellStart"/>
                      <w:r>
                        <w:rPr>
                          <w:rFonts w:ascii="Consolas" w:hAnsi="Consolas" w:cs="Consolas"/>
                          <w:color w:val="0000FF"/>
                          <w:sz w:val="19"/>
                          <w:szCs w:val="19"/>
                          <w:lang w:eastAsia="hu-HU"/>
                        </w:rPr>
                        <w:t>readonly</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FogColor</w:t>
                      </w:r>
                      <w:proofErr w:type="spellEnd"/>
                      <w:r>
                        <w:rPr>
                          <w:rFonts w:ascii="Consolas" w:hAnsi="Consolas" w:cs="Consolas"/>
                          <w:color w:val="000000"/>
                          <w:sz w:val="19"/>
                          <w:szCs w:val="19"/>
                          <w:lang w:eastAsia="hu-HU"/>
                        </w:rPr>
                        <w:t xml:space="preserve"> =</w:t>
                      </w:r>
                    </w:p>
                    <w:p w14:paraId="7E7852EE" w14:textId="39593187" w:rsidR="008E3412" w:rsidRDefault="008E3412"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proofErr w:type="spellEnd"/>
                      <w:r>
                        <w:rPr>
                          <w:rFonts w:ascii="Consolas" w:hAnsi="Consolas" w:cs="Consolas"/>
                          <w:color w:val="000000"/>
                          <w:sz w:val="19"/>
                          <w:szCs w:val="19"/>
                          <w:lang w:eastAsia="hu-HU"/>
                        </w:rPr>
                        <w:t>(</w:t>
                      </w:r>
                      <w:proofErr w:type="spellStart"/>
                      <w:r w:rsidRPr="00ED74C8">
                        <w:rPr>
                          <w:rFonts w:ascii="Consolas" w:hAnsi="Consolas" w:cs="Consolas"/>
                          <w:color w:val="0000FF"/>
                          <w:sz w:val="19"/>
                          <w:szCs w:val="19"/>
                          <w:lang w:eastAsia="hu-HU"/>
                        </w:rPr>
                        <w:t>nameof</w:t>
                      </w:r>
                      <w:proofErr w:type="spellEnd"/>
                      <w:r>
                        <w:rPr>
                          <w:rFonts w:ascii="Consolas" w:hAnsi="Consolas" w:cs="Consolas"/>
                          <w:color w:val="000000"/>
                          <w:sz w:val="19"/>
                          <w:szCs w:val="19"/>
                          <w:lang w:eastAsia="hu-HU"/>
                        </w:rPr>
                        <w:t>(_</w:t>
                      </w:r>
                      <w:proofErr w:type="spellStart"/>
                      <w:r>
                        <w:rPr>
                          <w:rFonts w:ascii="Consolas" w:hAnsi="Consolas" w:cs="Consolas"/>
                          <w:color w:val="000000"/>
                          <w:sz w:val="19"/>
                          <w:szCs w:val="19"/>
                          <w:lang w:eastAsia="hu-HU"/>
                        </w:rPr>
                        <w:t>FogColor</w:t>
                      </w:r>
                      <w:proofErr w:type="spellEnd"/>
                      <w:r>
                        <w:rPr>
                          <w:rFonts w:ascii="Consolas" w:hAnsi="Consolas" w:cs="Consolas"/>
                          <w:color w:val="000000"/>
                          <w:sz w:val="19"/>
                          <w:szCs w:val="19"/>
                          <w:lang w:eastAsia="hu-HU"/>
                        </w:rPr>
                        <w:t>));</w:t>
                      </w:r>
                    </w:p>
                    <w:p w14:paraId="69126813" w14:textId="77777777" w:rsidR="008E3412" w:rsidRDefault="008E3412"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22F853C" w14:textId="46C3023A" w:rsidR="008E3412" w:rsidRDefault="008E3412"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proofErr w:type="spellStart"/>
                      <w:r>
                        <w:rPr>
                          <w:rFonts w:ascii="Consolas" w:hAnsi="Consolas" w:cs="Consolas"/>
                          <w:color w:val="0000FF"/>
                          <w:sz w:val="19"/>
                          <w:szCs w:val="19"/>
                          <w:lang w:eastAsia="hu-HU"/>
                        </w:rPr>
                        <w:t>readonly</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IntersectionColor</w:t>
                      </w:r>
                      <w:proofErr w:type="spellEnd"/>
                      <w:r>
                        <w:rPr>
                          <w:rFonts w:ascii="Consolas" w:hAnsi="Consolas" w:cs="Consolas"/>
                          <w:color w:val="000000"/>
                          <w:sz w:val="19"/>
                          <w:szCs w:val="19"/>
                          <w:lang w:eastAsia="hu-HU"/>
                        </w:rPr>
                        <w:t xml:space="preserve"> =</w:t>
                      </w:r>
                    </w:p>
                    <w:p w14:paraId="74170A96" w14:textId="135B8BA3" w:rsidR="008E3412" w:rsidRDefault="008E3412"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proofErr w:type="spellEnd"/>
                      <w:r>
                        <w:rPr>
                          <w:rFonts w:ascii="Consolas" w:hAnsi="Consolas" w:cs="Consolas"/>
                          <w:color w:val="000000"/>
                          <w:sz w:val="19"/>
                          <w:szCs w:val="19"/>
                          <w:lang w:eastAsia="hu-HU"/>
                        </w:rPr>
                        <w:t>(</w:t>
                      </w:r>
                      <w:proofErr w:type="spellStart"/>
                      <w:r w:rsidRPr="00ED74C8">
                        <w:rPr>
                          <w:rFonts w:ascii="Consolas" w:hAnsi="Consolas" w:cs="Consolas"/>
                          <w:color w:val="0000FF"/>
                          <w:sz w:val="19"/>
                          <w:szCs w:val="19"/>
                          <w:lang w:eastAsia="hu-HU"/>
                        </w:rPr>
                        <w:t>nameof</w:t>
                      </w:r>
                      <w:proofErr w:type="spellEnd"/>
                      <w:r>
                        <w:rPr>
                          <w:rFonts w:ascii="Consolas" w:hAnsi="Consolas" w:cs="Consolas"/>
                          <w:color w:val="000000"/>
                          <w:sz w:val="19"/>
                          <w:szCs w:val="19"/>
                          <w:lang w:eastAsia="hu-HU"/>
                        </w:rPr>
                        <w:t>(_</w:t>
                      </w:r>
                      <w:proofErr w:type="spellStart"/>
                      <w:r>
                        <w:rPr>
                          <w:rFonts w:ascii="Consolas" w:hAnsi="Consolas" w:cs="Consolas"/>
                          <w:color w:val="000000"/>
                          <w:sz w:val="19"/>
                          <w:szCs w:val="19"/>
                          <w:lang w:eastAsia="hu-HU"/>
                        </w:rPr>
                        <w:t>IntersectionColor</w:t>
                      </w:r>
                      <w:proofErr w:type="spellEnd"/>
                      <w:r>
                        <w:rPr>
                          <w:rFonts w:ascii="Consolas" w:hAnsi="Consolas" w:cs="Consolas"/>
                          <w:color w:val="000000"/>
                          <w:sz w:val="19"/>
                          <w:szCs w:val="19"/>
                          <w:lang w:eastAsia="hu-HU"/>
                        </w:rPr>
                        <w:t>));</w:t>
                      </w:r>
                    </w:p>
                    <w:p w14:paraId="100650EC" w14:textId="41C7CC3C" w:rsidR="008E3412" w:rsidRDefault="008E3412"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ACFEBE6" w14:textId="5599A65A" w:rsidR="008E3412" w:rsidRPr="00EB0661" w:rsidRDefault="008E3412" w:rsidP="00ED74C8">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3B3343EE" w14:textId="7CE22FDE" w:rsidR="009E2F0D" w:rsidRDefault="009E2F0D" w:rsidP="009E2F0D">
      <w:pPr>
        <w:pStyle w:val="Kpalrs"/>
        <w:rPr>
          <w:b w:val="0"/>
          <w:bCs w:val="0"/>
        </w:rPr>
      </w:pPr>
      <w:r>
        <w:t>Figure 3</w:t>
      </w:r>
      <w:r w:rsidR="00C37318">
        <w:t>0</w:t>
      </w:r>
      <w:r>
        <w:t xml:space="preserve">: </w:t>
      </w:r>
      <w:r>
        <w:rPr>
          <w:b w:val="0"/>
          <w:bCs w:val="0"/>
        </w:rPr>
        <w:t xml:space="preserve">The proposed design pattern for </w:t>
      </w:r>
      <w:r w:rsidR="00C27614">
        <w:rPr>
          <w:b w:val="0"/>
          <w:bCs w:val="0"/>
        </w:rPr>
        <w:t>storing pre</w:t>
      </w:r>
      <w:r w:rsidR="00E93329">
        <w:rPr>
          <w:b w:val="0"/>
          <w:bCs w:val="0"/>
        </w:rPr>
        <w:t>-</w:t>
      </w:r>
      <w:r w:rsidR="00C27614">
        <w:rPr>
          <w:b w:val="0"/>
          <w:bCs w:val="0"/>
        </w:rPr>
        <w:t>calculated hash values for shaders</w:t>
      </w:r>
    </w:p>
    <w:p w14:paraId="08326E76" w14:textId="0E81E557" w:rsidR="00EE4812" w:rsidRDefault="00B03772" w:rsidP="00C27614">
      <w:pPr>
        <w:ind w:firstLine="425"/>
      </w:pPr>
      <w:r>
        <w:t xml:space="preserve">In </w:t>
      </w:r>
      <w:r w:rsidRPr="00B03772">
        <w:rPr>
          <w:b/>
          <w:bCs/>
        </w:rPr>
        <w:t>Figure 3</w:t>
      </w:r>
      <w:r w:rsidR="00C37318">
        <w:rPr>
          <w:b/>
          <w:bCs/>
        </w:rPr>
        <w:t>0</w:t>
      </w:r>
      <w:r>
        <w:rPr>
          <w:b/>
          <w:bCs/>
        </w:rPr>
        <w:t xml:space="preserve"> </w:t>
      </w:r>
      <w:r w:rsidR="002B622D">
        <w:t xml:space="preserve">we can see a hash mapping </w:t>
      </w:r>
      <w:r w:rsidR="007D070F">
        <w:t xml:space="preserve">static class for the </w:t>
      </w:r>
      <w:proofErr w:type="spellStart"/>
      <w:r w:rsidR="007D070F" w:rsidRPr="003F5DC0">
        <w:rPr>
          <w:rFonts w:ascii="Consolas" w:hAnsi="Consolas"/>
          <w:sz w:val="22"/>
          <w:szCs w:val="22"/>
        </w:rPr>
        <w:t>StylizedWater</w:t>
      </w:r>
      <w:proofErr w:type="spellEnd"/>
      <w:r w:rsidR="007D070F">
        <w:t xml:space="preserve"> shader. The </w:t>
      </w:r>
      <w:proofErr w:type="spellStart"/>
      <w:r w:rsidR="007D070F" w:rsidRPr="003F5DC0">
        <w:rPr>
          <w:rFonts w:ascii="Consolas" w:hAnsi="Consolas"/>
          <w:sz w:val="22"/>
          <w:szCs w:val="22"/>
        </w:rPr>
        <w:t>StylizedWater</w:t>
      </w:r>
      <w:proofErr w:type="spellEnd"/>
      <w:r w:rsidR="007D070F">
        <w:t xml:space="preserve"> shader needs </w:t>
      </w:r>
      <w:r w:rsidR="00D0789A">
        <w:t>three</w:t>
      </w:r>
      <w:r w:rsidR="007D070F">
        <w:t xml:space="preserve"> input parameters from the game thus the mapping class</w:t>
      </w:r>
      <w:r w:rsidR="004817D6">
        <w:t xml:space="preserve"> has </w:t>
      </w:r>
      <w:r w:rsidR="008312EF">
        <w:t>three</w:t>
      </w:r>
      <w:r w:rsidR="004817D6">
        <w:t xml:space="preserve"> int values containing the pre-calculated hash values</w:t>
      </w:r>
      <w:r w:rsidR="00BE52D7">
        <w:t xml:space="preserve"> with the same name as in the </w:t>
      </w:r>
      <w:proofErr w:type="spellStart"/>
      <w:r w:rsidR="00BE52D7" w:rsidRPr="003F5DC0">
        <w:rPr>
          <w:rFonts w:ascii="Consolas" w:hAnsi="Consolas"/>
          <w:sz w:val="22"/>
          <w:szCs w:val="22"/>
        </w:rPr>
        <w:t>StylizedWater</w:t>
      </w:r>
      <w:proofErr w:type="spellEnd"/>
      <w:r w:rsidR="00BE52D7">
        <w:t xml:space="preserve"> shader.</w:t>
      </w:r>
      <w:r w:rsidR="00A27AF0">
        <w:t xml:space="preserve"> By defining the properties with the same </w:t>
      </w:r>
      <w:r w:rsidR="003F5DC0">
        <w:t>name,</w:t>
      </w:r>
      <w:r w:rsidR="00A27AF0">
        <w:t xml:space="preserve"> we can avoid the </w:t>
      </w:r>
      <w:r w:rsidR="003C1C1A">
        <w:t>use</w:t>
      </w:r>
      <w:r w:rsidR="00A27AF0">
        <w:t xml:space="preserve"> of magic string</w:t>
      </w:r>
      <w:r w:rsidR="003F5DC0">
        <w:t>s</w:t>
      </w:r>
      <w:r w:rsidR="00A27AF0">
        <w:t xml:space="preserve"> </w:t>
      </w:r>
      <w:r w:rsidR="003F5DC0">
        <w:t xml:space="preserve">since with the </w:t>
      </w:r>
      <w:proofErr w:type="spellStart"/>
      <w:r w:rsidR="003F5DC0" w:rsidRPr="003F5DC0">
        <w:rPr>
          <w:rFonts w:ascii="Consolas" w:hAnsi="Consolas"/>
          <w:sz w:val="22"/>
          <w:szCs w:val="22"/>
        </w:rPr>
        <w:t>nameof</w:t>
      </w:r>
      <w:proofErr w:type="spellEnd"/>
      <w:r w:rsidR="003F5DC0">
        <w:t xml:space="preserve"> keyword we can convert a variable name to a string value. </w:t>
      </w:r>
      <w:r w:rsidR="00C310EF">
        <w:t>Therefore,</w:t>
      </w:r>
      <w:r w:rsidR="003F5DC0">
        <w:t xml:space="preserve"> whenever we need to change the property’s name</w:t>
      </w:r>
      <w:r w:rsidR="0002237F">
        <w:t xml:space="preserve"> inside the </w:t>
      </w:r>
      <w:r w:rsidR="00E67E62">
        <w:t>shader,</w:t>
      </w:r>
      <w:r w:rsidR="003F5DC0">
        <w:t xml:space="preserve"> we only need to change the variable name </w:t>
      </w:r>
      <w:r w:rsidR="0002237F">
        <w:t xml:space="preserve">in the static class </w:t>
      </w:r>
      <w:r w:rsidR="003F5DC0">
        <w:t xml:space="preserve">which can be </w:t>
      </w:r>
      <w:r w:rsidR="00DE2F7C">
        <w:t xml:space="preserve">conveniently </w:t>
      </w:r>
      <w:r w:rsidR="00A048C7">
        <w:t>done</w:t>
      </w:r>
      <w:r w:rsidR="00DE2F7C">
        <w:t xml:space="preserve"> via IDE </w:t>
      </w:r>
      <w:r w:rsidR="001F5D54">
        <w:t xml:space="preserve">specific </w:t>
      </w:r>
      <w:r w:rsidR="00DE2F7C">
        <w:t>refactor tools.</w:t>
      </w:r>
      <w:r w:rsidR="0018381E">
        <w:t xml:space="preserve"> Moreover, all of the mapping values </w:t>
      </w:r>
      <w:r w:rsidR="00A048C7">
        <w:t xml:space="preserve">are </w:t>
      </w:r>
      <w:proofErr w:type="spellStart"/>
      <w:r w:rsidR="00A048C7" w:rsidRPr="00A048C7">
        <w:rPr>
          <w:rFonts w:ascii="Consolas" w:hAnsi="Consolas"/>
          <w:sz w:val="22"/>
          <w:szCs w:val="22"/>
        </w:rPr>
        <w:t>readonly</w:t>
      </w:r>
      <w:proofErr w:type="spellEnd"/>
      <w:r w:rsidR="00A048C7">
        <w:t xml:space="preserve"> so accidental value assignments are prohibited by the compiler.</w:t>
      </w:r>
    </w:p>
    <w:p w14:paraId="42E5F77B" w14:textId="7BDAE706" w:rsidR="00576BF2" w:rsidRDefault="00576BF2" w:rsidP="00576BF2">
      <w:pPr>
        <w:ind w:firstLine="0"/>
      </w:pPr>
      <w:r w:rsidRPr="004B7D84">
        <w:rPr>
          <w:rFonts w:cs="Consolas"/>
          <w:noProof/>
          <w:color w:val="000000"/>
          <w:sz w:val="19"/>
          <w:szCs w:val="19"/>
          <w:lang w:eastAsia="hu-HU"/>
        </w:rPr>
        <mc:AlternateContent>
          <mc:Choice Requires="wps">
            <w:drawing>
              <wp:inline distT="0" distB="0" distL="0" distR="0" wp14:anchorId="5BBCB8E6" wp14:editId="0F9A1103">
                <wp:extent cx="5400040" cy="1230086"/>
                <wp:effectExtent l="0" t="0" r="10160" b="27305"/>
                <wp:docPr id="3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30086"/>
                        </a:xfrm>
                        <a:prstGeom prst="rect">
                          <a:avLst/>
                        </a:prstGeom>
                        <a:solidFill>
                          <a:srgbClr val="FFFFFF"/>
                        </a:solidFill>
                        <a:ln w="9525">
                          <a:solidFill>
                            <a:srgbClr val="000000"/>
                          </a:solidFill>
                          <a:miter lim="800000"/>
                          <a:headEnd/>
                          <a:tailEnd/>
                        </a:ln>
                      </wps:spPr>
                      <wps:txbx>
                        <w:txbxContent>
                          <w:p w14:paraId="0A823595" w14:textId="77777777" w:rsidR="008E3412" w:rsidRDefault="008E341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Shader </w:t>
                            </w:r>
                            <w:r>
                              <w:rPr>
                                <w:rFonts w:ascii="Consolas" w:hAnsi="Consolas" w:cs="Consolas"/>
                                <w:color w:val="A31515"/>
                                <w:sz w:val="19"/>
                                <w:szCs w:val="19"/>
                                <w:lang w:eastAsia="hu-HU"/>
                              </w:rPr>
                              <w:t>"Custom/</w:t>
                            </w:r>
                            <w:proofErr w:type="spellStart"/>
                            <w:r>
                              <w:rPr>
                                <w:rFonts w:ascii="Consolas" w:hAnsi="Consolas" w:cs="Consolas"/>
                                <w:color w:val="A31515"/>
                                <w:sz w:val="19"/>
                                <w:szCs w:val="19"/>
                                <w:lang w:eastAsia="hu-HU"/>
                              </w:rPr>
                              <w:t>StylizedWater</w:t>
                            </w:r>
                            <w:proofErr w:type="spellEnd"/>
                            <w:r>
                              <w:rPr>
                                <w:rFonts w:ascii="Consolas" w:hAnsi="Consolas" w:cs="Consolas"/>
                                <w:color w:val="A31515"/>
                                <w:sz w:val="19"/>
                                <w:szCs w:val="19"/>
                                <w:lang w:eastAsia="hu-HU"/>
                              </w:rPr>
                              <w:t>"</w:t>
                            </w:r>
                          </w:p>
                          <w:p w14:paraId="3D90399E" w14:textId="38BFDC2C" w:rsidR="008E3412" w:rsidRDefault="008E341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36E56C8" w14:textId="0ED61356" w:rsidR="008E3412" w:rsidRDefault="008E341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653EBD9A" w14:textId="4613769C" w:rsidR="008E3412" w:rsidRDefault="008E341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_Color;</w:t>
                            </w:r>
                          </w:p>
                          <w:p w14:paraId="32FCBC66" w14:textId="60330AF9" w:rsidR="008E3412" w:rsidRDefault="008E341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w:t>
                            </w:r>
                            <w:proofErr w:type="spellStart"/>
                            <w:r>
                              <w:rPr>
                                <w:rFonts w:ascii="Consolas" w:hAnsi="Consolas" w:cs="Consolas"/>
                                <w:color w:val="000000"/>
                                <w:sz w:val="19"/>
                                <w:szCs w:val="19"/>
                                <w:lang w:eastAsia="hu-HU"/>
                              </w:rPr>
                              <w:t>FogColor</w:t>
                            </w:r>
                            <w:proofErr w:type="spellEnd"/>
                            <w:r>
                              <w:rPr>
                                <w:rFonts w:ascii="Consolas" w:hAnsi="Consolas" w:cs="Consolas"/>
                                <w:color w:val="000000"/>
                                <w:sz w:val="19"/>
                                <w:szCs w:val="19"/>
                                <w:lang w:eastAsia="hu-HU"/>
                              </w:rPr>
                              <w:t>;</w:t>
                            </w:r>
                          </w:p>
                          <w:p w14:paraId="24D46DC6" w14:textId="4CD4DC2F" w:rsidR="008E3412" w:rsidRDefault="008E341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w:t>
                            </w:r>
                            <w:proofErr w:type="spellStart"/>
                            <w:r>
                              <w:rPr>
                                <w:rFonts w:ascii="Consolas" w:hAnsi="Consolas" w:cs="Consolas"/>
                                <w:color w:val="000000"/>
                                <w:sz w:val="19"/>
                                <w:szCs w:val="19"/>
                                <w:lang w:eastAsia="hu-HU"/>
                              </w:rPr>
                              <w:t>IntersectionColor</w:t>
                            </w:r>
                            <w:proofErr w:type="spellEnd"/>
                            <w:r>
                              <w:rPr>
                                <w:rFonts w:ascii="Consolas" w:hAnsi="Consolas" w:cs="Consolas"/>
                                <w:color w:val="000000"/>
                                <w:sz w:val="19"/>
                                <w:szCs w:val="19"/>
                                <w:lang w:eastAsia="hu-HU"/>
                              </w:rPr>
                              <w:t>;</w:t>
                            </w:r>
                          </w:p>
                          <w:p w14:paraId="675397BA" w14:textId="528E72E5" w:rsidR="008E3412" w:rsidRDefault="008E341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075FB2A3" w14:textId="7D54C96A" w:rsidR="008E3412" w:rsidRPr="00EB0661" w:rsidRDefault="008E3412" w:rsidP="00576BF2">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5BBCB8E6" id="_x0000_s1039" type="#_x0000_t202" style="width:425.2pt;height:9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">
                <v:textbox inset="1mm">
                  <w:txbxContent>
                    <w:p w14:paraId="0A823595" w14:textId="77777777" w:rsidR="008E3412" w:rsidRDefault="008E341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Shader </w:t>
                      </w:r>
                      <w:r>
                        <w:rPr>
                          <w:rFonts w:ascii="Consolas" w:hAnsi="Consolas" w:cs="Consolas"/>
                          <w:color w:val="A31515"/>
                          <w:sz w:val="19"/>
                          <w:szCs w:val="19"/>
                          <w:lang w:eastAsia="hu-HU"/>
                        </w:rPr>
                        <w:t>"Custom/</w:t>
                      </w:r>
                      <w:proofErr w:type="spellStart"/>
                      <w:r>
                        <w:rPr>
                          <w:rFonts w:ascii="Consolas" w:hAnsi="Consolas" w:cs="Consolas"/>
                          <w:color w:val="A31515"/>
                          <w:sz w:val="19"/>
                          <w:szCs w:val="19"/>
                          <w:lang w:eastAsia="hu-HU"/>
                        </w:rPr>
                        <w:t>StylizedWater</w:t>
                      </w:r>
                      <w:proofErr w:type="spellEnd"/>
                      <w:r>
                        <w:rPr>
                          <w:rFonts w:ascii="Consolas" w:hAnsi="Consolas" w:cs="Consolas"/>
                          <w:color w:val="A31515"/>
                          <w:sz w:val="19"/>
                          <w:szCs w:val="19"/>
                          <w:lang w:eastAsia="hu-HU"/>
                        </w:rPr>
                        <w:t>"</w:t>
                      </w:r>
                    </w:p>
                    <w:p w14:paraId="3D90399E" w14:textId="38BFDC2C" w:rsidR="008E3412" w:rsidRDefault="008E341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36E56C8" w14:textId="0ED61356" w:rsidR="008E3412" w:rsidRDefault="008E341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653EBD9A" w14:textId="4613769C" w:rsidR="008E3412" w:rsidRDefault="008E341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_Color;</w:t>
                      </w:r>
                    </w:p>
                    <w:p w14:paraId="32FCBC66" w14:textId="60330AF9" w:rsidR="008E3412" w:rsidRDefault="008E341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w:t>
                      </w:r>
                      <w:proofErr w:type="spellStart"/>
                      <w:r>
                        <w:rPr>
                          <w:rFonts w:ascii="Consolas" w:hAnsi="Consolas" w:cs="Consolas"/>
                          <w:color w:val="000000"/>
                          <w:sz w:val="19"/>
                          <w:szCs w:val="19"/>
                          <w:lang w:eastAsia="hu-HU"/>
                        </w:rPr>
                        <w:t>FogColor</w:t>
                      </w:r>
                      <w:proofErr w:type="spellEnd"/>
                      <w:r>
                        <w:rPr>
                          <w:rFonts w:ascii="Consolas" w:hAnsi="Consolas" w:cs="Consolas"/>
                          <w:color w:val="000000"/>
                          <w:sz w:val="19"/>
                          <w:szCs w:val="19"/>
                          <w:lang w:eastAsia="hu-HU"/>
                        </w:rPr>
                        <w:t>;</w:t>
                      </w:r>
                    </w:p>
                    <w:p w14:paraId="24D46DC6" w14:textId="4CD4DC2F" w:rsidR="008E3412" w:rsidRDefault="008E341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w:t>
                      </w:r>
                      <w:proofErr w:type="spellStart"/>
                      <w:r>
                        <w:rPr>
                          <w:rFonts w:ascii="Consolas" w:hAnsi="Consolas" w:cs="Consolas"/>
                          <w:color w:val="000000"/>
                          <w:sz w:val="19"/>
                          <w:szCs w:val="19"/>
                          <w:lang w:eastAsia="hu-HU"/>
                        </w:rPr>
                        <w:t>IntersectionColor</w:t>
                      </w:r>
                      <w:proofErr w:type="spellEnd"/>
                      <w:r>
                        <w:rPr>
                          <w:rFonts w:ascii="Consolas" w:hAnsi="Consolas" w:cs="Consolas"/>
                          <w:color w:val="000000"/>
                          <w:sz w:val="19"/>
                          <w:szCs w:val="19"/>
                          <w:lang w:eastAsia="hu-HU"/>
                        </w:rPr>
                        <w:t>;</w:t>
                      </w:r>
                    </w:p>
                    <w:p w14:paraId="675397BA" w14:textId="528E72E5" w:rsidR="008E3412" w:rsidRDefault="008E341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075FB2A3" w14:textId="7D54C96A" w:rsidR="008E3412" w:rsidRPr="00EB0661" w:rsidRDefault="008E3412" w:rsidP="00576BF2">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7DDC685" w14:textId="7C5931B0" w:rsidR="00576BF2" w:rsidRDefault="00576BF2" w:rsidP="00576BF2">
      <w:pPr>
        <w:pStyle w:val="Kpalrs"/>
        <w:rPr>
          <w:b w:val="0"/>
          <w:bCs w:val="0"/>
        </w:rPr>
      </w:pPr>
      <w:r>
        <w:t>Figure 3</w:t>
      </w:r>
      <w:r w:rsidR="00C37318">
        <w:t>1</w:t>
      </w:r>
      <w:r>
        <w:t xml:space="preserve">: </w:t>
      </w:r>
      <w:r>
        <w:rPr>
          <w:b w:val="0"/>
          <w:bCs w:val="0"/>
        </w:rPr>
        <w:t xml:space="preserve">The parameter </w:t>
      </w:r>
      <w:r w:rsidR="003E2213">
        <w:rPr>
          <w:b w:val="0"/>
          <w:bCs w:val="0"/>
        </w:rPr>
        <w:t>declarations</w:t>
      </w:r>
      <w:r>
        <w:rPr>
          <w:b w:val="0"/>
          <w:bCs w:val="0"/>
        </w:rPr>
        <w:t xml:space="preserve"> of the </w:t>
      </w:r>
      <w:proofErr w:type="spellStart"/>
      <w:r>
        <w:rPr>
          <w:b w:val="0"/>
          <w:bCs w:val="0"/>
        </w:rPr>
        <w:t>StylizedWater</w:t>
      </w:r>
      <w:proofErr w:type="spellEnd"/>
      <w:r>
        <w:rPr>
          <w:b w:val="0"/>
          <w:bCs w:val="0"/>
        </w:rPr>
        <w:t xml:space="preserve"> shader </w:t>
      </w:r>
    </w:p>
    <w:p w14:paraId="4B18A971" w14:textId="68646EEF" w:rsidR="00EC0D95" w:rsidRDefault="00EC0D95" w:rsidP="00EC0D95">
      <w:pPr>
        <w:ind w:firstLine="0"/>
      </w:pPr>
      <w:r w:rsidRPr="004B7D84">
        <w:rPr>
          <w:rFonts w:cs="Consolas"/>
          <w:noProof/>
          <w:color w:val="000000"/>
          <w:sz w:val="19"/>
          <w:szCs w:val="19"/>
          <w:lang w:eastAsia="hu-HU"/>
        </w:rPr>
        <mc:AlternateContent>
          <mc:Choice Requires="wps">
            <w:drawing>
              <wp:inline distT="0" distB="0" distL="0" distR="0" wp14:anchorId="20634697" wp14:editId="2F32254F">
                <wp:extent cx="5400040" cy="283028"/>
                <wp:effectExtent l="0" t="0" r="10160" b="22225"/>
                <wp:docPr id="3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83028"/>
                        </a:xfrm>
                        <a:prstGeom prst="rect">
                          <a:avLst/>
                        </a:prstGeom>
                        <a:solidFill>
                          <a:srgbClr val="FFFFFF"/>
                        </a:solidFill>
                        <a:ln w="9525">
                          <a:solidFill>
                            <a:srgbClr val="000000"/>
                          </a:solidFill>
                          <a:miter lim="800000"/>
                          <a:headEnd/>
                          <a:tailEnd/>
                        </a:ln>
                      </wps:spPr>
                      <wps:txbx>
                        <w:txbxContent>
                          <w:p w14:paraId="06A7720E" w14:textId="796EB542" w:rsidR="008E3412" w:rsidRPr="00EB0661" w:rsidRDefault="008E3412" w:rsidP="00EC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_</w:t>
                            </w:r>
                            <w:proofErr w:type="spellStart"/>
                            <w:r>
                              <w:rPr>
                                <w:rFonts w:ascii="Consolas" w:hAnsi="Consolas" w:cs="Consolas"/>
                                <w:color w:val="000000"/>
                                <w:sz w:val="19"/>
                                <w:szCs w:val="19"/>
                                <w:lang w:eastAsia="hu-HU"/>
                              </w:rPr>
                              <w:t>material.SetColor</w:t>
                            </w:r>
                            <w:proofErr w:type="spellEnd"/>
                            <w:r>
                              <w:rPr>
                                <w:rFonts w:ascii="Consolas" w:hAnsi="Consolas" w:cs="Consolas"/>
                                <w:color w:val="000000"/>
                                <w:sz w:val="19"/>
                                <w:szCs w:val="19"/>
                                <w:lang w:eastAsia="hu-HU"/>
                              </w:rPr>
                              <w:t>(</w:t>
                            </w:r>
                            <w:proofErr w:type="spellStart"/>
                            <w:r w:rsidRPr="00985108">
                              <w:rPr>
                                <w:rFonts w:ascii="Consolas" w:hAnsi="Consolas" w:cs="Consolas"/>
                                <w:color w:val="2B91AF"/>
                                <w:sz w:val="19"/>
                                <w:szCs w:val="19"/>
                                <w:lang w:eastAsia="hu-HU"/>
                              </w:rPr>
                              <w:t>StylizedWater</w:t>
                            </w:r>
                            <w:proofErr w:type="spellEnd"/>
                            <w:r>
                              <w:rPr>
                                <w:rFonts w:ascii="Consolas" w:hAnsi="Consolas" w:cs="Consolas"/>
                                <w:color w:val="000000"/>
                                <w:sz w:val="19"/>
                                <w:szCs w:val="19"/>
                                <w:lang w:eastAsia="hu-HU"/>
                              </w:rPr>
                              <w:t xml:space="preserve">._Color, </w:t>
                            </w:r>
                            <w:proofErr w:type="spellStart"/>
                            <w:r w:rsidRPr="00985108">
                              <w:rPr>
                                <w:rFonts w:ascii="Consolas" w:hAnsi="Consolas" w:cs="Consolas"/>
                                <w:color w:val="538135" w:themeColor="accent6" w:themeShade="BF"/>
                                <w:sz w:val="20"/>
                                <w:szCs w:val="20"/>
                                <w:lang w:eastAsia="hu-HU"/>
                              </w:rPr>
                              <w:t>Color</w:t>
                            </w:r>
                            <w:r>
                              <w:rPr>
                                <w:rFonts w:ascii="Consolas" w:hAnsi="Consolas" w:cs="Consolas"/>
                                <w:color w:val="000000"/>
                                <w:sz w:val="19"/>
                                <w:szCs w:val="19"/>
                                <w:lang w:eastAsia="hu-HU"/>
                              </w:rPr>
                              <w:t>.cyan</w:t>
                            </w:r>
                            <w:proofErr w:type="spellEnd"/>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20634697" id="_x0000_s1040" type="#_x0000_t202" style="width:425.2pt;height:2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">
                <v:textbox inset="1mm">
                  <w:txbxContent>
                    <w:p w14:paraId="06A7720E" w14:textId="796EB542" w:rsidR="008E3412" w:rsidRPr="00EB0661" w:rsidRDefault="008E3412" w:rsidP="00EC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_</w:t>
                      </w:r>
                      <w:proofErr w:type="spellStart"/>
                      <w:r>
                        <w:rPr>
                          <w:rFonts w:ascii="Consolas" w:hAnsi="Consolas" w:cs="Consolas"/>
                          <w:color w:val="000000"/>
                          <w:sz w:val="19"/>
                          <w:szCs w:val="19"/>
                          <w:lang w:eastAsia="hu-HU"/>
                        </w:rPr>
                        <w:t>material.SetColor</w:t>
                      </w:r>
                      <w:proofErr w:type="spellEnd"/>
                      <w:r>
                        <w:rPr>
                          <w:rFonts w:ascii="Consolas" w:hAnsi="Consolas" w:cs="Consolas"/>
                          <w:color w:val="000000"/>
                          <w:sz w:val="19"/>
                          <w:szCs w:val="19"/>
                          <w:lang w:eastAsia="hu-HU"/>
                        </w:rPr>
                        <w:t>(</w:t>
                      </w:r>
                      <w:proofErr w:type="spellStart"/>
                      <w:r w:rsidRPr="00985108">
                        <w:rPr>
                          <w:rFonts w:ascii="Consolas" w:hAnsi="Consolas" w:cs="Consolas"/>
                          <w:color w:val="2B91AF"/>
                          <w:sz w:val="19"/>
                          <w:szCs w:val="19"/>
                          <w:lang w:eastAsia="hu-HU"/>
                        </w:rPr>
                        <w:t>StylizedWater</w:t>
                      </w:r>
                      <w:proofErr w:type="spellEnd"/>
                      <w:r>
                        <w:rPr>
                          <w:rFonts w:ascii="Consolas" w:hAnsi="Consolas" w:cs="Consolas"/>
                          <w:color w:val="000000"/>
                          <w:sz w:val="19"/>
                          <w:szCs w:val="19"/>
                          <w:lang w:eastAsia="hu-HU"/>
                        </w:rPr>
                        <w:t xml:space="preserve">._Color, </w:t>
                      </w:r>
                      <w:proofErr w:type="spellStart"/>
                      <w:r w:rsidRPr="00985108">
                        <w:rPr>
                          <w:rFonts w:ascii="Consolas" w:hAnsi="Consolas" w:cs="Consolas"/>
                          <w:color w:val="538135" w:themeColor="accent6" w:themeShade="BF"/>
                          <w:sz w:val="20"/>
                          <w:szCs w:val="20"/>
                          <w:lang w:eastAsia="hu-HU"/>
                        </w:rPr>
                        <w:t>Color</w:t>
                      </w:r>
                      <w:r>
                        <w:rPr>
                          <w:rFonts w:ascii="Consolas" w:hAnsi="Consolas" w:cs="Consolas"/>
                          <w:color w:val="000000"/>
                          <w:sz w:val="19"/>
                          <w:szCs w:val="19"/>
                          <w:lang w:eastAsia="hu-HU"/>
                        </w:rPr>
                        <w:t>.cyan</w:t>
                      </w:r>
                      <w:proofErr w:type="spellEnd"/>
                      <w:r>
                        <w:rPr>
                          <w:rFonts w:ascii="Consolas" w:hAnsi="Consolas" w:cs="Consolas"/>
                          <w:color w:val="000000"/>
                          <w:sz w:val="19"/>
                          <w:szCs w:val="19"/>
                          <w:lang w:eastAsia="hu-HU"/>
                        </w:rPr>
                        <w:t>);</w:t>
                      </w:r>
                    </w:p>
                  </w:txbxContent>
                </v:textbox>
                <w10:anchorlock/>
              </v:shape>
            </w:pict>
          </mc:Fallback>
        </mc:AlternateContent>
      </w:r>
    </w:p>
    <w:p w14:paraId="7000AEBF" w14:textId="59BDBC71" w:rsidR="00EC0D95" w:rsidRDefault="00952FB0" w:rsidP="00EC0D95">
      <w:pPr>
        <w:pStyle w:val="Kpalrs"/>
        <w:rPr>
          <w:b w:val="0"/>
          <w:bCs w:val="0"/>
        </w:rPr>
      </w:pPr>
      <w:r>
        <w:t>Figure 3</w:t>
      </w:r>
      <w:r w:rsidR="00C37318">
        <w:t>2</w:t>
      </w:r>
      <w:r>
        <w:t xml:space="preserve">: </w:t>
      </w:r>
      <w:r>
        <w:rPr>
          <w:b w:val="0"/>
          <w:bCs w:val="0"/>
        </w:rPr>
        <w:t>Example usage of the proposed design pattern</w:t>
      </w:r>
    </w:p>
    <w:p w14:paraId="5765C439" w14:textId="7625B34B" w:rsidR="00BD271E" w:rsidRDefault="00BD271E">
      <w:pPr>
        <w:spacing w:after="0" w:line="240" w:lineRule="auto"/>
        <w:ind w:firstLine="0"/>
        <w:jc w:val="left"/>
      </w:pPr>
      <w:r>
        <w:br w:type="page"/>
      </w:r>
    </w:p>
    <w:p w14:paraId="1F5C365D" w14:textId="641B2A32" w:rsidR="00BD271E" w:rsidRDefault="00382F53" w:rsidP="00BD271E">
      <w:pPr>
        <w:pStyle w:val="Cmsor3"/>
      </w:pPr>
      <w:bookmarkStart w:id="34" w:name="_Toc58330314"/>
      <w:r>
        <w:lastRenderedPageBreak/>
        <w:t>Results</w:t>
      </w:r>
      <w:bookmarkEnd w:id="34"/>
    </w:p>
    <w:p w14:paraId="5906D18D" w14:textId="7C570809" w:rsidR="00BD271E" w:rsidRDefault="00BD271E" w:rsidP="00BD271E">
      <w:pPr>
        <w:ind w:firstLine="425"/>
      </w:pPr>
      <w:r>
        <w:t xml:space="preserve">The example scene for the benchmarking is called </w:t>
      </w:r>
      <w:r w:rsidRPr="00BD271E">
        <w:t>Importance of Hashing</w:t>
      </w:r>
      <w:r>
        <w:t xml:space="preserve">. The scene </w:t>
      </w:r>
      <w:r w:rsidR="00B3617C">
        <w:t>was built on</w:t>
      </w:r>
      <w:r>
        <w:t xml:space="preserve"> the example scene of </w:t>
      </w:r>
      <w:r w:rsidRPr="00BD271E">
        <w:t xml:space="preserve">Harry </w:t>
      </w:r>
      <w:proofErr w:type="spellStart"/>
      <w:r w:rsidRPr="00BD271E">
        <w:t>Alisavakis</w:t>
      </w:r>
      <w:proofErr w:type="spellEnd"/>
      <w:r w:rsidR="00CE54FE">
        <w:t xml:space="preserve"> </w:t>
      </w:r>
      <w:r w:rsidR="00CE54FE">
        <w:fldChar w:fldCharType="begin"/>
      </w:r>
      <w:r w:rsidR="00CE54FE">
        <w:instrText xml:space="preserve"> REF _Ref58326722 \r \h </w:instrText>
      </w:r>
      <w:r w:rsidR="00CE54FE">
        <w:fldChar w:fldCharType="separate"/>
      </w:r>
      <w:r w:rsidR="008E3412">
        <w:t>[24]</w:t>
      </w:r>
      <w:r w:rsidR="00CE54FE">
        <w:fldChar w:fldCharType="end"/>
      </w:r>
      <w:r>
        <w:t xml:space="preserve"> showing his stylized water shader. </w:t>
      </w:r>
      <w:r w:rsidR="00CB50B5">
        <w:t xml:space="preserve">The </w:t>
      </w:r>
      <w:r w:rsidR="00551D0B">
        <w:t>optimization</w:t>
      </w:r>
      <w:r w:rsidR="00CB50B5">
        <w:t xml:space="preserve"> is scripting backend independent so IL2CPP was used since that is the recommended backend for standalone windows.</w:t>
      </w:r>
    </w:p>
    <w:p w14:paraId="3C71B682" w14:textId="77777777" w:rsidR="005307B5" w:rsidRDefault="005307B5" w:rsidP="005307B5">
      <w:pPr>
        <w:pStyle w:val="Kp"/>
      </w:pPr>
      <w:r>
        <w:rPr>
          <w:noProof/>
        </w:rPr>
        <w:drawing>
          <wp:inline distT="0" distB="0" distL="0" distR="0" wp14:anchorId="7E670425" wp14:editId="0DBD7C58">
            <wp:extent cx="5290457" cy="1753235"/>
            <wp:effectExtent l="114300" t="95250" r="120015" b="9461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pic:cNvPicPr/>
                  </pic:nvPicPr>
                  <pic:blipFill>
                    <a:blip r:embed="rId30">
                      <a:extLst>
                        <a:ext uri="{28A0092B-C50C-407E-A947-70E740481C1C}">
                          <a14:useLocalDpi xmlns:a14="http://schemas.microsoft.com/office/drawing/2010/main" val="0"/>
                        </a:ext>
                      </a:extLst>
                    </a:blip>
                    <a:stretch>
                      <a:fillRect/>
                    </a:stretch>
                  </pic:blipFill>
                  <pic:spPr>
                    <a:xfrm>
                      <a:off x="0" y="0"/>
                      <a:ext cx="5292265" cy="1753834"/>
                    </a:xfrm>
                    <a:prstGeom prst="rect">
                      <a:avLst/>
                    </a:prstGeom>
                    <a:effectLst>
                      <a:outerShdw blurRad="63500" sx="102000" sy="102000" algn="ctr" rotWithShape="0">
                        <a:prstClr val="black">
                          <a:alpha val="40000"/>
                        </a:prstClr>
                      </a:outerShdw>
                    </a:effectLst>
                  </pic:spPr>
                </pic:pic>
              </a:graphicData>
            </a:graphic>
          </wp:inline>
        </w:drawing>
      </w:r>
    </w:p>
    <w:p w14:paraId="3AC2FDC2" w14:textId="32E4AD6B" w:rsidR="00551D0B" w:rsidRDefault="005307B5" w:rsidP="005307B5">
      <w:pPr>
        <w:pStyle w:val="Kpalrs"/>
        <w:rPr>
          <w:b w:val="0"/>
          <w:bCs w:val="0"/>
        </w:rPr>
      </w:pPr>
      <w:r>
        <w:t>Figure 3</w:t>
      </w:r>
      <w:r w:rsidR="00C37318">
        <w:t>3</w:t>
      </w:r>
      <w:r>
        <w:t xml:space="preserve">: </w:t>
      </w:r>
      <w:r>
        <w:rPr>
          <w:b w:val="0"/>
          <w:bCs w:val="0"/>
        </w:rPr>
        <w:t>The results of the benchmarks</w:t>
      </w:r>
    </w:p>
    <w:p w14:paraId="314220A8" w14:textId="13C8CEF6" w:rsidR="00E30410" w:rsidRDefault="00E30410" w:rsidP="00E30410">
      <w:pPr>
        <w:ind w:firstLine="425"/>
      </w:pPr>
      <w:r>
        <w:t xml:space="preserve">As it can be seen on </w:t>
      </w:r>
      <w:r w:rsidRPr="00E30410">
        <w:rPr>
          <w:b/>
          <w:bCs/>
        </w:rPr>
        <w:t>Figure 3</w:t>
      </w:r>
      <w:r w:rsidR="00C37318">
        <w:rPr>
          <w:b/>
          <w:bCs/>
        </w:rPr>
        <w:t>3</w:t>
      </w:r>
      <w:r>
        <w:t xml:space="preserve"> this optimization is a micro optimization and on its own won’t change that much</w:t>
      </w:r>
      <w:r w:rsidR="003E5229">
        <w:t xml:space="preserve"> since the measurement unit now is in micro</w:t>
      </w:r>
      <w:r w:rsidR="00386C2F">
        <w:t>,</w:t>
      </w:r>
      <w:r w:rsidR="003E5229">
        <w:t xml:space="preserve"> not in milliseconds</w:t>
      </w:r>
      <w:r>
        <w:t xml:space="preserve">. </w:t>
      </w:r>
      <w:r w:rsidR="006F250B">
        <w:t>However, in large projects and on low end devices this might be a nice optimization on its own. Pre-calculated hashing is also extremely important on consoles since on PlayStation and on Xbox most of the graphics touches are achieved via proper shading rather than on model complexity.</w:t>
      </w:r>
    </w:p>
    <w:p w14:paraId="2A1DCFD2" w14:textId="609D86DE" w:rsidR="00A54B6A" w:rsidRDefault="00A54B6A" w:rsidP="00E30410">
      <w:pPr>
        <w:ind w:firstLine="425"/>
      </w:pPr>
      <w:r>
        <w:t xml:space="preserve">The </w:t>
      </w:r>
      <w:r w:rsidR="007B4791">
        <w:t xml:space="preserve">benchmark </w:t>
      </w:r>
      <w:r w:rsidR="00840681">
        <w:t>ran for one minute prior to a 5 seconds warmup. For more impactful numbers 250 shaders were used</w:t>
      </w:r>
      <w:r w:rsidR="007045EB">
        <w:t xml:space="preserve"> meaning that in each frame 1000 hash values were calculated with the unoptimized solution</w:t>
      </w:r>
      <w:r w:rsidR="00844290">
        <w:t xml:space="preserve"> rather than just a value assignment/retrieval</w:t>
      </w:r>
      <w:r w:rsidR="00884465">
        <w:t>.</w:t>
      </w:r>
    </w:p>
    <w:p w14:paraId="164BD0E9" w14:textId="61840694" w:rsidR="002C4124" w:rsidRDefault="002C4124" w:rsidP="00E30410">
      <w:pPr>
        <w:ind w:firstLine="425"/>
      </w:pPr>
      <w:r>
        <w:t xml:space="preserve">Since this optimization technique is more impactful </w:t>
      </w:r>
      <w:r w:rsidR="00B05B33">
        <w:t>on</w:t>
      </w:r>
      <w:r>
        <w:t xml:space="preserve"> lower end devices the benchmarks were repeated on an </w:t>
      </w:r>
      <w:r w:rsidR="00295D44">
        <w:t>A</w:t>
      </w:r>
      <w:r>
        <w:t xml:space="preserve">ndroid phone with the following </w:t>
      </w:r>
      <w:r w:rsidR="00021727">
        <w:t>hardware</w:t>
      </w:r>
      <w:r>
        <w:t>.</w:t>
      </w:r>
    </w:p>
    <w:p w14:paraId="1BFD604F" w14:textId="51F41968" w:rsidR="000B168A" w:rsidRDefault="000B168A" w:rsidP="000B168A">
      <w:pPr>
        <w:ind w:firstLine="0"/>
      </w:pPr>
      <w:r w:rsidRPr="004B7D84">
        <w:rPr>
          <w:rFonts w:cs="Consolas"/>
          <w:noProof/>
          <w:color w:val="000000"/>
          <w:sz w:val="19"/>
          <w:szCs w:val="19"/>
          <w:lang w:eastAsia="hu-HU"/>
        </w:rPr>
        <mc:AlternateContent>
          <mc:Choice Requires="wps">
            <w:drawing>
              <wp:inline distT="0" distB="0" distL="0" distR="0" wp14:anchorId="12F88D23" wp14:editId="77663563">
                <wp:extent cx="5431971" cy="1366158"/>
                <wp:effectExtent l="0" t="0" r="16510" b="24765"/>
                <wp:docPr id="3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1971" cy="1366158"/>
                        </a:xfrm>
                        <a:prstGeom prst="rect">
                          <a:avLst/>
                        </a:prstGeom>
                        <a:solidFill>
                          <a:srgbClr val="FFFFFF"/>
                        </a:solidFill>
                        <a:ln w="9525">
                          <a:solidFill>
                            <a:srgbClr val="000000"/>
                          </a:solidFill>
                          <a:miter lim="800000"/>
                          <a:headEnd/>
                          <a:tailEnd/>
                        </a:ln>
                      </wps:spPr>
                      <wps:txbx>
                        <w:txbxContent>
                          <w:p w14:paraId="62647869" w14:textId="77777777" w:rsidR="008E3412" w:rsidRDefault="008E3412"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190062A4" w14:textId="375EAB69" w:rsidR="008E3412" w:rsidRPr="000B168A" w:rsidRDefault="008E3412"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Pr>
                                <w:rFonts w:ascii="Consolas" w:hAnsi="Consolas" w:cs="Consolas"/>
                                <w:color w:val="000000"/>
                                <w:sz w:val="19"/>
                                <w:szCs w:val="19"/>
                                <w:lang w:eastAsia="hu-HU"/>
                              </w:rPr>
                              <w:t xml:space="preserve">  </w:t>
                            </w:r>
                            <w:r w:rsidRPr="000B168A">
                              <w:rPr>
                                <w:rFonts w:ascii="Consolas" w:hAnsi="Consolas" w:cs="Consolas"/>
                                <w:color w:val="2E75B6"/>
                                <w:sz w:val="19"/>
                                <w:szCs w:val="19"/>
                                <w:lang w:eastAsia="hu-HU"/>
                              </w:rPr>
                              <w:t>"</w:t>
                            </w:r>
                            <w:proofErr w:type="spellStart"/>
                            <w:r w:rsidRPr="000B168A">
                              <w:rPr>
                                <w:rFonts w:ascii="Consolas" w:hAnsi="Consolas" w:cs="Consolas"/>
                                <w:color w:val="2E75B6"/>
                                <w:sz w:val="19"/>
                                <w:szCs w:val="19"/>
                                <w:lang w:eastAsia="hu-HU"/>
                              </w:rPr>
                              <w:t>OperatingSystem</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w:t>
                            </w:r>
                            <w:r w:rsidRPr="000B168A">
                              <w:rPr>
                                <w:rFonts w:ascii="Consolas" w:hAnsi="Consolas" w:cs="Consolas"/>
                                <w:color w:val="A31515"/>
                                <w:sz w:val="19"/>
                                <w:szCs w:val="19"/>
                                <w:lang w:eastAsia="hu-HU"/>
                              </w:rPr>
                              <w:t>Android OS 8.1.0/API-27(OPM1/15.2016.1902.340-20190216)"</w:t>
                            </w:r>
                            <w:r w:rsidRPr="000B168A">
                              <w:rPr>
                                <w:rFonts w:ascii="Consolas" w:hAnsi="Consolas" w:cs="Consolas"/>
                                <w:color w:val="000000"/>
                                <w:sz w:val="19"/>
                                <w:szCs w:val="19"/>
                                <w:lang w:eastAsia="hu-HU"/>
                              </w:rPr>
                              <w:t>,</w:t>
                            </w:r>
                          </w:p>
                          <w:p w14:paraId="3ED4E4BA" w14:textId="45E299EF" w:rsidR="008E3412" w:rsidRPr="000B168A" w:rsidRDefault="008E3412"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DeviceModel</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w:t>
                            </w:r>
                            <w:proofErr w:type="spellStart"/>
                            <w:r w:rsidRPr="00C02634">
                              <w:rPr>
                                <w:rFonts w:ascii="Consolas" w:hAnsi="Consolas" w:cs="Consolas"/>
                                <w:color w:val="A31515"/>
                                <w:sz w:val="19"/>
                                <w:szCs w:val="19"/>
                                <w:lang w:eastAsia="hu-HU"/>
                              </w:rPr>
                              <w:t>asus</w:t>
                            </w:r>
                            <w:proofErr w:type="spellEnd"/>
                            <w:r w:rsidRPr="00C02634">
                              <w:rPr>
                                <w:rFonts w:ascii="Consolas" w:hAnsi="Consolas" w:cs="Consolas"/>
                                <w:color w:val="A31515"/>
                                <w:sz w:val="19"/>
                                <w:szCs w:val="19"/>
                                <w:lang w:eastAsia="hu-HU"/>
                              </w:rPr>
                              <w:t xml:space="preserve"> ASUS_X00TD"</w:t>
                            </w:r>
                            <w:r w:rsidRPr="0032017C">
                              <w:rPr>
                                <w:rFonts w:ascii="Consolas" w:hAnsi="Consolas" w:cs="Consolas"/>
                                <w:color w:val="000000"/>
                                <w:sz w:val="19"/>
                                <w:szCs w:val="19"/>
                                <w:lang w:eastAsia="hu-HU"/>
                              </w:rPr>
                              <w:t>,</w:t>
                            </w:r>
                          </w:p>
                          <w:p w14:paraId="0857816D" w14:textId="213847E8" w:rsidR="008E3412" w:rsidRPr="000B168A" w:rsidRDefault="008E3412"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DeviceName</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"ASUS_X00TD"</w:t>
                            </w:r>
                            <w:r w:rsidRPr="0032017C">
                              <w:rPr>
                                <w:rFonts w:ascii="Consolas" w:hAnsi="Consolas" w:cs="Consolas"/>
                                <w:color w:val="000000"/>
                                <w:sz w:val="19"/>
                                <w:szCs w:val="19"/>
                                <w:lang w:eastAsia="hu-HU"/>
                              </w:rPr>
                              <w:t>,</w:t>
                            </w:r>
                          </w:p>
                          <w:p w14:paraId="200CDB83" w14:textId="072B6035" w:rsidR="008E3412" w:rsidRPr="0032017C" w:rsidRDefault="008E3412"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ProcessorType</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"ARM64 FP ASIMD AES"</w:t>
                            </w:r>
                            <w:r w:rsidRPr="0032017C">
                              <w:rPr>
                                <w:rFonts w:ascii="Consolas" w:hAnsi="Consolas" w:cs="Consolas"/>
                                <w:color w:val="000000"/>
                                <w:sz w:val="19"/>
                                <w:szCs w:val="19"/>
                                <w:lang w:eastAsia="hu-HU"/>
                              </w:rPr>
                              <w:t>,</w:t>
                            </w:r>
                          </w:p>
                          <w:p w14:paraId="284DEAD0" w14:textId="26168B53" w:rsidR="008E3412" w:rsidRPr="000B168A" w:rsidRDefault="008E3412"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ProcessorCount</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 8,</w:t>
                            </w:r>
                          </w:p>
                          <w:p w14:paraId="5035E635" w14:textId="49EBC039" w:rsidR="008E3412" w:rsidRPr="000B168A" w:rsidRDefault="008E3412"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GraphicsDeviceName</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"Adreno (TM) 512"</w:t>
                            </w:r>
                            <w:r w:rsidRPr="0032017C">
                              <w:rPr>
                                <w:rFonts w:ascii="Consolas" w:hAnsi="Consolas" w:cs="Consolas"/>
                                <w:color w:val="000000"/>
                                <w:sz w:val="19"/>
                                <w:szCs w:val="19"/>
                                <w:lang w:eastAsia="hu-HU"/>
                              </w:rPr>
                              <w:t>,</w:t>
                            </w:r>
                          </w:p>
                          <w:p w14:paraId="7A5F104F" w14:textId="743A3913" w:rsidR="008E3412" w:rsidRDefault="008E3412" w:rsidP="000B168A">
                            <w:pPr>
                              <w:autoSpaceDE w:val="0"/>
                              <w:autoSpaceDN w:val="0"/>
                              <w:adjustRightInd w:val="0"/>
                              <w:spacing w:after="0" w:line="240" w:lineRule="auto"/>
                              <w:ind w:firstLine="0"/>
                              <w:jc w:val="left"/>
                              <w:rPr>
                                <w:rFonts w:cs="Consolas"/>
                                <w:color w:val="000000"/>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SystemMemorySizeMB</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 2744</w:t>
                            </w:r>
                          </w:p>
                          <w:p w14:paraId="0FB35231" w14:textId="4BAEB5A6" w:rsidR="008E3412" w:rsidRPr="000B168A" w:rsidRDefault="008E3412"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000000"/>
                                <w:sz w:val="19"/>
                                <w:szCs w:val="19"/>
                                <w:lang w:eastAsia="hu-HU"/>
                              </w:rPr>
                              <w:t>}</w:t>
                            </w:r>
                          </w:p>
                        </w:txbxContent>
                      </wps:txbx>
                      <wps:bodyPr rot="0" vert="horz" wrap="square" lIns="91440" tIns="45720" rIns="36000" bIns="45720" anchor="t" anchorCtr="0">
                        <a:noAutofit/>
                      </wps:bodyPr>
                    </wps:wsp>
                  </a:graphicData>
                </a:graphic>
              </wp:inline>
            </w:drawing>
          </mc:Choice>
          <mc:Fallback>
            <w:pict>
              <v:shape w14:anchorId="12F88D23" id="_x0000_s1041" type="#_x0000_t202" style="width:427.7pt;height:10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">
                <v:textbox inset=",,1mm">
                  <w:txbxContent>
                    <w:p w14:paraId="62647869" w14:textId="77777777" w:rsidR="008E3412" w:rsidRDefault="008E3412"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190062A4" w14:textId="375EAB69" w:rsidR="008E3412" w:rsidRPr="000B168A" w:rsidRDefault="008E3412"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Pr>
                          <w:rFonts w:ascii="Consolas" w:hAnsi="Consolas" w:cs="Consolas"/>
                          <w:color w:val="000000"/>
                          <w:sz w:val="19"/>
                          <w:szCs w:val="19"/>
                          <w:lang w:eastAsia="hu-HU"/>
                        </w:rPr>
                        <w:t xml:space="preserve">  </w:t>
                      </w:r>
                      <w:r w:rsidRPr="000B168A">
                        <w:rPr>
                          <w:rFonts w:ascii="Consolas" w:hAnsi="Consolas" w:cs="Consolas"/>
                          <w:color w:val="2E75B6"/>
                          <w:sz w:val="19"/>
                          <w:szCs w:val="19"/>
                          <w:lang w:eastAsia="hu-HU"/>
                        </w:rPr>
                        <w:t>"</w:t>
                      </w:r>
                      <w:proofErr w:type="spellStart"/>
                      <w:r w:rsidRPr="000B168A">
                        <w:rPr>
                          <w:rFonts w:ascii="Consolas" w:hAnsi="Consolas" w:cs="Consolas"/>
                          <w:color w:val="2E75B6"/>
                          <w:sz w:val="19"/>
                          <w:szCs w:val="19"/>
                          <w:lang w:eastAsia="hu-HU"/>
                        </w:rPr>
                        <w:t>OperatingSystem</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w:t>
                      </w:r>
                      <w:r w:rsidRPr="000B168A">
                        <w:rPr>
                          <w:rFonts w:ascii="Consolas" w:hAnsi="Consolas" w:cs="Consolas"/>
                          <w:color w:val="A31515"/>
                          <w:sz w:val="19"/>
                          <w:szCs w:val="19"/>
                          <w:lang w:eastAsia="hu-HU"/>
                        </w:rPr>
                        <w:t>Android OS 8.1.0/API-27(OPM1/15.2016.1902.340-20190216)"</w:t>
                      </w:r>
                      <w:r w:rsidRPr="000B168A">
                        <w:rPr>
                          <w:rFonts w:ascii="Consolas" w:hAnsi="Consolas" w:cs="Consolas"/>
                          <w:color w:val="000000"/>
                          <w:sz w:val="19"/>
                          <w:szCs w:val="19"/>
                          <w:lang w:eastAsia="hu-HU"/>
                        </w:rPr>
                        <w:t>,</w:t>
                      </w:r>
                    </w:p>
                    <w:p w14:paraId="3ED4E4BA" w14:textId="45E299EF" w:rsidR="008E3412" w:rsidRPr="000B168A" w:rsidRDefault="008E3412"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DeviceModel</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w:t>
                      </w:r>
                      <w:proofErr w:type="spellStart"/>
                      <w:r w:rsidRPr="00C02634">
                        <w:rPr>
                          <w:rFonts w:ascii="Consolas" w:hAnsi="Consolas" w:cs="Consolas"/>
                          <w:color w:val="A31515"/>
                          <w:sz w:val="19"/>
                          <w:szCs w:val="19"/>
                          <w:lang w:eastAsia="hu-HU"/>
                        </w:rPr>
                        <w:t>asus</w:t>
                      </w:r>
                      <w:proofErr w:type="spellEnd"/>
                      <w:r w:rsidRPr="00C02634">
                        <w:rPr>
                          <w:rFonts w:ascii="Consolas" w:hAnsi="Consolas" w:cs="Consolas"/>
                          <w:color w:val="A31515"/>
                          <w:sz w:val="19"/>
                          <w:szCs w:val="19"/>
                          <w:lang w:eastAsia="hu-HU"/>
                        </w:rPr>
                        <w:t xml:space="preserve"> ASUS_X00TD"</w:t>
                      </w:r>
                      <w:r w:rsidRPr="0032017C">
                        <w:rPr>
                          <w:rFonts w:ascii="Consolas" w:hAnsi="Consolas" w:cs="Consolas"/>
                          <w:color w:val="000000"/>
                          <w:sz w:val="19"/>
                          <w:szCs w:val="19"/>
                          <w:lang w:eastAsia="hu-HU"/>
                        </w:rPr>
                        <w:t>,</w:t>
                      </w:r>
                    </w:p>
                    <w:p w14:paraId="0857816D" w14:textId="213847E8" w:rsidR="008E3412" w:rsidRPr="000B168A" w:rsidRDefault="008E3412"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DeviceName</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"ASUS_X00TD"</w:t>
                      </w:r>
                      <w:r w:rsidRPr="0032017C">
                        <w:rPr>
                          <w:rFonts w:ascii="Consolas" w:hAnsi="Consolas" w:cs="Consolas"/>
                          <w:color w:val="000000"/>
                          <w:sz w:val="19"/>
                          <w:szCs w:val="19"/>
                          <w:lang w:eastAsia="hu-HU"/>
                        </w:rPr>
                        <w:t>,</w:t>
                      </w:r>
                    </w:p>
                    <w:p w14:paraId="200CDB83" w14:textId="072B6035" w:rsidR="008E3412" w:rsidRPr="0032017C" w:rsidRDefault="008E3412"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ProcessorType</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"ARM64 FP ASIMD AES"</w:t>
                      </w:r>
                      <w:r w:rsidRPr="0032017C">
                        <w:rPr>
                          <w:rFonts w:ascii="Consolas" w:hAnsi="Consolas" w:cs="Consolas"/>
                          <w:color w:val="000000"/>
                          <w:sz w:val="19"/>
                          <w:szCs w:val="19"/>
                          <w:lang w:eastAsia="hu-HU"/>
                        </w:rPr>
                        <w:t>,</w:t>
                      </w:r>
                    </w:p>
                    <w:p w14:paraId="284DEAD0" w14:textId="26168B53" w:rsidR="008E3412" w:rsidRPr="000B168A" w:rsidRDefault="008E3412"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ProcessorCount</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 8,</w:t>
                      </w:r>
                    </w:p>
                    <w:p w14:paraId="5035E635" w14:textId="49EBC039" w:rsidR="008E3412" w:rsidRPr="000B168A" w:rsidRDefault="008E3412"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GraphicsDeviceName</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"Adreno (TM) 512"</w:t>
                      </w:r>
                      <w:r w:rsidRPr="0032017C">
                        <w:rPr>
                          <w:rFonts w:ascii="Consolas" w:hAnsi="Consolas" w:cs="Consolas"/>
                          <w:color w:val="000000"/>
                          <w:sz w:val="19"/>
                          <w:szCs w:val="19"/>
                          <w:lang w:eastAsia="hu-HU"/>
                        </w:rPr>
                        <w:t>,</w:t>
                      </w:r>
                    </w:p>
                    <w:p w14:paraId="7A5F104F" w14:textId="743A3913" w:rsidR="008E3412" w:rsidRDefault="008E3412" w:rsidP="000B168A">
                      <w:pPr>
                        <w:autoSpaceDE w:val="0"/>
                        <w:autoSpaceDN w:val="0"/>
                        <w:adjustRightInd w:val="0"/>
                        <w:spacing w:after="0" w:line="240" w:lineRule="auto"/>
                        <w:ind w:firstLine="0"/>
                        <w:jc w:val="left"/>
                        <w:rPr>
                          <w:rFonts w:cs="Consolas"/>
                          <w:color w:val="000000"/>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SystemMemorySizeMB</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 2744</w:t>
                      </w:r>
                    </w:p>
                    <w:p w14:paraId="0FB35231" w14:textId="4BAEB5A6" w:rsidR="008E3412" w:rsidRPr="000B168A" w:rsidRDefault="008E3412"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000000"/>
                          <w:sz w:val="19"/>
                          <w:szCs w:val="19"/>
                          <w:lang w:eastAsia="hu-HU"/>
                        </w:rPr>
                        <w:t>}</w:t>
                      </w:r>
                    </w:p>
                  </w:txbxContent>
                </v:textbox>
                <w10:anchorlock/>
              </v:shape>
            </w:pict>
          </mc:Fallback>
        </mc:AlternateContent>
      </w:r>
    </w:p>
    <w:p w14:paraId="1C7F85E6" w14:textId="5ED5DCD7" w:rsidR="00295D44" w:rsidRDefault="00295D44" w:rsidP="00295D44">
      <w:pPr>
        <w:pStyle w:val="Kpalrs"/>
        <w:rPr>
          <w:b w:val="0"/>
          <w:bCs w:val="0"/>
        </w:rPr>
      </w:pPr>
      <w:r>
        <w:t>Figure 3</w:t>
      </w:r>
      <w:r w:rsidR="00B92C15">
        <w:t>4</w:t>
      </w:r>
      <w:r>
        <w:t xml:space="preserve">: </w:t>
      </w:r>
      <w:r w:rsidR="00021727">
        <w:rPr>
          <w:b w:val="0"/>
          <w:bCs w:val="0"/>
        </w:rPr>
        <w:t xml:space="preserve">The </w:t>
      </w:r>
      <w:r w:rsidR="00595FFC">
        <w:rPr>
          <w:b w:val="0"/>
          <w:bCs w:val="0"/>
        </w:rPr>
        <w:t xml:space="preserve">hardware info of an </w:t>
      </w:r>
      <w:r w:rsidR="00DC27C2" w:rsidRPr="00DC27C2">
        <w:rPr>
          <w:b w:val="0"/>
          <w:bCs w:val="0"/>
        </w:rPr>
        <w:t xml:space="preserve">Asus </w:t>
      </w:r>
      <w:proofErr w:type="spellStart"/>
      <w:r w:rsidR="00DC27C2" w:rsidRPr="00DC27C2">
        <w:rPr>
          <w:b w:val="0"/>
          <w:bCs w:val="0"/>
        </w:rPr>
        <w:t>Zenfone</w:t>
      </w:r>
      <w:proofErr w:type="spellEnd"/>
      <w:r w:rsidR="00DC27C2" w:rsidRPr="00DC27C2">
        <w:rPr>
          <w:b w:val="0"/>
          <w:bCs w:val="0"/>
        </w:rPr>
        <w:t xml:space="preserve"> Max Pro M1</w:t>
      </w:r>
    </w:p>
    <w:p w14:paraId="5DE3E6F5" w14:textId="6D3482F1" w:rsidR="00B05B33" w:rsidRDefault="004D0EFC" w:rsidP="004D0EFC">
      <w:pPr>
        <w:ind w:firstLine="0"/>
      </w:pPr>
      <w:r>
        <w:lastRenderedPageBreak/>
        <w:t xml:space="preserve">Since we cannot setup the same performance requirements for a high-end desktop PC and for a low-end Android device only 20 shaders were used in </w:t>
      </w:r>
      <w:r w:rsidRPr="004D0EFC">
        <w:rPr>
          <w:b/>
          <w:bCs/>
        </w:rPr>
        <w:t>Figure 3</w:t>
      </w:r>
      <w:r w:rsidR="00966020">
        <w:rPr>
          <w:b/>
          <w:bCs/>
        </w:rPr>
        <w:t>5</w:t>
      </w:r>
      <w:r>
        <w:t>.</w:t>
      </w:r>
    </w:p>
    <w:p w14:paraId="34EF7576" w14:textId="77777777" w:rsidR="004A03BE" w:rsidRDefault="004D0EFC" w:rsidP="004A03BE">
      <w:pPr>
        <w:pStyle w:val="Kp"/>
      </w:pPr>
      <w:r>
        <w:rPr>
          <w:noProof/>
        </w:rPr>
        <w:drawing>
          <wp:inline distT="0" distB="0" distL="0" distR="0" wp14:anchorId="2C6A3DE2" wp14:editId="032F898B">
            <wp:extent cx="5274128" cy="1753235"/>
            <wp:effectExtent l="114300" t="95250" r="117475" b="9461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31">
                      <a:extLst>
                        <a:ext uri="{28A0092B-C50C-407E-A947-70E740481C1C}">
                          <a14:useLocalDpi xmlns:a14="http://schemas.microsoft.com/office/drawing/2010/main" val="0"/>
                        </a:ext>
                      </a:extLst>
                    </a:blip>
                    <a:stretch>
                      <a:fillRect/>
                    </a:stretch>
                  </pic:blipFill>
                  <pic:spPr>
                    <a:xfrm>
                      <a:off x="0" y="0"/>
                      <a:ext cx="5278261" cy="1754609"/>
                    </a:xfrm>
                    <a:prstGeom prst="rect">
                      <a:avLst/>
                    </a:prstGeom>
                    <a:effectLst>
                      <a:outerShdw blurRad="63500" sx="102000" sy="102000" algn="ctr" rotWithShape="0">
                        <a:prstClr val="black">
                          <a:alpha val="40000"/>
                        </a:prstClr>
                      </a:outerShdw>
                    </a:effectLst>
                  </pic:spPr>
                </pic:pic>
              </a:graphicData>
            </a:graphic>
          </wp:inline>
        </w:drawing>
      </w:r>
    </w:p>
    <w:p w14:paraId="639786A4" w14:textId="46F653B0" w:rsidR="004D0EFC" w:rsidRDefault="004A03BE" w:rsidP="004A03BE">
      <w:pPr>
        <w:pStyle w:val="Kpalrs"/>
        <w:rPr>
          <w:b w:val="0"/>
          <w:bCs w:val="0"/>
        </w:rPr>
      </w:pPr>
      <w:r>
        <w:t>Figure 3</w:t>
      </w:r>
      <w:r w:rsidR="00966020">
        <w:t>5</w:t>
      </w:r>
      <w:r>
        <w:t xml:space="preserve">: </w:t>
      </w:r>
      <w:r w:rsidR="00321C26">
        <w:rPr>
          <w:b w:val="0"/>
          <w:bCs w:val="0"/>
        </w:rPr>
        <w:t>The results of the lighter benchmark</w:t>
      </w:r>
      <w:r w:rsidR="00E11085">
        <w:rPr>
          <w:b w:val="0"/>
          <w:bCs w:val="0"/>
        </w:rPr>
        <w:t>s</w:t>
      </w:r>
      <w:r w:rsidR="00321C26">
        <w:rPr>
          <w:b w:val="0"/>
          <w:bCs w:val="0"/>
        </w:rPr>
        <w:t xml:space="preserve"> on an </w:t>
      </w:r>
      <w:r w:rsidR="00321C26" w:rsidRPr="00DC27C2">
        <w:rPr>
          <w:b w:val="0"/>
          <w:bCs w:val="0"/>
        </w:rPr>
        <w:t xml:space="preserve">Asus </w:t>
      </w:r>
      <w:proofErr w:type="spellStart"/>
      <w:r w:rsidR="00321C26" w:rsidRPr="00DC27C2">
        <w:rPr>
          <w:b w:val="0"/>
          <w:bCs w:val="0"/>
        </w:rPr>
        <w:t>Zenfone</w:t>
      </w:r>
      <w:proofErr w:type="spellEnd"/>
      <w:r w:rsidR="00321C26" w:rsidRPr="00DC27C2">
        <w:rPr>
          <w:b w:val="0"/>
          <w:bCs w:val="0"/>
        </w:rPr>
        <w:t xml:space="preserve"> Max Pro M1</w:t>
      </w:r>
    </w:p>
    <w:p w14:paraId="51225BDA" w14:textId="4177AD36" w:rsidR="00E50423" w:rsidRDefault="00E50423" w:rsidP="00E50423">
      <w:pPr>
        <w:ind w:firstLine="425"/>
      </w:pPr>
      <w:r>
        <w:t xml:space="preserve">Note </w:t>
      </w:r>
      <w:r w:rsidR="00302E51">
        <w:t xml:space="preserve">the </w:t>
      </w:r>
      <w:r w:rsidR="008C45FD">
        <w:t>outlier</w:t>
      </w:r>
      <w:r w:rsidR="00302E51">
        <w:t xml:space="preserve"> values! Under 60 seconds around 10 frames suffered nearly a millisecond stuttering because of hash value calculations</w:t>
      </w:r>
      <w:r w:rsidR="00B132ED">
        <w:t>. In a performance critical mobile game where graphics are important and animations are highly used this is unacceptable.</w:t>
      </w:r>
      <w:r w:rsidR="001938C2">
        <w:t xml:space="preserve"> The tests were run ten </w:t>
      </w:r>
      <w:r w:rsidR="001938C2" w:rsidRPr="001938C2">
        <w:t>consecutive</w:t>
      </w:r>
      <w:r w:rsidR="001938C2">
        <w:t xml:space="preserve"> times </w:t>
      </w:r>
      <w:r w:rsidR="003A4619">
        <w:t xml:space="preserve">and in all of them the </w:t>
      </w:r>
      <w:r w:rsidR="008C45FD">
        <w:t>outlier</w:t>
      </w:r>
      <w:r w:rsidR="003A4619">
        <w:t xml:space="preserve"> values were overrepresented. In order to visualize how much stuttering happens over a </w:t>
      </w:r>
      <w:r w:rsidR="00A0191F">
        <w:t>one-minute</w:t>
      </w:r>
      <w:r w:rsidR="003A4619">
        <w:t xml:space="preserve"> time span, the results were ordered from highest to lowest execution time</w:t>
      </w:r>
      <w:r w:rsidR="00A0191F">
        <w:t xml:space="preserve"> (</w:t>
      </w:r>
      <w:r w:rsidR="00A0191F" w:rsidRPr="00A0191F">
        <w:rPr>
          <w:b/>
          <w:bCs/>
        </w:rPr>
        <w:t>Figure 3</w:t>
      </w:r>
      <w:r w:rsidR="003E70F2">
        <w:rPr>
          <w:b/>
          <w:bCs/>
        </w:rPr>
        <w:t>6</w:t>
      </w:r>
      <w:r w:rsidR="00A0191F">
        <w:t>).</w:t>
      </w:r>
    </w:p>
    <w:p w14:paraId="785B5D77" w14:textId="77777777" w:rsidR="008422FA" w:rsidRDefault="008422FA" w:rsidP="008422FA">
      <w:pPr>
        <w:pStyle w:val="Kp"/>
      </w:pPr>
      <w:r>
        <w:rPr>
          <w:noProof/>
        </w:rPr>
        <w:drawing>
          <wp:inline distT="0" distB="0" distL="0" distR="0" wp14:anchorId="22A9DC86" wp14:editId="3E4C54FC">
            <wp:extent cx="5400040" cy="1753235"/>
            <wp:effectExtent l="0" t="0" r="0"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pic:cNvPicPr/>
                  </pic:nvPicPr>
                  <pic:blipFill>
                    <a:blip r:embed="rId32">
                      <a:extLst>
                        <a:ext uri="{28A0092B-C50C-407E-A947-70E740481C1C}">
                          <a14:useLocalDpi xmlns:a14="http://schemas.microsoft.com/office/drawing/2010/main" val="0"/>
                        </a:ext>
                      </a:extLst>
                    </a:blip>
                    <a:stretch>
                      <a:fillRect/>
                    </a:stretch>
                  </pic:blipFill>
                  <pic:spPr>
                    <a:xfrm>
                      <a:off x="0" y="0"/>
                      <a:ext cx="5400040" cy="1753235"/>
                    </a:xfrm>
                    <a:prstGeom prst="rect">
                      <a:avLst/>
                    </a:prstGeom>
                  </pic:spPr>
                </pic:pic>
              </a:graphicData>
            </a:graphic>
          </wp:inline>
        </w:drawing>
      </w:r>
    </w:p>
    <w:p w14:paraId="060A5E0D" w14:textId="787C1B31" w:rsidR="00A0191F" w:rsidRDefault="008422FA" w:rsidP="008422FA">
      <w:pPr>
        <w:pStyle w:val="Kpalrs"/>
        <w:rPr>
          <w:b w:val="0"/>
          <w:bCs w:val="0"/>
        </w:rPr>
      </w:pPr>
      <w:r>
        <w:t>Figure 3</w:t>
      </w:r>
      <w:r w:rsidR="003E70F2">
        <w:t>6</w:t>
      </w:r>
      <w:r>
        <w:t xml:space="preserve">: </w:t>
      </w:r>
      <w:r w:rsidR="0095344A">
        <w:rPr>
          <w:b w:val="0"/>
          <w:bCs w:val="0"/>
        </w:rPr>
        <w:t>The 10</w:t>
      </w:r>
      <w:r w:rsidR="0095344A" w:rsidRPr="0029028A">
        <w:rPr>
          <w:b w:val="0"/>
          <w:bCs w:val="0"/>
          <w:vertAlign w:val="superscript"/>
        </w:rPr>
        <w:t>th</w:t>
      </w:r>
      <w:r w:rsidR="0095344A">
        <w:rPr>
          <w:b w:val="0"/>
          <w:bCs w:val="0"/>
        </w:rPr>
        <w:t xml:space="preserve"> consecutive run on the Android phone in decreasing order.</w:t>
      </w:r>
    </w:p>
    <w:p w14:paraId="240BFCA3" w14:textId="7D062FFF" w:rsidR="00D31FFB" w:rsidRDefault="00D31FFB" w:rsidP="00D31FFB">
      <w:pPr>
        <w:ind w:firstLine="425"/>
      </w:pPr>
      <w:r>
        <w:t>Note how the pre-calculated hash has only one</w:t>
      </w:r>
      <w:r w:rsidR="00DB52AF">
        <w:t xml:space="preserve"> serious</w:t>
      </w:r>
      <w:r>
        <w:t xml:space="preserve"> outstanding value while </w:t>
      </w:r>
      <w:r w:rsidR="00DB52AF">
        <w:t xml:space="preserve">the </w:t>
      </w:r>
      <w:r w:rsidR="00765C7A">
        <w:t xml:space="preserve">no </w:t>
      </w:r>
      <w:r w:rsidR="00DB52AF">
        <w:t xml:space="preserve">pre-calculated hash </w:t>
      </w:r>
      <w:r w:rsidR="00765C7A">
        <w:t xml:space="preserve">solution </w:t>
      </w:r>
      <w:r w:rsidR="00DB52AF">
        <w:t>has 10-20 times more.</w:t>
      </w:r>
      <w:r w:rsidR="008C66F1">
        <w:t xml:space="preserve"> To sum it all</w:t>
      </w:r>
      <w:r w:rsidR="0008512A">
        <w:t>,</w:t>
      </w:r>
      <w:r w:rsidR="008C66F1">
        <w:t xml:space="preserve"> this is a micro optimization. Yet such a simple optimization technique that should be always applied. Moreover, </w:t>
      </w:r>
      <w:r w:rsidR="002855AB">
        <w:t>the proposed design pattern avoids the usage of magic strings thus making the code more readable and easier to refactor.</w:t>
      </w:r>
    </w:p>
    <w:p w14:paraId="356B9FDE" w14:textId="7CE0D738" w:rsidR="006E0AB5" w:rsidRDefault="006E0AB5">
      <w:pPr>
        <w:spacing w:after="0" w:line="240" w:lineRule="auto"/>
        <w:ind w:firstLine="0"/>
        <w:jc w:val="left"/>
      </w:pPr>
      <w:r>
        <w:br w:type="page"/>
      </w:r>
    </w:p>
    <w:p w14:paraId="58AD7BCC" w14:textId="4F6AEAC6" w:rsidR="006E0AB5" w:rsidRDefault="00FA4759" w:rsidP="006E0AB5">
      <w:pPr>
        <w:pStyle w:val="Cmsor2"/>
      </w:pPr>
      <w:bookmarkStart w:id="35" w:name="_Toc58330315"/>
      <w:r>
        <w:lastRenderedPageBreak/>
        <w:t>Struct</w:t>
      </w:r>
      <w:r w:rsidR="00295C8A">
        <w:t xml:space="preserve"> assignment</w:t>
      </w:r>
      <w:bookmarkEnd w:id="35"/>
    </w:p>
    <w:p w14:paraId="64039C62" w14:textId="38AC61A1" w:rsidR="00295C8A" w:rsidRDefault="00735682" w:rsidP="00065C49">
      <w:pPr>
        <w:ind w:firstLine="425"/>
      </w:pPr>
      <w:r>
        <w:t xml:space="preserve">When a project depends on the mono runtime for some reasons and the project also heavily utilizes </w:t>
      </w:r>
      <w:r w:rsidR="00B10B43">
        <w:t>v</w:t>
      </w:r>
      <w:r>
        <w:t>ector math or struct creation in general</w:t>
      </w:r>
      <w:r w:rsidR="00E0513A">
        <w:t>,</w:t>
      </w:r>
      <w:r>
        <w:t xml:space="preserve"> there is an optimization that can save serious </w:t>
      </w:r>
      <w:r w:rsidR="00A916EF">
        <w:t xml:space="preserve">micro or </w:t>
      </w:r>
      <w:r>
        <w:t>milliseconds</w:t>
      </w:r>
      <w:r w:rsidR="00E62F0B">
        <w:t>.</w:t>
      </w:r>
      <w:r w:rsidR="00B10B43">
        <w:t xml:space="preserve"> Whenever a struct is created via </w:t>
      </w:r>
      <w:r w:rsidR="00D81AC6">
        <w:t xml:space="preserve">the </w:t>
      </w:r>
      <w:r w:rsidR="00D81AC6" w:rsidRPr="00450B6E">
        <w:rPr>
          <w:rFonts w:ascii="Consolas" w:hAnsi="Consolas"/>
          <w:sz w:val="22"/>
          <w:szCs w:val="22"/>
        </w:rPr>
        <w:t>new</w:t>
      </w:r>
      <w:r w:rsidR="00D81AC6" w:rsidRPr="00450B6E">
        <w:rPr>
          <w:sz w:val="22"/>
          <w:szCs w:val="22"/>
        </w:rPr>
        <w:t xml:space="preserve"> </w:t>
      </w:r>
      <w:r w:rsidR="00D81AC6">
        <w:t xml:space="preserve">keyword the constructor is called thus a stack frame allocation happens. The parameters </w:t>
      </w:r>
      <w:r w:rsidR="00E80C1C">
        <w:t xml:space="preserve">and some meta data are pushed onto the stack </w:t>
      </w:r>
      <w:r w:rsidR="008B4BF9">
        <w:t>and</w:t>
      </w:r>
      <w:r w:rsidR="00E80C1C">
        <w:t xml:space="preserve"> when the constructor is </w:t>
      </w:r>
      <w:r w:rsidR="008B4BF9">
        <w:t>finished all the relevant data</w:t>
      </w:r>
      <w:r w:rsidR="00E80C1C">
        <w:t xml:space="preserve"> has to be deallocated. In case of large data</w:t>
      </w:r>
      <w:r w:rsidR="00EA1630">
        <w:t>,</w:t>
      </w:r>
      <w:r w:rsidR="00E80C1C">
        <w:t xml:space="preserve"> this can mean that serious micro or milliseconds are spent </w:t>
      </w:r>
      <w:r w:rsidR="00541099">
        <w:t xml:space="preserve">on </w:t>
      </w:r>
      <w:r w:rsidR="000756BE">
        <w:t>constructor function</w:t>
      </w:r>
      <w:r w:rsidR="00E80C1C">
        <w:t xml:space="preserve"> call</w:t>
      </w:r>
      <w:r w:rsidR="00541099">
        <w:t>s</w:t>
      </w:r>
      <w:r w:rsidR="000756BE">
        <w:t xml:space="preserve">. This is the case with vector math in Unity. Unity implemented </w:t>
      </w:r>
      <w:r w:rsidR="006A62F6">
        <w:t>scaling in the following way</w:t>
      </w:r>
      <w:r w:rsidR="00450B6E">
        <w:t xml:space="preserve"> </w:t>
      </w:r>
      <w:r w:rsidR="00450B6E" w:rsidRPr="00450B6E">
        <w:rPr>
          <w:b/>
          <w:bCs/>
        </w:rPr>
        <w:t>Figure 3</w:t>
      </w:r>
      <w:r w:rsidR="00D434C1">
        <w:rPr>
          <w:b/>
          <w:bCs/>
        </w:rPr>
        <w:t>7</w:t>
      </w:r>
      <w:r w:rsidR="006A62F6">
        <w:t>.</w:t>
      </w:r>
    </w:p>
    <w:p w14:paraId="0049572F" w14:textId="1797D2E4" w:rsidR="00E62F0B" w:rsidRDefault="00E62F0B" w:rsidP="00E62F0B">
      <w:pPr>
        <w:ind w:firstLine="0"/>
      </w:pPr>
      <w:r w:rsidRPr="004B7D84">
        <w:rPr>
          <w:rFonts w:cs="Consolas"/>
          <w:noProof/>
          <w:color w:val="000000"/>
          <w:sz w:val="19"/>
          <w:szCs w:val="19"/>
          <w:lang w:eastAsia="hu-HU"/>
        </w:rPr>
        <mc:AlternateContent>
          <mc:Choice Requires="wps">
            <w:drawing>
              <wp:inline distT="0" distB="0" distL="0" distR="0" wp14:anchorId="3B06C74D" wp14:editId="6DA3F89B">
                <wp:extent cx="5400040" cy="669471"/>
                <wp:effectExtent l="0" t="0" r="10160" b="16510"/>
                <wp:docPr id="4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69471"/>
                        </a:xfrm>
                        <a:prstGeom prst="rect">
                          <a:avLst/>
                        </a:prstGeom>
                        <a:solidFill>
                          <a:srgbClr val="FFFFFF"/>
                        </a:solidFill>
                        <a:ln w="9525">
                          <a:solidFill>
                            <a:srgbClr val="000000"/>
                          </a:solidFill>
                          <a:miter lim="800000"/>
                          <a:headEnd/>
                          <a:tailEnd/>
                        </a:ln>
                      </wps:spPr>
                      <wps:txbx>
                        <w:txbxContent>
                          <w:p w14:paraId="48C170EB" w14:textId="77777777" w:rsidR="008E3412" w:rsidRPr="00F41480" w:rsidRDefault="008E3412"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5A3DA545" w14:textId="77777777" w:rsidR="008E3412" w:rsidRPr="00F41480" w:rsidRDefault="008E3412"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28549D9E" w14:textId="77777777" w:rsidR="008E3412" w:rsidRPr="00F41480" w:rsidRDefault="008E3412"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new</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w:t>
                            </w:r>
                            <w:proofErr w:type="spellStart"/>
                            <w:r w:rsidRPr="00F41480">
                              <w:rPr>
                                <w:rFonts w:ascii="Consolas" w:hAnsi="Consolas" w:cs="Consolas"/>
                                <w:color w:val="000000"/>
                                <w:sz w:val="19"/>
                                <w:szCs w:val="19"/>
                                <w:lang w:eastAsia="hu-HU"/>
                              </w:rPr>
                              <w:t>a.x</w:t>
                            </w:r>
                            <w:proofErr w:type="spellEnd"/>
                            <w:r w:rsidRPr="00F41480">
                              <w:rPr>
                                <w:rFonts w:ascii="Consolas" w:hAnsi="Consolas" w:cs="Consolas"/>
                                <w:color w:val="000000"/>
                                <w:sz w:val="19"/>
                                <w:szCs w:val="19"/>
                                <w:lang w:eastAsia="hu-HU"/>
                              </w:rPr>
                              <w:t xml:space="preserve"> * d, </w:t>
                            </w:r>
                            <w:proofErr w:type="spellStart"/>
                            <w:r w:rsidRPr="00F41480">
                              <w:rPr>
                                <w:rFonts w:ascii="Consolas" w:hAnsi="Consolas" w:cs="Consolas"/>
                                <w:color w:val="000000"/>
                                <w:sz w:val="19"/>
                                <w:szCs w:val="19"/>
                                <w:lang w:eastAsia="hu-HU"/>
                              </w:rPr>
                              <w:t>a.y</w:t>
                            </w:r>
                            <w:proofErr w:type="spellEnd"/>
                            <w:r w:rsidRPr="00F41480">
                              <w:rPr>
                                <w:rFonts w:ascii="Consolas" w:hAnsi="Consolas" w:cs="Consolas"/>
                                <w:color w:val="000000"/>
                                <w:sz w:val="19"/>
                                <w:szCs w:val="19"/>
                                <w:lang w:eastAsia="hu-HU"/>
                              </w:rPr>
                              <w:t xml:space="preserve"> * d, </w:t>
                            </w:r>
                            <w:proofErr w:type="spellStart"/>
                            <w:r w:rsidRPr="00F41480">
                              <w:rPr>
                                <w:rFonts w:ascii="Consolas" w:hAnsi="Consolas" w:cs="Consolas"/>
                                <w:color w:val="000000"/>
                                <w:sz w:val="19"/>
                                <w:szCs w:val="19"/>
                                <w:lang w:eastAsia="hu-HU"/>
                              </w:rPr>
                              <w:t>a.z</w:t>
                            </w:r>
                            <w:proofErr w:type="spellEnd"/>
                            <w:r w:rsidRPr="00F41480">
                              <w:rPr>
                                <w:rFonts w:ascii="Consolas" w:hAnsi="Consolas" w:cs="Consolas"/>
                                <w:color w:val="000000"/>
                                <w:sz w:val="19"/>
                                <w:szCs w:val="19"/>
                                <w:lang w:eastAsia="hu-HU"/>
                              </w:rPr>
                              <w:t xml:space="preserve"> * d);</w:t>
                            </w:r>
                          </w:p>
                          <w:p w14:paraId="018230C0" w14:textId="354B6453" w:rsidR="008E3412" w:rsidRPr="00F41480" w:rsidRDefault="008E3412"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3B06C74D" id="_x0000_s1042" type="#_x0000_t202" style="width:425.2pt;height:5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">
                <v:textbox inset="1mm">
                  <w:txbxContent>
                    <w:p w14:paraId="48C170EB" w14:textId="77777777" w:rsidR="008E3412" w:rsidRPr="00F41480" w:rsidRDefault="008E3412"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5A3DA545" w14:textId="77777777" w:rsidR="008E3412" w:rsidRPr="00F41480" w:rsidRDefault="008E3412"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28549D9E" w14:textId="77777777" w:rsidR="008E3412" w:rsidRPr="00F41480" w:rsidRDefault="008E3412"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new</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w:t>
                      </w:r>
                      <w:proofErr w:type="spellStart"/>
                      <w:r w:rsidRPr="00F41480">
                        <w:rPr>
                          <w:rFonts w:ascii="Consolas" w:hAnsi="Consolas" w:cs="Consolas"/>
                          <w:color w:val="000000"/>
                          <w:sz w:val="19"/>
                          <w:szCs w:val="19"/>
                          <w:lang w:eastAsia="hu-HU"/>
                        </w:rPr>
                        <w:t>a.x</w:t>
                      </w:r>
                      <w:proofErr w:type="spellEnd"/>
                      <w:r w:rsidRPr="00F41480">
                        <w:rPr>
                          <w:rFonts w:ascii="Consolas" w:hAnsi="Consolas" w:cs="Consolas"/>
                          <w:color w:val="000000"/>
                          <w:sz w:val="19"/>
                          <w:szCs w:val="19"/>
                          <w:lang w:eastAsia="hu-HU"/>
                        </w:rPr>
                        <w:t xml:space="preserve"> * d, </w:t>
                      </w:r>
                      <w:proofErr w:type="spellStart"/>
                      <w:r w:rsidRPr="00F41480">
                        <w:rPr>
                          <w:rFonts w:ascii="Consolas" w:hAnsi="Consolas" w:cs="Consolas"/>
                          <w:color w:val="000000"/>
                          <w:sz w:val="19"/>
                          <w:szCs w:val="19"/>
                          <w:lang w:eastAsia="hu-HU"/>
                        </w:rPr>
                        <w:t>a.y</w:t>
                      </w:r>
                      <w:proofErr w:type="spellEnd"/>
                      <w:r w:rsidRPr="00F41480">
                        <w:rPr>
                          <w:rFonts w:ascii="Consolas" w:hAnsi="Consolas" w:cs="Consolas"/>
                          <w:color w:val="000000"/>
                          <w:sz w:val="19"/>
                          <w:szCs w:val="19"/>
                          <w:lang w:eastAsia="hu-HU"/>
                        </w:rPr>
                        <w:t xml:space="preserve"> * d, </w:t>
                      </w:r>
                      <w:proofErr w:type="spellStart"/>
                      <w:r w:rsidRPr="00F41480">
                        <w:rPr>
                          <w:rFonts w:ascii="Consolas" w:hAnsi="Consolas" w:cs="Consolas"/>
                          <w:color w:val="000000"/>
                          <w:sz w:val="19"/>
                          <w:szCs w:val="19"/>
                          <w:lang w:eastAsia="hu-HU"/>
                        </w:rPr>
                        <w:t>a.z</w:t>
                      </w:r>
                      <w:proofErr w:type="spellEnd"/>
                      <w:r w:rsidRPr="00F41480">
                        <w:rPr>
                          <w:rFonts w:ascii="Consolas" w:hAnsi="Consolas" w:cs="Consolas"/>
                          <w:color w:val="000000"/>
                          <w:sz w:val="19"/>
                          <w:szCs w:val="19"/>
                          <w:lang w:eastAsia="hu-HU"/>
                        </w:rPr>
                        <w:t xml:space="preserve"> * d);</w:t>
                      </w:r>
                    </w:p>
                    <w:p w14:paraId="018230C0" w14:textId="354B6453" w:rsidR="008E3412" w:rsidRPr="00F41480" w:rsidRDefault="008E3412"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v:textbox>
                <w10:anchorlock/>
              </v:shape>
            </w:pict>
          </mc:Fallback>
        </mc:AlternateContent>
      </w:r>
    </w:p>
    <w:p w14:paraId="3682320C" w14:textId="3E21B8B8" w:rsidR="00E62F0B" w:rsidRDefault="00E62F0B" w:rsidP="00B400A4">
      <w:pPr>
        <w:pStyle w:val="Kpalrs"/>
        <w:spacing w:after="160"/>
        <w:rPr>
          <w:b w:val="0"/>
          <w:bCs w:val="0"/>
        </w:rPr>
      </w:pPr>
      <w:r>
        <w:t>Figure 3</w:t>
      </w:r>
      <w:r w:rsidR="00D434C1">
        <w:t>7</w:t>
      </w:r>
      <w:r>
        <w:t xml:space="preserve">: </w:t>
      </w:r>
      <w:r>
        <w:rPr>
          <w:b w:val="0"/>
          <w:bCs w:val="0"/>
        </w:rPr>
        <w:t>Implementation of scaling in Unity 2019 LTS</w:t>
      </w:r>
    </w:p>
    <w:p w14:paraId="6E9971AC" w14:textId="575BCDE7" w:rsidR="00E80655" w:rsidRDefault="00E80655" w:rsidP="00E80655">
      <w:pPr>
        <w:ind w:firstLine="0"/>
      </w:pPr>
      <w:r>
        <w:t xml:space="preserve">We can see that </w:t>
      </w:r>
      <w:r w:rsidR="006C5D85">
        <w:t xml:space="preserve">when vector </w:t>
      </w:r>
      <w:r w:rsidR="008B62D4">
        <w:rPr>
          <w:rFonts w:ascii="Consolas" w:hAnsi="Consolas"/>
          <w:sz w:val="18"/>
          <w:szCs w:val="18"/>
        </w:rPr>
        <w:t>*</w:t>
      </w:r>
      <w:r w:rsidR="006C5D85">
        <w:t xml:space="preserve"> scalar returns it calls</w:t>
      </w:r>
      <w:r w:rsidR="004166C8">
        <w:t xml:space="preserve"> the constructor of</w:t>
      </w:r>
      <w:r w:rsidR="006C5D85">
        <w:t xml:space="preserve"> </w:t>
      </w:r>
      <w:r w:rsidR="006C5D85" w:rsidRPr="006C5D85">
        <w:rPr>
          <w:rFonts w:ascii="Consolas" w:hAnsi="Consolas"/>
          <w:sz w:val="22"/>
          <w:szCs w:val="22"/>
        </w:rPr>
        <w:t>Vector3</w:t>
      </w:r>
      <w:r w:rsidR="006C5D85">
        <w:t>.</w:t>
      </w:r>
      <w:r>
        <w:t xml:space="preserve"> </w:t>
      </w:r>
      <w:r w:rsidR="00DE78D9">
        <w:t xml:space="preserve">A more optimal solution when using the mono runtime would be the one in </w:t>
      </w:r>
      <w:r w:rsidR="00DE78D9" w:rsidRPr="00DE78D9">
        <w:rPr>
          <w:b/>
          <w:bCs/>
        </w:rPr>
        <w:t>Figure 3</w:t>
      </w:r>
      <w:r w:rsidR="00D434C1">
        <w:rPr>
          <w:b/>
          <w:bCs/>
        </w:rPr>
        <w:t>8</w:t>
      </w:r>
      <w:r w:rsidR="00DE78D9">
        <w:t>.</w:t>
      </w:r>
    </w:p>
    <w:p w14:paraId="2D0E216E" w14:textId="53AACC07" w:rsidR="00DE78D9" w:rsidRDefault="00DE78D9" w:rsidP="00E80655">
      <w:pPr>
        <w:ind w:firstLine="0"/>
      </w:pPr>
      <w:r w:rsidRPr="004B7D84">
        <w:rPr>
          <w:rFonts w:cs="Consolas"/>
          <w:noProof/>
          <w:color w:val="000000"/>
          <w:sz w:val="19"/>
          <w:szCs w:val="19"/>
          <w:lang w:eastAsia="hu-HU"/>
        </w:rPr>
        <mc:AlternateContent>
          <mc:Choice Requires="wps">
            <w:drawing>
              <wp:inline distT="0" distB="0" distL="0" distR="0" wp14:anchorId="0EA04D3B" wp14:editId="5D605507">
                <wp:extent cx="5400040" cy="1268186"/>
                <wp:effectExtent l="0" t="0" r="10160" b="27305"/>
                <wp:docPr id="4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68186"/>
                        </a:xfrm>
                        <a:prstGeom prst="rect">
                          <a:avLst/>
                        </a:prstGeom>
                        <a:solidFill>
                          <a:srgbClr val="FFFFFF"/>
                        </a:solidFill>
                        <a:ln w="9525">
                          <a:solidFill>
                            <a:srgbClr val="000000"/>
                          </a:solidFill>
                          <a:miter lim="800000"/>
                          <a:headEnd/>
                          <a:tailEnd/>
                        </a:ln>
                      </wps:spPr>
                      <wps:txbx>
                        <w:txbxContent>
                          <w:p w14:paraId="0FC96EFA" w14:textId="77777777" w:rsidR="008E3412" w:rsidRPr="00F41480" w:rsidRDefault="008E3412"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3DB336A0" w14:textId="4424AA37" w:rsidR="008E3412" w:rsidRDefault="008E3412"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4DA2C810" w14:textId="1BAE6ABC" w:rsidR="008E3412" w:rsidRDefault="008E3412"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Pr>
                                <w:rFonts w:ascii="Consolas" w:hAnsi="Consolas" w:cs="Consolas"/>
                                <w:color w:val="538135" w:themeColor="accent6" w:themeShade="BF"/>
                                <w:sz w:val="20"/>
                                <w:szCs w:val="20"/>
                                <w:lang w:eastAsia="hu-HU"/>
                              </w:rPr>
                              <w:t xml:space="preserve"> </w:t>
                            </w:r>
                            <w:r w:rsidRPr="00DE78D9">
                              <w:rPr>
                                <w:rFonts w:ascii="Consolas" w:hAnsi="Consolas" w:cs="Consolas"/>
                                <w:color w:val="000000"/>
                                <w:sz w:val="19"/>
                                <w:szCs w:val="19"/>
                                <w:lang w:eastAsia="hu-HU"/>
                              </w:rPr>
                              <w:t>result;</w:t>
                            </w:r>
                          </w:p>
                          <w:p w14:paraId="0D415F28" w14:textId="3004F415" w:rsidR="008E3412" w:rsidRDefault="008E3412"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result.x</w:t>
                            </w:r>
                            <w:proofErr w:type="spellEnd"/>
                            <w:r>
                              <w:rPr>
                                <w:rFonts w:ascii="Consolas" w:hAnsi="Consolas" w:cs="Consolas"/>
                                <w:color w:val="000000"/>
                                <w:sz w:val="19"/>
                                <w:szCs w:val="19"/>
                                <w:lang w:eastAsia="hu-HU"/>
                              </w:rPr>
                              <w:t xml:space="preserve"> = </w:t>
                            </w:r>
                            <w:proofErr w:type="spellStart"/>
                            <w:r w:rsidRPr="00F41480">
                              <w:rPr>
                                <w:rFonts w:ascii="Consolas" w:hAnsi="Consolas" w:cs="Consolas"/>
                                <w:color w:val="000000"/>
                                <w:sz w:val="19"/>
                                <w:szCs w:val="19"/>
                                <w:lang w:eastAsia="hu-HU"/>
                              </w:rPr>
                              <w:t>a.x</w:t>
                            </w:r>
                            <w:proofErr w:type="spellEnd"/>
                            <w:r w:rsidRPr="00F41480">
                              <w:rPr>
                                <w:rFonts w:ascii="Consolas" w:hAnsi="Consolas" w:cs="Consolas"/>
                                <w:color w:val="000000"/>
                                <w:sz w:val="19"/>
                                <w:szCs w:val="19"/>
                                <w:lang w:eastAsia="hu-HU"/>
                              </w:rPr>
                              <w:t xml:space="preserve"> * d</w:t>
                            </w:r>
                            <w:r>
                              <w:rPr>
                                <w:rFonts w:ascii="Consolas" w:hAnsi="Consolas" w:cs="Consolas"/>
                                <w:color w:val="000000"/>
                                <w:sz w:val="19"/>
                                <w:szCs w:val="19"/>
                                <w:lang w:eastAsia="hu-HU"/>
                              </w:rPr>
                              <w:t>;</w:t>
                            </w:r>
                          </w:p>
                          <w:p w14:paraId="4914A351" w14:textId="7554B8B5" w:rsidR="008E3412" w:rsidRDefault="008E3412"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result.y</w:t>
                            </w:r>
                            <w:proofErr w:type="spellEnd"/>
                            <w:r>
                              <w:rPr>
                                <w:rFonts w:ascii="Consolas" w:hAnsi="Consolas" w:cs="Consolas"/>
                                <w:color w:val="000000"/>
                                <w:sz w:val="19"/>
                                <w:szCs w:val="19"/>
                                <w:lang w:eastAsia="hu-HU"/>
                              </w:rPr>
                              <w:t xml:space="preserve"> = </w:t>
                            </w:r>
                            <w:proofErr w:type="spellStart"/>
                            <w:r w:rsidRPr="00F41480">
                              <w:rPr>
                                <w:rFonts w:ascii="Consolas" w:hAnsi="Consolas" w:cs="Consolas"/>
                                <w:color w:val="000000"/>
                                <w:sz w:val="19"/>
                                <w:szCs w:val="19"/>
                                <w:lang w:eastAsia="hu-HU"/>
                              </w:rPr>
                              <w:t>a.y</w:t>
                            </w:r>
                            <w:proofErr w:type="spellEnd"/>
                            <w:r w:rsidRPr="00F41480">
                              <w:rPr>
                                <w:rFonts w:ascii="Consolas" w:hAnsi="Consolas" w:cs="Consolas"/>
                                <w:color w:val="000000"/>
                                <w:sz w:val="19"/>
                                <w:szCs w:val="19"/>
                                <w:lang w:eastAsia="hu-HU"/>
                              </w:rPr>
                              <w:t xml:space="preserve"> * d</w:t>
                            </w:r>
                            <w:r>
                              <w:rPr>
                                <w:rFonts w:ascii="Consolas" w:hAnsi="Consolas" w:cs="Consolas"/>
                                <w:color w:val="000000"/>
                                <w:sz w:val="19"/>
                                <w:szCs w:val="19"/>
                                <w:lang w:eastAsia="hu-HU"/>
                              </w:rPr>
                              <w:t>;</w:t>
                            </w:r>
                          </w:p>
                          <w:p w14:paraId="6F8FB807" w14:textId="5B0ED5BD" w:rsidR="008E3412" w:rsidRPr="00F41480" w:rsidRDefault="008E3412"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result.z</w:t>
                            </w:r>
                            <w:proofErr w:type="spellEnd"/>
                            <w:r>
                              <w:rPr>
                                <w:rFonts w:ascii="Consolas" w:hAnsi="Consolas" w:cs="Consolas"/>
                                <w:color w:val="000000"/>
                                <w:sz w:val="19"/>
                                <w:szCs w:val="19"/>
                                <w:lang w:eastAsia="hu-HU"/>
                              </w:rPr>
                              <w:t xml:space="preserve"> = </w:t>
                            </w:r>
                            <w:proofErr w:type="spellStart"/>
                            <w:r w:rsidRPr="00F41480">
                              <w:rPr>
                                <w:rFonts w:ascii="Consolas" w:hAnsi="Consolas" w:cs="Consolas"/>
                                <w:color w:val="000000"/>
                                <w:sz w:val="19"/>
                                <w:szCs w:val="19"/>
                                <w:lang w:eastAsia="hu-HU"/>
                              </w:rPr>
                              <w:t>a.z</w:t>
                            </w:r>
                            <w:proofErr w:type="spellEnd"/>
                            <w:r w:rsidRPr="00F41480">
                              <w:rPr>
                                <w:rFonts w:ascii="Consolas" w:hAnsi="Consolas" w:cs="Consolas"/>
                                <w:color w:val="000000"/>
                                <w:sz w:val="19"/>
                                <w:szCs w:val="19"/>
                                <w:lang w:eastAsia="hu-HU"/>
                              </w:rPr>
                              <w:t xml:space="preserve"> * d</w:t>
                            </w:r>
                            <w:r>
                              <w:rPr>
                                <w:rFonts w:ascii="Consolas" w:hAnsi="Consolas" w:cs="Consolas"/>
                                <w:color w:val="000000"/>
                                <w:sz w:val="19"/>
                                <w:szCs w:val="19"/>
                                <w:lang w:eastAsia="hu-HU"/>
                              </w:rPr>
                              <w:t>;</w:t>
                            </w:r>
                          </w:p>
                          <w:p w14:paraId="1F436EBF" w14:textId="5BAB0D53" w:rsidR="008E3412" w:rsidRPr="00F41480" w:rsidRDefault="008E3412"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DE78D9">
                              <w:rPr>
                                <w:rFonts w:ascii="Consolas" w:hAnsi="Consolas" w:cs="Consolas"/>
                                <w:color w:val="000000"/>
                                <w:sz w:val="19"/>
                                <w:szCs w:val="19"/>
                                <w:lang w:eastAsia="hu-HU"/>
                              </w:rPr>
                              <w:t>result</w:t>
                            </w:r>
                            <w:r>
                              <w:rPr>
                                <w:rFonts w:ascii="Consolas" w:hAnsi="Consolas" w:cs="Consolas"/>
                                <w:color w:val="000000"/>
                                <w:sz w:val="19"/>
                                <w:szCs w:val="19"/>
                                <w:lang w:eastAsia="hu-HU"/>
                              </w:rPr>
                              <w:t>;</w:t>
                            </w:r>
                          </w:p>
                          <w:p w14:paraId="78FC47F6" w14:textId="77777777" w:rsidR="008E3412" w:rsidRPr="00F41480" w:rsidRDefault="008E3412"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0EA04D3B" id="_x0000_s1043" type="#_x0000_t202" style="width:425.2pt;height:9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">
                <v:textbox inset="1mm">
                  <w:txbxContent>
                    <w:p w14:paraId="0FC96EFA" w14:textId="77777777" w:rsidR="008E3412" w:rsidRPr="00F41480" w:rsidRDefault="008E3412"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3DB336A0" w14:textId="4424AA37" w:rsidR="008E3412" w:rsidRDefault="008E3412"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4DA2C810" w14:textId="1BAE6ABC" w:rsidR="008E3412" w:rsidRDefault="008E3412"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Pr>
                          <w:rFonts w:ascii="Consolas" w:hAnsi="Consolas" w:cs="Consolas"/>
                          <w:color w:val="538135" w:themeColor="accent6" w:themeShade="BF"/>
                          <w:sz w:val="20"/>
                          <w:szCs w:val="20"/>
                          <w:lang w:eastAsia="hu-HU"/>
                        </w:rPr>
                        <w:t xml:space="preserve"> </w:t>
                      </w:r>
                      <w:r w:rsidRPr="00DE78D9">
                        <w:rPr>
                          <w:rFonts w:ascii="Consolas" w:hAnsi="Consolas" w:cs="Consolas"/>
                          <w:color w:val="000000"/>
                          <w:sz w:val="19"/>
                          <w:szCs w:val="19"/>
                          <w:lang w:eastAsia="hu-HU"/>
                        </w:rPr>
                        <w:t>result;</w:t>
                      </w:r>
                    </w:p>
                    <w:p w14:paraId="0D415F28" w14:textId="3004F415" w:rsidR="008E3412" w:rsidRDefault="008E3412"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result.x</w:t>
                      </w:r>
                      <w:proofErr w:type="spellEnd"/>
                      <w:r>
                        <w:rPr>
                          <w:rFonts w:ascii="Consolas" w:hAnsi="Consolas" w:cs="Consolas"/>
                          <w:color w:val="000000"/>
                          <w:sz w:val="19"/>
                          <w:szCs w:val="19"/>
                          <w:lang w:eastAsia="hu-HU"/>
                        </w:rPr>
                        <w:t xml:space="preserve"> = </w:t>
                      </w:r>
                      <w:proofErr w:type="spellStart"/>
                      <w:r w:rsidRPr="00F41480">
                        <w:rPr>
                          <w:rFonts w:ascii="Consolas" w:hAnsi="Consolas" w:cs="Consolas"/>
                          <w:color w:val="000000"/>
                          <w:sz w:val="19"/>
                          <w:szCs w:val="19"/>
                          <w:lang w:eastAsia="hu-HU"/>
                        </w:rPr>
                        <w:t>a.x</w:t>
                      </w:r>
                      <w:proofErr w:type="spellEnd"/>
                      <w:r w:rsidRPr="00F41480">
                        <w:rPr>
                          <w:rFonts w:ascii="Consolas" w:hAnsi="Consolas" w:cs="Consolas"/>
                          <w:color w:val="000000"/>
                          <w:sz w:val="19"/>
                          <w:szCs w:val="19"/>
                          <w:lang w:eastAsia="hu-HU"/>
                        </w:rPr>
                        <w:t xml:space="preserve"> * d</w:t>
                      </w:r>
                      <w:r>
                        <w:rPr>
                          <w:rFonts w:ascii="Consolas" w:hAnsi="Consolas" w:cs="Consolas"/>
                          <w:color w:val="000000"/>
                          <w:sz w:val="19"/>
                          <w:szCs w:val="19"/>
                          <w:lang w:eastAsia="hu-HU"/>
                        </w:rPr>
                        <w:t>;</w:t>
                      </w:r>
                    </w:p>
                    <w:p w14:paraId="4914A351" w14:textId="7554B8B5" w:rsidR="008E3412" w:rsidRDefault="008E3412"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result.y</w:t>
                      </w:r>
                      <w:proofErr w:type="spellEnd"/>
                      <w:r>
                        <w:rPr>
                          <w:rFonts w:ascii="Consolas" w:hAnsi="Consolas" w:cs="Consolas"/>
                          <w:color w:val="000000"/>
                          <w:sz w:val="19"/>
                          <w:szCs w:val="19"/>
                          <w:lang w:eastAsia="hu-HU"/>
                        </w:rPr>
                        <w:t xml:space="preserve"> = </w:t>
                      </w:r>
                      <w:proofErr w:type="spellStart"/>
                      <w:r w:rsidRPr="00F41480">
                        <w:rPr>
                          <w:rFonts w:ascii="Consolas" w:hAnsi="Consolas" w:cs="Consolas"/>
                          <w:color w:val="000000"/>
                          <w:sz w:val="19"/>
                          <w:szCs w:val="19"/>
                          <w:lang w:eastAsia="hu-HU"/>
                        </w:rPr>
                        <w:t>a.y</w:t>
                      </w:r>
                      <w:proofErr w:type="spellEnd"/>
                      <w:r w:rsidRPr="00F41480">
                        <w:rPr>
                          <w:rFonts w:ascii="Consolas" w:hAnsi="Consolas" w:cs="Consolas"/>
                          <w:color w:val="000000"/>
                          <w:sz w:val="19"/>
                          <w:szCs w:val="19"/>
                          <w:lang w:eastAsia="hu-HU"/>
                        </w:rPr>
                        <w:t xml:space="preserve"> * d</w:t>
                      </w:r>
                      <w:r>
                        <w:rPr>
                          <w:rFonts w:ascii="Consolas" w:hAnsi="Consolas" w:cs="Consolas"/>
                          <w:color w:val="000000"/>
                          <w:sz w:val="19"/>
                          <w:szCs w:val="19"/>
                          <w:lang w:eastAsia="hu-HU"/>
                        </w:rPr>
                        <w:t>;</w:t>
                      </w:r>
                    </w:p>
                    <w:p w14:paraId="6F8FB807" w14:textId="5B0ED5BD" w:rsidR="008E3412" w:rsidRPr="00F41480" w:rsidRDefault="008E3412"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result.z</w:t>
                      </w:r>
                      <w:proofErr w:type="spellEnd"/>
                      <w:r>
                        <w:rPr>
                          <w:rFonts w:ascii="Consolas" w:hAnsi="Consolas" w:cs="Consolas"/>
                          <w:color w:val="000000"/>
                          <w:sz w:val="19"/>
                          <w:szCs w:val="19"/>
                          <w:lang w:eastAsia="hu-HU"/>
                        </w:rPr>
                        <w:t xml:space="preserve"> = </w:t>
                      </w:r>
                      <w:proofErr w:type="spellStart"/>
                      <w:r w:rsidRPr="00F41480">
                        <w:rPr>
                          <w:rFonts w:ascii="Consolas" w:hAnsi="Consolas" w:cs="Consolas"/>
                          <w:color w:val="000000"/>
                          <w:sz w:val="19"/>
                          <w:szCs w:val="19"/>
                          <w:lang w:eastAsia="hu-HU"/>
                        </w:rPr>
                        <w:t>a.z</w:t>
                      </w:r>
                      <w:proofErr w:type="spellEnd"/>
                      <w:r w:rsidRPr="00F41480">
                        <w:rPr>
                          <w:rFonts w:ascii="Consolas" w:hAnsi="Consolas" w:cs="Consolas"/>
                          <w:color w:val="000000"/>
                          <w:sz w:val="19"/>
                          <w:szCs w:val="19"/>
                          <w:lang w:eastAsia="hu-HU"/>
                        </w:rPr>
                        <w:t xml:space="preserve"> * d</w:t>
                      </w:r>
                      <w:r>
                        <w:rPr>
                          <w:rFonts w:ascii="Consolas" w:hAnsi="Consolas" w:cs="Consolas"/>
                          <w:color w:val="000000"/>
                          <w:sz w:val="19"/>
                          <w:szCs w:val="19"/>
                          <w:lang w:eastAsia="hu-HU"/>
                        </w:rPr>
                        <w:t>;</w:t>
                      </w:r>
                    </w:p>
                    <w:p w14:paraId="1F436EBF" w14:textId="5BAB0D53" w:rsidR="008E3412" w:rsidRPr="00F41480" w:rsidRDefault="008E3412"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DE78D9">
                        <w:rPr>
                          <w:rFonts w:ascii="Consolas" w:hAnsi="Consolas" w:cs="Consolas"/>
                          <w:color w:val="000000"/>
                          <w:sz w:val="19"/>
                          <w:szCs w:val="19"/>
                          <w:lang w:eastAsia="hu-HU"/>
                        </w:rPr>
                        <w:t>result</w:t>
                      </w:r>
                      <w:r>
                        <w:rPr>
                          <w:rFonts w:ascii="Consolas" w:hAnsi="Consolas" w:cs="Consolas"/>
                          <w:color w:val="000000"/>
                          <w:sz w:val="19"/>
                          <w:szCs w:val="19"/>
                          <w:lang w:eastAsia="hu-HU"/>
                        </w:rPr>
                        <w:t>;</w:t>
                      </w:r>
                    </w:p>
                    <w:p w14:paraId="78FC47F6" w14:textId="77777777" w:rsidR="008E3412" w:rsidRPr="00F41480" w:rsidRDefault="008E3412"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v:textbox>
                <w10:anchorlock/>
              </v:shape>
            </w:pict>
          </mc:Fallback>
        </mc:AlternateContent>
      </w:r>
    </w:p>
    <w:p w14:paraId="5A620441" w14:textId="09BF83F7" w:rsidR="00DE78D9" w:rsidRDefault="00DE78D9" w:rsidP="00B400A4">
      <w:pPr>
        <w:pStyle w:val="Kpalrs"/>
        <w:spacing w:after="160"/>
        <w:rPr>
          <w:b w:val="0"/>
          <w:bCs w:val="0"/>
        </w:rPr>
      </w:pPr>
      <w:r>
        <w:t>Figure 3</w:t>
      </w:r>
      <w:r w:rsidR="00D434C1">
        <w:t>8</w:t>
      </w:r>
      <w:r>
        <w:t xml:space="preserve">: </w:t>
      </w:r>
      <w:r>
        <w:rPr>
          <w:b w:val="0"/>
          <w:bCs w:val="0"/>
        </w:rPr>
        <w:t>A more optimal solution when using the mono backend</w:t>
      </w:r>
    </w:p>
    <w:p w14:paraId="13364FEF" w14:textId="549F8DDC" w:rsidR="00C879BA" w:rsidRDefault="00C879BA" w:rsidP="00C879BA">
      <w:pPr>
        <w:ind w:firstLine="425"/>
      </w:pPr>
      <w:r>
        <w:t>The key move here is that we do not call the struct’s constructor but we allocate the memory needed for it with empty values. After this we just assign the individual components</w:t>
      </w:r>
      <w:r w:rsidR="0020057A">
        <w:t xml:space="preserve"> and return this value. This way we can avoid one more indirection via a </w:t>
      </w:r>
      <w:r w:rsidR="00201343">
        <w:t xml:space="preserve">constructor </w:t>
      </w:r>
      <w:r w:rsidR="0020057A">
        <w:t>function call and additionally we do not have to allocate and deallocate on the stack.</w:t>
      </w:r>
    </w:p>
    <w:p w14:paraId="78B1F6B3" w14:textId="5E521D86" w:rsidR="0020057A" w:rsidRPr="00C879BA" w:rsidRDefault="0020057A" w:rsidP="0020057A">
      <w:pPr>
        <w:spacing w:after="0" w:line="240" w:lineRule="auto"/>
        <w:ind w:firstLine="0"/>
        <w:jc w:val="left"/>
      </w:pPr>
      <w:r>
        <w:br w:type="page"/>
      </w:r>
    </w:p>
    <w:p w14:paraId="7039E581" w14:textId="023D85C3" w:rsidR="00C879BA" w:rsidRPr="00C879BA" w:rsidRDefault="00C879BA" w:rsidP="00C879BA">
      <w:pPr>
        <w:pStyle w:val="Cmsor3"/>
      </w:pPr>
      <w:bookmarkStart w:id="36" w:name="_Toc58330316"/>
      <w:r>
        <w:lastRenderedPageBreak/>
        <w:t>Results</w:t>
      </w:r>
      <w:bookmarkEnd w:id="36"/>
    </w:p>
    <w:p w14:paraId="16272120" w14:textId="2EA82508" w:rsidR="00A73CDC" w:rsidRDefault="00A73CDC" w:rsidP="00B400A4">
      <w:pPr>
        <w:spacing w:after="0"/>
        <w:ind w:firstLine="0"/>
      </w:pPr>
      <w:r>
        <w:t>Let’s see some benchmarks</w:t>
      </w:r>
      <w:r w:rsidR="00526222">
        <w:t xml:space="preserve"> (</w:t>
      </w:r>
      <w:r w:rsidR="00526222" w:rsidRPr="00526222">
        <w:rPr>
          <w:b/>
          <w:bCs/>
        </w:rPr>
        <w:t xml:space="preserve">Figure </w:t>
      </w:r>
      <w:r w:rsidR="00D434C1">
        <w:rPr>
          <w:b/>
          <w:bCs/>
        </w:rPr>
        <w:t>39</w:t>
      </w:r>
      <w:r w:rsidR="00526222">
        <w:t>)</w:t>
      </w:r>
      <w:r>
        <w:t xml:space="preserve"> using the mono backend on </w:t>
      </w:r>
      <w:r w:rsidR="009B4B05">
        <w:t>the PC</w:t>
      </w:r>
      <w:r>
        <w:t xml:space="preserve"> configuration.</w:t>
      </w:r>
    </w:p>
    <w:p w14:paraId="3FF1DA9E" w14:textId="77777777" w:rsidR="00031636" w:rsidRDefault="00031636" w:rsidP="00B400A4">
      <w:pPr>
        <w:keepNext/>
        <w:spacing w:after="80"/>
        <w:ind w:firstLine="0"/>
      </w:pPr>
      <w:r>
        <w:rPr>
          <w:noProof/>
        </w:rPr>
        <w:drawing>
          <wp:inline distT="0" distB="0" distL="0" distR="0" wp14:anchorId="02252A6E" wp14:editId="2494C0F3">
            <wp:extent cx="5285740" cy="1753235"/>
            <wp:effectExtent l="114300" t="95250" r="105410" b="9461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33">
                      <a:extLst>
                        <a:ext uri="{28A0092B-C50C-407E-A947-70E740481C1C}">
                          <a14:useLocalDpi xmlns:a14="http://schemas.microsoft.com/office/drawing/2010/main" val="0"/>
                        </a:ext>
                      </a:extLst>
                    </a:blip>
                    <a:stretch>
                      <a:fillRect/>
                    </a:stretch>
                  </pic:blipFill>
                  <pic:spPr>
                    <a:xfrm>
                      <a:off x="0" y="0"/>
                      <a:ext cx="5288613" cy="1754188"/>
                    </a:xfrm>
                    <a:prstGeom prst="rect">
                      <a:avLst/>
                    </a:prstGeom>
                    <a:effectLst>
                      <a:outerShdw blurRad="63500" sx="102000" sy="102000" algn="ctr" rotWithShape="0">
                        <a:prstClr val="black">
                          <a:alpha val="40000"/>
                        </a:prstClr>
                      </a:outerShdw>
                    </a:effectLst>
                  </pic:spPr>
                </pic:pic>
              </a:graphicData>
            </a:graphic>
          </wp:inline>
        </w:drawing>
      </w:r>
    </w:p>
    <w:p w14:paraId="56FF0DEC" w14:textId="3A3C0988" w:rsidR="00031636" w:rsidRDefault="00031636" w:rsidP="00B400A4">
      <w:pPr>
        <w:pStyle w:val="Kpalrs"/>
        <w:spacing w:before="80"/>
        <w:rPr>
          <w:b w:val="0"/>
          <w:bCs w:val="0"/>
        </w:rPr>
      </w:pPr>
      <w:r>
        <w:t xml:space="preserve">Figure </w:t>
      </w:r>
      <w:r w:rsidR="00D434C1">
        <w:t>39</w:t>
      </w:r>
      <w:r>
        <w:t xml:space="preserve">: </w:t>
      </w:r>
      <w:r w:rsidR="00B400A4">
        <w:rPr>
          <w:b w:val="0"/>
          <w:bCs w:val="0"/>
        </w:rPr>
        <w:t xml:space="preserve">The </w:t>
      </w:r>
      <w:r w:rsidR="00EC76A7">
        <w:rPr>
          <w:b w:val="0"/>
          <w:bCs w:val="0"/>
        </w:rPr>
        <w:t>difference can be quite impactful when using large data</w:t>
      </w:r>
      <w:r w:rsidR="00DF6026">
        <w:rPr>
          <w:b w:val="0"/>
          <w:bCs w:val="0"/>
        </w:rPr>
        <w:t xml:space="preserve"> with Mono</w:t>
      </w:r>
    </w:p>
    <w:p w14:paraId="6B502B85" w14:textId="5023D56D" w:rsidR="00365CED" w:rsidRDefault="00365CED" w:rsidP="00365CED">
      <w:pPr>
        <w:ind w:firstLine="425"/>
      </w:pPr>
      <w:r>
        <w:t xml:space="preserve">The benchmark </w:t>
      </w:r>
      <w:r w:rsidR="00586FAF">
        <w:t>is</w:t>
      </w:r>
      <w:r>
        <w:t xml:space="preserve"> doing 50 000 vector scaling</w:t>
      </w:r>
      <w:r w:rsidR="00F5331E">
        <w:t xml:space="preserve"> with 10 warmup iterations. </w:t>
      </w:r>
      <w:r w:rsidR="0089644A">
        <w:t>It</w:t>
      </w:r>
      <w:r w:rsidR="00F5331E">
        <w:t xml:space="preserve"> is located inside the </w:t>
      </w:r>
      <w:proofErr w:type="spellStart"/>
      <w:r w:rsidR="00F5331E" w:rsidRPr="00F5331E">
        <w:rPr>
          <w:rFonts w:ascii="Consolas" w:hAnsi="Consolas"/>
          <w:sz w:val="22"/>
          <w:szCs w:val="22"/>
        </w:rPr>
        <w:t>VectorAssignmentBenchmark</w:t>
      </w:r>
      <w:r w:rsidR="00F5331E">
        <w:t>.cs</w:t>
      </w:r>
      <w:proofErr w:type="spellEnd"/>
      <w:r w:rsidR="002C7CBE">
        <w:t xml:space="preserve"> file</w:t>
      </w:r>
      <w:r w:rsidR="00F5331E">
        <w:t>.</w:t>
      </w:r>
    </w:p>
    <w:p w14:paraId="079F8449" w14:textId="54DF809A" w:rsidR="00F969E6" w:rsidRDefault="00F969E6" w:rsidP="00F969E6">
      <w:pPr>
        <w:ind w:firstLine="425"/>
        <w:jc w:val="center"/>
        <w:rPr>
          <w:rStyle w:val="Irodalomjegyzkforrs"/>
        </w:rPr>
      </w:pPr>
      <w:r w:rsidRPr="00F969E6">
        <w:rPr>
          <w:rStyle w:val="Irodalomjegyzkforrs"/>
        </w:rPr>
        <w:t xml:space="preserve">But if this is such a problem why Unity does not fix </w:t>
      </w:r>
      <w:r w:rsidR="009B1DBF">
        <w:rPr>
          <w:rStyle w:val="Irodalomjegyzkforrs"/>
        </w:rPr>
        <w:t>it</w:t>
      </w:r>
      <w:r w:rsidRPr="00F969E6">
        <w:rPr>
          <w:rStyle w:val="Irodalomjegyzkforrs"/>
        </w:rPr>
        <w:t>?</w:t>
      </w:r>
    </w:p>
    <w:p w14:paraId="4EAF1571" w14:textId="36D98CC6" w:rsidR="00F969E6" w:rsidRDefault="009B1DBF" w:rsidP="00C17889">
      <w:pPr>
        <w:ind w:firstLine="425"/>
        <w:rPr>
          <w:rStyle w:val="Irodalomjegyzkforrs"/>
          <w:i w:val="0"/>
          <w:iCs/>
        </w:rPr>
      </w:pPr>
      <w:r>
        <w:rPr>
          <w:rStyle w:val="Irodalomjegyzkforrs"/>
          <w:i w:val="0"/>
          <w:iCs/>
        </w:rPr>
        <w:t xml:space="preserve">The answer is simple. Mono is not the recommended scripting backend for production builds. </w:t>
      </w:r>
      <w:r w:rsidR="00C17889">
        <w:rPr>
          <w:rStyle w:val="Irodalomjegyzkforrs"/>
          <w:i w:val="0"/>
          <w:iCs/>
        </w:rPr>
        <w:t xml:space="preserve">The </w:t>
      </w:r>
      <w:r>
        <w:rPr>
          <w:rStyle w:val="Irodalomjegyzkforrs"/>
          <w:i w:val="0"/>
          <w:iCs/>
        </w:rPr>
        <w:t xml:space="preserve">truth is </w:t>
      </w:r>
      <w:r w:rsidR="00C17889">
        <w:rPr>
          <w:rStyle w:val="Irodalomjegyzkforrs"/>
          <w:i w:val="0"/>
          <w:iCs/>
        </w:rPr>
        <w:t xml:space="preserve">that </w:t>
      </w:r>
      <w:r>
        <w:rPr>
          <w:rStyle w:val="Irodalomjegyzkforrs"/>
          <w:i w:val="0"/>
          <w:iCs/>
        </w:rPr>
        <w:t xml:space="preserve">the previous optimization is not just useless but </w:t>
      </w:r>
      <w:r w:rsidR="00C17889">
        <w:rPr>
          <w:rStyle w:val="Irodalomjegyzkforrs"/>
          <w:i w:val="0"/>
          <w:iCs/>
        </w:rPr>
        <w:t xml:space="preserve">actually </w:t>
      </w:r>
      <w:r>
        <w:rPr>
          <w:rStyle w:val="Irodalomjegyzkforrs"/>
          <w:i w:val="0"/>
          <w:iCs/>
        </w:rPr>
        <w:t>harmful on an IL2CPP build</w:t>
      </w:r>
      <w:r w:rsidR="00C17889">
        <w:rPr>
          <w:rStyle w:val="Irodalomjegyzkforrs"/>
          <w:i w:val="0"/>
          <w:iCs/>
        </w:rPr>
        <w:t xml:space="preserve"> as it can be seen in </w:t>
      </w:r>
      <w:r w:rsidR="00C17889" w:rsidRPr="00534262">
        <w:rPr>
          <w:rStyle w:val="Irodalomjegyzkforrs"/>
          <w:b/>
          <w:bCs/>
          <w:i w:val="0"/>
          <w:iCs/>
        </w:rPr>
        <w:t>Figure 4</w:t>
      </w:r>
      <w:r w:rsidR="0006133D">
        <w:rPr>
          <w:rStyle w:val="Irodalomjegyzkforrs"/>
          <w:b/>
          <w:bCs/>
          <w:i w:val="0"/>
          <w:iCs/>
        </w:rPr>
        <w:t>0</w:t>
      </w:r>
      <w:r>
        <w:rPr>
          <w:rStyle w:val="Irodalomjegyzkforrs"/>
          <w:i w:val="0"/>
          <w:iCs/>
        </w:rPr>
        <w:t>.</w:t>
      </w:r>
      <w:r w:rsidR="003F2387">
        <w:rPr>
          <w:rStyle w:val="Irodalomjegyzkforrs"/>
          <w:i w:val="0"/>
          <w:iCs/>
        </w:rPr>
        <w:t xml:space="preserve"> Therefore, Unity does not intend to slow down its flagship backend obviously. The only interesting question is what </w:t>
      </w:r>
      <w:r w:rsidR="004F53FF">
        <w:rPr>
          <w:rStyle w:val="Irodalomjegyzkforrs"/>
          <w:i w:val="0"/>
          <w:iCs/>
        </w:rPr>
        <w:t>would Unity do</w:t>
      </w:r>
      <w:r w:rsidR="003F2387">
        <w:rPr>
          <w:rStyle w:val="Irodalomjegyzkforrs"/>
          <w:i w:val="0"/>
          <w:iCs/>
        </w:rPr>
        <w:t xml:space="preserve"> if </w:t>
      </w:r>
      <w:r w:rsidR="004F53FF">
        <w:rPr>
          <w:rStyle w:val="Irodalomjegyzkforrs"/>
          <w:i w:val="0"/>
          <w:iCs/>
        </w:rPr>
        <w:t xml:space="preserve">they </w:t>
      </w:r>
      <w:r w:rsidR="00AB1505">
        <w:rPr>
          <w:rStyle w:val="Irodalomjegyzkforrs"/>
          <w:i w:val="0"/>
          <w:iCs/>
        </w:rPr>
        <w:t xml:space="preserve">are planning to </w:t>
      </w:r>
      <w:r w:rsidR="003F2387">
        <w:rPr>
          <w:rStyle w:val="Irodalomjegyzkforrs"/>
          <w:i w:val="0"/>
          <w:iCs/>
        </w:rPr>
        <w:t>switch Mono to CoreCLR when .NET 6 is introduced</w:t>
      </w:r>
      <w:r w:rsidR="004F53FF">
        <w:rPr>
          <w:rStyle w:val="Irodalomjegyzkforrs"/>
          <w:i w:val="0"/>
          <w:iCs/>
        </w:rPr>
        <w:t>.</w:t>
      </w:r>
      <w:r w:rsidR="003F2387">
        <w:rPr>
          <w:rStyle w:val="Irodalomjegyzkforrs"/>
          <w:i w:val="0"/>
          <w:iCs/>
        </w:rPr>
        <w:t xml:space="preserve"> </w:t>
      </w:r>
      <w:r w:rsidR="0026637F">
        <w:rPr>
          <w:rStyle w:val="Irodalomjegyzkforrs"/>
          <w:i w:val="0"/>
          <w:iCs/>
        </w:rPr>
        <w:t>But that’s a question for the future.</w:t>
      </w:r>
    </w:p>
    <w:p w14:paraId="6B33E0A2" w14:textId="5283C131" w:rsidR="000C5BBE" w:rsidRDefault="000C5BBE" w:rsidP="000C5BBE">
      <w:pPr>
        <w:pStyle w:val="Kp"/>
        <w:rPr>
          <w:rStyle w:val="Irodalomjegyzkforrs"/>
          <w:i w:val="0"/>
          <w:iCs/>
        </w:rPr>
      </w:pPr>
      <w:r>
        <w:rPr>
          <w:iCs/>
          <w:noProof/>
        </w:rPr>
        <w:drawing>
          <wp:inline distT="0" distB="0" distL="0" distR="0" wp14:anchorId="5D8EFC56" wp14:editId="441BD861">
            <wp:extent cx="5268686" cy="1753235"/>
            <wp:effectExtent l="114300" t="95250" r="122555" b="94615"/>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pic:cNvPicPr/>
                  </pic:nvPicPr>
                  <pic:blipFill>
                    <a:blip r:embed="rId34">
                      <a:extLst>
                        <a:ext uri="{28A0092B-C50C-407E-A947-70E740481C1C}">
                          <a14:useLocalDpi xmlns:a14="http://schemas.microsoft.com/office/drawing/2010/main" val="0"/>
                        </a:ext>
                      </a:extLst>
                    </a:blip>
                    <a:stretch>
                      <a:fillRect/>
                    </a:stretch>
                  </pic:blipFill>
                  <pic:spPr>
                    <a:xfrm>
                      <a:off x="0" y="0"/>
                      <a:ext cx="5273092" cy="1754701"/>
                    </a:xfrm>
                    <a:prstGeom prst="rect">
                      <a:avLst/>
                    </a:prstGeom>
                    <a:effectLst>
                      <a:outerShdw blurRad="63500" sx="102000" sy="102000" algn="ctr" rotWithShape="0">
                        <a:prstClr val="black">
                          <a:alpha val="40000"/>
                        </a:prstClr>
                      </a:outerShdw>
                    </a:effectLst>
                  </pic:spPr>
                </pic:pic>
              </a:graphicData>
            </a:graphic>
          </wp:inline>
        </w:drawing>
      </w:r>
    </w:p>
    <w:p w14:paraId="2397572F" w14:textId="67C2740D" w:rsidR="00DF6026" w:rsidRDefault="00DF6026" w:rsidP="00DF6026">
      <w:pPr>
        <w:pStyle w:val="Kpalrs"/>
        <w:rPr>
          <w:rStyle w:val="Irodalomjegyzkforrs"/>
          <w:b w:val="0"/>
          <w:bCs w:val="0"/>
          <w:i w:val="0"/>
        </w:rPr>
      </w:pPr>
      <w:r>
        <w:rPr>
          <w:rStyle w:val="Irodalomjegyzkforrs"/>
          <w:i w:val="0"/>
        </w:rPr>
        <w:t>Figure 4</w:t>
      </w:r>
      <w:r w:rsidR="0006133D">
        <w:rPr>
          <w:rStyle w:val="Irodalomjegyzkforrs"/>
          <w:i w:val="0"/>
        </w:rPr>
        <w:t>0</w:t>
      </w:r>
      <w:r>
        <w:rPr>
          <w:rStyle w:val="Irodalomjegyzkforrs"/>
          <w:i w:val="0"/>
        </w:rPr>
        <w:t xml:space="preserve">: </w:t>
      </w:r>
      <w:r w:rsidR="00EC1FAB" w:rsidRPr="00EC1FAB">
        <w:rPr>
          <w:rStyle w:val="Irodalomjegyzkforrs"/>
          <w:b w:val="0"/>
          <w:bCs w:val="0"/>
          <w:i w:val="0"/>
        </w:rPr>
        <w:t>An</w:t>
      </w:r>
      <w:r w:rsidR="00EC1FAB">
        <w:rPr>
          <w:rStyle w:val="Irodalomjegyzkforrs"/>
          <w:i w:val="0"/>
        </w:rPr>
        <w:t xml:space="preserve"> </w:t>
      </w:r>
      <w:r>
        <w:rPr>
          <w:rStyle w:val="Irodalomjegyzkforrs"/>
          <w:b w:val="0"/>
          <w:bCs w:val="0"/>
          <w:i w:val="0"/>
        </w:rPr>
        <w:t xml:space="preserve">IL2CPP </w:t>
      </w:r>
      <w:r w:rsidR="00EC1FAB">
        <w:rPr>
          <w:rStyle w:val="Irodalomjegyzkforrs"/>
          <w:b w:val="0"/>
          <w:bCs w:val="0"/>
          <w:i w:val="0"/>
        </w:rPr>
        <w:t xml:space="preserve">build </w:t>
      </w:r>
      <w:r>
        <w:rPr>
          <w:rStyle w:val="Irodalomjegyzkforrs"/>
          <w:b w:val="0"/>
          <w:bCs w:val="0"/>
          <w:i w:val="0"/>
        </w:rPr>
        <w:t>is actually slower when this optimization is applied</w:t>
      </w:r>
    </w:p>
    <w:p w14:paraId="51D9346A" w14:textId="27001489" w:rsidR="00B3250D" w:rsidRDefault="009F7B44" w:rsidP="00B3250D">
      <w:pPr>
        <w:pStyle w:val="Cmsor2"/>
      </w:pPr>
      <w:bookmarkStart w:id="37" w:name="_Toc58330317"/>
      <w:r>
        <w:lastRenderedPageBreak/>
        <w:t>Hierarchy Optimization</w:t>
      </w:r>
      <w:bookmarkEnd w:id="37"/>
    </w:p>
    <w:p w14:paraId="3E4D0A5A" w14:textId="023A607F" w:rsidR="00C51475" w:rsidRDefault="000847FB" w:rsidP="000847FB">
      <w:pPr>
        <w:ind w:firstLine="425"/>
      </w:pPr>
      <w:r>
        <w:t xml:space="preserve">In Unity every GameObject has a Transform component. It </w:t>
      </w:r>
      <w:r w:rsidR="00D5247E">
        <w:t>cannot</w:t>
      </w:r>
      <w:r>
        <w:t xml:space="preserve"> be removed and only one can be attached to a </w:t>
      </w:r>
      <w:r w:rsidR="00CF1052">
        <w:t xml:space="preserve">single </w:t>
      </w:r>
      <w:r>
        <w:t>GameObject.</w:t>
      </w:r>
      <w:r w:rsidR="00A41A61">
        <w:t xml:space="preserve"> </w:t>
      </w:r>
      <w:r w:rsidR="00A41A61" w:rsidRPr="00A41A61">
        <w:t>Every time a GameObject moves, altering its transform, we need to let every game system that might care about this know. Rendering, physics, and every parent and child of the GameObject needs to be informed of this movement in order to match.</w:t>
      </w:r>
      <w:r w:rsidR="00A41A61">
        <w:t xml:space="preserve"> As the project grows in size a heavily composited hierarchy could spend serious micro or milliseconds sending and receiving Transform Changed Messages. </w:t>
      </w:r>
      <w:r w:rsidR="00CC0E1D">
        <w:t xml:space="preserve">So, while ordering </w:t>
      </w:r>
      <w:r w:rsidR="004276C2">
        <w:t>our</w:t>
      </w:r>
      <w:r w:rsidR="00CC0E1D">
        <w:t xml:space="preserve"> GameObjects logically can really help navigating in the hierarchy</w:t>
      </w:r>
      <w:r w:rsidR="00D329B6">
        <w:t>,</w:t>
      </w:r>
      <w:r w:rsidR="00CC0E1D">
        <w:t xml:space="preserve"> over organizing can cause serious performance penalties. </w:t>
      </w:r>
      <w:r w:rsidR="005465AF">
        <w:t>It’s extremely hard to present an example where this can cause serious performance penalty since the project has to be a large one, however it can be still measured on smaller project</w:t>
      </w:r>
      <w:r w:rsidR="00207CE6">
        <w:t>s</w:t>
      </w:r>
      <w:r w:rsidR="005465AF">
        <w:t xml:space="preserve"> albeit with </w:t>
      </w:r>
      <w:r w:rsidR="00207CE6">
        <w:t>more modest results.</w:t>
      </w:r>
    </w:p>
    <w:p w14:paraId="506B3E16" w14:textId="377CFA91" w:rsidR="00207CE6" w:rsidRDefault="00207CE6" w:rsidP="009822FA">
      <w:pPr>
        <w:spacing w:after="0"/>
        <w:ind w:firstLine="425"/>
      </w:pPr>
      <w:r>
        <w:t xml:space="preserve">In </w:t>
      </w:r>
      <w:r w:rsidRPr="00207CE6">
        <w:rPr>
          <w:b/>
          <w:bCs/>
        </w:rPr>
        <w:t>Figure 4</w:t>
      </w:r>
      <w:r w:rsidR="0006133D">
        <w:rPr>
          <w:b/>
          <w:bCs/>
        </w:rPr>
        <w:t>1</w:t>
      </w:r>
      <w:r>
        <w:t xml:space="preserve"> we can see a heavily composited hierarchy or we could say an over organized object hierarchy.</w:t>
      </w:r>
    </w:p>
    <w:p w14:paraId="1A9645C3" w14:textId="77777777" w:rsidR="00061DAA" w:rsidRDefault="00061DAA" w:rsidP="009822FA">
      <w:pPr>
        <w:pStyle w:val="Kp"/>
        <w:spacing w:before="120"/>
      </w:pPr>
      <w:r>
        <w:rPr>
          <w:noProof/>
        </w:rPr>
        <w:drawing>
          <wp:inline distT="0" distB="0" distL="0" distR="0" wp14:anchorId="469FECA7" wp14:editId="6DC1B6DB">
            <wp:extent cx="3164840" cy="4441719"/>
            <wp:effectExtent l="95250" t="114300" r="92710" b="11176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35">
                      <a:extLst>
                        <a:ext uri="{28A0092B-C50C-407E-A947-70E740481C1C}">
                          <a14:useLocalDpi xmlns:a14="http://schemas.microsoft.com/office/drawing/2010/main" val="0"/>
                        </a:ext>
                      </a:extLst>
                    </a:blip>
                    <a:stretch>
                      <a:fillRect/>
                    </a:stretch>
                  </pic:blipFill>
                  <pic:spPr>
                    <a:xfrm>
                      <a:off x="0" y="0"/>
                      <a:ext cx="3196337" cy="4485924"/>
                    </a:xfrm>
                    <a:prstGeom prst="rect">
                      <a:avLst/>
                    </a:prstGeom>
                    <a:effectLst>
                      <a:outerShdw blurRad="63500" sx="102000" sy="102000" algn="ctr" rotWithShape="0">
                        <a:prstClr val="black">
                          <a:alpha val="40000"/>
                        </a:prstClr>
                      </a:outerShdw>
                    </a:effectLst>
                  </pic:spPr>
                </pic:pic>
              </a:graphicData>
            </a:graphic>
          </wp:inline>
        </w:drawing>
      </w:r>
    </w:p>
    <w:p w14:paraId="568AB36E" w14:textId="7596D965" w:rsidR="00061DAA" w:rsidRDefault="00061DAA" w:rsidP="00061DAA">
      <w:pPr>
        <w:pStyle w:val="Kpalrs"/>
        <w:rPr>
          <w:b w:val="0"/>
          <w:bCs w:val="0"/>
        </w:rPr>
      </w:pPr>
      <w:r>
        <w:t>Figure 4</w:t>
      </w:r>
      <w:r w:rsidR="0006133D">
        <w:t>1</w:t>
      </w:r>
      <w:r>
        <w:t xml:space="preserve">: </w:t>
      </w:r>
      <w:r w:rsidR="009822FA">
        <w:rPr>
          <w:b w:val="0"/>
          <w:bCs w:val="0"/>
        </w:rPr>
        <w:t>An over</w:t>
      </w:r>
      <w:r w:rsidR="005F21BD">
        <w:rPr>
          <w:b w:val="0"/>
          <w:bCs w:val="0"/>
        </w:rPr>
        <w:t xml:space="preserve"> </w:t>
      </w:r>
      <w:r w:rsidR="009822FA">
        <w:rPr>
          <w:b w:val="0"/>
          <w:bCs w:val="0"/>
        </w:rPr>
        <w:t>organized object hierarchy</w:t>
      </w:r>
    </w:p>
    <w:p w14:paraId="7FE054FB" w14:textId="1F5BC790" w:rsidR="00BC1555" w:rsidRDefault="009822FA" w:rsidP="00D4374A">
      <w:pPr>
        <w:ind w:firstLine="0"/>
      </w:pPr>
      <w:r>
        <w:lastRenderedPageBreak/>
        <w:t xml:space="preserve">As we can see when a unit is spawned it is grouped under a spawner GameObject but a spawner </w:t>
      </w:r>
      <w:r w:rsidR="00BA57F8">
        <w:t xml:space="preserve">object </w:t>
      </w:r>
      <w:r>
        <w:t>is grouped under several other GameObjects</w:t>
      </w:r>
      <w:r w:rsidR="003A1472">
        <w:t xml:space="preserve"> as well</w:t>
      </w:r>
      <w:r>
        <w:t xml:space="preserve">. The Water Mage unit type uses </w:t>
      </w:r>
      <w:r w:rsidR="005F21BD">
        <w:t xml:space="preserve">an over organized </w:t>
      </w:r>
      <w:r w:rsidR="003A1472">
        <w:t>hierarchy</w:t>
      </w:r>
      <w:r w:rsidR="005F21BD">
        <w:t xml:space="preserve"> where audio</w:t>
      </w:r>
      <w:r w:rsidR="003A1472">
        <w:t>, VFX and abilities also have dedicated GameObjects thus dedicated transforms.</w:t>
      </w:r>
      <w:r w:rsidR="00C1424D">
        <w:t xml:space="preserve"> This would not be a problem if the hierarchy tree would be static but “unfortunately” mages can move or new units can be spawned.</w:t>
      </w:r>
      <w:r w:rsidR="00FC74BD">
        <w:t xml:space="preserve"> Whenever a mage moves</w:t>
      </w:r>
      <w:r w:rsidR="000F624B">
        <w:t>,</w:t>
      </w:r>
      <w:r w:rsidR="00FC74BD">
        <w:t xml:space="preserve"> the whole hierarchy tree have to be updated via </w:t>
      </w:r>
      <w:r w:rsidR="00686335">
        <w:t>Transform Changed Messages</w:t>
      </w:r>
      <w:r w:rsidR="00FC74BD">
        <w:t>.</w:t>
      </w:r>
      <w:r w:rsidR="00686335">
        <w:t xml:space="preserve"> The script which moves the mage is located on the mage’s root object</w:t>
      </w:r>
      <w:r w:rsidR="00EF5694">
        <w:t xml:space="preserve"> (</w:t>
      </w:r>
      <w:r w:rsidR="00B87F3E">
        <w:t>Water Mage – Level 1</w:t>
      </w:r>
      <w:r w:rsidR="00EF5694">
        <w:t>)</w:t>
      </w:r>
      <w:r w:rsidR="00686335">
        <w:t>.</w:t>
      </w:r>
    </w:p>
    <w:p w14:paraId="5B87B0A9" w14:textId="3D0D378D" w:rsidR="002C72B0" w:rsidRDefault="002C72B0" w:rsidP="002C72B0">
      <w:pPr>
        <w:ind w:firstLine="425"/>
      </w:pPr>
      <w:r>
        <w:t>Let’s optimize th</w:t>
      </w:r>
      <w:r w:rsidR="008574E0">
        <w:t xml:space="preserve">is </w:t>
      </w:r>
      <w:r w:rsidR="00373F53">
        <w:t>over organized</w:t>
      </w:r>
      <w:r>
        <w:t xml:space="preserve"> hierarchy for performance reasons. Firstly, when moving the mage, we do not have to move all its abilities audio files etc. So, the first optimization would be to move the mover script to the root bones GameObject. This way only the relevant parts are moved, however we are still sending countless Transform Changed Messages towards parent GameObjects. Even though grouping the spawned units under the respective category is a good organization strategy, if we leave the editor scope it becomes useless. Removing this deep composition and spawning the units on the top level or under a common shallow composited container GameObject will greatly improve our performance. </w:t>
      </w:r>
    </w:p>
    <w:p w14:paraId="1F039231" w14:textId="04873A82" w:rsidR="002C72B0" w:rsidRDefault="00D26EE6" w:rsidP="00D26EE6">
      <w:pPr>
        <w:pStyle w:val="Cmsor3"/>
      </w:pPr>
      <w:bookmarkStart w:id="38" w:name="_Toc58330318"/>
      <w:r>
        <w:t>Results</w:t>
      </w:r>
      <w:bookmarkEnd w:id="38"/>
    </w:p>
    <w:p w14:paraId="2E5AA283" w14:textId="0C8A1D35" w:rsidR="00BC1555" w:rsidRDefault="00BC1555" w:rsidP="00BC1555">
      <w:pPr>
        <w:ind w:firstLine="425"/>
      </w:pPr>
      <w:r>
        <w:t xml:space="preserve">Let’s see a benchmark where we move </w:t>
      </w:r>
      <w:r w:rsidR="00996CC2">
        <w:t>300</w:t>
      </w:r>
      <w:r>
        <w:t xml:space="preserve"> mages in an empty scene. The scene </w:t>
      </w:r>
      <w:r w:rsidR="00A51DCA">
        <w:t xml:space="preserve">used by the benchmark is called </w:t>
      </w:r>
      <w:r w:rsidR="00655E1A" w:rsidRPr="00655E1A">
        <w:t xml:space="preserve">Hierarchy Optimization </w:t>
      </w:r>
      <w:r w:rsidR="0029028A">
        <w:t>–</w:t>
      </w:r>
      <w:r w:rsidR="00655E1A" w:rsidRPr="00655E1A">
        <w:t xml:space="preserve"> Heavy Composition</w:t>
      </w:r>
      <w:r>
        <w:t>.</w:t>
      </w:r>
      <w:r w:rsidR="00D4374A">
        <w:t xml:space="preserve"> </w:t>
      </w:r>
      <w:r w:rsidR="00E512B4">
        <w:t>The benchmark will run</w:t>
      </w:r>
      <w:r w:rsidR="00D4374A">
        <w:t xml:space="preserve"> for 60 seconds prior to a 5 seconds warmup phase.</w:t>
      </w:r>
    </w:p>
    <w:p w14:paraId="68EAC3B2" w14:textId="0964449A" w:rsidR="009834BF" w:rsidRDefault="009834BF" w:rsidP="009834BF">
      <w:pPr>
        <w:pStyle w:val="Kp"/>
      </w:pPr>
      <w:r>
        <w:rPr>
          <w:noProof/>
        </w:rPr>
        <w:drawing>
          <wp:inline distT="0" distB="0" distL="0" distR="0" wp14:anchorId="66A887DB" wp14:editId="5B0F07B8">
            <wp:extent cx="5279571" cy="1753235"/>
            <wp:effectExtent l="114300" t="95250" r="111760" b="9461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36">
                      <a:extLst>
                        <a:ext uri="{28A0092B-C50C-407E-A947-70E740481C1C}">
                          <a14:useLocalDpi xmlns:a14="http://schemas.microsoft.com/office/drawing/2010/main" val="0"/>
                        </a:ext>
                      </a:extLst>
                    </a:blip>
                    <a:stretch>
                      <a:fillRect/>
                    </a:stretch>
                  </pic:blipFill>
                  <pic:spPr>
                    <a:xfrm>
                      <a:off x="0" y="0"/>
                      <a:ext cx="5283616" cy="1754578"/>
                    </a:xfrm>
                    <a:prstGeom prst="rect">
                      <a:avLst/>
                    </a:prstGeom>
                    <a:effectLst>
                      <a:outerShdw blurRad="63500" sx="102000" sy="102000" algn="ctr" rotWithShape="0">
                        <a:prstClr val="black">
                          <a:alpha val="40000"/>
                        </a:prstClr>
                      </a:outerShdw>
                    </a:effectLst>
                  </pic:spPr>
                </pic:pic>
              </a:graphicData>
            </a:graphic>
          </wp:inline>
        </w:drawing>
      </w:r>
    </w:p>
    <w:p w14:paraId="4A2F403F" w14:textId="0BBCCA72" w:rsidR="008F7889" w:rsidRDefault="00A204A9" w:rsidP="00A204A9">
      <w:pPr>
        <w:pStyle w:val="Kpalrs"/>
        <w:rPr>
          <w:b w:val="0"/>
          <w:bCs w:val="0"/>
        </w:rPr>
      </w:pPr>
      <w:r>
        <w:t>Figure 4</w:t>
      </w:r>
      <w:r w:rsidR="0099556A">
        <w:t>2</w:t>
      </w:r>
      <w:r>
        <w:t xml:space="preserve">: </w:t>
      </w:r>
      <w:r>
        <w:rPr>
          <w:b w:val="0"/>
          <w:bCs w:val="0"/>
        </w:rPr>
        <w:t>The benchmark results of the heavy composition</w:t>
      </w:r>
    </w:p>
    <w:p w14:paraId="789FB0AC" w14:textId="6CC598BC" w:rsidR="00DB4701" w:rsidRDefault="00DB4701" w:rsidP="00DB4701">
      <w:pPr>
        <w:ind w:firstLine="425"/>
      </w:pPr>
      <w:r w:rsidRPr="00DB4701">
        <w:rPr>
          <w:b/>
          <w:bCs/>
        </w:rPr>
        <w:lastRenderedPageBreak/>
        <w:t>Figure 4</w:t>
      </w:r>
      <w:r w:rsidR="0099556A">
        <w:rPr>
          <w:b/>
          <w:bCs/>
        </w:rPr>
        <w:t>2</w:t>
      </w:r>
      <w:r>
        <w:rPr>
          <w:b/>
          <w:bCs/>
        </w:rPr>
        <w:t xml:space="preserve"> </w:t>
      </w:r>
      <w:r>
        <w:t xml:space="preserve">on </w:t>
      </w:r>
      <w:r w:rsidR="00804351">
        <w:t xml:space="preserve">its own does not tell much so </w:t>
      </w:r>
      <w:r w:rsidR="00D26EE6">
        <w:t xml:space="preserve">let’s see a benchmark with the applied changes where the units are spawned on top level. The scene used by the benchmark is called </w:t>
      </w:r>
      <w:r w:rsidR="00D26EE6" w:rsidRPr="00EE416B">
        <w:t xml:space="preserve">Hierarchy Optimization </w:t>
      </w:r>
      <w:r w:rsidR="00D26EE6">
        <w:t>–</w:t>
      </w:r>
      <w:r w:rsidR="00D26EE6" w:rsidRPr="00EE416B">
        <w:t xml:space="preserve"> Optimized Composition</w:t>
      </w:r>
      <w:r w:rsidR="00D26EE6">
        <w:t>.</w:t>
      </w:r>
    </w:p>
    <w:p w14:paraId="201F985D" w14:textId="09B9AF95" w:rsidR="00E33416" w:rsidRDefault="00E33416" w:rsidP="00E33416">
      <w:pPr>
        <w:pStyle w:val="Kp"/>
      </w:pPr>
      <w:r>
        <w:rPr>
          <w:noProof/>
        </w:rPr>
        <w:drawing>
          <wp:inline distT="0" distB="0" distL="0" distR="0" wp14:anchorId="49C0BBD5" wp14:editId="5A68D558">
            <wp:extent cx="5279390" cy="1752600"/>
            <wp:effectExtent l="114300" t="95250" r="111760" b="9525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pic:cNvPicPr/>
                  </pic:nvPicPr>
                  <pic:blipFill>
                    <a:blip r:embed="rId37">
                      <a:extLst>
                        <a:ext uri="{28A0092B-C50C-407E-A947-70E740481C1C}">
                          <a14:useLocalDpi xmlns:a14="http://schemas.microsoft.com/office/drawing/2010/main" val="0"/>
                        </a:ext>
                      </a:extLst>
                    </a:blip>
                    <a:stretch>
                      <a:fillRect/>
                    </a:stretch>
                  </pic:blipFill>
                  <pic:spPr>
                    <a:xfrm>
                      <a:off x="0" y="0"/>
                      <a:ext cx="5305913" cy="1761405"/>
                    </a:xfrm>
                    <a:prstGeom prst="rect">
                      <a:avLst/>
                    </a:prstGeom>
                    <a:effectLst>
                      <a:outerShdw blurRad="63500" sx="102000" sy="102000" algn="ctr" rotWithShape="0">
                        <a:prstClr val="black">
                          <a:alpha val="40000"/>
                        </a:prstClr>
                      </a:outerShdw>
                    </a:effectLst>
                  </pic:spPr>
                </pic:pic>
              </a:graphicData>
            </a:graphic>
          </wp:inline>
        </w:drawing>
      </w:r>
    </w:p>
    <w:p w14:paraId="33919AD5" w14:textId="0E80736F" w:rsidR="00AF2462" w:rsidRDefault="00AF2462" w:rsidP="00AF2462">
      <w:pPr>
        <w:pStyle w:val="Kpalrs"/>
        <w:rPr>
          <w:b w:val="0"/>
          <w:bCs w:val="0"/>
        </w:rPr>
      </w:pPr>
      <w:r>
        <w:t>Figure 4</w:t>
      </w:r>
      <w:r w:rsidR="00FD156F">
        <w:t>3</w:t>
      </w:r>
      <w:r>
        <w:t xml:space="preserve">: </w:t>
      </w:r>
      <w:r>
        <w:rPr>
          <w:b w:val="0"/>
          <w:bCs w:val="0"/>
        </w:rPr>
        <w:t>The benchmark results of the optimized hierarchy</w:t>
      </w:r>
    </w:p>
    <w:p w14:paraId="03D5CAAD" w14:textId="7E725A02" w:rsidR="00DA25E2" w:rsidRDefault="00DA25E2" w:rsidP="00DA25E2">
      <w:pPr>
        <w:ind w:firstLine="425"/>
      </w:pPr>
      <w:r>
        <w:t xml:space="preserve">As we can see via the small applied changes </w:t>
      </w:r>
      <w:r w:rsidR="00A62D96">
        <w:t>in</w:t>
      </w:r>
      <w:r w:rsidR="007D3097">
        <w:t xml:space="preserve"> this small and simple </w:t>
      </w:r>
      <w:r w:rsidR="00A62D96">
        <w:t>scene</w:t>
      </w:r>
      <w:r w:rsidR="007D3097">
        <w:t xml:space="preserve"> </w:t>
      </w:r>
      <w:r w:rsidR="00B324DB">
        <w:t>allowed us to</w:t>
      </w:r>
      <w:r w:rsidR="007D3097">
        <w:t xml:space="preserve"> boost our FPS by </w:t>
      </w:r>
      <w:r w:rsidR="00A62D96">
        <w:t>10%.</w:t>
      </w:r>
    </w:p>
    <w:p w14:paraId="0F73E1C9" w14:textId="6BA99C75" w:rsidR="004855B1" w:rsidRDefault="004855B1">
      <w:pPr>
        <w:spacing w:after="0" w:line="240" w:lineRule="auto"/>
        <w:ind w:firstLine="0"/>
        <w:jc w:val="left"/>
      </w:pPr>
      <w:r>
        <w:br w:type="page"/>
      </w:r>
    </w:p>
    <w:p w14:paraId="64E4166F" w14:textId="53DD1D8B" w:rsidR="004855B1" w:rsidRDefault="004855B1" w:rsidP="004855B1">
      <w:pPr>
        <w:pStyle w:val="Cmsor1"/>
      </w:pPr>
      <w:bookmarkStart w:id="39" w:name="_Toc58330319"/>
      <w:r>
        <w:lastRenderedPageBreak/>
        <w:t>Conclusion</w:t>
      </w:r>
      <w:bookmarkEnd w:id="39"/>
    </w:p>
    <w:p w14:paraId="64C3329D" w14:textId="0AC3FF2B" w:rsidR="004855B1" w:rsidRDefault="0029028A" w:rsidP="004855B1">
      <w:pPr>
        <w:ind w:firstLine="425"/>
      </w:pPr>
      <w:r>
        <w:t xml:space="preserve">In this thesis we </w:t>
      </w:r>
      <w:r w:rsidR="00907377">
        <w:t xml:space="preserve">explored the field of optimization in game development. We learned how to </w:t>
      </w:r>
      <w:r w:rsidR="008659A4">
        <w:t>identify possible</w:t>
      </w:r>
      <w:r w:rsidR="00242396">
        <w:t xml:space="preserve"> performance</w:t>
      </w:r>
      <w:r w:rsidR="008659A4">
        <w:t xml:space="preserve"> critical areas of our system early in the development process. We learned</w:t>
      </w:r>
      <w:r w:rsidR="000F65CD">
        <w:t xml:space="preserve"> how to handle</w:t>
      </w:r>
      <w:r w:rsidR="00E62B50">
        <w:t xml:space="preserve"> </w:t>
      </w:r>
      <w:r w:rsidR="008659A4">
        <w:t>arising performance degradations</w:t>
      </w:r>
      <w:r w:rsidR="00AF7137">
        <w:t xml:space="preserve"> via setting up </w:t>
      </w:r>
      <w:r w:rsidR="00716D2E">
        <w:t xml:space="preserve">proper </w:t>
      </w:r>
      <w:r w:rsidR="00D83E84">
        <w:t>o</w:t>
      </w:r>
      <w:r w:rsidR="00AF7137">
        <w:t>ptimization</w:t>
      </w:r>
      <w:r w:rsidR="00D83E84">
        <w:t xml:space="preserve"> g</w:t>
      </w:r>
      <w:r w:rsidR="00AF7137">
        <w:t>oals</w:t>
      </w:r>
      <w:r w:rsidR="008659A4">
        <w:t xml:space="preserve"> </w:t>
      </w:r>
      <w:r w:rsidR="00716D2E">
        <w:t xml:space="preserve">in order to handle these degradations </w:t>
      </w:r>
      <w:r w:rsidR="00273A61">
        <w:t xml:space="preserve">from observation to implementation. </w:t>
      </w:r>
      <w:r w:rsidR="003F783D">
        <w:t>We mastered w</w:t>
      </w:r>
      <w:r w:rsidR="00273A61">
        <w:t xml:space="preserve">hen </w:t>
      </w:r>
      <w:r w:rsidR="000F65CD">
        <w:t xml:space="preserve">and what type of optimizations we should do in the different stages of </w:t>
      </w:r>
      <w:r w:rsidR="00273A61">
        <w:t xml:space="preserve">the development </w:t>
      </w:r>
      <w:r w:rsidR="000F65CD">
        <w:t>process.</w:t>
      </w:r>
      <w:r w:rsidR="00273A61">
        <w:t xml:space="preserve"> </w:t>
      </w:r>
      <w:r w:rsidR="00C63630">
        <w:t>Afterwards</w:t>
      </w:r>
      <w:r w:rsidR="002B3D57">
        <w:t>, we</w:t>
      </w:r>
      <w:r w:rsidR="0066260D">
        <w:t xml:space="preserve"> took a deep dive into the mechanisms of the popular real-time development platform Unity.</w:t>
      </w:r>
      <w:r w:rsidR="00397189">
        <w:t xml:space="preserve"> I</w:t>
      </w:r>
      <w:r w:rsidR="00AB7147">
        <w:t xml:space="preserve">nvestigated why </w:t>
      </w:r>
      <w:r w:rsidR="0027783E">
        <w:t>Unity</w:t>
      </w:r>
      <w:r w:rsidR="00AB7147">
        <w:t xml:space="preserve"> choose C# as their scripting language and how it is used </w:t>
      </w:r>
      <w:r w:rsidR="00612351">
        <w:t xml:space="preserve">by </w:t>
      </w:r>
      <w:r w:rsidR="00397189">
        <w:t>both Mono and the IL2CPP scripting backend</w:t>
      </w:r>
      <w:r w:rsidR="00AB7147">
        <w:t>.</w:t>
      </w:r>
      <w:r w:rsidR="00397189">
        <w:t xml:space="preserve"> </w:t>
      </w:r>
      <w:r w:rsidR="00AF7137">
        <w:t>After this</w:t>
      </w:r>
      <w:r w:rsidR="00442A28">
        <w:t>,</w:t>
      </w:r>
      <w:r w:rsidR="00AF7137">
        <w:t xml:space="preserve"> we gained knowledge about the available tools and frameworks for performance analysis in Unity. We proposed a general solution for automatic performance degradation detection</w:t>
      </w:r>
      <w:r w:rsidR="005A2D0C">
        <w:t xml:space="preserve"> and learned about why benchmarking and performance testing is </w:t>
      </w:r>
      <w:r w:rsidR="00580EE0">
        <w:t>crucial in game development as well</w:t>
      </w:r>
      <w:r w:rsidR="005A2D0C">
        <w:t>. At the end of this thesis</w:t>
      </w:r>
      <w:r w:rsidR="00993F07">
        <w:t>,</w:t>
      </w:r>
      <w:r w:rsidR="005A2D0C">
        <w:t xml:space="preserve"> after mastering the aforementioned topics</w:t>
      </w:r>
      <w:r w:rsidR="00993F07">
        <w:t>,</w:t>
      </w:r>
      <w:r w:rsidR="005A2D0C">
        <w:t xml:space="preserve"> we gathered some advanced optimization techniques </w:t>
      </w:r>
      <w:r w:rsidR="00FC6861">
        <w:t xml:space="preserve">and illustrated </w:t>
      </w:r>
      <w:r w:rsidR="00110C89">
        <w:t>them</w:t>
      </w:r>
      <w:r w:rsidR="00FC6861">
        <w:t xml:space="preserve"> via real life scenarios</w:t>
      </w:r>
      <w:r w:rsidR="00110C89">
        <w:t>.</w:t>
      </w:r>
      <w:r w:rsidR="00FC6861">
        <w:t xml:space="preserve"> </w:t>
      </w:r>
      <w:r w:rsidR="00110C89">
        <w:t>Finally, we</w:t>
      </w:r>
      <w:r w:rsidR="00FC6861">
        <w:t xml:space="preserve"> benchmark</w:t>
      </w:r>
      <w:r w:rsidR="00993F07">
        <w:t>ed</w:t>
      </w:r>
      <w:r w:rsidR="00BA50E4">
        <w:t xml:space="preserve"> their results through proper performance tests.</w:t>
      </w:r>
    </w:p>
    <w:p w14:paraId="4E0E30A8" w14:textId="59C0CE21" w:rsidR="0063585C" w:rsidRDefault="00565391" w:rsidP="00816BCB">
      <w:pPr>
        <w:pStyle w:val="Fejezetcimszmozsnlkl"/>
      </w:pPr>
      <w:bookmarkStart w:id="40" w:name="_Toc58330320"/>
      <w:bookmarkEnd w:id="13"/>
      <w:r>
        <w:lastRenderedPageBreak/>
        <w:t>Bibliography</w:t>
      </w:r>
      <w:bookmarkEnd w:id="40"/>
    </w:p>
    <w:p w14:paraId="2EA49E0C" w14:textId="0ADCB934" w:rsidR="00190682" w:rsidRDefault="00D96944" w:rsidP="004F48F3">
      <w:pPr>
        <w:pStyle w:val="Irodalomjegyzksor"/>
      </w:pPr>
      <w:bookmarkStart w:id="41" w:name="_Ref57636799"/>
      <w:r>
        <w:rPr>
          <w:shd w:val="clear" w:color="auto" w:fill="FFFFFF"/>
        </w:rPr>
        <w:t>KNUTH, Donald E. Structured programming with go to statements. </w:t>
      </w:r>
      <w:r>
        <w:rPr>
          <w:i/>
          <w:iCs/>
          <w:shd w:val="clear" w:color="auto" w:fill="FFFFFF"/>
        </w:rPr>
        <w:t>ACM Computing Surveys (CSUR)</w:t>
      </w:r>
      <w:r>
        <w:rPr>
          <w:shd w:val="clear" w:color="auto" w:fill="FFFFFF"/>
        </w:rPr>
        <w:t>, 1974, 6.4: 261-301.</w:t>
      </w:r>
      <w:bookmarkEnd w:id="41"/>
    </w:p>
    <w:p w14:paraId="225383C1" w14:textId="1BB39C7D" w:rsidR="004A4732" w:rsidRDefault="004A4732" w:rsidP="004F48F3">
      <w:pPr>
        <w:pStyle w:val="Irodalomjegyzksor"/>
      </w:pPr>
      <w:r>
        <w:t xml:space="preserve">Unity Technologies, </w:t>
      </w:r>
      <w:r w:rsidRPr="00D22805">
        <w:rPr>
          <w:i/>
          <w:iCs/>
        </w:rPr>
        <w:t>Our Impact by the numbers</w:t>
      </w:r>
      <w:r>
        <w:br/>
      </w:r>
      <w:hyperlink r:id="rId38" w:history="1">
        <w:r w:rsidRPr="00FD2484">
          <w:rPr>
            <w:rStyle w:val="Hiperhivatkozs"/>
          </w:rPr>
          <w:t>https://unity.com/our-company</w:t>
        </w:r>
      </w:hyperlink>
      <w:r w:rsidR="00875D74">
        <w:rPr>
          <w:rStyle w:val="Hiperhivatkozs"/>
        </w:rPr>
        <w:br/>
      </w:r>
      <w:r w:rsidR="00875D74" w:rsidRPr="00875D74">
        <w:t>Acessed 2020.</w:t>
      </w:r>
      <w:r w:rsidR="00875D74">
        <w:t>09.20</w:t>
      </w:r>
    </w:p>
    <w:p w14:paraId="5A679CE6" w14:textId="7369F70D" w:rsidR="00A01797" w:rsidRDefault="00A164C2" w:rsidP="004F48F3">
      <w:pPr>
        <w:pStyle w:val="Irodalomjegyzksor"/>
      </w:pPr>
      <w:bookmarkStart w:id="42" w:name="_Ref55722065"/>
      <w:r>
        <w:t>Steam</w:t>
      </w:r>
      <w:r w:rsidR="00D22805">
        <w:t>,</w:t>
      </w:r>
      <w:r>
        <w:t xml:space="preserve"> </w:t>
      </w:r>
      <w:r w:rsidRPr="00D22805">
        <w:rPr>
          <w:i/>
          <w:iCs/>
        </w:rPr>
        <w:t>The First Tree</w:t>
      </w:r>
      <w:r w:rsidR="00A01797">
        <w:t xml:space="preserve"> </w:t>
      </w:r>
      <w:hyperlink r:id="rId39" w:history="1">
        <w:r w:rsidR="00D22805" w:rsidRPr="004C4297">
          <w:rPr>
            <w:rStyle w:val="Hiperhivatkozs"/>
          </w:rPr>
          <w:t>https://store.steampowered.com/app/555150/The_First_Tree/</w:t>
        </w:r>
      </w:hyperlink>
      <w:bookmarkEnd w:id="42"/>
      <w:r w:rsidR="00875D74">
        <w:rPr>
          <w:rStyle w:val="Hiperhivatkozs"/>
        </w:rPr>
        <w:br/>
      </w:r>
      <w:r w:rsidR="00875D74" w:rsidRPr="00875D74">
        <w:t>Acessed 2020.</w:t>
      </w:r>
      <w:r w:rsidR="00FE0A95">
        <w:t>09</w:t>
      </w:r>
      <w:r w:rsidR="00875D74">
        <w:t>.2</w:t>
      </w:r>
      <w:r w:rsidR="00FE0A95">
        <w:t>8</w:t>
      </w:r>
    </w:p>
    <w:p w14:paraId="1671F141" w14:textId="231C2A43" w:rsidR="00176C0F" w:rsidRPr="006A4B56" w:rsidRDefault="00176C0F" w:rsidP="004F48F3">
      <w:pPr>
        <w:pStyle w:val="Irodalomjegyzksor"/>
        <w:rPr>
          <w:rStyle w:val="Hiperhivatkozs"/>
          <w:color w:val="auto"/>
          <w:u w:val="none"/>
        </w:rPr>
      </w:pPr>
      <w:bookmarkStart w:id="43" w:name="_Ref55770603"/>
      <w:r>
        <w:t>Learning Hub</w:t>
      </w:r>
      <w:r w:rsidR="00D22805">
        <w:t>,</w:t>
      </w:r>
      <w:r>
        <w:t xml:space="preserve"> </w:t>
      </w:r>
      <w:r w:rsidRPr="00D22805">
        <w:rPr>
          <w:i/>
          <w:iCs/>
        </w:rPr>
        <w:t>The 7 Stages of Game Development</w:t>
      </w:r>
      <w:r>
        <w:t>,</w:t>
      </w:r>
      <w:r>
        <w:br/>
      </w:r>
      <w:hyperlink r:id="rId40" w:history="1">
        <w:r w:rsidRPr="00176C0F">
          <w:rPr>
            <w:rStyle w:val="Hiperhivatkozs"/>
          </w:rPr>
          <w:t>https://learn.g2.com/stages-of-game-development</w:t>
        </w:r>
      </w:hyperlink>
      <w:bookmarkEnd w:id="43"/>
      <w:r w:rsidR="00875D74">
        <w:rPr>
          <w:rStyle w:val="Hiperhivatkozs"/>
        </w:rPr>
        <w:br/>
      </w:r>
      <w:r w:rsidR="00875D74" w:rsidRPr="00875D74">
        <w:t>Acessed 2020.</w:t>
      </w:r>
      <w:r w:rsidR="00FE0A95">
        <w:t>10</w:t>
      </w:r>
      <w:r w:rsidR="00875D74">
        <w:t>.</w:t>
      </w:r>
      <w:r w:rsidR="00FE0A95">
        <w:t>02</w:t>
      </w:r>
    </w:p>
    <w:p w14:paraId="2FB566D0" w14:textId="56B8C6BE" w:rsidR="006A4B56" w:rsidRPr="00433959" w:rsidRDefault="006A4B56" w:rsidP="004F48F3">
      <w:pPr>
        <w:pStyle w:val="Irodalomjegyzksor"/>
        <w:rPr>
          <w:rStyle w:val="Hiperhivatkozs"/>
          <w:color w:val="auto"/>
          <w:u w:val="none"/>
        </w:rPr>
      </w:pPr>
      <w:bookmarkStart w:id="44" w:name="_Ref55935545"/>
      <w:r>
        <w:t xml:space="preserve">Unity Technologies, </w:t>
      </w:r>
      <w:r w:rsidRPr="00D22805">
        <w:rPr>
          <w:i/>
          <w:iCs/>
        </w:rPr>
        <w:t>Unparalleled platform support</w:t>
      </w:r>
      <w:r>
        <w:br/>
      </w:r>
      <w:hyperlink r:id="rId41" w:history="1">
        <w:r w:rsidRPr="006A4B56">
          <w:rPr>
            <w:rStyle w:val="Hiperhivatkozs"/>
          </w:rPr>
          <w:t>https://unity.com/features/multiplatform</w:t>
        </w:r>
      </w:hyperlink>
      <w:bookmarkEnd w:id="44"/>
      <w:r w:rsidR="00875D74">
        <w:rPr>
          <w:rStyle w:val="Hiperhivatkozs"/>
        </w:rPr>
        <w:br/>
      </w:r>
      <w:r w:rsidR="00875D74" w:rsidRPr="00875D74">
        <w:t xml:space="preserve">Acessed </w:t>
      </w:r>
      <w:r w:rsidR="00FE0A95" w:rsidRPr="00875D74">
        <w:t>2020.</w:t>
      </w:r>
      <w:r w:rsidR="00FE0A95">
        <w:t>10.06</w:t>
      </w:r>
    </w:p>
    <w:p w14:paraId="6F675510" w14:textId="5A23BFE5" w:rsidR="00433959" w:rsidRPr="00F7284E" w:rsidRDefault="00433959" w:rsidP="004F48F3">
      <w:pPr>
        <w:pStyle w:val="Irodalomjegyzksor"/>
        <w:rPr>
          <w:rStyle w:val="Hiperhivatkozs"/>
          <w:color w:val="auto"/>
          <w:u w:val="none"/>
        </w:rPr>
      </w:pPr>
      <w:bookmarkStart w:id="45" w:name="_Ref55945928"/>
      <w:r w:rsidRPr="00433959">
        <w:t>Wilmer Lin</w:t>
      </w:r>
      <w:r>
        <w:t xml:space="preserve">, </w:t>
      </w:r>
      <w:r w:rsidRPr="00D22805">
        <w:rPr>
          <w:i/>
          <w:iCs/>
        </w:rPr>
        <w:t>ECS</w:t>
      </w:r>
      <w:r w:rsidR="00D22805" w:rsidRPr="00D22805">
        <w:rPr>
          <w:i/>
          <w:iCs/>
        </w:rPr>
        <w:t>:</w:t>
      </w:r>
      <w:r w:rsidRPr="00D22805">
        <w:rPr>
          <w:i/>
          <w:iCs/>
        </w:rPr>
        <w:t xml:space="preserve"> Performance by Default</w:t>
      </w:r>
      <w:r>
        <w:br/>
      </w:r>
      <w:hyperlink r:id="rId42" w:history="1">
        <w:r w:rsidRPr="00433959">
          <w:rPr>
            <w:rStyle w:val="Hiperhivatkozs"/>
          </w:rPr>
          <w:t>https://www.raywenderlich.com/7630142-entity-component-system-for-unity-getting-started#toc-anchor-003</w:t>
        </w:r>
      </w:hyperlink>
      <w:bookmarkEnd w:id="45"/>
      <w:r w:rsidR="00875D74">
        <w:rPr>
          <w:rStyle w:val="Hiperhivatkozs"/>
        </w:rPr>
        <w:br/>
      </w:r>
      <w:r w:rsidR="00875D74" w:rsidRPr="00875D74">
        <w:t>Acessed 2020.</w:t>
      </w:r>
      <w:r w:rsidR="00FE0A95">
        <w:t>10</w:t>
      </w:r>
      <w:r w:rsidR="00875D74">
        <w:t>.</w:t>
      </w:r>
      <w:r w:rsidR="00FE0A95">
        <w:t>07</w:t>
      </w:r>
    </w:p>
    <w:p w14:paraId="47A0D76D" w14:textId="7194FF93" w:rsidR="00F7284E" w:rsidRPr="00677ED1" w:rsidRDefault="00F7284E" w:rsidP="004F48F3">
      <w:pPr>
        <w:pStyle w:val="Irodalomjegyzksor"/>
        <w:rPr>
          <w:rStyle w:val="Hiperhivatkozs"/>
          <w:color w:val="auto"/>
          <w:u w:val="none"/>
        </w:rPr>
      </w:pPr>
      <w:bookmarkStart w:id="46" w:name="_Ref56177476"/>
      <w:r>
        <w:t>Unity Technologies,</w:t>
      </w:r>
      <w:r w:rsidRPr="00F7284E">
        <w:t xml:space="preserve"> </w:t>
      </w:r>
      <w:r w:rsidRPr="00D22805">
        <w:rPr>
          <w:i/>
          <w:iCs/>
        </w:rPr>
        <w:t>DOTS Packages</w:t>
      </w:r>
      <w:r>
        <w:br/>
      </w:r>
      <w:hyperlink r:id="rId43" w:history="1">
        <w:r w:rsidRPr="00F7284E">
          <w:rPr>
            <w:rStyle w:val="Hiperhivatkozs"/>
          </w:rPr>
          <w:t>https://unity.com/dots/packages</w:t>
        </w:r>
      </w:hyperlink>
      <w:bookmarkEnd w:id="46"/>
      <w:r w:rsidR="00875D74">
        <w:rPr>
          <w:rStyle w:val="Hiperhivatkozs"/>
        </w:rPr>
        <w:br/>
      </w:r>
      <w:r w:rsidR="00875D74" w:rsidRPr="00875D74">
        <w:t>Acessed 2020.</w:t>
      </w:r>
      <w:r w:rsidR="00FE0A95">
        <w:t>10</w:t>
      </w:r>
      <w:r w:rsidR="00875D74">
        <w:t>.</w:t>
      </w:r>
      <w:r w:rsidR="00FE0A95">
        <w:t>07</w:t>
      </w:r>
    </w:p>
    <w:p w14:paraId="3464F05C" w14:textId="291D1C01" w:rsidR="00677ED1" w:rsidRDefault="00677ED1" w:rsidP="004F48F3">
      <w:pPr>
        <w:pStyle w:val="Irodalomjegyzksor"/>
      </w:pPr>
      <w:bookmarkStart w:id="47" w:name="_Ref56331320"/>
      <w:r>
        <w:t>Unity Technologies,</w:t>
      </w:r>
      <w:r w:rsidRPr="00F7284E">
        <w:t xml:space="preserve"> </w:t>
      </w:r>
      <w:r w:rsidRPr="00D22805">
        <w:rPr>
          <w:i/>
          <w:iCs/>
        </w:rPr>
        <w:t>Unity Reference-Only License</w:t>
      </w:r>
      <w:r>
        <w:br/>
      </w:r>
      <w:hyperlink r:id="rId44" w:history="1">
        <w:r w:rsidRPr="00677ED1">
          <w:rPr>
            <w:rStyle w:val="Hiperhivatkozs"/>
          </w:rPr>
          <w:t>https://unity3d.com/legal/licenses/Unity_Reference_Only_License</w:t>
        </w:r>
      </w:hyperlink>
      <w:bookmarkEnd w:id="47"/>
      <w:r w:rsidR="00875D74">
        <w:rPr>
          <w:rStyle w:val="Hiperhivatkozs"/>
        </w:rPr>
        <w:br/>
      </w:r>
      <w:r w:rsidR="00875D74" w:rsidRPr="00875D74">
        <w:t>Acessed 2020.</w:t>
      </w:r>
      <w:r w:rsidR="00D62E46">
        <w:t>10</w:t>
      </w:r>
      <w:r w:rsidR="00875D74">
        <w:t>.</w:t>
      </w:r>
      <w:r w:rsidR="00D62E46">
        <w:t>10</w:t>
      </w:r>
    </w:p>
    <w:p w14:paraId="1B17B88C" w14:textId="26CF2855" w:rsidR="00DA348A" w:rsidRPr="00EE1A1F" w:rsidRDefault="00DA348A" w:rsidP="004F48F3">
      <w:pPr>
        <w:pStyle w:val="Irodalomjegyzksor"/>
      </w:pPr>
      <w:r>
        <w:t xml:space="preserve">Microsoft Docs, </w:t>
      </w:r>
      <w:r w:rsidRPr="00D22805">
        <w:rPr>
          <w:i/>
          <w:iCs/>
        </w:rPr>
        <w:t>C# Documentation</w:t>
      </w:r>
      <w:r>
        <w:br/>
      </w:r>
      <w:hyperlink r:id="rId45" w:history="1">
        <w:r w:rsidRPr="00DA348A">
          <w:rPr>
            <w:rStyle w:val="Hiperhivatkozs"/>
          </w:rPr>
          <w:t>https://docs.microsoft.com/en-us/dotnet/csharp/tour-of-csharp/</w:t>
        </w:r>
      </w:hyperlink>
      <w:r w:rsidR="00875D74">
        <w:rPr>
          <w:rStyle w:val="Hiperhivatkozs"/>
        </w:rPr>
        <w:br/>
      </w:r>
      <w:r w:rsidR="00875D74" w:rsidRPr="00875D74">
        <w:t>Acessed 2020.</w:t>
      </w:r>
      <w:r w:rsidR="00D62E46">
        <w:t>10.11.</w:t>
      </w:r>
    </w:p>
    <w:p w14:paraId="4DFCF021" w14:textId="2C0C4BB6" w:rsidR="00E42F0D" w:rsidRDefault="00E42F0D" w:rsidP="004F48F3">
      <w:pPr>
        <w:pStyle w:val="Irodalomjegyzksor"/>
      </w:pPr>
      <w:r>
        <w:t xml:space="preserve">Wikipedia: </w:t>
      </w:r>
      <w:r w:rsidR="009A398B" w:rsidRPr="009A398B">
        <w:rPr>
          <w:rStyle w:val="Irodalomjegyzkforrs"/>
        </w:rPr>
        <w:t>C Sharp (programming language)</w:t>
      </w:r>
      <w:r>
        <w:t xml:space="preserve">, </w:t>
      </w:r>
      <w:hyperlink r:id="rId46" w:history="1">
        <w:r w:rsidR="009A398B" w:rsidRPr="009A398B">
          <w:rPr>
            <w:rStyle w:val="Hiperhivatkozs"/>
          </w:rPr>
          <w:t>https://en.wikipedia.org/wiki/C_Sharp_(programming_language)</w:t>
        </w:r>
      </w:hyperlink>
      <w:r w:rsidR="009A398B">
        <w:br/>
      </w:r>
      <w:r>
        <w:t xml:space="preserve">revision </w:t>
      </w:r>
      <w:r w:rsidR="009A398B" w:rsidRPr="009A398B">
        <w:t>11:53</w:t>
      </w:r>
      <w:r>
        <w:t xml:space="preserve">, </w:t>
      </w:r>
      <w:r w:rsidR="0092206F">
        <w:t>11</w:t>
      </w:r>
      <w:r>
        <w:t xml:space="preserve"> </w:t>
      </w:r>
      <w:r w:rsidR="00451BAF">
        <w:t>October</w:t>
      </w:r>
      <w:r w:rsidR="0092206F" w:rsidRPr="0092206F">
        <w:t xml:space="preserve"> </w:t>
      </w:r>
      <w:r>
        <w:t>20</w:t>
      </w:r>
      <w:r w:rsidR="009A398B">
        <w:t>20</w:t>
      </w:r>
    </w:p>
    <w:p w14:paraId="17692553" w14:textId="4A3DBBE0" w:rsidR="00870049" w:rsidRDefault="00870049" w:rsidP="004F48F3">
      <w:pPr>
        <w:pStyle w:val="Irodalomjegyzksor"/>
      </w:pPr>
      <w:r>
        <w:t>Microsoft Docs</w:t>
      </w:r>
      <w:r w:rsidR="00536113">
        <w:t>,</w:t>
      </w:r>
      <w:r>
        <w:t xml:space="preserve"> </w:t>
      </w:r>
      <w:r w:rsidRPr="00D22805">
        <w:rPr>
          <w:i/>
          <w:iCs/>
        </w:rPr>
        <w:t>What is “managed code”?</w:t>
      </w:r>
      <w:r>
        <w:br/>
      </w:r>
      <w:hyperlink r:id="rId47" w:history="1">
        <w:r w:rsidRPr="00870049">
          <w:rPr>
            <w:rStyle w:val="Hiperhivatkozs"/>
          </w:rPr>
          <w:t>https://docs.microsoft.com/en-us/dotnet/standard/managed-code</w:t>
        </w:r>
      </w:hyperlink>
      <w:r w:rsidR="00875D74">
        <w:rPr>
          <w:rStyle w:val="Hiperhivatkozs"/>
        </w:rPr>
        <w:br/>
      </w:r>
      <w:r w:rsidR="00875D74" w:rsidRPr="00875D74">
        <w:t>Acessed 2020.</w:t>
      </w:r>
      <w:r w:rsidR="00D62E46">
        <w:t>10</w:t>
      </w:r>
      <w:r w:rsidR="00875D74">
        <w:t>.</w:t>
      </w:r>
      <w:r w:rsidR="00D62E46">
        <w:t>14</w:t>
      </w:r>
    </w:p>
    <w:p w14:paraId="65818136" w14:textId="3EEFAD5A" w:rsidR="00536113" w:rsidRDefault="00536113" w:rsidP="004F48F3">
      <w:pPr>
        <w:pStyle w:val="Irodalomjegyzksor"/>
      </w:pPr>
      <w:r>
        <w:t xml:space="preserve">Microsoft Docs, </w:t>
      </w:r>
      <w:r w:rsidRPr="00D22805">
        <w:rPr>
          <w:i/>
          <w:iCs/>
        </w:rPr>
        <w:t>Common Language Runtime (CLR) overview</w:t>
      </w:r>
      <w:r>
        <w:br/>
      </w:r>
      <w:hyperlink r:id="rId48" w:history="1">
        <w:r w:rsidRPr="00536113">
          <w:rPr>
            <w:rStyle w:val="Hiperhivatkozs"/>
          </w:rPr>
          <w:t>https://docs.microsoft.com/en-us/dotnet/standard/clr</w:t>
        </w:r>
      </w:hyperlink>
      <w:r w:rsidR="00875D74">
        <w:rPr>
          <w:rStyle w:val="Hiperhivatkozs"/>
        </w:rPr>
        <w:br/>
      </w:r>
      <w:r w:rsidR="00875D74" w:rsidRPr="00875D74">
        <w:t>Acessed 2020.</w:t>
      </w:r>
      <w:r w:rsidR="00D62E46">
        <w:t>10</w:t>
      </w:r>
      <w:r w:rsidR="00875D74">
        <w:t>.</w:t>
      </w:r>
      <w:r w:rsidR="00D62E46">
        <w:t>16</w:t>
      </w:r>
    </w:p>
    <w:p w14:paraId="29E87E65" w14:textId="16EE6DE6" w:rsidR="00567FA3" w:rsidRPr="004B673A" w:rsidRDefault="00567FA3" w:rsidP="004F48F3">
      <w:pPr>
        <w:pStyle w:val="Irodalomjegyzksor"/>
        <w:rPr>
          <w:rStyle w:val="Hiperhivatkozs"/>
          <w:color w:val="auto"/>
          <w:u w:val="none"/>
        </w:rPr>
      </w:pPr>
      <w:bookmarkStart w:id="48" w:name="_Ref56524106"/>
      <w:r>
        <w:lastRenderedPageBreak/>
        <w:t xml:space="preserve">ZDNet, </w:t>
      </w:r>
      <w:r w:rsidRPr="00D22805">
        <w:rPr>
          <w:i/>
          <w:iCs/>
        </w:rPr>
        <w:t>Security bugs and memory leaks</w:t>
      </w:r>
      <w:r>
        <w:br/>
      </w:r>
      <w:hyperlink r:id="rId49" w:history="1">
        <w:r w:rsidRPr="00567FA3">
          <w:rPr>
            <w:rStyle w:val="Hiperhivatkozs"/>
          </w:rPr>
          <w:t>https://www.zdnet.com/article/microsoft-70-percent-of-all-security-bugs-are-memory-safety-issues/</w:t>
        </w:r>
      </w:hyperlink>
      <w:r>
        <w:br/>
      </w:r>
      <w:hyperlink r:id="rId50" w:history="1">
        <w:r w:rsidRPr="00567FA3">
          <w:rPr>
            <w:rStyle w:val="Hiperhivatkozs"/>
          </w:rPr>
          <w:t>https://www.zdnet.com/article/chrome-70-of-all-security-bugs-are-memory-safety-issues/</w:t>
        </w:r>
      </w:hyperlink>
      <w:bookmarkEnd w:id="48"/>
      <w:r w:rsidR="00875D74">
        <w:rPr>
          <w:rStyle w:val="Hiperhivatkozs"/>
        </w:rPr>
        <w:br/>
      </w:r>
      <w:r w:rsidR="00875D74" w:rsidRPr="00875D74">
        <w:t>Acessed 2020.</w:t>
      </w:r>
      <w:r w:rsidR="00D62E46">
        <w:t>10</w:t>
      </w:r>
      <w:r w:rsidR="00875D74">
        <w:t>.</w:t>
      </w:r>
      <w:r w:rsidR="00D62E46">
        <w:t>16</w:t>
      </w:r>
    </w:p>
    <w:p w14:paraId="38D5A1A8" w14:textId="46A68CDA" w:rsidR="004B673A" w:rsidRDefault="004B673A" w:rsidP="004F48F3">
      <w:pPr>
        <w:pStyle w:val="Irodalomjegyzksor"/>
        <w:rPr>
          <w:rStyle w:val="Hiperhivatkozs"/>
          <w:color w:val="auto"/>
          <w:u w:val="none"/>
        </w:rPr>
      </w:pPr>
      <w:bookmarkStart w:id="49" w:name="_Ref56676206"/>
      <w:r w:rsidRPr="002015E3">
        <w:t>Eric Lippert</w:t>
      </w:r>
      <w:r>
        <w:t xml:space="preserve">, </w:t>
      </w:r>
      <w:r w:rsidRPr="002015E3">
        <w:rPr>
          <w:i/>
          <w:iCs/>
        </w:rPr>
        <w:t>Mutating Readonly Structs</w:t>
      </w:r>
      <w:r>
        <w:rPr>
          <w:rStyle w:val="Hiperhivatkozs"/>
        </w:rPr>
        <w:br/>
      </w:r>
      <w:hyperlink r:id="rId51" w:history="1">
        <w:r w:rsidRPr="004B673A">
          <w:rPr>
            <w:rStyle w:val="Hiperhivatkozs"/>
          </w:rPr>
          <w:t>https://docs.microsoft.com/en-us/archive/blogs/ericlippert/mutating-readonly-structs</w:t>
        </w:r>
      </w:hyperlink>
      <w:bookmarkEnd w:id="49"/>
      <w:r w:rsidR="00875D74">
        <w:rPr>
          <w:rStyle w:val="Hiperhivatkozs"/>
        </w:rPr>
        <w:br/>
      </w:r>
      <w:r w:rsidR="00451BAF" w:rsidRPr="00875D74">
        <w:t>Acessed 2020.</w:t>
      </w:r>
      <w:r w:rsidR="00451BAF">
        <w:t>10.26</w:t>
      </w:r>
    </w:p>
    <w:p w14:paraId="28BD92E8" w14:textId="528429C9" w:rsidR="00974D39" w:rsidRPr="00F667FC" w:rsidRDefault="00974D39" w:rsidP="004F48F3">
      <w:pPr>
        <w:pStyle w:val="Irodalomjegyzksor"/>
        <w:rPr>
          <w:rStyle w:val="Hiperhivatkozs"/>
          <w:color w:val="auto"/>
          <w:u w:val="none"/>
        </w:rPr>
      </w:pPr>
      <w:bookmarkStart w:id="50" w:name="_Ref56709229"/>
      <w:r>
        <w:t xml:space="preserve">Microsoft Docs, </w:t>
      </w:r>
      <w:r w:rsidRPr="00405523">
        <w:rPr>
          <w:i/>
          <w:iCs/>
        </w:rPr>
        <w:t>Calling Native Functions from Managed Code</w:t>
      </w:r>
      <w:r>
        <w:rPr>
          <w:rStyle w:val="Hiperhivatkozs"/>
          <w:color w:val="auto"/>
          <w:u w:val="none"/>
        </w:rPr>
        <w:br/>
      </w:r>
      <w:hyperlink r:id="rId52" w:history="1">
        <w:r w:rsidRPr="00974D39">
          <w:rPr>
            <w:rStyle w:val="Hiperhivatkozs"/>
          </w:rPr>
          <w:t>https://docs.microsoft.com/en-us/cpp/dotnet/calling-native-functions-from-managed-code?redirectedfrom=MSDN&amp;view=msvc-160</w:t>
        </w:r>
      </w:hyperlink>
      <w:bookmarkEnd w:id="50"/>
      <w:r w:rsidR="00875D74">
        <w:rPr>
          <w:rStyle w:val="Hiperhivatkozs"/>
        </w:rPr>
        <w:br/>
      </w:r>
      <w:r w:rsidR="00875D74" w:rsidRPr="00875D74">
        <w:t>Acessed 2020.</w:t>
      </w:r>
      <w:r w:rsidR="00451BAF">
        <w:t>10</w:t>
      </w:r>
      <w:r w:rsidR="00875D74">
        <w:t>.</w:t>
      </w:r>
      <w:r w:rsidR="00451BAF">
        <w:t>28</w:t>
      </w:r>
    </w:p>
    <w:p w14:paraId="19BB3B5A" w14:textId="542F846B" w:rsidR="00F667FC" w:rsidRDefault="00D22805" w:rsidP="004F48F3">
      <w:pPr>
        <w:pStyle w:val="Irodalomjegyzksor"/>
      </w:pPr>
      <w:r>
        <w:t xml:space="preserve">Wikipedia: </w:t>
      </w:r>
      <w:r w:rsidR="00350301">
        <w:rPr>
          <w:rStyle w:val="Irodalomjegyzkforrs"/>
        </w:rPr>
        <w:t>Mono (software)</w:t>
      </w:r>
      <w:r w:rsidR="00F667FC">
        <w:rPr>
          <w:rStyle w:val="Hiperhivatkozs"/>
          <w:color w:val="auto"/>
          <w:u w:val="none"/>
        </w:rPr>
        <w:br/>
      </w:r>
      <w:hyperlink r:id="rId53" w:history="1">
        <w:r w:rsidR="00F667FC" w:rsidRPr="00F667FC">
          <w:rPr>
            <w:rStyle w:val="Hiperhivatkozs"/>
          </w:rPr>
          <w:t>https://en.wikipedia.org/wiki/Mono_(software)</w:t>
        </w:r>
      </w:hyperlink>
      <w:r w:rsidR="00350301">
        <w:rPr>
          <w:rStyle w:val="Hiperhivatkozs"/>
          <w:color w:val="auto"/>
          <w:u w:val="none"/>
        </w:rPr>
        <w:br/>
      </w:r>
      <w:r w:rsidR="00350301">
        <w:t>revision 07</w:t>
      </w:r>
      <w:r w:rsidR="00350301" w:rsidRPr="009A398B">
        <w:t>:</w:t>
      </w:r>
      <w:r w:rsidR="00350301">
        <w:t xml:space="preserve">02, 3 </w:t>
      </w:r>
      <w:r w:rsidR="00350301" w:rsidRPr="0092206F">
        <w:t xml:space="preserve">November </w:t>
      </w:r>
      <w:r w:rsidR="00350301">
        <w:t>2020</w:t>
      </w:r>
    </w:p>
    <w:p w14:paraId="2E634A6F" w14:textId="2535F51B" w:rsidR="00373E35" w:rsidRDefault="00A57E9A" w:rsidP="004F48F3">
      <w:pPr>
        <w:pStyle w:val="Irodalomjegyzksor"/>
        <w:rPr>
          <w:rStyle w:val="Hiperhivatkozs"/>
          <w:color w:val="auto"/>
          <w:u w:val="none"/>
        </w:rPr>
      </w:pPr>
      <w:r w:rsidRPr="00A57E9A">
        <w:rPr>
          <w:rStyle w:val="Hiperhivatkozs"/>
          <w:color w:val="auto"/>
          <w:u w:val="none"/>
        </w:rPr>
        <w:t>Alexandre Mutel</w:t>
      </w:r>
      <w:r>
        <w:rPr>
          <w:rStyle w:val="Hiperhivatkozs"/>
          <w:color w:val="auto"/>
          <w:u w:val="none"/>
        </w:rPr>
        <w:t xml:space="preserve">, </w:t>
      </w:r>
      <w:r w:rsidRPr="00A57E9A">
        <w:rPr>
          <w:rStyle w:val="Hiperhivatkozs"/>
          <w:i/>
          <w:iCs/>
          <w:color w:val="auto"/>
          <w:u w:val="none"/>
        </w:rPr>
        <w:t>Porting the Unity Engine to .NET CoreCLR</w:t>
      </w:r>
      <w:r w:rsidR="00373E35" w:rsidRPr="00A57E9A">
        <w:rPr>
          <w:rStyle w:val="Hiperhivatkozs"/>
          <w:i/>
          <w:iCs/>
          <w:color w:val="auto"/>
          <w:u w:val="none"/>
        </w:rPr>
        <w:br/>
      </w:r>
      <w:hyperlink r:id="rId54" w:history="1">
        <w:bookmarkStart w:id="51" w:name="_Ref56851246"/>
        <w:r w:rsidR="00373E35" w:rsidRPr="00373E35">
          <w:rPr>
            <w:rStyle w:val="Hiperhivatkozs"/>
          </w:rPr>
          <w:t>https://xoofx.com/blog/2018/04/06/porting-unity-to-coreclr/</w:t>
        </w:r>
        <w:bookmarkEnd w:id="51"/>
      </w:hyperlink>
      <w:r w:rsidR="00875D74">
        <w:rPr>
          <w:rStyle w:val="Hiperhivatkozs"/>
        </w:rPr>
        <w:br/>
      </w:r>
      <w:r w:rsidR="00451BAF" w:rsidRPr="00875D74">
        <w:t>Acessed 2020.</w:t>
      </w:r>
      <w:r w:rsidR="00451BAF">
        <w:t>11.08</w:t>
      </w:r>
    </w:p>
    <w:p w14:paraId="51422022" w14:textId="48B2F47A" w:rsidR="004A22B1" w:rsidRDefault="004A22B1" w:rsidP="004F48F3">
      <w:pPr>
        <w:pStyle w:val="Irodalomjegyzksor"/>
        <w:rPr>
          <w:rStyle w:val="Hiperhivatkozs"/>
          <w:color w:val="auto"/>
          <w:u w:val="none"/>
        </w:rPr>
      </w:pPr>
      <w:bookmarkStart w:id="52" w:name="_Ref56869176"/>
      <w:r w:rsidRPr="004A22B1">
        <w:rPr>
          <w:rStyle w:val="Hiperhivatkozs"/>
          <w:color w:val="auto"/>
          <w:u w:val="none"/>
        </w:rPr>
        <w:t>Josh Peterson</w:t>
      </w:r>
      <w:r>
        <w:rPr>
          <w:rStyle w:val="Hiperhivatkozs"/>
          <w:color w:val="auto"/>
          <w:u w:val="none"/>
        </w:rPr>
        <w:t xml:space="preserve">, </w:t>
      </w:r>
      <w:r w:rsidRPr="004A22B1">
        <w:rPr>
          <w:rStyle w:val="Hiperhivatkozs"/>
          <w:i/>
          <w:iCs/>
          <w:color w:val="auto"/>
          <w:u w:val="none"/>
        </w:rPr>
        <w:t>An introduction to IL2CPP internals</w:t>
      </w:r>
      <w:r>
        <w:rPr>
          <w:rStyle w:val="Hiperhivatkozs"/>
          <w:color w:val="auto"/>
          <w:u w:val="none"/>
        </w:rPr>
        <w:br/>
      </w:r>
      <w:hyperlink r:id="rId55" w:history="1">
        <w:r w:rsidRPr="004A22B1">
          <w:rPr>
            <w:rStyle w:val="Hiperhivatkozs"/>
          </w:rPr>
          <w:t>https://blogs.unity3d.com/2015/05/06/an-introduction-to-ilcpp-internals/</w:t>
        </w:r>
      </w:hyperlink>
      <w:bookmarkEnd w:id="52"/>
      <w:r w:rsidR="00875D74">
        <w:rPr>
          <w:rStyle w:val="Hiperhivatkozs"/>
        </w:rPr>
        <w:br/>
      </w:r>
      <w:r w:rsidR="00875D74" w:rsidRPr="00875D74">
        <w:t>Acessed 2020.</w:t>
      </w:r>
      <w:r w:rsidR="00451BAF">
        <w:t>11</w:t>
      </w:r>
      <w:r w:rsidR="00875D74">
        <w:t>.</w:t>
      </w:r>
      <w:r w:rsidR="00451BAF">
        <w:t>10</w:t>
      </w:r>
    </w:p>
    <w:p w14:paraId="1780A205" w14:textId="31F9D4E8" w:rsidR="001639ED" w:rsidRDefault="00545ADF" w:rsidP="004F48F3">
      <w:pPr>
        <w:pStyle w:val="Irodalomjegyzksor"/>
      </w:pPr>
      <w:r>
        <w:t xml:space="preserve">Wikipedia: </w:t>
      </w:r>
      <w:r w:rsidRPr="00545ADF">
        <w:rPr>
          <w:rStyle w:val="Irodalomjegyzkforrs"/>
        </w:rPr>
        <w:t>Profiling (computer programming)</w:t>
      </w:r>
      <w:r>
        <w:rPr>
          <w:rStyle w:val="Hiperhivatkozs"/>
          <w:color w:val="auto"/>
          <w:u w:val="none"/>
        </w:rPr>
        <w:br/>
      </w:r>
      <w:hyperlink r:id="rId56" w:history="1">
        <w:r w:rsidRPr="00545ADF">
          <w:rPr>
            <w:rStyle w:val="Hiperhivatkozs"/>
          </w:rPr>
          <w:t>https://en.wikipedia.org/wiki/Profiling_(computer_programming)</w:t>
        </w:r>
      </w:hyperlink>
      <w:r w:rsidR="00477449">
        <w:rPr>
          <w:rStyle w:val="Hiperhivatkozs"/>
          <w:color w:val="auto"/>
          <w:u w:val="none"/>
        </w:rPr>
        <w:br/>
      </w:r>
      <w:r w:rsidR="00477449">
        <w:t>revision 06</w:t>
      </w:r>
      <w:r w:rsidR="00477449" w:rsidRPr="009A398B">
        <w:t>:</w:t>
      </w:r>
      <w:r w:rsidR="00477449">
        <w:t xml:space="preserve">01, 19 </w:t>
      </w:r>
      <w:r w:rsidR="00477449" w:rsidRPr="0092206F">
        <w:t xml:space="preserve">November </w:t>
      </w:r>
      <w:r w:rsidR="00477449">
        <w:t>2020</w:t>
      </w:r>
    </w:p>
    <w:p w14:paraId="593D09C1" w14:textId="1C6C0A48" w:rsidR="00545ADF" w:rsidRPr="00FF445F" w:rsidRDefault="001639ED" w:rsidP="004F48F3">
      <w:pPr>
        <w:pStyle w:val="Irodalomjegyzksor"/>
        <w:rPr>
          <w:rStyle w:val="Hiperhivatkozs"/>
          <w:color w:val="auto"/>
          <w:u w:val="none"/>
        </w:rPr>
      </w:pPr>
      <w:r>
        <w:rPr>
          <w:rStyle w:val="Hiperhivatkozs"/>
          <w:color w:val="auto"/>
          <w:u w:val="none"/>
        </w:rPr>
        <w:t>Unity Manual</w:t>
      </w:r>
      <w:r w:rsidR="00770F52">
        <w:rPr>
          <w:rStyle w:val="Hiperhivatkozs"/>
          <w:color w:val="auto"/>
          <w:u w:val="none"/>
        </w:rPr>
        <w:t xml:space="preserve">, </w:t>
      </w:r>
      <w:r w:rsidR="00770F52" w:rsidRPr="00770F52">
        <w:rPr>
          <w:rStyle w:val="Hiperhivatkozs"/>
          <w:i/>
          <w:iCs/>
          <w:color w:val="auto"/>
          <w:u w:val="none"/>
        </w:rPr>
        <w:t>Profiler overview</w:t>
      </w:r>
      <w:r>
        <w:rPr>
          <w:rStyle w:val="Hiperhivatkozs"/>
          <w:color w:val="auto"/>
          <w:u w:val="none"/>
        </w:rPr>
        <w:br/>
      </w:r>
      <w:hyperlink r:id="rId57" w:history="1">
        <w:r w:rsidRPr="00770F52">
          <w:rPr>
            <w:rStyle w:val="Hiperhivatkozs"/>
          </w:rPr>
          <w:t>https://docs.unity3d.com/Manual/Profiler.</w:t>
        </w:r>
        <w:r w:rsidR="00770F52" w:rsidRPr="00770F52">
          <w:rPr>
            <w:rStyle w:val="Hiperhivatkozs"/>
          </w:rPr>
          <w:t>html</w:t>
        </w:r>
      </w:hyperlink>
      <w:r w:rsidR="00875D74">
        <w:rPr>
          <w:rStyle w:val="Hiperhivatkozs"/>
        </w:rPr>
        <w:br/>
      </w:r>
      <w:r w:rsidR="00E027BE" w:rsidRPr="00875D74">
        <w:t>Acessed 2020.</w:t>
      </w:r>
      <w:r w:rsidR="00E027BE">
        <w:t>11.19</w:t>
      </w:r>
    </w:p>
    <w:p w14:paraId="40E05427" w14:textId="62D90C3F" w:rsidR="00FF445F" w:rsidRDefault="00FF445F" w:rsidP="004F48F3">
      <w:pPr>
        <w:pStyle w:val="Irodalomjegyzksor"/>
        <w:rPr>
          <w:rStyle w:val="Hiperhivatkozs"/>
          <w:color w:val="auto"/>
          <w:u w:val="none"/>
        </w:rPr>
      </w:pPr>
      <w:r w:rsidRPr="00FF445F">
        <w:rPr>
          <w:rStyle w:val="Hiperhivatkozs"/>
          <w:color w:val="auto"/>
          <w:u w:val="none"/>
        </w:rPr>
        <w:t xml:space="preserve">Unity </w:t>
      </w:r>
      <w:r>
        <w:rPr>
          <w:rStyle w:val="Hiperhivatkozs"/>
          <w:color w:val="auto"/>
          <w:u w:val="none"/>
        </w:rPr>
        <w:t xml:space="preserve">Manual, </w:t>
      </w:r>
      <w:r w:rsidRPr="00FF445F">
        <w:rPr>
          <w:rStyle w:val="Hiperhivatkozs"/>
          <w:i/>
          <w:iCs/>
          <w:color w:val="auto"/>
          <w:u w:val="none"/>
        </w:rPr>
        <w:t>Performance Testing Extension for Unity Test Runner</w:t>
      </w:r>
      <w:r w:rsidRPr="00FF445F">
        <w:rPr>
          <w:rStyle w:val="Hiperhivatkozs"/>
          <w:i/>
          <w:iCs/>
        </w:rPr>
        <w:br/>
      </w:r>
      <w:hyperlink r:id="rId58" w:history="1">
        <w:r w:rsidR="005F267A" w:rsidRPr="005F267A">
          <w:rPr>
            <w:rStyle w:val="Hiperhivatkozs"/>
          </w:rPr>
          <w:t>https://docs.unity3d.com/Packages/com.unity.test-framework.performance@latest/index.html</w:t>
        </w:r>
      </w:hyperlink>
      <w:r w:rsidR="00875D74">
        <w:rPr>
          <w:rStyle w:val="Hiperhivatkozs"/>
        </w:rPr>
        <w:br/>
      </w:r>
      <w:r w:rsidR="00E027BE" w:rsidRPr="00875D74">
        <w:t>Acessed 2020.</w:t>
      </w:r>
      <w:r w:rsidR="00E027BE">
        <w:t>11.20</w:t>
      </w:r>
    </w:p>
    <w:p w14:paraId="7B951081" w14:textId="2ABED602" w:rsidR="00B50CAA" w:rsidRPr="004F48F3" w:rsidRDefault="00716D20" w:rsidP="004F48F3">
      <w:pPr>
        <w:pStyle w:val="Irodalomjegyzksor"/>
        <w:rPr>
          <w:rStyle w:val="Hiperhivatkozs"/>
          <w:color w:val="auto"/>
          <w:u w:val="none"/>
        </w:rPr>
      </w:pPr>
      <w:r w:rsidRPr="00716D20">
        <w:rPr>
          <w:rStyle w:val="Hiperhivatkozs"/>
          <w:color w:val="auto"/>
          <w:u w:val="none"/>
        </w:rPr>
        <w:t>Sean Stolberg</w:t>
      </w:r>
      <w:r w:rsidR="002A4E5F">
        <w:rPr>
          <w:rStyle w:val="Hiperhivatkozs"/>
          <w:color w:val="auto"/>
          <w:u w:val="none"/>
        </w:rPr>
        <w:t xml:space="preserve">, </w:t>
      </w:r>
      <w:r w:rsidR="002A4E5F" w:rsidRPr="002A4E5F">
        <w:rPr>
          <w:rStyle w:val="Hiperhivatkozs"/>
          <w:color w:val="auto"/>
          <w:u w:val="none"/>
        </w:rPr>
        <w:t>Performance Benchmarking in Unity: How to Get Started</w:t>
      </w:r>
      <w:r w:rsidR="00A15F8A">
        <w:rPr>
          <w:rStyle w:val="Hiperhivatkozs"/>
          <w:color w:val="auto"/>
          <w:u w:val="none"/>
        </w:rPr>
        <w:br/>
      </w:r>
      <w:hyperlink r:id="rId59" w:history="1">
        <w:r w:rsidR="00A15F8A" w:rsidRPr="00A15F8A">
          <w:rPr>
            <w:rStyle w:val="Hiperhivatkozs"/>
          </w:rPr>
          <w:t>https://blogs.unity3d.com/2018/09/25/performance-benchmarking-in-unity-how-to-get-started/</w:t>
        </w:r>
      </w:hyperlink>
      <w:r w:rsidR="00875D74">
        <w:rPr>
          <w:rStyle w:val="Hiperhivatkozs"/>
        </w:rPr>
        <w:br/>
      </w:r>
      <w:r w:rsidR="00875D74" w:rsidRPr="00875D74">
        <w:t>Acessed 2020.</w:t>
      </w:r>
      <w:r w:rsidR="00E027BE">
        <w:t>11</w:t>
      </w:r>
      <w:r w:rsidR="00875D74">
        <w:t>.</w:t>
      </w:r>
      <w:r w:rsidR="00E027BE">
        <w:t>21</w:t>
      </w:r>
    </w:p>
    <w:p w14:paraId="20A721FF" w14:textId="72B60ADA" w:rsidR="00B50CAA" w:rsidRDefault="00EB7B89" w:rsidP="00875D74">
      <w:pPr>
        <w:pStyle w:val="Irodalomjegyzksor"/>
      </w:pPr>
      <w:r w:rsidRPr="00EB7B89">
        <w:rPr>
          <w:rStyle w:val="Hiperhivatkozs"/>
          <w:color w:val="auto"/>
          <w:u w:val="none"/>
        </w:rPr>
        <w:t>Valentin Simonov</w:t>
      </w:r>
      <w:r w:rsidR="004F48F3">
        <w:rPr>
          <w:rStyle w:val="Hiperhivatkozs"/>
          <w:color w:val="auto"/>
          <w:u w:val="none"/>
        </w:rPr>
        <w:t xml:space="preserve">, </w:t>
      </w:r>
      <w:r w:rsidRPr="00EB7B89">
        <w:rPr>
          <w:rStyle w:val="Hiperhivatkozs"/>
          <w:i/>
          <w:iCs/>
          <w:color w:val="auto"/>
          <w:u w:val="none"/>
        </w:rPr>
        <w:t>10000 Update() calls</w:t>
      </w:r>
      <w:r w:rsidR="00875D74">
        <w:rPr>
          <w:rStyle w:val="Hiperhivatkozs"/>
          <w:color w:val="auto"/>
          <w:u w:val="none"/>
        </w:rPr>
        <w:br/>
      </w:r>
      <w:hyperlink r:id="rId60" w:history="1">
        <w:r w:rsidR="00875D74" w:rsidRPr="00875D74">
          <w:rPr>
            <w:rStyle w:val="Hiperhivatkozs"/>
          </w:rPr>
          <w:t>https://blogs.unity3d.com/2015/12/23/1k-update-calls/</w:t>
        </w:r>
      </w:hyperlink>
      <w:r w:rsidR="004F48F3">
        <w:rPr>
          <w:rStyle w:val="Hiperhivatkozs"/>
          <w:color w:val="auto"/>
          <w:u w:val="none"/>
        </w:rPr>
        <w:br/>
      </w:r>
      <w:r w:rsidR="00875D74" w:rsidRPr="00875D74">
        <w:t>Acessed 2020.</w:t>
      </w:r>
      <w:r w:rsidR="00E027BE">
        <w:t>11</w:t>
      </w:r>
      <w:r w:rsidR="00875D74">
        <w:t>.</w:t>
      </w:r>
      <w:r w:rsidR="00E027BE">
        <w:t>25</w:t>
      </w:r>
    </w:p>
    <w:p w14:paraId="5278A6B4" w14:textId="520D0F4F" w:rsidR="006926B2" w:rsidRDefault="00A73604" w:rsidP="006926B2">
      <w:pPr>
        <w:pStyle w:val="Irodalomjegyzksor"/>
      </w:pPr>
      <w:bookmarkStart w:id="53" w:name="_Ref58326722"/>
      <w:r w:rsidRPr="00BD271E">
        <w:lastRenderedPageBreak/>
        <w:t>Harry Alisavakis</w:t>
      </w:r>
      <w:r>
        <w:t xml:space="preserve">, </w:t>
      </w:r>
      <w:r w:rsidRPr="00A73604">
        <w:rPr>
          <w:i/>
          <w:iCs/>
        </w:rPr>
        <w:t>Stylized water shading</w:t>
      </w:r>
      <w:r w:rsidRPr="00A73604">
        <w:br/>
      </w:r>
      <w:hyperlink r:id="rId61" w:history="1">
        <w:r w:rsidRPr="00A13BDE">
          <w:rPr>
            <w:rStyle w:val="Hiperhivatkozs"/>
          </w:rPr>
          <w:t>https://halisavakis.com/my-take-on-shaders-stylized-water-shader/</w:t>
        </w:r>
      </w:hyperlink>
      <w:r w:rsidR="006926B2">
        <w:br/>
      </w:r>
      <w:r w:rsidR="006926B2" w:rsidRPr="00875D74">
        <w:t>Acessed 2020.</w:t>
      </w:r>
      <w:r w:rsidR="006926B2">
        <w:t>11.28</w:t>
      </w:r>
      <w:bookmarkEnd w:id="53"/>
    </w:p>
    <w:p w14:paraId="5A112CC1" w14:textId="319E71AC" w:rsidR="00FC74BD" w:rsidRDefault="00FC74BD" w:rsidP="006926B2">
      <w:pPr>
        <w:pStyle w:val="Irodalomjegyzksor"/>
      </w:pPr>
      <w:r w:rsidRPr="00FC74BD">
        <w:t>William Armstrong</w:t>
      </w:r>
      <w:r>
        <w:t xml:space="preserve">, </w:t>
      </w:r>
      <w:r w:rsidRPr="00FC74BD">
        <w:t>Optimizing the Hierarchy</w:t>
      </w:r>
      <w:r w:rsidR="00E85061">
        <w:br/>
      </w:r>
      <w:hyperlink r:id="rId62" w:history="1">
        <w:r w:rsidR="00E85061" w:rsidRPr="00E85061">
          <w:rPr>
            <w:rStyle w:val="Hiperhivatkozs"/>
          </w:rPr>
          <w:t>https://blogs.unity3d.com/2017/06/29/best-practices-from-the-spotlight-team-optimizing-the-hierarchy/</w:t>
        </w:r>
      </w:hyperlink>
      <w:r w:rsidR="00E85061">
        <w:br/>
      </w:r>
      <w:r w:rsidR="00E85061" w:rsidRPr="00875D74">
        <w:t>Acessed 2020.</w:t>
      </w:r>
      <w:r w:rsidR="00E85061">
        <w:t>11.30.</w:t>
      </w:r>
    </w:p>
    <w:sectPr w:rsidR="00FC74BD" w:rsidSect="00D23BFC">
      <w:headerReference w:type="even" r:id="rId63"/>
      <w:footerReference w:type="default" r:id="rId64"/>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6E6DD1" w14:textId="77777777" w:rsidR="004022B3" w:rsidRDefault="004022B3">
      <w:r>
        <w:separator/>
      </w:r>
    </w:p>
  </w:endnote>
  <w:endnote w:type="continuationSeparator" w:id="0">
    <w:p w14:paraId="7A0CC42B" w14:textId="77777777" w:rsidR="004022B3" w:rsidRDefault="004022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8E3412" w:rsidRDefault="008E3412">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8E3412" w:rsidRDefault="008E3412"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15128B" w14:textId="77777777" w:rsidR="004022B3" w:rsidRDefault="004022B3" w:rsidP="00596D57">
      <w:pPr>
        <w:ind w:firstLine="142"/>
      </w:pPr>
      <w:r>
        <w:separator/>
      </w:r>
    </w:p>
  </w:footnote>
  <w:footnote w:type="continuationSeparator" w:id="0">
    <w:p w14:paraId="4F5ADD44" w14:textId="77777777" w:rsidR="004022B3" w:rsidRDefault="004022B3">
      <w:r>
        <w:continuationSeparator/>
      </w:r>
    </w:p>
  </w:footnote>
  <w:footnote w:id="1">
    <w:p w14:paraId="6241B43A" w14:textId="4F5BE0DA" w:rsidR="008E3412" w:rsidRPr="008F49BF" w:rsidRDefault="008E3412"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8E3412" w:rsidRPr="00BA403D" w:rsidRDefault="008E3412"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0C3CF43C" w:rsidR="008E3412" w:rsidRPr="0005353F" w:rsidRDefault="008E3412" w:rsidP="0005353F">
      <w:pPr>
        <w:pStyle w:val="Lbjegyzetszveg"/>
        <w:ind w:firstLine="142"/>
        <w:rPr>
          <w:lang w:val="hu-HU"/>
        </w:rPr>
      </w:pPr>
      <w:r>
        <w:rPr>
          <w:rStyle w:val="Lbjegyzet-hivatkozs"/>
        </w:rPr>
        <w:footnoteRef/>
      </w:r>
      <w:r>
        <w:rPr>
          <w:lang w:val="hu-HU"/>
        </w:rPr>
        <w:t xml:space="preserve"> A story </w:t>
      </w:r>
      <w:proofErr w:type="spellStart"/>
      <w:r>
        <w:rPr>
          <w:lang w:val="hu-HU"/>
        </w:rPr>
        <w:t>cannot</w:t>
      </w:r>
      <w:proofErr w:type="spellEnd"/>
      <w:r>
        <w:rPr>
          <w:lang w:val="hu-HU"/>
        </w:rPr>
        <w:t xml:space="preserve"> be </w:t>
      </w:r>
      <w:proofErr w:type="spellStart"/>
      <w:r>
        <w:rPr>
          <w:lang w:val="hu-HU"/>
        </w:rPr>
        <w:t>marked</w:t>
      </w:r>
      <w:proofErr w:type="spellEnd"/>
      <w:r>
        <w:rPr>
          <w:lang w:val="hu-HU"/>
        </w:rPr>
        <w:t xml:space="preserve"> </w:t>
      </w:r>
      <w:proofErr w:type="spellStart"/>
      <w:r>
        <w:rPr>
          <w:lang w:val="hu-HU"/>
        </w:rPr>
        <w:t>as</w:t>
      </w:r>
      <w:proofErr w:type="spellEnd"/>
      <w:r>
        <w:rPr>
          <w:lang w:val="hu-HU"/>
        </w:rPr>
        <w:t xml:space="preserve"> </w:t>
      </w:r>
      <w:proofErr w:type="spellStart"/>
      <w:r>
        <w:rPr>
          <w:lang w:val="hu-HU"/>
        </w:rPr>
        <w:t>verified</w:t>
      </w:r>
      <w:proofErr w:type="spellEnd"/>
      <w:r>
        <w:rPr>
          <w:lang w:val="hu-HU"/>
        </w:rPr>
        <w:t xml:space="preserve"> </w:t>
      </w:r>
      <w:proofErr w:type="spellStart"/>
      <w:r>
        <w:rPr>
          <w:lang w:val="hu-HU"/>
        </w:rPr>
        <w:t>till</w:t>
      </w:r>
      <w:proofErr w:type="spellEnd"/>
      <w:r>
        <w:rPr>
          <w:lang w:val="hu-HU"/>
        </w:rPr>
        <w:t xml:space="preserve"> </w:t>
      </w:r>
      <w:proofErr w:type="spellStart"/>
      <w:r>
        <w:rPr>
          <w:lang w:val="hu-HU"/>
        </w:rPr>
        <w:t>it</w:t>
      </w:r>
      <w:proofErr w:type="spellEnd"/>
      <w:r>
        <w:rPr>
          <w:lang w:val="hu-HU"/>
        </w:rPr>
        <w:t xml:space="preserve"> </w:t>
      </w:r>
      <w:proofErr w:type="spellStart"/>
      <w:r>
        <w:rPr>
          <w:lang w:val="hu-HU"/>
        </w:rPr>
        <w:t>does</w:t>
      </w:r>
      <w:proofErr w:type="spellEnd"/>
      <w:r>
        <w:rPr>
          <w:lang w:val="hu-HU"/>
        </w:rPr>
        <w:t xml:space="preserve"> </w:t>
      </w:r>
      <w:proofErr w:type="spellStart"/>
      <w:r>
        <w:rPr>
          <w:lang w:val="hu-HU"/>
        </w:rPr>
        <w:t>not</w:t>
      </w:r>
      <w:proofErr w:type="spellEnd"/>
      <w:r>
        <w:rPr>
          <w:lang w:val="hu-HU"/>
        </w:rPr>
        <w:t xml:space="preserve"> </w:t>
      </w:r>
      <w:proofErr w:type="spellStart"/>
      <w:r>
        <w:rPr>
          <w:lang w:val="hu-HU"/>
        </w:rPr>
        <w:t>fulfill</w:t>
      </w:r>
      <w:proofErr w:type="spellEnd"/>
      <w:r>
        <w:rPr>
          <w:lang w:val="hu-HU"/>
        </w:rPr>
        <w:t xml:space="preserve"> </w:t>
      </w:r>
      <w:proofErr w:type="spellStart"/>
      <w:r>
        <w:rPr>
          <w:lang w:val="hu-HU"/>
        </w:rPr>
        <w:t>all</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requirements</w:t>
      </w:r>
      <w:proofErr w:type="spellEnd"/>
      <w:r>
        <w:rPr>
          <w:lang w:val="hu-HU"/>
        </w:rPr>
        <w:t xml:space="preserve"> </w:t>
      </w:r>
      <w:proofErr w:type="spellStart"/>
      <w:r>
        <w:rPr>
          <w:lang w:val="hu-HU"/>
        </w:rPr>
        <w:t>listed</w:t>
      </w:r>
      <w:proofErr w:type="spellEnd"/>
      <w:r>
        <w:rPr>
          <w:lang w:val="hu-HU"/>
        </w:rPr>
        <w:t xml:space="preserve"> in </w:t>
      </w:r>
      <w:proofErr w:type="spellStart"/>
      <w:r>
        <w:rPr>
          <w:lang w:val="hu-HU"/>
        </w:rPr>
        <w:t>it</w:t>
      </w:r>
      <w:proofErr w:type="spellEnd"/>
    </w:p>
  </w:footnote>
  <w:footnote w:id="4">
    <w:p w14:paraId="5E569F48" w14:textId="22B0CF71" w:rsidR="008E3412" w:rsidRPr="003263EA" w:rsidRDefault="008E3412" w:rsidP="006C0D56">
      <w:pPr>
        <w:pStyle w:val="Lbjegyzetszveg"/>
        <w:spacing w:after="0"/>
        <w:ind w:left="142" w:firstLine="0"/>
        <w:rPr>
          <w:lang w:val="hu-HU"/>
        </w:rPr>
      </w:pPr>
      <w:r>
        <w:rPr>
          <w:rStyle w:val="Lbjegyzet-hivatkozs"/>
        </w:rPr>
        <w:footnoteRef/>
      </w:r>
      <w:r>
        <w:t xml:space="preserve"> </w:t>
      </w:r>
      <w:r>
        <w:rPr>
          <w:lang w:val="hu-HU"/>
        </w:rPr>
        <w:t xml:space="preserve">Game design </w:t>
      </w:r>
      <w:proofErr w:type="spellStart"/>
      <w:r>
        <w:rPr>
          <w:lang w:val="hu-HU"/>
        </w:rPr>
        <w:t>document</w:t>
      </w:r>
      <w:proofErr w:type="spellEnd"/>
      <w:r>
        <w:rPr>
          <w:lang w:val="hu-HU"/>
        </w:rPr>
        <w:t xml:space="preserve"> is a </w:t>
      </w:r>
      <w:proofErr w:type="spellStart"/>
      <w:r>
        <w:rPr>
          <w:lang w:val="hu-HU"/>
        </w:rPr>
        <w:t>descriptive</w:t>
      </w:r>
      <w:proofErr w:type="spellEnd"/>
      <w:r>
        <w:rPr>
          <w:lang w:val="hu-HU"/>
        </w:rPr>
        <w:t xml:space="preserve"> </w:t>
      </w:r>
      <w:proofErr w:type="spellStart"/>
      <w:r>
        <w:rPr>
          <w:lang w:val="hu-HU"/>
        </w:rPr>
        <w:t>document</w:t>
      </w:r>
      <w:proofErr w:type="spellEnd"/>
      <w:r>
        <w:rPr>
          <w:lang w:val="hu-HU"/>
        </w:rPr>
        <w:t xml:space="preserve"> of </w:t>
      </w:r>
      <w:proofErr w:type="spellStart"/>
      <w:r>
        <w:rPr>
          <w:lang w:val="hu-HU"/>
        </w:rPr>
        <w:t>the</w:t>
      </w:r>
      <w:proofErr w:type="spellEnd"/>
      <w:r>
        <w:rPr>
          <w:lang w:val="hu-HU"/>
        </w:rPr>
        <w:t xml:space="preserve"> game. </w:t>
      </w:r>
      <w:proofErr w:type="spellStart"/>
      <w:r>
        <w:rPr>
          <w:lang w:val="hu-HU"/>
        </w:rPr>
        <w:t>It</w:t>
      </w:r>
      <w:proofErr w:type="spellEnd"/>
      <w:r>
        <w:rPr>
          <w:lang w:val="hu-HU"/>
        </w:rPr>
        <w:t xml:space="preserve"> is </w:t>
      </w:r>
      <w:proofErr w:type="spellStart"/>
      <w:r>
        <w:rPr>
          <w:lang w:val="hu-HU"/>
        </w:rPr>
        <w:t>maintained</w:t>
      </w:r>
      <w:proofErr w:type="spellEnd"/>
      <w:r>
        <w:rPr>
          <w:lang w:val="hu-HU"/>
        </w:rPr>
        <w:t xml:space="preserve"> and </w:t>
      </w:r>
      <w:proofErr w:type="spellStart"/>
      <w:r>
        <w:rPr>
          <w:lang w:val="hu-HU"/>
        </w:rPr>
        <w:t>created</w:t>
      </w:r>
      <w:proofErr w:type="spellEnd"/>
      <w:r>
        <w:rPr>
          <w:lang w:val="hu-HU"/>
        </w:rPr>
        <w:t xml:space="preserve"> </w:t>
      </w:r>
      <w:proofErr w:type="spellStart"/>
      <w:r>
        <w:rPr>
          <w:lang w:val="hu-HU"/>
        </w:rPr>
        <w:t>by</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team in </w:t>
      </w:r>
      <w:proofErr w:type="spellStart"/>
      <w:r>
        <w:rPr>
          <w:lang w:val="hu-HU"/>
        </w:rPr>
        <w:t>order</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guide</w:t>
      </w:r>
      <w:proofErr w:type="spellEnd"/>
      <w:r>
        <w:rPr>
          <w:lang w:val="hu-HU"/>
        </w:rPr>
        <w:t xml:space="preserve"> </w:t>
      </w:r>
      <w:proofErr w:type="spellStart"/>
      <w:r>
        <w:rPr>
          <w:lang w:val="hu-HU"/>
        </w:rPr>
        <w:t>the</w:t>
      </w:r>
      <w:proofErr w:type="spellEnd"/>
      <w:r>
        <w:rPr>
          <w:lang w:val="hu-HU"/>
        </w:rPr>
        <w:t xml:space="preserve"> team </w:t>
      </w:r>
      <w:proofErr w:type="spellStart"/>
      <w:r>
        <w:rPr>
          <w:lang w:val="hu-HU"/>
        </w:rPr>
        <w:t>through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w:t>
      </w:r>
      <w:proofErr w:type="spellStart"/>
      <w:r>
        <w:rPr>
          <w:lang w:val="hu-HU"/>
        </w:rPr>
        <w:t>process</w:t>
      </w:r>
      <w:proofErr w:type="spellEnd"/>
      <w:r>
        <w:rPr>
          <w:lang w:val="hu-HU"/>
        </w:rPr>
        <w:t xml:space="preserve">. The main </w:t>
      </w:r>
      <w:proofErr w:type="spellStart"/>
      <w:r>
        <w:rPr>
          <w:lang w:val="hu-HU"/>
        </w:rPr>
        <w:t>goal</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document</w:t>
      </w:r>
      <w:proofErr w:type="spellEnd"/>
      <w:r>
        <w:rPr>
          <w:lang w:val="hu-HU"/>
        </w:rPr>
        <w:t xml:space="preserve"> is </w:t>
      </w:r>
      <w:proofErr w:type="spellStart"/>
      <w:r>
        <w:rPr>
          <w:lang w:val="hu-HU"/>
        </w:rPr>
        <w:t>to</w:t>
      </w:r>
      <w:proofErr w:type="spellEnd"/>
      <w:r>
        <w:rPr>
          <w:lang w:val="hu-HU"/>
        </w:rPr>
        <w:t xml:space="preserve"> </w:t>
      </w:r>
      <w:proofErr w:type="spellStart"/>
      <w:r>
        <w:rPr>
          <w:lang w:val="hu-HU"/>
        </w:rPr>
        <w:t>describe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game’s</w:t>
      </w:r>
      <w:proofErr w:type="spellEnd"/>
      <w:r>
        <w:rPr>
          <w:lang w:val="hu-HU"/>
        </w:rPr>
        <w:t xml:space="preserve"> </w:t>
      </w:r>
      <w:proofErr w:type="spellStart"/>
      <w:r>
        <w:rPr>
          <w:lang w:val="hu-HU"/>
        </w:rPr>
        <w:t>properties</w:t>
      </w:r>
      <w:proofErr w:type="spellEnd"/>
      <w:r>
        <w:rPr>
          <w:lang w:val="hu-HU"/>
        </w:rPr>
        <w:t xml:space="preserve"> like art </w:t>
      </w:r>
      <w:proofErr w:type="spellStart"/>
      <w:r>
        <w:rPr>
          <w:lang w:val="hu-HU"/>
        </w:rPr>
        <w:t>style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audience</w:t>
      </w:r>
      <w:proofErr w:type="spellEnd"/>
      <w:r>
        <w:rPr>
          <w:lang w:val="hu-HU"/>
        </w:rPr>
        <w:t xml:space="preserve">, </w:t>
      </w:r>
      <w:proofErr w:type="spellStart"/>
      <w:r>
        <w:rPr>
          <w:lang w:val="hu-HU"/>
        </w:rPr>
        <w:t>characters</w:t>
      </w:r>
      <w:proofErr w:type="spellEnd"/>
      <w:r>
        <w:rPr>
          <w:lang w:val="hu-HU"/>
        </w:rPr>
        <w:t>, story and more.</w:t>
      </w:r>
    </w:p>
  </w:footnote>
  <w:footnote w:id="5">
    <w:p w14:paraId="306629B8" w14:textId="1B22AF9A" w:rsidR="008E3412" w:rsidRPr="001A7527" w:rsidRDefault="008E3412"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8E3412" w:rsidRPr="001F1B02" w:rsidRDefault="008E3412"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7729AFE7" w:rsidR="008E3412" w:rsidRPr="00C40AC6" w:rsidRDefault="008E3412"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8E3412" w:rsidRPr="00B8051F" w:rsidRDefault="008E3412" w:rsidP="009F3A07">
      <w:pPr>
        <w:pStyle w:val="Lbjegyzetszveg"/>
        <w:spacing w:after="0"/>
        <w:ind w:firstLine="142"/>
        <w:rPr>
          <w:lang w:val="hu-HU"/>
        </w:rPr>
      </w:pPr>
      <w:r>
        <w:rPr>
          <w:rStyle w:val="Lbjegyzet-hivatkozs"/>
        </w:rPr>
        <w:footnoteRef/>
      </w:r>
      <w:r>
        <w:t xml:space="preserve"> </w:t>
      </w:r>
      <w:r>
        <w:rPr>
          <w:lang w:val="hu-HU"/>
        </w:rPr>
        <w:t xml:space="preserve">Box2D is an </w:t>
      </w:r>
      <w:proofErr w:type="spellStart"/>
      <w:r>
        <w:rPr>
          <w:lang w:val="hu-HU"/>
        </w:rPr>
        <w:t>open</w:t>
      </w:r>
      <w:proofErr w:type="spellEnd"/>
      <w:r>
        <w:rPr>
          <w:lang w:val="hu-HU"/>
        </w:rPr>
        <w:t xml:space="preserve"> </w:t>
      </w:r>
      <w:proofErr w:type="spellStart"/>
      <w:r>
        <w:rPr>
          <w:lang w:val="hu-HU"/>
        </w:rPr>
        <w:t>source</w:t>
      </w:r>
      <w:proofErr w:type="spellEnd"/>
      <w:r>
        <w:rPr>
          <w:lang w:val="hu-HU"/>
        </w:rPr>
        <w:t xml:space="preserve"> 2D </w:t>
      </w:r>
      <w:proofErr w:type="spellStart"/>
      <w:r>
        <w:rPr>
          <w:lang w:val="hu-HU"/>
        </w:rPr>
        <w:t>physics</w:t>
      </w:r>
      <w:proofErr w:type="spellEnd"/>
      <w:r>
        <w:rPr>
          <w:lang w:val="hu-HU"/>
        </w:rPr>
        <w:t xml:space="preserve"> </w:t>
      </w:r>
      <w:proofErr w:type="spellStart"/>
      <w:r>
        <w:rPr>
          <w:lang w:val="hu-HU"/>
        </w:rPr>
        <w:t>engine</w:t>
      </w:r>
      <w:proofErr w:type="spellEnd"/>
      <w:r>
        <w:rPr>
          <w:lang w:val="hu-HU"/>
        </w:rPr>
        <w:t xml:space="preserve"> </w:t>
      </w:r>
      <w:proofErr w:type="spellStart"/>
      <w:r>
        <w:rPr>
          <w:lang w:val="hu-HU"/>
        </w:rPr>
        <w:t>written</w:t>
      </w:r>
      <w:proofErr w:type="spellEnd"/>
      <w:r>
        <w:rPr>
          <w:lang w:val="hu-HU"/>
        </w:rPr>
        <w:t xml:space="preserve"> </w:t>
      </w:r>
      <w:proofErr w:type="spellStart"/>
      <w:r>
        <w:rPr>
          <w:lang w:val="hu-HU"/>
        </w:rPr>
        <w:t>by</w:t>
      </w:r>
      <w:proofErr w:type="spellEnd"/>
      <w:r>
        <w:rPr>
          <w:lang w:val="hu-HU"/>
        </w:rPr>
        <w:t xml:space="preserve"> </w:t>
      </w:r>
      <w:r w:rsidRPr="00B8051F">
        <w:rPr>
          <w:lang w:val="hu-HU"/>
        </w:rPr>
        <w:t xml:space="preserve">Erin </w:t>
      </w:r>
      <w:proofErr w:type="spellStart"/>
      <w:r w:rsidRPr="00B8051F">
        <w:rPr>
          <w:lang w:val="hu-HU"/>
        </w:rPr>
        <w:t>Catto</w:t>
      </w:r>
      <w:proofErr w:type="spellEnd"/>
    </w:p>
  </w:footnote>
  <w:footnote w:id="9">
    <w:p w14:paraId="22EF7720" w14:textId="37C50537" w:rsidR="008E3412" w:rsidRPr="00003701" w:rsidRDefault="008E3412"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8E3412" w:rsidRPr="002006BB" w:rsidRDefault="008E3412"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8E3412" w:rsidRPr="00127AFB" w:rsidRDefault="008E3412" w:rsidP="00495BE6">
      <w:pPr>
        <w:pStyle w:val="Lbjegyzetszveg"/>
        <w:ind w:left="142" w:firstLine="0"/>
        <w:rPr>
          <w:lang w:val="hu-HU"/>
        </w:rPr>
      </w:pPr>
      <w:r>
        <w:rPr>
          <w:rStyle w:val="Lbjegyzet-hivatkozs"/>
        </w:rPr>
        <w:footnoteRef/>
      </w:r>
      <w:r>
        <w:t xml:space="preserve"> </w:t>
      </w:r>
      <w:proofErr w:type="spellStart"/>
      <w:r w:rsidRPr="00DA6F7F">
        <w:rPr>
          <w:b/>
          <w:bCs/>
          <w:lang w:val="hu-HU"/>
        </w:rPr>
        <w:t>E</w:t>
      </w:r>
      <w:r>
        <w:rPr>
          <w:lang w:val="hu-HU"/>
        </w:rPr>
        <w:t>ntity</w:t>
      </w:r>
      <w:proofErr w:type="spellEnd"/>
      <w:r>
        <w:rPr>
          <w:lang w:val="hu-HU"/>
        </w:rPr>
        <w:t xml:space="preserve"> </w:t>
      </w:r>
      <w:proofErr w:type="spellStart"/>
      <w:r w:rsidRPr="00DA6F7F">
        <w:rPr>
          <w:b/>
          <w:bCs/>
          <w:lang w:val="hu-HU"/>
        </w:rPr>
        <w:t>C</w:t>
      </w:r>
      <w:r>
        <w:rPr>
          <w:lang w:val="hu-HU"/>
        </w:rPr>
        <w:t>omponent</w:t>
      </w:r>
      <w:proofErr w:type="spellEnd"/>
      <w:r>
        <w:rPr>
          <w:lang w:val="hu-HU"/>
        </w:rPr>
        <w:t xml:space="preserve"> </w:t>
      </w:r>
      <w:r w:rsidRPr="00DA6F7F">
        <w:rPr>
          <w:b/>
          <w:bCs/>
          <w:lang w:val="hu-HU"/>
        </w:rPr>
        <w:t>S</w:t>
      </w:r>
      <w:r>
        <w:rPr>
          <w:lang w:val="hu-HU"/>
        </w:rPr>
        <w:t xml:space="preserve">ystem, is a </w:t>
      </w:r>
      <w:proofErr w:type="spellStart"/>
      <w:r>
        <w:rPr>
          <w:lang w:val="hu-HU"/>
        </w:rPr>
        <w:t>data-oriented</w:t>
      </w:r>
      <w:proofErr w:type="spellEnd"/>
      <w:r>
        <w:rPr>
          <w:lang w:val="hu-HU"/>
        </w:rPr>
        <w:t xml:space="preserve"> design </w:t>
      </w:r>
      <w:proofErr w:type="spellStart"/>
      <w:r>
        <w:rPr>
          <w:lang w:val="hu-HU"/>
        </w:rPr>
        <w:t>view</w:t>
      </w:r>
      <w:proofErr w:type="spellEnd"/>
      <w:r>
        <w:rPr>
          <w:lang w:val="hu-HU"/>
        </w:rPr>
        <w:t xml:space="preserve"> </w:t>
      </w:r>
      <w:proofErr w:type="spellStart"/>
      <w:r>
        <w:rPr>
          <w:lang w:val="hu-HU"/>
        </w:rPr>
        <w:t>opposite</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Unitys’s</w:t>
      </w:r>
      <w:proofErr w:type="spellEnd"/>
      <w:r>
        <w:rPr>
          <w:lang w:val="hu-HU"/>
        </w:rPr>
        <w:t xml:space="preserve"> standard </w:t>
      </w:r>
      <w:proofErr w:type="spellStart"/>
      <w:r>
        <w:rPr>
          <w:lang w:val="hu-HU"/>
        </w:rPr>
        <w:t>object-oriented</w:t>
      </w:r>
      <w:proofErr w:type="spellEnd"/>
      <w:r>
        <w:rPr>
          <w:lang w:val="hu-HU"/>
        </w:rPr>
        <w:t xml:space="preserve"> </w:t>
      </w:r>
      <w:proofErr w:type="spellStart"/>
      <w:r>
        <w:rPr>
          <w:lang w:val="hu-HU"/>
        </w:rPr>
        <w:t>one</w:t>
      </w:r>
      <w:proofErr w:type="spellEnd"/>
      <w:r>
        <w:rPr>
          <w:lang w:val="hu-HU"/>
        </w:rPr>
        <w:t xml:space="preserve"> </w:t>
      </w:r>
      <w:proofErr w:type="spellStart"/>
      <w:r>
        <w:rPr>
          <w:lang w:val="hu-HU"/>
        </w:rPr>
        <w:t>with</w:t>
      </w:r>
      <w:proofErr w:type="spellEnd"/>
      <w:r>
        <w:rPr>
          <w:lang w:val="hu-HU"/>
        </w:rPr>
        <w:t xml:space="preserve"> GameObjects and </w:t>
      </w:r>
      <w:proofErr w:type="spellStart"/>
      <w:r>
        <w:rPr>
          <w:lang w:val="hu-HU"/>
        </w:rPr>
        <w:t>Components</w:t>
      </w:r>
      <w:proofErr w:type="spellEnd"/>
    </w:p>
  </w:footnote>
  <w:footnote w:id="12">
    <w:p w14:paraId="5AC1608B" w14:textId="465B9799" w:rsidR="008E3412" w:rsidRPr="004372CC" w:rsidRDefault="008E3412" w:rsidP="00647975">
      <w:pPr>
        <w:pStyle w:val="Lbjegyzetszveg"/>
        <w:ind w:firstLine="142"/>
        <w:rPr>
          <w:lang w:val="hu-HU"/>
        </w:rPr>
      </w:pPr>
      <w:bookmarkStart w:id="12" w:name="_Hlk55664996"/>
      <w:r>
        <w:rPr>
          <w:rStyle w:val="Lbjegyzet-hivatkozs"/>
        </w:rPr>
        <w:footnoteRef/>
      </w:r>
      <w:r>
        <w:t xml:space="preserve"> </w:t>
      </w:r>
      <w:proofErr w:type="spellStart"/>
      <w:r w:rsidRPr="00DA0251">
        <w:rPr>
          <w:b/>
          <w:bCs/>
          <w:lang w:val="hu-HU"/>
        </w:rPr>
        <w:t>Q</w:t>
      </w:r>
      <w:r>
        <w:rPr>
          <w:lang w:val="hu-HU"/>
        </w:rPr>
        <w:t>uality</w:t>
      </w:r>
      <w:proofErr w:type="spellEnd"/>
      <w:r>
        <w:rPr>
          <w:lang w:val="hu-HU"/>
        </w:rPr>
        <w:t xml:space="preserve"> </w:t>
      </w:r>
      <w:r w:rsidRPr="00DA0251">
        <w:rPr>
          <w:b/>
          <w:bCs/>
          <w:lang w:val="hu-HU"/>
        </w:rPr>
        <w:t>o</w:t>
      </w:r>
      <w:r>
        <w:rPr>
          <w:lang w:val="hu-HU"/>
        </w:rPr>
        <w:t xml:space="preserve">f </w:t>
      </w:r>
      <w:r w:rsidRPr="00DA0251">
        <w:rPr>
          <w:b/>
          <w:bCs/>
          <w:lang w:val="hu-HU"/>
        </w:rPr>
        <w:t>L</w:t>
      </w:r>
      <w:r>
        <w:rPr>
          <w:lang w:val="hu-HU"/>
        </w:rPr>
        <w:t xml:space="preserve">ife </w:t>
      </w:r>
      <w:proofErr w:type="spellStart"/>
      <w:r>
        <w:rPr>
          <w:lang w:val="hu-HU"/>
        </w:rPr>
        <w:t>improvements</w:t>
      </w:r>
      <w:proofErr w:type="spellEnd"/>
      <w:r>
        <w:rPr>
          <w:lang w:val="hu-HU"/>
        </w:rPr>
        <w:t xml:space="preserve"> </w:t>
      </w:r>
      <w:proofErr w:type="spellStart"/>
      <w:r>
        <w:rPr>
          <w:lang w:val="hu-HU"/>
        </w:rPr>
        <w:t>usually</w:t>
      </w:r>
      <w:proofErr w:type="spellEnd"/>
      <w:r>
        <w:rPr>
          <w:lang w:val="hu-HU"/>
        </w:rPr>
        <w:t xml:space="preserve"> </w:t>
      </w:r>
      <w:proofErr w:type="spellStart"/>
      <w:r>
        <w:rPr>
          <w:lang w:val="hu-HU"/>
        </w:rPr>
        <w:t>make</w:t>
      </w:r>
      <w:proofErr w:type="spellEnd"/>
      <w:r>
        <w:rPr>
          <w:lang w:val="hu-HU"/>
        </w:rPr>
        <w:t xml:space="preserve"> </w:t>
      </w:r>
      <w:proofErr w:type="spellStart"/>
      <w:r>
        <w:rPr>
          <w:lang w:val="hu-HU"/>
        </w:rPr>
        <w:t>the</w:t>
      </w:r>
      <w:proofErr w:type="spellEnd"/>
      <w:r>
        <w:rPr>
          <w:lang w:val="hu-HU"/>
        </w:rPr>
        <w:t xml:space="preserve"> gameplay more </w:t>
      </w:r>
      <w:proofErr w:type="spellStart"/>
      <w:r>
        <w:rPr>
          <w:lang w:val="hu-HU"/>
        </w:rPr>
        <w:t>ergonomic</w:t>
      </w:r>
      <w:proofErr w:type="spellEnd"/>
      <w:r>
        <w:rPr>
          <w:lang w:val="hu-HU"/>
        </w:rPr>
        <w:t xml:space="preserve"> </w:t>
      </w:r>
      <w:bookmarkEnd w:id="12"/>
      <w:r>
        <w:rPr>
          <w:lang w:val="hu-HU"/>
        </w:rPr>
        <w:t xml:space="preserve">and </w:t>
      </w:r>
      <w:proofErr w:type="spellStart"/>
      <w:r>
        <w:rPr>
          <w:lang w:val="hu-HU"/>
        </w:rPr>
        <w:t>user-friendly</w:t>
      </w:r>
      <w:proofErr w:type="spellEnd"/>
    </w:p>
  </w:footnote>
  <w:footnote w:id="13">
    <w:p w14:paraId="43C1319F" w14:textId="0D4ADE44" w:rsidR="008E3412" w:rsidRPr="00647975" w:rsidRDefault="008E3412" w:rsidP="004725D9">
      <w:pPr>
        <w:pStyle w:val="Lbjegyzetszveg"/>
        <w:ind w:left="142" w:firstLine="0"/>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8E3412" w:rsidRPr="00FF3E92" w:rsidRDefault="008E3412" w:rsidP="00E27EDD">
      <w:pPr>
        <w:pStyle w:val="Lbjegyzetszveg"/>
        <w:spacing w:after="0"/>
        <w:ind w:left="142" w:firstLine="0"/>
        <w:rPr>
          <w:lang w:val="hu-HU"/>
        </w:rPr>
      </w:pPr>
      <w:r>
        <w:rPr>
          <w:rStyle w:val="Lbjegyzet-hivatkozs"/>
        </w:rPr>
        <w:footnoteRef/>
      </w:r>
      <w:r>
        <w:rPr>
          <w:b/>
          <w:bCs/>
          <w:lang w:val="hu-HU"/>
        </w:rPr>
        <w:t xml:space="preserve"> </w:t>
      </w:r>
      <w:proofErr w:type="spellStart"/>
      <w:r w:rsidRPr="00FF3E92">
        <w:rPr>
          <w:b/>
          <w:bCs/>
          <w:lang w:val="hu-HU"/>
        </w:rPr>
        <w:t>F</w:t>
      </w:r>
      <w:r>
        <w:rPr>
          <w:lang w:val="hu-HU"/>
        </w:rPr>
        <w:t>irst-</w:t>
      </w:r>
      <w:r w:rsidRPr="00FF3E92">
        <w:rPr>
          <w:b/>
          <w:bCs/>
          <w:lang w:val="hu-HU"/>
        </w:rPr>
        <w:t>p</w:t>
      </w:r>
      <w:r>
        <w:rPr>
          <w:lang w:val="hu-HU"/>
        </w:rPr>
        <w:t>erson</w:t>
      </w:r>
      <w:proofErr w:type="spellEnd"/>
      <w:r>
        <w:rPr>
          <w:lang w:val="hu-HU"/>
        </w:rPr>
        <w:t xml:space="preserve"> </w:t>
      </w:r>
      <w:proofErr w:type="spellStart"/>
      <w:r w:rsidRPr="00FF3E92">
        <w:rPr>
          <w:b/>
          <w:bCs/>
          <w:lang w:val="hu-HU"/>
        </w:rPr>
        <w:t>s</w:t>
      </w:r>
      <w:r>
        <w:rPr>
          <w:lang w:val="hu-HU"/>
        </w:rPr>
        <w:t>hooter</w:t>
      </w:r>
      <w:proofErr w:type="spellEnd"/>
      <w:r>
        <w:rPr>
          <w:lang w:val="hu-HU"/>
        </w:rPr>
        <w:t xml:space="preserve"> is</w:t>
      </w:r>
      <w:r w:rsidRPr="00FF3E92">
        <w:rPr>
          <w:lang w:val="hu-HU"/>
        </w:rPr>
        <w:t xml:space="preserve"> a game </w:t>
      </w:r>
      <w:proofErr w:type="spellStart"/>
      <w:r w:rsidRPr="00FF3E92">
        <w:rPr>
          <w:lang w:val="hu-HU"/>
        </w:rPr>
        <w:t>genre</w:t>
      </w:r>
      <w:proofErr w:type="spellEnd"/>
      <w:r w:rsidRPr="00FF3E92">
        <w:rPr>
          <w:lang w:val="hu-HU"/>
        </w:rPr>
        <w:t xml:space="preserve"> centered</w:t>
      </w:r>
      <w:r>
        <w:rPr>
          <w:lang w:val="hu-HU"/>
        </w:rPr>
        <w:t xml:space="preserve"> </w:t>
      </w:r>
      <w:proofErr w:type="spellStart"/>
      <w:r>
        <w:rPr>
          <w:lang w:val="hu-HU"/>
        </w:rPr>
        <w:t>on</w:t>
      </w:r>
      <w:proofErr w:type="spellEnd"/>
      <w:r w:rsidRPr="00FF3E92">
        <w:rPr>
          <w:lang w:val="hu-HU"/>
        </w:rPr>
        <w:t xml:space="preserve"> </w:t>
      </w:r>
      <w:proofErr w:type="spellStart"/>
      <w:r w:rsidRPr="00FF3E92">
        <w:rPr>
          <w:lang w:val="hu-HU"/>
        </w:rPr>
        <w:t>weapon</w:t>
      </w:r>
      <w:proofErr w:type="spellEnd"/>
      <w:r w:rsidRPr="00FF3E92">
        <w:rPr>
          <w:lang w:val="hu-HU"/>
        </w:rPr>
        <w:t xml:space="preserve"> in a </w:t>
      </w:r>
      <w:proofErr w:type="spellStart"/>
      <w:r w:rsidRPr="00FF3E92">
        <w:rPr>
          <w:lang w:val="hu-HU"/>
        </w:rPr>
        <w:t>first-person</w:t>
      </w:r>
      <w:proofErr w:type="spellEnd"/>
      <w:r w:rsidRPr="00FF3E92">
        <w:rPr>
          <w:lang w:val="hu-HU"/>
        </w:rPr>
        <w:t xml:space="preserve"> </w:t>
      </w:r>
      <w:proofErr w:type="spellStart"/>
      <w:r w:rsidRPr="00FF3E92">
        <w:rPr>
          <w:lang w:val="hu-HU"/>
        </w:rPr>
        <w:t>perspective</w:t>
      </w:r>
      <w:proofErr w:type="spellEnd"/>
      <w:r>
        <w:rPr>
          <w:lang w:val="hu-HU"/>
        </w:rPr>
        <w:t xml:space="preserve">, </w:t>
      </w:r>
      <w:proofErr w:type="spellStart"/>
      <w:r>
        <w:rPr>
          <w:lang w:val="hu-HU"/>
        </w:rPr>
        <w:t>so</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player</w:t>
      </w:r>
      <w:proofErr w:type="spellEnd"/>
      <w:r>
        <w:rPr>
          <w:lang w:val="hu-HU"/>
        </w:rPr>
        <w:t xml:space="preserve"> </w:t>
      </w:r>
      <w:proofErr w:type="spellStart"/>
      <w:r>
        <w:rPr>
          <w:lang w:val="hu-HU"/>
        </w:rPr>
        <w:t>can</w:t>
      </w:r>
      <w:proofErr w:type="spellEnd"/>
      <w:r>
        <w:rPr>
          <w:lang w:val="hu-HU"/>
        </w:rPr>
        <w:t xml:space="preserve"> </w:t>
      </w:r>
      <w:proofErr w:type="spellStart"/>
      <w:r>
        <w:rPr>
          <w:lang w:val="hu-HU"/>
        </w:rPr>
        <w:t>experience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action</w:t>
      </w:r>
      <w:proofErr w:type="spellEnd"/>
      <w:r>
        <w:rPr>
          <w:lang w:val="hu-HU"/>
        </w:rPr>
        <w:t xml:space="preserve"> </w:t>
      </w:r>
      <w:proofErr w:type="spellStart"/>
      <w:r>
        <w:rPr>
          <w:lang w:val="hu-HU"/>
        </w:rPr>
        <w:t>throught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eyes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protagonist</w:t>
      </w:r>
      <w:proofErr w:type="spellEnd"/>
    </w:p>
  </w:footnote>
  <w:footnote w:id="15">
    <w:p w14:paraId="7BE7A0A7" w14:textId="746A95C6" w:rsidR="008E3412" w:rsidRPr="002C08D8" w:rsidRDefault="008E3412"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V</w:t>
      </w:r>
      <w:r>
        <w:rPr>
          <w:lang w:val="hu-HU"/>
        </w:rPr>
        <w:t>irtual</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simulates</w:t>
      </w:r>
      <w:proofErr w:type="spellEnd"/>
      <w:r>
        <w:rPr>
          <w:lang w:val="hu-HU"/>
        </w:rPr>
        <w:t xml:space="preserve"> an </w:t>
      </w:r>
      <w:proofErr w:type="spellStart"/>
      <w:r>
        <w:rPr>
          <w:lang w:val="hu-HU"/>
        </w:rPr>
        <w:t>environment</w:t>
      </w:r>
      <w:proofErr w:type="spellEnd"/>
      <w:r>
        <w:rPr>
          <w:lang w:val="hu-HU"/>
        </w:rPr>
        <w:t xml:space="preserve"> </w:t>
      </w:r>
      <w:proofErr w:type="spellStart"/>
      <w:r>
        <w:rPr>
          <w:lang w:val="hu-HU"/>
        </w:rPr>
        <w:t>around</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w:t>
      </w:r>
      <w:proofErr w:type="spellEnd"/>
    </w:p>
  </w:footnote>
  <w:footnote w:id="16">
    <w:p w14:paraId="56511BDA" w14:textId="3355D520" w:rsidR="008E3412" w:rsidRPr="002C08D8" w:rsidRDefault="008E3412"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combines</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simulated</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with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user’s</w:t>
      </w:r>
      <w:proofErr w:type="spellEnd"/>
      <w:r>
        <w:rPr>
          <w:lang w:val="hu-HU"/>
        </w:rPr>
        <w:t xml:space="preserve"> </w:t>
      </w:r>
      <w:proofErr w:type="spellStart"/>
      <w:r>
        <w:rPr>
          <w:lang w:val="hu-HU"/>
        </w:rPr>
        <w:t>own</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allowing</w:t>
      </w:r>
      <w:proofErr w:type="spellEnd"/>
      <w:r>
        <w:rPr>
          <w:lang w:val="hu-HU"/>
        </w:rPr>
        <w:t xml:space="preserve"> </w:t>
      </w:r>
      <w:proofErr w:type="spellStart"/>
      <w:r>
        <w:rPr>
          <w:lang w:val="hu-HU"/>
        </w:rPr>
        <w:t>interactions</w:t>
      </w:r>
      <w:proofErr w:type="spellEnd"/>
      <w:r>
        <w:rPr>
          <w:lang w:val="hu-HU"/>
        </w:rPr>
        <w:t xml:space="preserve"> </w:t>
      </w:r>
      <w:proofErr w:type="spellStart"/>
      <w:r>
        <w:rPr>
          <w:lang w:val="hu-HU"/>
        </w:rPr>
        <w:t>between</w:t>
      </w:r>
      <w:proofErr w:type="spellEnd"/>
      <w:r>
        <w:rPr>
          <w:lang w:val="hu-HU"/>
        </w:rPr>
        <w:t xml:space="preserve"> </w:t>
      </w:r>
      <w:proofErr w:type="spellStart"/>
      <w:r>
        <w:rPr>
          <w:lang w:val="hu-HU"/>
        </w:rPr>
        <w:t>them</w:t>
      </w:r>
      <w:proofErr w:type="spellEnd"/>
    </w:p>
  </w:footnote>
  <w:footnote w:id="17">
    <w:p w14:paraId="68A99974" w14:textId="361C5998" w:rsidR="008E3412" w:rsidRPr="002C08D8" w:rsidRDefault="008E3412"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A</w:t>
      </w:r>
      <w:r>
        <w:rPr>
          <w:lang w:val="hu-HU"/>
        </w:rPr>
        <w:t>ugmented</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projects</w:t>
      </w:r>
      <w:proofErr w:type="spellEnd"/>
      <w:r>
        <w:rPr>
          <w:lang w:val="hu-HU"/>
        </w:rPr>
        <w:t xml:space="preserve"> part of </w:t>
      </w:r>
      <w:proofErr w:type="spellStart"/>
      <w:r>
        <w:rPr>
          <w:lang w:val="hu-HU"/>
        </w:rPr>
        <w:t>the</w:t>
      </w:r>
      <w:proofErr w:type="spellEnd"/>
      <w:r>
        <w:rPr>
          <w:lang w:val="hu-HU"/>
        </w:rPr>
        <w:t xml:space="preserve"> </w:t>
      </w:r>
      <w:proofErr w:type="spellStart"/>
      <w:r>
        <w:rPr>
          <w:lang w:val="hu-HU"/>
        </w:rPr>
        <w:t>digital</w:t>
      </w:r>
      <w:proofErr w:type="spellEnd"/>
      <w:r>
        <w:rPr>
          <w:lang w:val="hu-HU"/>
        </w:rPr>
        <w:t xml:space="preserve"> </w:t>
      </w:r>
      <w:proofErr w:type="spellStart"/>
      <w:r>
        <w:rPr>
          <w:lang w:val="hu-HU"/>
        </w:rPr>
        <w:t>world</w:t>
      </w:r>
      <w:proofErr w:type="spellEnd"/>
      <w:r>
        <w:rPr>
          <w:lang w:val="hu-HU"/>
        </w:rPr>
        <w:t xml:space="preserve"> over </w:t>
      </w:r>
      <w:proofErr w:type="spellStart"/>
      <w:r>
        <w:rPr>
          <w:lang w:val="hu-HU"/>
        </w:rPr>
        <w:t>the</w:t>
      </w:r>
      <w:proofErr w:type="spellEnd"/>
      <w:r>
        <w:rPr>
          <w:lang w:val="hu-HU"/>
        </w:rPr>
        <w:t xml:space="preserve"> </w:t>
      </w:r>
      <w:proofErr w:type="spellStart"/>
      <w:r>
        <w:rPr>
          <w:lang w:val="hu-HU"/>
        </w:rPr>
        <w:t>real</w:t>
      </w:r>
      <w:proofErr w:type="spellEnd"/>
      <w:r>
        <w:rPr>
          <w:lang w:val="hu-HU"/>
        </w:rPr>
        <w:t xml:space="preserve"> </w:t>
      </w:r>
      <w:proofErr w:type="spellStart"/>
      <w:r>
        <w:rPr>
          <w:lang w:val="hu-HU"/>
        </w:rPr>
        <w:t>world</w:t>
      </w:r>
      <w:proofErr w:type="spellEnd"/>
    </w:p>
  </w:footnote>
  <w:footnote w:id="18">
    <w:p w14:paraId="366AF0AD" w14:textId="4B481175" w:rsidR="008E3412" w:rsidRPr="00CA022C" w:rsidRDefault="008E3412" w:rsidP="00CA022C">
      <w:pPr>
        <w:pStyle w:val="Lbjegyzetszveg"/>
        <w:spacing w:after="0"/>
        <w:ind w:firstLine="142"/>
        <w:rPr>
          <w:lang w:val="hu-HU"/>
        </w:rPr>
      </w:pPr>
      <w:r>
        <w:rPr>
          <w:rStyle w:val="Lbjegyzet-hivatkozs"/>
        </w:rPr>
        <w:footnoteRef/>
      </w:r>
      <w:r>
        <w:t xml:space="preserve"> </w:t>
      </w:r>
      <w:r>
        <w:rPr>
          <w:lang w:val="hu-HU"/>
        </w:rPr>
        <w:t xml:space="preserve">A </w:t>
      </w:r>
      <w:proofErr w:type="spellStart"/>
      <w:r>
        <w:rPr>
          <w:lang w:val="hu-HU"/>
        </w:rPr>
        <w:t>type</w:t>
      </w:r>
      <w:proofErr w:type="spellEnd"/>
      <w:r>
        <w:rPr>
          <w:lang w:val="hu-HU"/>
        </w:rPr>
        <w:t xml:space="preserve"> of </w:t>
      </w:r>
      <w:proofErr w:type="spellStart"/>
      <w:r>
        <w:rPr>
          <w:lang w:val="hu-HU"/>
        </w:rPr>
        <w:t>change</w:t>
      </w:r>
      <w:proofErr w:type="spellEnd"/>
      <w:r>
        <w:rPr>
          <w:lang w:val="hu-HU"/>
        </w:rPr>
        <w:t xml:space="preserve"> in a software </w:t>
      </w:r>
      <w:proofErr w:type="spellStart"/>
      <w:r>
        <w:rPr>
          <w:lang w:val="hu-HU"/>
        </w:rPr>
        <w:t>system</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potentially</w:t>
      </w:r>
      <w:proofErr w:type="spellEnd"/>
      <w:r>
        <w:rPr>
          <w:lang w:val="hu-HU"/>
        </w:rPr>
        <w:t xml:space="preserve"> </w:t>
      </w:r>
      <w:proofErr w:type="spellStart"/>
      <w:r>
        <w:rPr>
          <w:lang w:val="hu-HU"/>
        </w:rPr>
        <w:t>causes</w:t>
      </w:r>
      <w:proofErr w:type="spellEnd"/>
      <w:r>
        <w:rPr>
          <w:lang w:val="hu-HU"/>
        </w:rPr>
        <w:t xml:space="preserve"> </w:t>
      </w:r>
      <w:proofErr w:type="spellStart"/>
      <w:r>
        <w:rPr>
          <w:lang w:val="hu-HU"/>
        </w:rPr>
        <w:t>other</w:t>
      </w:r>
      <w:proofErr w:type="spellEnd"/>
      <w:r>
        <w:rPr>
          <w:lang w:val="hu-HU"/>
        </w:rPr>
        <w:t xml:space="preserve"> </w:t>
      </w:r>
      <w:proofErr w:type="spellStart"/>
      <w:r>
        <w:rPr>
          <w:lang w:val="hu-HU"/>
        </w:rPr>
        <w:t>parts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system</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fail</w:t>
      </w:r>
      <w:proofErr w:type="spellEnd"/>
      <w:r>
        <w:rPr>
          <w:lang w:val="hu-HU"/>
        </w:rPr>
        <w:t>.</w:t>
      </w:r>
    </w:p>
  </w:footnote>
  <w:footnote w:id="19">
    <w:p w14:paraId="7EA938A7" w14:textId="13BE2A30" w:rsidR="008E3412" w:rsidRPr="00351D8E" w:rsidRDefault="008E3412" w:rsidP="003E2ACC">
      <w:pPr>
        <w:pStyle w:val="Lbjegyzetszveg"/>
        <w:spacing w:after="0"/>
        <w:ind w:firstLine="142"/>
        <w:rPr>
          <w:lang w:val="hu-HU"/>
        </w:rPr>
      </w:pPr>
      <w:r>
        <w:rPr>
          <w:rStyle w:val="Lbjegyzet-hivatkozs"/>
        </w:rPr>
        <w:footnoteRef/>
      </w:r>
      <w:r>
        <w:t xml:space="preserve"> </w:t>
      </w:r>
      <w:hyperlink r:id="rId1" w:history="1">
        <w:r w:rsidRPr="00332CE4">
          <w:rPr>
            <w:rStyle w:val="Hiperhivatkozs"/>
          </w:rPr>
          <w:t>https://store.unity.com/compare-plans</w:t>
        </w:r>
      </w:hyperlink>
    </w:p>
  </w:footnote>
  <w:footnote w:id="20">
    <w:p w14:paraId="3CEF65C4" w14:textId="77777777" w:rsidR="008E3412" w:rsidRPr="001451F7" w:rsidRDefault="008E3412" w:rsidP="003E2ACC">
      <w:pPr>
        <w:pStyle w:val="Lbjegyzetszveg"/>
        <w:ind w:firstLine="142"/>
        <w:rPr>
          <w:lang w:val="hu-HU"/>
        </w:rPr>
      </w:pPr>
      <w:r>
        <w:rPr>
          <w:rStyle w:val="Lbjegyzet-hivatkozs"/>
        </w:rPr>
        <w:footnoteRef/>
      </w:r>
      <w:r>
        <w:t xml:space="preserve"> </w:t>
      </w:r>
      <w:r>
        <w:rPr>
          <w:lang w:val="hu-HU"/>
        </w:rPr>
        <w:t xml:space="preserve">The </w:t>
      </w:r>
      <w:proofErr w:type="spellStart"/>
      <w:r>
        <w:rPr>
          <w:lang w:val="hu-HU"/>
        </w:rPr>
        <w:t>screen</w:t>
      </w:r>
      <w:proofErr w:type="spellEnd"/>
      <w:r>
        <w:rPr>
          <w:lang w:val="hu-HU"/>
        </w:rPr>
        <w:t xml:space="preserve"> </w:t>
      </w:r>
      <w:proofErr w:type="spellStart"/>
      <w:r>
        <w:rPr>
          <w:lang w:val="hu-HU"/>
        </w:rPr>
        <w:t>that</w:t>
      </w:r>
      <w:proofErr w:type="spellEnd"/>
      <w:r>
        <w:rPr>
          <w:lang w:val="hu-HU"/>
        </w:rPr>
        <w:t xml:space="preserve"> is </w:t>
      </w:r>
      <w:proofErr w:type="spellStart"/>
      <w:r>
        <w:rPr>
          <w:lang w:val="hu-HU"/>
        </w:rPr>
        <w:t>shown</w:t>
      </w:r>
      <w:proofErr w:type="spellEnd"/>
      <w:r>
        <w:rPr>
          <w:lang w:val="hu-HU"/>
        </w:rPr>
        <w:t xml:space="preserve"> </w:t>
      </w:r>
      <w:proofErr w:type="spellStart"/>
      <w:r>
        <w:rPr>
          <w:lang w:val="hu-HU"/>
        </w:rPr>
        <w:t>when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Unity</w:t>
      </w:r>
      <w:proofErr w:type="spellEnd"/>
      <w:r>
        <w:rPr>
          <w:lang w:val="hu-HU"/>
        </w:rPr>
        <w:t xml:space="preserve"> app </w:t>
      </w:r>
      <w:proofErr w:type="spellStart"/>
      <w:r>
        <w:rPr>
          <w:lang w:val="hu-HU"/>
        </w:rPr>
        <w:t>loads</w:t>
      </w:r>
      <w:proofErr w:type="spellEnd"/>
    </w:p>
  </w:footnote>
  <w:footnote w:id="21">
    <w:p w14:paraId="1BAE924C" w14:textId="77777777" w:rsidR="008E3412" w:rsidRPr="00313041" w:rsidRDefault="008E3412" w:rsidP="000D4575">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2">
    <w:p w14:paraId="132F35EB" w14:textId="6BC559BC" w:rsidR="008E3412" w:rsidRPr="00313041" w:rsidRDefault="008E3412" w:rsidP="004725D9">
      <w:pPr>
        <w:pStyle w:val="Lbjegyzetszveg"/>
        <w:spacing w:after="0"/>
        <w:ind w:left="142" w:firstLine="0"/>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r>
        <w:fldChar w:fldCharType="begin"/>
      </w:r>
      <w:r>
        <w:instrText xml:space="preserve"> REF _Ref56331320 \r \h </w:instrText>
      </w:r>
      <w:r>
        <w:fldChar w:fldCharType="separate"/>
      </w:r>
      <w:r>
        <w:t>[8]</w:t>
      </w:r>
      <w:r>
        <w:fldChar w:fldCharType="end"/>
      </w:r>
    </w:p>
  </w:footnote>
  <w:footnote w:id="23">
    <w:p w14:paraId="4BD200D9" w14:textId="2F9E573B" w:rsidR="008E3412" w:rsidRPr="00B42673" w:rsidRDefault="008E3412" w:rsidP="00BF181F">
      <w:pPr>
        <w:pStyle w:val="Lbjegyzetszveg"/>
        <w:spacing w:after="0"/>
        <w:ind w:left="142" w:firstLine="0"/>
        <w:rPr>
          <w:lang w:val="hu-HU"/>
        </w:rPr>
      </w:pPr>
      <w:r>
        <w:rPr>
          <w:rStyle w:val="Lbjegyzet-hivatkozs"/>
        </w:rPr>
        <w:footnoteRef/>
      </w:r>
      <w:r>
        <w:t xml:space="preserve"> </w:t>
      </w:r>
      <w:proofErr w:type="spellStart"/>
      <w:r>
        <w:rPr>
          <w:lang w:val="hu-HU"/>
        </w:rPr>
        <w:t>Programming</w:t>
      </w:r>
      <w:proofErr w:type="spellEnd"/>
      <w:r>
        <w:rPr>
          <w:lang w:val="hu-HU"/>
        </w:rPr>
        <w:t xml:space="preserve"> </w:t>
      </w:r>
      <w:proofErr w:type="spellStart"/>
      <w:r>
        <w:rPr>
          <w:lang w:val="hu-HU"/>
        </w:rPr>
        <w:t>paradigms</w:t>
      </w:r>
      <w:proofErr w:type="spellEnd"/>
      <w:r>
        <w:rPr>
          <w:lang w:val="hu-HU"/>
        </w:rPr>
        <w:t xml:space="preserve"> </w:t>
      </w:r>
      <w:proofErr w:type="spellStart"/>
      <w:r>
        <w:rPr>
          <w:lang w:val="hu-HU"/>
        </w:rPr>
        <w:t>are</w:t>
      </w:r>
      <w:proofErr w:type="spellEnd"/>
      <w:r>
        <w:rPr>
          <w:lang w:val="hu-HU"/>
        </w:rPr>
        <w:t xml:space="preserve"> a </w:t>
      </w:r>
      <w:proofErr w:type="spellStart"/>
      <w:r>
        <w:rPr>
          <w:lang w:val="hu-HU"/>
        </w:rPr>
        <w:t>way</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classify</w:t>
      </w:r>
      <w:proofErr w:type="spellEnd"/>
      <w:r>
        <w:rPr>
          <w:lang w:val="hu-HU"/>
        </w:rPr>
        <w:t xml:space="preserve"> </w:t>
      </w:r>
      <w:proofErr w:type="spellStart"/>
      <w:r>
        <w:rPr>
          <w:lang w:val="hu-HU"/>
        </w:rPr>
        <w:t>programming</w:t>
      </w:r>
      <w:proofErr w:type="spellEnd"/>
      <w:r>
        <w:rPr>
          <w:lang w:val="hu-HU"/>
        </w:rPr>
        <w:t xml:space="preserve"> </w:t>
      </w:r>
      <w:proofErr w:type="spellStart"/>
      <w:r>
        <w:rPr>
          <w:lang w:val="hu-HU"/>
        </w:rPr>
        <w:t>languages</w:t>
      </w:r>
      <w:proofErr w:type="spellEnd"/>
      <w:r>
        <w:rPr>
          <w:lang w:val="hu-HU"/>
        </w:rPr>
        <w:t xml:space="preserve"> </w:t>
      </w:r>
      <w:proofErr w:type="spellStart"/>
      <w:r>
        <w:rPr>
          <w:lang w:val="hu-HU"/>
        </w:rPr>
        <w:t>based</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their</w:t>
      </w:r>
      <w:proofErr w:type="spellEnd"/>
      <w:r>
        <w:rPr>
          <w:lang w:val="hu-HU"/>
        </w:rPr>
        <w:t xml:space="preserve"> </w:t>
      </w:r>
      <w:proofErr w:type="spellStart"/>
      <w:r>
        <w:rPr>
          <w:lang w:val="hu-HU"/>
        </w:rPr>
        <w:t>features</w:t>
      </w:r>
      <w:proofErr w:type="spellEnd"/>
      <w:r>
        <w:rPr>
          <w:lang w:val="hu-HU"/>
        </w:rPr>
        <w:t xml:space="preserve">. </w:t>
      </w:r>
      <w:r>
        <w:rPr>
          <w:lang w:val="hu-HU"/>
        </w:rPr>
        <w:br/>
      </w:r>
      <w:proofErr w:type="spellStart"/>
      <w:r>
        <w:rPr>
          <w:lang w:val="hu-HU"/>
        </w:rPr>
        <w:t>E.g</w:t>
      </w:r>
      <w:proofErr w:type="spellEnd"/>
      <w:r>
        <w:rPr>
          <w:lang w:val="hu-HU"/>
        </w:rPr>
        <w:t xml:space="preserve">. C# is an </w:t>
      </w:r>
      <w:proofErr w:type="spellStart"/>
      <w:r>
        <w:rPr>
          <w:lang w:val="hu-HU"/>
        </w:rPr>
        <w:t>imperative</w:t>
      </w:r>
      <w:proofErr w:type="spellEnd"/>
      <w:r>
        <w:rPr>
          <w:lang w:val="hu-HU"/>
        </w:rPr>
        <w:t xml:space="preserve">, </w:t>
      </w:r>
      <w:proofErr w:type="spellStart"/>
      <w:r>
        <w:rPr>
          <w:lang w:val="hu-HU"/>
        </w:rPr>
        <w:t>declarative</w:t>
      </w:r>
      <w:proofErr w:type="spellEnd"/>
      <w:r>
        <w:rPr>
          <w:lang w:val="hu-HU"/>
        </w:rPr>
        <w:t xml:space="preserve">, </w:t>
      </w:r>
      <w:proofErr w:type="spellStart"/>
      <w:r>
        <w:rPr>
          <w:lang w:val="hu-HU"/>
        </w:rPr>
        <w:t>functional</w:t>
      </w:r>
      <w:proofErr w:type="spellEnd"/>
      <w:r>
        <w:rPr>
          <w:lang w:val="hu-HU"/>
        </w:rPr>
        <w:t xml:space="preserve">, </w:t>
      </w:r>
      <w:proofErr w:type="spellStart"/>
      <w:r>
        <w:rPr>
          <w:lang w:val="hu-HU"/>
        </w:rPr>
        <w:t>object-oriented</w:t>
      </w:r>
      <w:proofErr w:type="spellEnd"/>
      <w:r>
        <w:rPr>
          <w:lang w:val="hu-HU"/>
        </w:rPr>
        <w:t xml:space="preserve"> and </w:t>
      </w:r>
      <w:proofErr w:type="spellStart"/>
      <w:r>
        <w:rPr>
          <w:lang w:val="hu-HU"/>
        </w:rPr>
        <w:t>component-oriented</w:t>
      </w:r>
      <w:proofErr w:type="spellEnd"/>
      <w:r>
        <w:rPr>
          <w:lang w:val="hu-HU"/>
        </w:rPr>
        <w:t xml:space="preserve"> </w:t>
      </w:r>
      <w:proofErr w:type="spellStart"/>
      <w:r>
        <w:rPr>
          <w:lang w:val="hu-HU"/>
        </w:rPr>
        <w:t>language</w:t>
      </w:r>
      <w:proofErr w:type="spellEnd"/>
      <w:r>
        <w:rPr>
          <w:lang w:val="hu-HU"/>
        </w:rPr>
        <w:t>.</w:t>
      </w:r>
    </w:p>
  </w:footnote>
  <w:footnote w:id="24">
    <w:p w14:paraId="18609E43" w14:textId="17A09CA3" w:rsidR="008E3412" w:rsidRPr="006E44A9" w:rsidRDefault="008E3412" w:rsidP="00BF181F">
      <w:pPr>
        <w:pStyle w:val="Lbjegyzetszveg"/>
        <w:spacing w:after="0"/>
        <w:ind w:firstLine="142"/>
        <w:rPr>
          <w:lang w:val="hu-HU"/>
        </w:rPr>
      </w:pPr>
      <w:r>
        <w:rPr>
          <w:rStyle w:val="Lbjegyzet-hivatkozs"/>
        </w:rPr>
        <w:footnoteRef/>
      </w:r>
      <w:r>
        <w:t xml:space="preserve"> </w:t>
      </w:r>
      <w:r w:rsidRPr="00C22135">
        <w:rPr>
          <w:b/>
          <w:bCs/>
        </w:rPr>
        <w:t>I</w:t>
      </w:r>
      <w:r w:rsidRPr="00C22135">
        <w:t xml:space="preserve">nternational </w:t>
      </w:r>
      <w:r w:rsidRPr="00C22135">
        <w:rPr>
          <w:b/>
          <w:bCs/>
        </w:rPr>
        <w:t>O</w:t>
      </w:r>
      <w:r w:rsidRPr="00C22135">
        <w:t xml:space="preserve">rganization for </w:t>
      </w:r>
      <w:r w:rsidRPr="00C22135">
        <w:rPr>
          <w:b/>
          <w:bCs/>
        </w:rPr>
        <w:t>S</w:t>
      </w:r>
      <w:r w:rsidRPr="00C22135">
        <w:t>tandardization</w:t>
      </w:r>
    </w:p>
  </w:footnote>
  <w:footnote w:id="25">
    <w:p w14:paraId="0DD688ED" w14:textId="3F0CE6BE" w:rsidR="008E3412" w:rsidRPr="00C22135" w:rsidRDefault="008E3412" w:rsidP="00BF181F">
      <w:pPr>
        <w:pStyle w:val="Lbjegyzetszveg"/>
        <w:spacing w:after="0"/>
        <w:ind w:firstLine="142"/>
        <w:rPr>
          <w:lang w:val="hu-HU"/>
        </w:rPr>
      </w:pPr>
      <w:r>
        <w:rPr>
          <w:rStyle w:val="Lbjegyzet-hivatkozs"/>
        </w:rPr>
        <w:footnoteRef/>
      </w:r>
      <w:r>
        <w:t xml:space="preserve"> </w:t>
      </w:r>
      <w:r w:rsidRPr="00C22135">
        <w:rPr>
          <w:b/>
          <w:bCs/>
        </w:rPr>
        <w:t>E</w:t>
      </w:r>
      <w:r w:rsidRPr="00C22135">
        <w:t xml:space="preserve">uropean </w:t>
      </w:r>
      <w:r w:rsidRPr="00C22135">
        <w:rPr>
          <w:b/>
          <w:bCs/>
        </w:rPr>
        <w:t>C</w:t>
      </w:r>
      <w:r w:rsidRPr="00C22135">
        <w:t xml:space="preserve">omputer </w:t>
      </w:r>
      <w:r w:rsidRPr="00C22135">
        <w:rPr>
          <w:b/>
          <w:bCs/>
        </w:rPr>
        <w:t>M</w:t>
      </w:r>
      <w:r w:rsidRPr="00C22135">
        <w:t xml:space="preserve">anufacturers </w:t>
      </w:r>
      <w:r w:rsidRPr="00C22135">
        <w:rPr>
          <w:b/>
          <w:bCs/>
        </w:rPr>
        <w:t>A</w:t>
      </w:r>
      <w:r w:rsidRPr="00C22135">
        <w:t>ssociation</w:t>
      </w:r>
      <w:r>
        <w:t xml:space="preserve"> </w:t>
      </w:r>
      <w:r w:rsidRPr="00BF181F">
        <w:t xml:space="preserve">is a standards organization for </w:t>
      </w:r>
      <w:r>
        <w:t>IT related fields.</w:t>
      </w:r>
    </w:p>
  </w:footnote>
  <w:footnote w:id="26">
    <w:p w14:paraId="78690034" w14:textId="3624243E" w:rsidR="008E3412" w:rsidRPr="0018627E" w:rsidRDefault="008E3412" w:rsidP="00E800E1">
      <w:pPr>
        <w:pStyle w:val="Lbjegyzetszveg"/>
        <w:spacing w:after="0"/>
        <w:ind w:firstLine="142"/>
        <w:rPr>
          <w:lang w:val="hu-HU"/>
        </w:rPr>
      </w:pPr>
      <w:r>
        <w:rPr>
          <w:rStyle w:val="Lbjegyzet-hivatkozs"/>
        </w:rPr>
        <w:footnoteRef/>
      </w:r>
      <w:r>
        <w:t xml:space="preserve"> </w:t>
      </w:r>
      <w:r w:rsidRPr="0018627E">
        <w:rPr>
          <w:b/>
          <w:bCs/>
          <w:lang w:val="hu-HU"/>
        </w:rPr>
        <w:t>M</w:t>
      </w:r>
      <w:r w:rsidRPr="0018627E">
        <w:rPr>
          <w:lang w:val="hu-HU"/>
        </w:rPr>
        <w:t xml:space="preserve">icrosoft </w:t>
      </w:r>
      <w:proofErr w:type="spellStart"/>
      <w:r w:rsidRPr="0018627E">
        <w:rPr>
          <w:b/>
          <w:bCs/>
          <w:lang w:val="hu-HU"/>
        </w:rPr>
        <w:t>I</w:t>
      </w:r>
      <w:r w:rsidRPr="0018627E">
        <w:rPr>
          <w:lang w:val="hu-HU"/>
        </w:rPr>
        <w:t>ntermediate</w:t>
      </w:r>
      <w:proofErr w:type="spellEnd"/>
      <w:r w:rsidRPr="0018627E">
        <w:rPr>
          <w:lang w:val="hu-HU"/>
        </w:rPr>
        <w:t xml:space="preserve"> </w:t>
      </w:r>
      <w:proofErr w:type="spellStart"/>
      <w:r w:rsidRPr="0018627E">
        <w:rPr>
          <w:b/>
          <w:bCs/>
          <w:lang w:val="hu-HU"/>
        </w:rPr>
        <w:t>L</w:t>
      </w:r>
      <w:r w:rsidRPr="0018627E">
        <w:rPr>
          <w:lang w:val="hu-HU"/>
        </w:rPr>
        <w:t>anguage</w:t>
      </w:r>
      <w:proofErr w:type="spellEnd"/>
    </w:p>
  </w:footnote>
  <w:footnote w:id="27">
    <w:p w14:paraId="5E247CEC" w14:textId="11ACA11E" w:rsidR="008E3412" w:rsidRPr="00FD523B" w:rsidRDefault="008E3412" w:rsidP="00F55E7C">
      <w:pPr>
        <w:pStyle w:val="Lbjegyzetszveg"/>
        <w:spacing w:after="0"/>
        <w:ind w:left="142" w:firstLine="0"/>
        <w:rPr>
          <w:lang w:val="hu-HU"/>
        </w:rPr>
      </w:pPr>
      <w:r>
        <w:rPr>
          <w:rStyle w:val="Lbjegyzet-hivatkozs"/>
        </w:rPr>
        <w:footnoteRef/>
      </w:r>
      <w:r>
        <w:t xml:space="preserve"> </w:t>
      </w:r>
      <w:r>
        <w:rPr>
          <w:b/>
          <w:bCs/>
        </w:rPr>
        <w:t>F</w:t>
      </w:r>
      <w:r w:rsidRPr="00FD523B">
        <w:t xml:space="preserve">rames </w:t>
      </w:r>
      <w:r w:rsidRPr="00132DEE">
        <w:rPr>
          <w:b/>
          <w:bCs/>
        </w:rPr>
        <w:t>p</w:t>
      </w:r>
      <w:r w:rsidRPr="00FD523B">
        <w:t xml:space="preserve">er </w:t>
      </w:r>
      <w:r w:rsidRPr="00184FD7">
        <w:rPr>
          <w:b/>
          <w:bCs/>
        </w:rPr>
        <w:t>s</w:t>
      </w:r>
      <w:r w:rsidRPr="00132DEE">
        <w:t>econd</w:t>
      </w:r>
      <w:r>
        <w:t>. In Unity fps can be calculated by using the Update message.</w:t>
      </w:r>
    </w:p>
  </w:footnote>
  <w:footnote w:id="28">
    <w:p w14:paraId="2ACA03FD" w14:textId="5D5F5524" w:rsidR="008E3412" w:rsidRPr="007159E1" w:rsidRDefault="008E3412" w:rsidP="00C75D30">
      <w:pPr>
        <w:pStyle w:val="Lbjegyzetszveg"/>
        <w:spacing w:after="0"/>
        <w:ind w:left="142" w:firstLine="0"/>
        <w:rPr>
          <w:lang w:val="hu-HU"/>
        </w:rPr>
      </w:pPr>
      <w:r>
        <w:rPr>
          <w:rStyle w:val="Lbjegyzet-hivatkozs"/>
        </w:rPr>
        <w:footnoteRef/>
      </w:r>
      <w:r>
        <w:t xml:space="preserve"> </w:t>
      </w:r>
      <w:proofErr w:type="spellStart"/>
      <w:r>
        <w:rPr>
          <w:lang w:val="hu-HU"/>
        </w:rPr>
        <w:t>Heap</w:t>
      </w:r>
      <w:proofErr w:type="spellEnd"/>
      <w:r>
        <w:rPr>
          <w:lang w:val="hu-HU"/>
        </w:rPr>
        <w:t xml:space="preserve"> is </w:t>
      </w:r>
      <w:proofErr w:type="spellStart"/>
      <w:r>
        <w:rPr>
          <w:lang w:val="hu-HU"/>
        </w:rPr>
        <w:t>the</w:t>
      </w:r>
      <w:proofErr w:type="spellEnd"/>
      <w:r>
        <w:rPr>
          <w:lang w:val="hu-HU"/>
        </w:rPr>
        <w:t xml:space="preserve"> </w:t>
      </w:r>
      <w:proofErr w:type="spellStart"/>
      <w:r>
        <w:rPr>
          <w:lang w:val="hu-HU"/>
        </w:rPr>
        <w:t>portion</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where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dynamically</w:t>
      </w:r>
      <w:proofErr w:type="spellEnd"/>
      <w:r>
        <w:rPr>
          <w:lang w:val="hu-HU"/>
        </w:rPr>
        <w:t xml:space="preserve"> </w:t>
      </w:r>
      <w:proofErr w:type="spellStart"/>
      <w:r>
        <w:rPr>
          <w:lang w:val="hu-HU"/>
        </w:rPr>
        <w:t>allocated</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resides</w:t>
      </w:r>
      <w:proofErr w:type="spellEnd"/>
      <w:r>
        <w:rPr>
          <w:lang w:val="hu-HU"/>
        </w:rPr>
        <w:t>.</w:t>
      </w:r>
    </w:p>
  </w:footnote>
  <w:footnote w:id="29">
    <w:p w14:paraId="374E272D" w14:textId="312EE9B8" w:rsidR="008E3412" w:rsidRPr="00C75D30" w:rsidRDefault="008E3412" w:rsidP="00404E7F">
      <w:pPr>
        <w:pStyle w:val="Lbjegyzetszveg"/>
        <w:spacing w:after="0"/>
        <w:ind w:left="142" w:firstLine="0"/>
        <w:rPr>
          <w:lang w:val="hu-HU"/>
        </w:rPr>
      </w:pPr>
      <w:r>
        <w:rPr>
          <w:rStyle w:val="Lbjegyzet-hivatkozs"/>
        </w:rPr>
        <w:footnoteRef/>
      </w:r>
      <w:r>
        <w:t xml:space="preserve"> Java compilers might allocate reference types on the stack if they can prove that the reference won’t “escape”. The technique is called escape analysis.</w:t>
      </w:r>
    </w:p>
  </w:footnote>
  <w:footnote w:id="30">
    <w:p w14:paraId="0F958E78" w14:textId="1DE383DB" w:rsidR="008E3412" w:rsidRPr="00404E7F" w:rsidRDefault="008E3412" w:rsidP="0010222E">
      <w:pPr>
        <w:pStyle w:val="Lbjegyzetszveg"/>
        <w:spacing w:after="0"/>
        <w:ind w:firstLine="142"/>
        <w:rPr>
          <w:lang w:val="hu-HU"/>
        </w:rPr>
      </w:pPr>
      <w:r>
        <w:rPr>
          <w:rStyle w:val="Lbjegyzet-hivatkozs"/>
        </w:rPr>
        <w:footnoteRef/>
      </w:r>
      <w:r>
        <w:t xml:space="preserve"> Stack is an array of memory in a LIFO (Last In First Out) structure.</w:t>
      </w:r>
    </w:p>
  </w:footnote>
  <w:footnote w:id="31">
    <w:p w14:paraId="38EE3BA0" w14:textId="0556C02F" w:rsidR="008E3412" w:rsidRPr="0010222E" w:rsidRDefault="008E3412" w:rsidP="0010222E">
      <w:pPr>
        <w:pStyle w:val="Lbjegyzetszveg"/>
        <w:ind w:firstLine="142"/>
        <w:rPr>
          <w:lang w:val="hu-HU"/>
        </w:rPr>
      </w:pPr>
      <w:r>
        <w:rPr>
          <w:rStyle w:val="Lbjegyzet-hivatkozs"/>
        </w:rPr>
        <w:footnoteRef/>
      </w:r>
      <w:r>
        <w:t xml:space="preserve"> Boxing is when the CLR wraps a value type inside a </w:t>
      </w:r>
      <w:proofErr w:type="spellStart"/>
      <w:r w:rsidRPr="00391F2D">
        <w:rPr>
          <w:rFonts w:ascii="Consolas" w:hAnsi="Consolas"/>
          <w:sz w:val="18"/>
          <w:szCs w:val="18"/>
        </w:rPr>
        <w:t>System.Object</w:t>
      </w:r>
      <w:proofErr w:type="spellEnd"/>
      <w:r>
        <w:t xml:space="preserve"> instance and stores it on the heap.</w:t>
      </w:r>
    </w:p>
  </w:footnote>
  <w:footnote w:id="32">
    <w:p w14:paraId="019B8391" w14:textId="37C6F162" w:rsidR="008E3412" w:rsidRPr="00554A61" w:rsidRDefault="008E3412" w:rsidP="00554A61">
      <w:pPr>
        <w:pStyle w:val="Lbjegyzetszveg"/>
        <w:ind w:firstLine="142"/>
        <w:rPr>
          <w:lang w:val="hu-HU"/>
        </w:rPr>
      </w:pPr>
      <w:r>
        <w:rPr>
          <w:rStyle w:val="Lbjegyzet-hivatkozs"/>
        </w:rPr>
        <w:footnoteRef/>
      </w:r>
      <w:r>
        <w:t xml:space="preserve"> int, long, float, double, bool, char, </w:t>
      </w:r>
      <w:proofErr w:type="spellStart"/>
      <w:r>
        <w:t>enum</w:t>
      </w:r>
      <w:proofErr w:type="spellEnd"/>
      <w:r>
        <w:t xml:space="preserve"> etc.</w:t>
      </w:r>
    </w:p>
  </w:footnote>
  <w:footnote w:id="33">
    <w:p w14:paraId="5C102403" w14:textId="3A98422E" w:rsidR="008E3412" w:rsidRPr="00C37CDF" w:rsidRDefault="008E3412" w:rsidP="00475E79">
      <w:pPr>
        <w:pStyle w:val="Lbjegyzetszveg"/>
        <w:ind w:left="142" w:firstLine="0"/>
        <w:rPr>
          <w:lang w:val="hu-HU"/>
        </w:rPr>
      </w:pPr>
      <w:r>
        <w:rPr>
          <w:rStyle w:val="Lbjegyzet-hivatkozs"/>
        </w:rPr>
        <w:footnoteRef/>
      </w:r>
      <w:r>
        <w:t xml:space="preserve"> </w:t>
      </w:r>
      <w:r>
        <w:rPr>
          <w:lang w:val="hu-HU"/>
        </w:rPr>
        <w:t xml:space="preserve">Marshalling is </w:t>
      </w:r>
      <w:proofErr w:type="spellStart"/>
      <w:r>
        <w:rPr>
          <w:lang w:val="hu-HU"/>
        </w:rPr>
        <w:t>the</w:t>
      </w:r>
      <w:proofErr w:type="spellEnd"/>
      <w:r>
        <w:rPr>
          <w:lang w:val="hu-HU"/>
        </w:rPr>
        <w:t xml:space="preserve"> </w:t>
      </w:r>
      <w:proofErr w:type="spellStart"/>
      <w:r>
        <w:rPr>
          <w:lang w:val="hu-HU"/>
        </w:rPr>
        <w:t>process</w:t>
      </w:r>
      <w:proofErr w:type="spellEnd"/>
      <w:r>
        <w:rPr>
          <w:lang w:val="hu-HU"/>
        </w:rPr>
        <w:t xml:space="preserve"> of </w:t>
      </w:r>
      <w:proofErr w:type="spellStart"/>
      <w:r>
        <w:rPr>
          <w:lang w:val="hu-HU"/>
        </w:rPr>
        <w:t>transforming</w:t>
      </w:r>
      <w:proofErr w:type="spellEnd"/>
      <w:r>
        <w:rPr>
          <w:lang w:val="hu-HU"/>
        </w:rPr>
        <w:t xml:space="preserve"> an </w:t>
      </w:r>
      <w:proofErr w:type="spellStart"/>
      <w:r>
        <w:rPr>
          <w:lang w:val="hu-HU"/>
        </w:rPr>
        <w:t>object’s</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layout</w:t>
      </w:r>
      <w:proofErr w:type="spellEnd"/>
      <w:r>
        <w:rPr>
          <w:lang w:val="hu-HU"/>
        </w:rPr>
        <w:t xml:space="preserve"> </w:t>
      </w:r>
      <w:proofErr w:type="spellStart"/>
      <w:r>
        <w:rPr>
          <w:lang w:val="hu-HU"/>
        </w:rPr>
        <w:t>into</w:t>
      </w:r>
      <w:proofErr w:type="spellEnd"/>
      <w:r>
        <w:rPr>
          <w:lang w:val="hu-HU"/>
        </w:rPr>
        <w:t xml:space="preserve"> </w:t>
      </w:r>
      <w:proofErr w:type="spellStart"/>
      <w:r>
        <w:rPr>
          <w:lang w:val="hu-HU"/>
        </w:rPr>
        <w:t>another</w:t>
      </w:r>
      <w:proofErr w:type="spellEnd"/>
      <w:r>
        <w:rPr>
          <w:lang w:val="hu-HU"/>
        </w:rPr>
        <w:t xml:space="preserve"> </w:t>
      </w:r>
      <w:proofErr w:type="spellStart"/>
      <w:r>
        <w:rPr>
          <w:lang w:val="hu-HU"/>
        </w:rPr>
        <w:t>suitable</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layout</w:t>
      </w:r>
      <w:proofErr w:type="spellEnd"/>
      <w:r>
        <w:rPr>
          <w:lang w:val="hu-HU"/>
        </w:rPr>
        <w:t xml:space="preserve"> </w:t>
      </w:r>
      <w:proofErr w:type="spellStart"/>
      <w:r>
        <w:rPr>
          <w:lang w:val="hu-HU"/>
        </w:rPr>
        <w:t>for</w:t>
      </w:r>
      <w:proofErr w:type="spellEnd"/>
      <w:r>
        <w:rPr>
          <w:lang w:val="hu-HU"/>
        </w:rPr>
        <w:t xml:space="preserve"> </w:t>
      </w:r>
      <w:proofErr w:type="spellStart"/>
      <w:r>
        <w:rPr>
          <w:lang w:val="hu-HU"/>
        </w:rPr>
        <w:t>transmission</w:t>
      </w:r>
      <w:proofErr w:type="spellEnd"/>
      <w:r>
        <w:rPr>
          <w:lang w:val="hu-HU"/>
        </w:rPr>
        <w:t xml:space="preserve">. In C# </w:t>
      </w:r>
      <w:proofErr w:type="spellStart"/>
      <w:r>
        <w:rPr>
          <w:lang w:val="hu-HU"/>
        </w:rPr>
        <w:t>it</w:t>
      </w:r>
      <w:proofErr w:type="spellEnd"/>
      <w:r>
        <w:rPr>
          <w:lang w:val="hu-HU"/>
        </w:rPr>
        <w:t xml:space="preserve"> is </w:t>
      </w:r>
      <w:proofErr w:type="spellStart"/>
      <w:r>
        <w:rPr>
          <w:lang w:val="hu-HU"/>
        </w:rPr>
        <w:t>usually</w:t>
      </w:r>
      <w:proofErr w:type="spellEnd"/>
      <w:r>
        <w:rPr>
          <w:lang w:val="hu-HU"/>
        </w:rPr>
        <w:t xml:space="preserve"> </w:t>
      </w:r>
      <w:proofErr w:type="spellStart"/>
      <w:r>
        <w:rPr>
          <w:lang w:val="hu-HU"/>
        </w:rPr>
        <w:t>reffered</w:t>
      </w:r>
      <w:proofErr w:type="spellEnd"/>
      <w:r>
        <w:rPr>
          <w:lang w:val="hu-HU"/>
        </w:rPr>
        <w:t xml:space="preserve"> </w:t>
      </w:r>
      <w:proofErr w:type="spellStart"/>
      <w:r>
        <w:rPr>
          <w:lang w:val="hu-HU"/>
        </w:rPr>
        <w:t>to</w:t>
      </w:r>
      <w:proofErr w:type="spellEnd"/>
      <w:r>
        <w:rPr>
          <w:lang w:val="hu-HU"/>
        </w:rPr>
        <w:t xml:space="preserve"> converting </w:t>
      </w:r>
      <w:proofErr w:type="spellStart"/>
      <w:r>
        <w:rPr>
          <w:lang w:val="hu-HU"/>
        </w:rPr>
        <w:t>managed</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unmanaged</w:t>
      </w:r>
      <w:proofErr w:type="spellEnd"/>
      <w:r>
        <w:rPr>
          <w:lang w:val="hu-HU"/>
        </w:rPr>
        <w:t xml:space="preserve"> </w:t>
      </w:r>
      <w:proofErr w:type="spellStart"/>
      <w:r>
        <w:rPr>
          <w:lang w:val="hu-HU"/>
        </w:rPr>
        <w:t>ones</w:t>
      </w:r>
      <w:proofErr w:type="spellEnd"/>
      <w:r>
        <w:rPr>
          <w:lang w:val="hu-HU"/>
        </w:rPr>
        <w:t>.</w:t>
      </w:r>
    </w:p>
  </w:footnote>
  <w:footnote w:id="34">
    <w:p w14:paraId="7B287D9D" w14:textId="758FAB57" w:rsidR="008E3412" w:rsidRPr="00845DAD" w:rsidRDefault="008E3412" w:rsidP="00407897">
      <w:pPr>
        <w:pStyle w:val="Lbjegyzetszveg"/>
        <w:spacing w:after="0"/>
        <w:ind w:left="142" w:firstLine="0"/>
        <w:rPr>
          <w:lang w:val="hu-HU"/>
        </w:rPr>
      </w:pPr>
      <w:r>
        <w:rPr>
          <w:rStyle w:val="Lbjegyzet-hivatkozs"/>
        </w:rPr>
        <w:footnoteRef/>
      </w:r>
      <w:r>
        <w:t xml:space="preserve"> </w:t>
      </w:r>
      <w:proofErr w:type="spellStart"/>
      <w:r>
        <w:rPr>
          <w:lang w:val="hu-HU"/>
        </w:rPr>
        <w:t>Blittable</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data</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representation</w:t>
      </w:r>
      <w:proofErr w:type="spellEnd"/>
      <w:r>
        <w:rPr>
          <w:lang w:val="hu-HU"/>
        </w:rPr>
        <w:t xml:space="preserve"> is </w:t>
      </w:r>
      <w:proofErr w:type="spellStart"/>
      <w:r>
        <w:rPr>
          <w:lang w:val="hu-HU"/>
        </w:rPr>
        <w:t>the</w:t>
      </w:r>
      <w:proofErr w:type="spellEnd"/>
      <w:r>
        <w:rPr>
          <w:lang w:val="hu-HU"/>
        </w:rPr>
        <w:t xml:space="preserve"> </w:t>
      </w:r>
      <w:proofErr w:type="spellStart"/>
      <w:r>
        <w:rPr>
          <w:lang w:val="hu-HU"/>
        </w:rPr>
        <w:t>same</w:t>
      </w:r>
      <w:proofErr w:type="spellEnd"/>
      <w:r>
        <w:rPr>
          <w:lang w:val="hu-HU"/>
        </w:rPr>
        <w:t xml:space="preserve"> in </w:t>
      </w:r>
      <w:proofErr w:type="spellStart"/>
      <w:r>
        <w:rPr>
          <w:lang w:val="hu-HU"/>
        </w:rPr>
        <w:t>both</w:t>
      </w:r>
      <w:proofErr w:type="spellEnd"/>
      <w:r>
        <w:rPr>
          <w:lang w:val="hu-HU"/>
        </w:rPr>
        <w:t xml:space="preserve"> </w:t>
      </w:r>
      <w:proofErr w:type="spellStart"/>
      <w:r>
        <w:rPr>
          <w:lang w:val="hu-HU"/>
        </w:rPr>
        <w:t>managed</w:t>
      </w:r>
      <w:proofErr w:type="spellEnd"/>
      <w:r>
        <w:rPr>
          <w:lang w:val="hu-HU"/>
        </w:rPr>
        <w:t xml:space="preserve"> and </w:t>
      </w:r>
      <w:proofErr w:type="spellStart"/>
      <w:r>
        <w:rPr>
          <w:lang w:val="hu-HU"/>
        </w:rPr>
        <w:t>unmanaged</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therefore</w:t>
      </w:r>
      <w:proofErr w:type="spellEnd"/>
      <w:r>
        <w:rPr>
          <w:lang w:val="hu-HU"/>
        </w:rPr>
        <w:t xml:space="preserve"> </w:t>
      </w:r>
      <w:proofErr w:type="spellStart"/>
      <w:r>
        <w:rPr>
          <w:lang w:val="hu-HU"/>
        </w:rPr>
        <w:t>requiring</w:t>
      </w:r>
      <w:proofErr w:type="spellEnd"/>
      <w:r>
        <w:rPr>
          <w:lang w:val="hu-HU"/>
        </w:rPr>
        <w:t xml:space="preserve"> no </w:t>
      </w:r>
      <w:proofErr w:type="spellStart"/>
      <w:r>
        <w:rPr>
          <w:lang w:val="hu-HU"/>
        </w:rPr>
        <w:t>marshalling</w:t>
      </w:r>
      <w:proofErr w:type="spellEnd"/>
      <w:r>
        <w:rPr>
          <w:lang w:val="hu-HU"/>
        </w:rPr>
        <w:t xml:space="preserve">. </w:t>
      </w:r>
      <w:proofErr w:type="spellStart"/>
      <w:r>
        <w:rPr>
          <w:lang w:val="hu-HU"/>
        </w:rPr>
        <w:t>Some</w:t>
      </w:r>
      <w:proofErr w:type="spellEnd"/>
      <w:r>
        <w:rPr>
          <w:lang w:val="hu-HU"/>
        </w:rPr>
        <w:t xml:space="preserve"> </w:t>
      </w:r>
      <w:proofErr w:type="spellStart"/>
      <w:r>
        <w:rPr>
          <w:lang w:val="hu-HU"/>
        </w:rPr>
        <w:t>well-known</w:t>
      </w:r>
      <w:proofErr w:type="spellEnd"/>
      <w:r>
        <w:rPr>
          <w:lang w:val="hu-HU"/>
        </w:rPr>
        <w:t xml:space="preserve"> </w:t>
      </w:r>
      <w:proofErr w:type="spellStart"/>
      <w:r>
        <w:rPr>
          <w:lang w:val="hu-HU"/>
        </w:rPr>
        <w:t>blittable</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are</w:t>
      </w:r>
      <w:proofErr w:type="spellEnd"/>
      <w:r>
        <w:rPr>
          <w:lang w:val="hu-HU"/>
        </w:rPr>
        <w:t xml:space="preserve"> byte, int, </w:t>
      </w:r>
      <w:proofErr w:type="spellStart"/>
      <w:r>
        <w:rPr>
          <w:lang w:val="hu-HU"/>
        </w:rPr>
        <w:t>float</w:t>
      </w:r>
      <w:proofErr w:type="spellEnd"/>
      <w:r>
        <w:rPr>
          <w:lang w:val="hu-HU"/>
        </w:rPr>
        <w:t xml:space="preserve">, </w:t>
      </w:r>
      <w:proofErr w:type="spellStart"/>
      <w:r>
        <w:rPr>
          <w:lang w:val="hu-HU"/>
        </w:rPr>
        <w:t>double</w:t>
      </w:r>
      <w:proofErr w:type="spellEnd"/>
      <w:r>
        <w:rPr>
          <w:lang w:val="hu-HU"/>
        </w:rPr>
        <w:t>.</w:t>
      </w:r>
    </w:p>
  </w:footnote>
  <w:footnote w:id="35">
    <w:p w14:paraId="6E16F3DF" w14:textId="17965BBB" w:rsidR="008E3412" w:rsidRPr="00384B49" w:rsidRDefault="008E3412" w:rsidP="00384B49">
      <w:pPr>
        <w:pStyle w:val="Lbjegyzetszveg"/>
        <w:ind w:firstLine="142"/>
        <w:rPr>
          <w:lang w:val="hu-HU"/>
        </w:rPr>
      </w:pPr>
      <w:r>
        <w:rPr>
          <w:rStyle w:val="Lbjegyzet-hivatkozs"/>
        </w:rPr>
        <w:footnoteRef/>
      </w:r>
      <w:r>
        <w:t xml:space="preserve"> </w:t>
      </w:r>
      <w:proofErr w:type="spellStart"/>
      <w:r w:rsidRPr="00384B49">
        <w:rPr>
          <w:b/>
          <w:bCs/>
          <w:lang w:val="hu-HU"/>
        </w:rPr>
        <w:t>A</w:t>
      </w:r>
      <w:r>
        <w:rPr>
          <w:lang w:val="hu-HU"/>
        </w:rPr>
        <w:t>head</w:t>
      </w:r>
      <w:proofErr w:type="spellEnd"/>
      <w:r>
        <w:rPr>
          <w:lang w:val="hu-HU"/>
        </w:rPr>
        <w:t>-</w:t>
      </w:r>
      <w:r w:rsidRPr="00384B49">
        <w:rPr>
          <w:b/>
          <w:bCs/>
          <w:lang w:val="hu-HU"/>
        </w:rPr>
        <w:t>o</w:t>
      </w:r>
      <w:r>
        <w:rPr>
          <w:lang w:val="hu-HU"/>
        </w:rPr>
        <w:t>f-</w:t>
      </w:r>
      <w:proofErr w:type="spellStart"/>
      <w:r w:rsidRPr="00384B49">
        <w:rPr>
          <w:b/>
          <w:bCs/>
          <w:lang w:val="hu-HU"/>
        </w:rPr>
        <w:t>t</w:t>
      </w:r>
      <w:r>
        <w:rPr>
          <w:lang w:val="hu-HU"/>
        </w:rPr>
        <w:t>ime</w:t>
      </w:r>
      <w:proofErr w:type="spellEnd"/>
      <w:r>
        <w:rPr>
          <w:lang w:val="hu-HU"/>
        </w:rPr>
        <w:t xml:space="preserve"> </w:t>
      </w:r>
      <w:proofErr w:type="spellStart"/>
      <w:r>
        <w:rPr>
          <w:lang w:val="hu-HU"/>
        </w:rPr>
        <w:t>compilers</w:t>
      </w:r>
      <w:proofErr w:type="spellEnd"/>
      <w:r>
        <w:rPr>
          <w:lang w:val="hu-HU"/>
        </w:rPr>
        <w:t xml:space="preserve"> </w:t>
      </w:r>
      <w:proofErr w:type="spellStart"/>
      <w:r>
        <w:rPr>
          <w:lang w:val="hu-HU"/>
        </w:rPr>
        <w:t>compile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code</w:t>
      </w:r>
      <w:proofErr w:type="spellEnd"/>
      <w:r>
        <w:rPr>
          <w:lang w:val="hu-HU"/>
        </w:rPr>
        <w:t xml:space="preserve"> </w:t>
      </w:r>
      <w:proofErr w:type="spellStart"/>
      <w:r>
        <w:rPr>
          <w:lang w:val="hu-HU"/>
        </w:rPr>
        <w:t>into</w:t>
      </w:r>
      <w:proofErr w:type="spellEnd"/>
      <w:r>
        <w:rPr>
          <w:lang w:val="hu-HU"/>
        </w:rPr>
        <w:t xml:space="preserve"> </w:t>
      </w:r>
      <w:proofErr w:type="spellStart"/>
      <w:r>
        <w:rPr>
          <w:lang w:val="hu-HU"/>
        </w:rPr>
        <w:t>static</w:t>
      </w:r>
      <w:proofErr w:type="spellEnd"/>
      <w:r>
        <w:rPr>
          <w:lang w:val="hu-HU"/>
        </w:rPr>
        <w:t xml:space="preserve"> </w:t>
      </w:r>
      <w:proofErr w:type="spellStart"/>
      <w:r>
        <w:rPr>
          <w:lang w:val="hu-HU"/>
        </w:rPr>
        <w:t>libraries</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can</w:t>
      </w:r>
      <w:proofErr w:type="spellEnd"/>
      <w:r>
        <w:rPr>
          <w:lang w:val="hu-HU"/>
        </w:rPr>
        <w:t xml:space="preserve"> be </w:t>
      </w:r>
      <w:proofErr w:type="spellStart"/>
      <w:r>
        <w:rPr>
          <w:lang w:val="hu-HU"/>
        </w:rPr>
        <w:t>then</w:t>
      </w:r>
      <w:proofErr w:type="spellEnd"/>
      <w:r>
        <w:rPr>
          <w:lang w:val="hu-HU"/>
        </w:rPr>
        <w:t xml:space="preserve"> </w:t>
      </w:r>
      <w:proofErr w:type="spellStart"/>
      <w:r>
        <w:rPr>
          <w:lang w:val="hu-HU"/>
        </w:rPr>
        <w:t>directly</w:t>
      </w:r>
      <w:proofErr w:type="spellEnd"/>
      <w:r>
        <w:rPr>
          <w:lang w:val="hu-HU"/>
        </w:rPr>
        <w:t xml:space="preserve"> </w:t>
      </w:r>
      <w:proofErr w:type="spellStart"/>
      <w:r>
        <w:rPr>
          <w:lang w:val="hu-HU"/>
        </w:rPr>
        <w:t>executed</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architecture</w:t>
      </w:r>
      <w:proofErr w:type="spellEnd"/>
      <w:r>
        <w:rPr>
          <w:lang w:val="hu-HU"/>
        </w:rPr>
        <w:t xml:space="preserve"> </w:t>
      </w:r>
      <w:proofErr w:type="spellStart"/>
      <w:r>
        <w:rPr>
          <w:lang w:val="hu-HU"/>
        </w:rPr>
        <w:t>without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need</w:t>
      </w:r>
      <w:proofErr w:type="spellEnd"/>
      <w:r>
        <w:rPr>
          <w:lang w:val="hu-HU"/>
        </w:rPr>
        <w:t xml:space="preserve"> of </w:t>
      </w:r>
      <w:proofErr w:type="spellStart"/>
      <w:r>
        <w:rPr>
          <w:lang w:val="hu-HU"/>
        </w:rPr>
        <w:t>dynamic</w:t>
      </w:r>
      <w:proofErr w:type="spellEnd"/>
      <w:r>
        <w:rPr>
          <w:lang w:val="hu-HU"/>
        </w:rPr>
        <w:t xml:space="preserve"> </w:t>
      </w:r>
      <w:proofErr w:type="spellStart"/>
      <w:r>
        <w:rPr>
          <w:lang w:val="hu-HU"/>
        </w:rPr>
        <w:t>compilation</w:t>
      </w:r>
      <w:proofErr w:type="spellEnd"/>
      <w:r>
        <w:rPr>
          <w:lang w:val="hu-HU"/>
        </w:rPr>
        <w:t xml:space="preserve"> like in </w:t>
      </w:r>
      <w:proofErr w:type="spellStart"/>
      <w:r>
        <w:rPr>
          <w:lang w:val="hu-HU"/>
        </w:rPr>
        <w:t>the</w:t>
      </w:r>
      <w:proofErr w:type="spellEnd"/>
      <w:r>
        <w:rPr>
          <w:lang w:val="hu-HU"/>
        </w:rPr>
        <w:t xml:space="preserve"> </w:t>
      </w:r>
      <w:proofErr w:type="spellStart"/>
      <w:r>
        <w:rPr>
          <w:lang w:val="hu-HU"/>
        </w:rPr>
        <w:t>case</w:t>
      </w:r>
      <w:proofErr w:type="spellEnd"/>
      <w:r>
        <w:rPr>
          <w:lang w:val="hu-HU"/>
        </w:rPr>
        <w:t xml:space="preserve"> of a JIT </w:t>
      </w:r>
      <w:proofErr w:type="spellStart"/>
      <w:r>
        <w:rPr>
          <w:lang w:val="hu-HU"/>
        </w:rPr>
        <w:t>compiler</w:t>
      </w:r>
      <w:proofErr w:type="spellEnd"/>
      <w:r>
        <w:rPr>
          <w:lang w:val="hu-HU"/>
        </w:rPr>
        <w:t>.</w:t>
      </w:r>
    </w:p>
  </w:footnote>
  <w:footnote w:id="36">
    <w:p w14:paraId="14052C54" w14:textId="2ACAB883" w:rsidR="008E3412" w:rsidRPr="00E4289B" w:rsidRDefault="008E3412" w:rsidP="00725D8E">
      <w:pPr>
        <w:pStyle w:val="Lbjegyzetszveg"/>
        <w:spacing w:after="0"/>
        <w:ind w:firstLine="142"/>
        <w:rPr>
          <w:lang w:val="hu-HU"/>
        </w:rPr>
      </w:pPr>
      <w:r>
        <w:rPr>
          <w:rStyle w:val="Lbjegyzet-hivatkozs"/>
        </w:rPr>
        <w:footnoteRef/>
      </w:r>
      <w:r>
        <w:t xml:space="preserve"> </w:t>
      </w:r>
      <w:r w:rsidRPr="00E4289B">
        <w:t xml:space="preserve">Reflection </w:t>
      </w:r>
      <w:r>
        <w:t>is a process to</w:t>
      </w:r>
      <w:r w:rsidRPr="00E4289B">
        <w:t xml:space="preserve"> </w:t>
      </w:r>
      <w:r w:rsidRPr="000F139D">
        <w:t>obtain information about loaded assemblies and the types defined within them</w:t>
      </w:r>
    </w:p>
  </w:footnote>
  <w:footnote w:id="37">
    <w:p w14:paraId="20EDF480" w14:textId="5E4D7CD8" w:rsidR="008E3412" w:rsidRPr="00725D8E" w:rsidRDefault="008E3412" w:rsidP="00725D8E">
      <w:pPr>
        <w:pStyle w:val="Lbjegyzetszveg"/>
        <w:ind w:firstLine="142"/>
        <w:rPr>
          <w:lang w:val="hu-HU"/>
        </w:rPr>
      </w:pPr>
      <w:r>
        <w:rPr>
          <w:rStyle w:val="Lbjegyzet-hivatkozs"/>
        </w:rPr>
        <w:footnoteRef/>
      </w:r>
      <w:r>
        <w:t xml:space="preserve"> </w:t>
      </w:r>
      <w:hyperlink r:id="rId3" w:history="1">
        <w:r w:rsidRPr="00725D8E">
          <w:rPr>
            <w:rStyle w:val="Hiperhivatkozs"/>
          </w:rPr>
          <w:t>https://docs.unity3d.com/Manual/ScriptingRestrictions.html</w:t>
        </w:r>
      </w:hyperlink>
    </w:p>
  </w:footnote>
  <w:footnote w:id="38">
    <w:p w14:paraId="506C4421" w14:textId="78C80208" w:rsidR="008E3412" w:rsidRPr="003D236D" w:rsidRDefault="008E3412" w:rsidP="00345776">
      <w:pPr>
        <w:pStyle w:val="Lbjegyzetszveg"/>
        <w:ind w:firstLine="142"/>
        <w:rPr>
          <w:lang w:val="hu-HU"/>
        </w:rPr>
      </w:pPr>
      <w:r>
        <w:rPr>
          <w:rStyle w:val="Lbjegyzet-hivatkozs"/>
        </w:rPr>
        <w:footnoteRef/>
      </w:r>
      <w:r>
        <w:t xml:space="preserve"> </w:t>
      </w:r>
      <w:r w:rsidRPr="00ED3D07">
        <w:t>A hot spot in computer science is most usually defined as a region of a computer program where a high proportion of executed instructions occur or where most time is spent during the program's execution</w:t>
      </w:r>
      <w:r>
        <w:t xml:space="preserve">. </w:t>
      </w:r>
    </w:p>
  </w:footnote>
  <w:footnote w:id="39">
    <w:p w14:paraId="43A66E54" w14:textId="77777777" w:rsidR="008E3412" w:rsidRPr="007B6D90" w:rsidRDefault="008E3412" w:rsidP="00B05264">
      <w:pPr>
        <w:pStyle w:val="Lbjegyzetszveg"/>
        <w:spacing w:after="0"/>
        <w:ind w:firstLine="142"/>
        <w:rPr>
          <w:lang w:val="hu-HU"/>
        </w:rPr>
      </w:pPr>
      <w:r>
        <w:rPr>
          <w:rStyle w:val="Lbjegyzet-hivatkozs"/>
        </w:rPr>
        <w:footnoteRef/>
      </w:r>
      <w:r>
        <w:t xml:space="preserve"> </w:t>
      </w:r>
      <w:r>
        <w:rPr>
          <w:lang w:val="hu-HU"/>
        </w:rPr>
        <w:t xml:space="preserve">Editor </w:t>
      </w:r>
      <w:proofErr w:type="spellStart"/>
      <w:r>
        <w:rPr>
          <w:lang w:val="hu-HU"/>
        </w:rPr>
        <w:t>loop</w:t>
      </w:r>
      <w:proofErr w:type="spellEnd"/>
      <w:r>
        <w:rPr>
          <w:lang w:val="hu-HU"/>
        </w:rPr>
        <w:t xml:space="preserve"> in </w:t>
      </w:r>
      <w:proofErr w:type="spellStart"/>
      <w:r>
        <w:rPr>
          <w:lang w:val="hu-HU"/>
        </w:rPr>
        <w:t>the</w:t>
      </w:r>
      <w:proofErr w:type="spellEnd"/>
      <w:r>
        <w:rPr>
          <w:lang w:val="hu-HU"/>
        </w:rPr>
        <w:t xml:space="preserve"> </w:t>
      </w:r>
      <w:proofErr w:type="spellStart"/>
      <w:r>
        <w:rPr>
          <w:lang w:val="hu-HU"/>
        </w:rPr>
        <w:t>profiler</w:t>
      </w:r>
      <w:proofErr w:type="spellEnd"/>
      <w:r>
        <w:rPr>
          <w:lang w:val="hu-HU"/>
        </w:rPr>
        <w:t xml:space="preserve"> is </w:t>
      </w:r>
      <w:proofErr w:type="spellStart"/>
      <w:r>
        <w:rPr>
          <w:lang w:val="hu-HU"/>
        </w:rPr>
        <w:t>the</w:t>
      </w:r>
      <w:proofErr w:type="spellEnd"/>
      <w:r>
        <w:rPr>
          <w:lang w:val="hu-HU"/>
        </w:rPr>
        <w:t xml:space="preserve"> editor </w:t>
      </w:r>
      <w:proofErr w:type="spellStart"/>
      <w:r>
        <w:rPr>
          <w:lang w:val="hu-HU"/>
        </w:rPr>
        <w:t>related</w:t>
      </w:r>
      <w:proofErr w:type="spellEnd"/>
      <w:r>
        <w:rPr>
          <w:lang w:val="hu-HU"/>
        </w:rPr>
        <w:t xml:space="preserve"> </w:t>
      </w:r>
      <w:proofErr w:type="spellStart"/>
      <w:r>
        <w:rPr>
          <w:lang w:val="hu-HU"/>
        </w:rPr>
        <w:t>overheads</w:t>
      </w:r>
      <w:proofErr w:type="spellEnd"/>
      <w:r>
        <w:rPr>
          <w:lang w:val="hu-HU"/>
        </w:rPr>
        <w:t xml:space="preserve"> like </w:t>
      </w:r>
      <w:proofErr w:type="spellStart"/>
      <w:r>
        <w:rPr>
          <w:lang w:val="hu-HU"/>
        </w:rPr>
        <w:t>drawing</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hierarchy</w:t>
      </w:r>
      <w:proofErr w:type="spellEnd"/>
      <w:r>
        <w:rPr>
          <w:lang w:val="hu-HU"/>
        </w:rPr>
        <w:t xml:space="preserve">, </w:t>
      </w:r>
      <w:proofErr w:type="spellStart"/>
      <w:r>
        <w:rPr>
          <w:lang w:val="hu-HU"/>
        </w:rPr>
        <w:t>inspector</w:t>
      </w:r>
      <w:proofErr w:type="spellEnd"/>
      <w:r>
        <w:rPr>
          <w:lang w:val="hu-HU"/>
        </w:rPr>
        <w:t xml:space="preserve"> </w:t>
      </w:r>
      <w:proofErr w:type="spellStart"/>
      <w:r>
        <w:rPr>
          <w:lang w:val="hu-HU"/>
        </w:rPr>
        <w:t>view</w:t>
      </w:r>
      <w:proofErr w:type="spellEnd"/>
      <w:r>
        <w:rPr>
          <w:lang w:val="hu-HU"/>
        </w:rPr>
        <w:t xml:space="preserve"> etc.</w:t>
      </w:r>
    </w:p>
  </w:footnote>
  <w:footnote w:id="40">
    <w:p w14:paraId="596849F5" w14:textId="4E88D110" w:rsidR="008E3412" w:rsidRPr="00A67FE7" w:rsidRDefault="008E3412" w:rsidP="00B05264">
      <w:pPr>
        <w:pStyle w:val="Lbjegyzetszveg"/>
        <w:ind w:left="142" w:firstLine="0"/>
        <w:rPr>
          <w:lang w:val="hu-HU"/>
        </w:rPr>
      </w:pPr>
      <w:r>
        <w:rPr>
          <w:rStyle w:val="Lbjegyzet-hivatkozs"/>
        </w:rPr>
        <w:footnoteRef/>
      </w:r>
      <w:r>
        <w:t xml:space="preserve"> </w:t>
      </w:r>
      <w:r>
        <w:rPr>
          <w:lang w:val="hu-HU"/>
        </w:rPr>
        <w:t xml:space="preserve">The </w:t>
      </w:r>
      <w:proofErr w:type="spellStart"/>
      <w:r>
        <w:rPr>
          <w:lang w:val="hu-HU"/>
        </w:rPr>
        <w:t>Other</w:t>
      </w:r>
      <w:proofErr w:type="spellEnd"/>
      <w:r>
        <w:rPr>
          <w:lang w:val="hu-HU"/>
        </w:rPr>
        <w:t xml:space="preserve"> </w:t>
      </w:r>
      <w:proofErr w:type="spellStart"/>
      <w:r>
        <w:rPr>
          <w:lang w:val="hu-HU"/>
        </w:rPr>
        <w:t>category</w:t>
      </w:r>
      <w:proofErr w:type="spellEnd"/>
      <w:r>
        <w:rPr>
          <w:lang w:val="hu-HU"/>
        </w:rPr>
        <w:t xml:space="preserve"> in </w:t>
      </w:r>
      <w:proofErr w:type="spellStart"/>
      <w:r>
        <w:rPr>
          <w:lang w:val="hu-HU"/>
        </w:rPr>
        <w:t>the</w:t>
      </w:r>
      <w:proofErr w:type="spellEnd"/>
      <w:r>
        <w:rPr>
          <w:lang w:val="hu-HU"/>
        </w:rPr>
        <w:t xml:space="preserve"> CPU </w:t>
      </w:r>
      <w:proofErr w:type="spellStart"/>
      <w:r>
        <w:rPr>
          <w:lang w:val="hu-HU"/>
        </w:rPr>
        <w:t>module</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mostly</w:t>
      </w:r>
      <w:proofErr w:type="spellEnd"/>
      <w:r>
        <w:rPr>
          <w:lang w:val="hu-HU"/>
        </w:rPr>
        <w:t xml:space="preserve"> </w:t>
      </w:r>
      <w:proofErr w:type="spellStart"/>
      <w:r>
        <w:rPr>
          <w:lang w:val="hu-HU"/>
        </w:rPr>
        <w:t>engine</w:t>
      </w:r>
      <w:proofErr w:type="spellEnd"/>
      <w:r>
        <w:rPr>
          <w:lang w:val="hu-HU"/>
        </w:rPr>
        <w:t xml:space="preserve"> </w:t>
      </w:r>
      <w:proofErr w:type="spellStart"/>
      <w:r>
        <w:rPr>
          <w:lang w:val="hu-HU"/>
        </w:rPr>
        <w:t>related</w:t>
      </w:r>
      <w:proofErr w:type="spellEnd"/>
      <w:r>
        <w:rPr>
          <w:lang w:val="hu-HU"/>
        </w:rPr>
        <w:t xml:space="preserve"> </w:t>
      </w:r>
      <w:proofErr w:type="spellStart"/>
      <w:r>
        <w:rPr>
          <w:lang w:val="hu-HU"/>
        </w:rPr>
        <w:t>updates</w:t>
      </w:r>
      <w:proofErr w:type="spellEnd"/>
      <w:r>
        <w:rPr>
          <w:lang w:val="hu-HU"/>
        </w:rPr>
        <w:t xml:space="preserve">, like </w:t>
      </w:r>
      <w:proofErr w:type="spellStart"/>
      <w:r>
        <w:rPr>
          <w:lang w:val="hu-HU"/>
        </w:rPr>
        <w:t>coroutine</w:t>
      </w:r>
      <w:proofErr w:type="spellEnd"/>
      <w:r>
        <w:rPr>
          <w:lang w:val="hu-HU"/>
        </w:rPr>
        <w:t xml:space="preserve"> </w:t>
      </w:r>
      <w:proofErr w:type="spellStart"/>
      <w:r>
        <w:rPr>
          <w:lang w:val="hu-HU"/>
        </w:rPr>
        <w:t>manager</w:t>
      </w:r>
      <w:proofErr w:type="spellEnd"/>
      <w:r>
        <w:rPr>
          <w:lang w:val="hu-HU"/>
        </w:rPr>
        <w:t xml:space="preserve"> </w:t>
      </w:r>
      <w:proofErr w:type="spellStart"/>
      <w:r>
        <w:rPr>
          <w:lang w:val="hu-HU"/>
        </w:rPr>
        <w:t>updates</w:t>
      </w:r>
      <w:proofErr w:type="spellEnd"/>
      <w:r>
        <w:rPr>
          <w:lang w:val="hu-HU"/>
        </w:rPr>
        <w:t xml:space="preserve">, </w:t>
      </w:r>
      <w:proofErr w:type="spellStart"/>
      <w:r>
        <w:rPr>
          <w:lang w:val="hu-HU"/>
        </w:rPr>
        <w:t>render</w:t>
      </w:r>
      <w:proofErr w:type="spellEnd"/>
      <w:r>
        <w:rPr>
          <w:lang w:val="hu-HU"/>
        </w:rPr>
        <w:t xml:space="preserve"> </w:t>
      </w:r>
      <w:proofErr w:type="spellStart"/>
      <w:r>
        <w:rPr>
          <w:lang w:val="hu-HU"/>
        </w:rPr>
        <w:t>pipeline</w:t>
      </w:r>
      <w:proofErr w:type="spellEnd"/>
      <w:r>
        <w:rPr>
          <w:lang w:val="hu-HU"/>
        </w:rPr>
        <w:t xml:space="preserve"> </w:t>
      </w:r>
      <w:proofErr w:type="spellStart"/>
      <w:r>
        <w:rPr>
          <w:lang w:val="hu-HU"/>
        </w:rPr>
        <w:t>handlers</w:t>
      </w:r>
      <w:proofErr w:type="spellEnd"/>
      <w:r>
        <w:rPr>
          <w:lang w:val="hu-HU"/>
        </w:rPr>
        <w:t xml:space="preserve"> etc.</w:t>
      </w:r>
    </w:p>
  </w:footnote>
  <w:footnote w:id="41">
    <w:p w14:paraId="6D3E5009" w14:textId="11088DD5" w:rsidR="008E3412" w:rsidRPr="004F76AC" w:rsidRDefault="008E3412" w:rsidP="00F0688A">
      <w:pPr>
        <w:pStyle w:val="Lbjegyzetszveg"/>
        <w:spacing w:after="0"/>
        <w:ind w:left="142" w:firstLine="0"/>
        <w:rPr>
          <w:lang w:val="hu-HU"/>
        </w:rPr>
      </w:pPr>
      <w:r>
        <w:rPr>
          <w:rStyle w:val="Lbjegyzet-hivatkozs"/>
        </w:rPr>
        <w:footnoteRef/>
      </w:r>
      <w:r>
        <w:t xml:space="preserve"> </w:t>
      </w:r>
      <w:r>
        <w:rPr>
          <w:lang w:val="hu-HU"/>
        </w:rPr>
        <w:t>The</w:t>
      </w:r>
      <w:r w:rsidRPr="00D97761">
        <w:rPr>
          <w:lang w:val="hu-HU"/>
        </w:rPr>
        <w:t xml:space="preserve"> </w:t>
      </w:r>
      <w:proofErr w:type="spellStart"/>
      <w:r w:rsidRPr="00D97761">
        <w:rPr>
          <w:lang w:val="hu-HU"/>
        </w:rPr>
        <w:t>process</w:t>
      </w:r>
      <w:proofErr w:type="spellEnd"/>
      <w:r w:rsidRPr="00D97761">
        <w:rPr>
          <w:lang w:val="hu-HU"/>
        </w:rPr>
        <w:t xml:space="preserve"> of </w:t>
      </w:r>
      <w:proofErr w:type="spellStart"/>
      <w:r w:rsidRPr="00D97761">
        <w:rPr>
          <w:lang w:val="hu-HU"/>
        </w:rPr>
        <w:t>putting</w:t>
      </w:r>
      <w:proofErr w:type="spellEnd"/>
      <w:r w:rsidRPr="00D97761">
        <w:rPr>
          <w:lang w:val="hu-HU"/>
        </w:rPr>
        <w:t xml:space="preserve"> </w:t>
      </w:r>
      <w:r>
        <w:rPr>
          <w:lang w:val="hu-HU"/>
        </w:rPr>
        <w:t xml:space="preserve">an </w:t>
      </w:r>
      <w:proofErr w:type="spellStart"/>
      <w:r>
        <w:rPr>
          <w:lang w:val="hu-HU"/>
        </w:rPr>
        <w:t>expected</w:t>
      </w:r>
      <w:proofErr w:type="spellEnd"/>
      <w:r>
        <w:rPr>
          <w:lang w:val="hu-HU"/>
        </w:rPr>
        <w:t xml:space="preserve"> </w:t>
      </w:r>
      <w:proofErr w:type="spellStart"/>
      <w:r>
        <w:rPr>
          <w:lang w:val="hu-HU"/>
        </w:rPr>
        <w:t>load</w:t>
      </w:r>
      <w:proofErr w:type="spellEnd"/>
      <w:r w:rsidRPr="00D97761">
        <w:rPr>
          <w:lang w:val="hu-HU"/>
        </w:rPr>
        <w:t xml:space="preserve"> </w:t>
      </w:r>
      <w:proofErr w:type="spellStart"/>
      <w:r w:rsidRPr="00D97761">
        <w:rPr>
          <w:lang w:val="hu-HU"/>
        </w:rPr>
        <w:t>on</w:t>
      </w:r>
      <w:proofErr w:type="spellEnd"/>
      <w:r w:rsidRPr="00D97761">
        <w:rPr>
          <w:lang w:val="hu-HU"/>
        </w:rPr>
        <w:t xml:space="preserve"> </w:t>
      </w:r>
      <w:proofErr w:type="spellStart"/>
      <w:r>
        <w:rPr>
          <w:lang w:val="hu-HU"/>
        </w:rPr>
        <w:t>the</w:t>
      </w:r>
      <w:proofErr w:type="spellEnd"/>
      <w:r w:rsidRPr="00D97761">
        <w:rPr>
          <w:lang w:val="hu-HU"/>
        </w:rPr>
        <w:t xml:space="preserve"> </w:t>
      </w:r>
      <w:proofErr w:type="spellStart"/>
      <w:r w:rsidRPr="00D97761">
        <w:rPr>
          <w:lang w:val="hu-HU"/>
        </w:rPr>
        <w:t>system</w:t>
      </w:r>
      <w:proofErr w:type="spellEnd"/>
      <w:r w:rsidRPr="00D97761">
        <w:rPr>
          <w:lang w:val="hu-HU"/>
        </w:rPr>
        <w:t xml:space="preserve"> and </w:t>
      </w:r>
      <w:proofErr w:type="spellStart"/>
      <w:r>
        <w:rPr>
          <w:lang w:val="hu-HU"/>
        </w:rPr>
        <w:t>then</w:t>
      </w:r>
      <w:proofErr w:type="spellEnd"/>
      <w:r>
        <w:rPr>
          <w:lang w:val="hu-HU"/>
        </w:rPr>
        <w:t xml:space="preserve"> </w:t>
      </w:r>
      <w:proofErr w:type="spellStart"/>
      <w:r w:rsidRPr="00D97761">
        <w:rPr>
          <w:lang w:val="hu-HU"/>
        </w:rPr>
        <w:t>measuring</w:t>
      </w:r>
      <w:proofErr w:type="spellEnd"/>
      <w:r w:rsidRPr="00D97761">
        <w:rPr>
          <w:lang w:val="hu-HU"/>
        </w:rPr>
        <w:t xml:space="preserve"> </w:t>
      </w:r>
      <w:proofErr w:type="spellStart"/>
      <w:r w:rsidRPr="00D97761">
        <w:rPr>
          <w:lang w:val="hu-HU"/>
        </w:rPr>
        <w:t>its</w:t>
      </w:r>
      <w:proofErr w:type="spellEnd"/>
      <w:r w:rsidRPr="00D97761">
        <w:rPr>
          <w:lang w:val="hu-HU"/>
        </w:rPr>
        <w:t xml:space="preserve"> </w:t>
      </w:r>
      <w:proofErr w:type="spellStart"/>
      <w:r w:rsidRPr="00D97761">
        <w:rPr>
          <w:lang w:val="hu-HU"/>
        </w:rPr>
        <w:t>response</w:t>
      </w:r>
      <w:proofErr w:type="spellEnd"/>
      <w:r>
        <w:rPr>
          <w:lang w:val="hu-HU"/>
        </w:rPr>
        <w:t>.</w:t>
      </w:r>
    </w:p>
  </w:footnote>
  <w:footnote w:id="42">
    <w:p w14:paraId="6DDBF00C" w14:textId="63FC1CC1" w:rsidR="008E3412" w:rsidRPr="00D97761" w:rsidRDefault="008E3412" w:rsidP="00D97761">
      <w:pPr>
        <w:pStyle w:val="Lbjegyzetszveg"/>
        <w:spacing w:after="0"/>
        <w:ind w:left="142" w:firstLine="0"/>
        <w:rPr>
          <w:lang w:val="hu-HU"/>
        </w:rPr>
      </w:pPr>
      <w:r>
        <w:rPr>
          <w:rStyle w:val="Lbjegyzet-hivatkozs"/>
        </w:rPr>
        <w:footnoteRef/>
      </w:r>
      <w:r>
        <w:t xml:space="preserve"> The process of intense testing in order to determine the stability of the system. In game development mostly servers are stress tested and not the game itself.</w:t>
      </w:r>
    </w:p>
  </w:footnote>
  <w:footnote w:id="43">
    <w:p w14:paraId="68A47875" w14:textId="0A6BD8B7" w:rsidR="008E3412" w:rsidRPr="00D97761" w:rsidRDefault="008E3412" w:rsidP="00D97761">
      <w:pPr>
        <w:pStyle w:val="Lbjegyzetszveg"/>
        <w:spacing w:after="0"/>
        <w:ind w:left="142" w:firstLine="0"/>
        <w:rPr>
          <w:lang w:val="hu-HU"/>
        </w:rPr>
      </w:pPr>
      <w:r>
        <w:rPr>
          <w:rStyle w:val="Lbjegyzet-hivatkozs"/>
        </w:rPr>
        <w:footnoteRef/>
      </w:r>
      <w:r>
        <w:t xml:space="preserve"> The process of testing the performance with various hardware and system configurations.</w:t>
      </w:r>
    </w:p>
  </w:footnote>
  <w:footnote w:id="44">
    <w:p w14:paraId="3A5EE055" w14:textId="48D99969" w:rsidR="008E3412" w:rsidRPr="004246C0" w:rsidRDefault="008E3412" w:rsidP="00CC6998">
      <w:pPr>
        <w:pStyle w:val="Lbjegyzetszveg"/>
        <w:spacing w:after="0"/>
        <w:ind w:left="142" w:firstLine="0"/>
        <w:rPr>
          <w:lang w:val="hu-HU"/>
        </w:rPr>
      </w:pPr>
      <w:r>
        <w:rPr>
          <w:rStyle w:val="Lbjegyzet-hivatkozs"/>
        </w:rPr>
        <w:footnoteRef/>
      </w:r>
      <w:r>
        <w:t xml:space="preserve"> </w:t>
      </w:r>
      <w:r w:rsidRPr="004F76AC">
        <w:rPr>
          <w:b/>
          <w:bCs/>
        </w:rPr>
        <w:t>A</w:t>
      </w:r>
      <w:r>
        <w:t xml:space="preserve">rrange </w:t>
      </w:r>
      <w:r w:rsidRPr="004F76AC">
        <w:rPr>
          <w:b/>
          <w:bCs/>
        </w:rPr>
        <w:t>A</w:t>
      </w:r>
      <w:r>
        <w:t xml:space="preserve">ct </w:t>
      </w:r>
      <w:r w:rsidRPr="004F76AC">
        <w:rPr>
          <w:b/>
          <w:bCs/>
        </w:rPr>
        <w:t>A</w:t>
      </w:r>
      <w:r>
        <w:t xml:space="preserve">ssert is a software industry standard testing pattern. In arrange we setup the test’s prerequisites, in </w:t>
      </w:r>
      <w:proofErr w:type="spellStart"/>
      <w:r>
        <w:t>act</w:t>
      </w:r>
      <w:proofErr w:type="spellEnd"/>
      <w:r>
        <w:t xml:space="preserve"> we do the main action from the point of the test and finally in the assert section we check if the results are indeed the expected results. This pattern greatly helps readability.</w:t>
      </w:r>
    </w:p>
  </w:footnote>
  <w:footnote w:id="45">
    <w:p w14:paraId="1940B3D6" w14:textId="45B6ACAD" w:rsidR="008E3412" w:rsidRPr="00344CCB" w:rsidRDefault="008E3412" w:rsidP="00EA4427">
      <w:pPr>
        <w:pStyle w:val="Lbjegyzetszveg"/>
        <w:spacing w:after="0"/>
        <w:ind w:left="142" w:firstLine="0"/>
        <w:rPr>
          <w:lang w:val="hu-HU"/>
        </w:rPr>
      </w:pPr>
      <w:r>
        <w:rPr>
          <w:rStyle w:val="Lbjegyzet-hivatkozs"/>
        </w:rPr>
        <w:footnoteRef/>
      </w:r>
      <w:r>
        <w:t xml:space="preserve"> </w:t>
      </w:r>
      <w:r w:rsidRPr="00344CCB">
        <w:t xml:space="preserve">The Unity Test Framework enables </w:t>
      </w:r>
      <w:r>
        <w:t>developers</w:t>
      </w:r>
      <w:r w:rsidRPr="00344CCB">
        <w:t xml:space="preserve"> to test their code in both Edit and Play Mode</w:t>
      </w:r>
      <w:r>
        <w:t xml:space="preserve"> </w:t>
      </w:r>
      <w:r w:rsidRPr="00344CCB">
        <w:t>and also on target platforms such as Standalone, Android, iOS, etc.</w:t>
      </w:r>
    </w:p>
  </w:footnote>
  <w:footnote w:id="46">
    <w:p w14:paraId="0FBE2DC5" w14:textId="1753E4EE" w:rsidR="008E3412" w:rsidRPr="00EA4427" w:rsidRDefault="008E3412" w:rsidP="00AD4386">
      <w:pPr>
        <w:pStyle w:val="Lbjegyzetszveg"/>
        <w:spacing w:after="0"/>
        <w:ind w:left="142" w:firstLine="0"/>
        <w:rPr>
          <w:lang w:val="hu-HU"/>
        </w:rPr>
      </w:pPr>
      <w:r>
        <w:rPr>
          <w:rStyle w:val="Lbjegyzet-hivatkozs"/>
        </w:rPr>
        <w:footnoteRef/>
      </w:r>
      <w:r>
        <w:t xml:space="preserve"> Unit testing is a software testing method where individual areas of the software are tested.</w:t>
      </w:r>
      <w:r>
        <w:br/>
      </w:r>
      <w:hyperlink r:id="rId4" w:history="1">
        <w:r>
          <w:rPr>
            <w:rStyle w:val="Hiperhivatkozs"/>
          </w:rPr>
          <w:t>https://docs.microsoft.com/en-us/visualstudio/test/unit-test-basics?view=vs-2019</w:t>
        </w:r>
      </w:hyperlink>
    </w:p>
  </w:footnote>
  <w:footnote w:id="47">
    <w:p w14:paraId="786DE0A9" w14:textId="6F8F7D6C" w:rsidR="008E3412" w:rsidRPr="006242F2" w:rsidRDefault="008E3412" w:rsidP="006242F2">
      <w:pPr>
        <w:pStyle w:val="Lbjegyzetszveg"/>
        <w:spacing w:after="0"/>
        <w:ind w:firstLine="142"/>
        <w:rPr>
          <w:lang w:val="hu-HU"/>
        </w:rPr>
      </w:pPr>
      <w:r>
        <w:rPr>
          <w:rStyle w:val="Lbjegyzet-hivatkozs"/>
        </w:rPr>
        <w:footnoteRef/>
      </w:r>
      <w:r>
        <w:t xml:space="preserve"> A unit </w:t>
      </w:r>
      <w:r w:rsidRPr="006242F2">
        <w:t>testing framework for</w:t>
      </w:r>
      <w:r>
        <w:t xml:space="preserve"> </w:t>
      </w:r>
      <w:r w:rsidRPr="006242F2">
        <w:t>.</w:t>
      </w:r>
      <w:r>
        <w:t>NET,</w:t>
      </w:r>
      <w:r w:rsidRPr="006242F2">
        <w:t xml:space="preserve"> </w:t>
      </w:r>
      <w:r>
        <w:t>i</w:t>
      </w:r>
      <w:r w:rsidRPr="006242F2">
        <w:t>nitially ported from J</w:t>
      </w:r>
      <w:r>
        <w:t>U</w:t>
      </w:r>
      <w:r w:rsidRPr="006242F2">
        <w:t>nit</w:t>
      </w:r>
      <w:r>
        <w:t xml:space="preserve">. </w:t>
      </w:r>
      <w:proofErr w:type="spellStart"/>
      <w:r>
        <w:t>NUnit</w:t>
      </w:r>
      <w:proofErr w:type="spellEnd"/>
      <w:r>
        <w:t xml:space="preserve"> is part of the .NET Foundation</w:t>
      </w:r>
    </w:p>
  </w:footnote>
  <w:footnote w:id="48">
    <w:p w14:paraId="482A736F" w14:textId="3FED7A90" w:rsidR="008E3412" w:rsidRPr="00AD4386" w:rsidRDefault="008E3412" w:rsidP="00386F4B">
      <w:pPr>
        <w:pStyle w:val="Lbjegyzetszveg"/>
        <w:ind w:left="142" w:firstLine="0"/>
        <w:rPr>
          <w:lang w:val="hu-HU"/>
        </w:rPr>
      </w:pPr>
      <w:r>
        <w:rPr>
          <w:rStyle w:val="Lbjegyzet-hivatkozs"/>
        </w:rPr>
        <w:footnoteRef/>
      </w:r>
      <w:r>
        <w:t xml:space="preserve"> Warmup is mostly important in JIT based environments where the compiler can optimize the execution at runtime. Warmups can also help in non-JIT based environments to setup an optimal CPU cache etc.</w:t>
      </w:r>
    </w:p>
  </w:footnote>
  <w:footnote w:id="49">
    <w:p w14:paraId="7350A867" w14:textId="49399CF5" w:rsidR="008E3412" w:rsidRPr="005F1ECC" w:rsidRDefault="008E3412" w:rsidP="005F1ECC">
      <w:pPr>
        <w:pStyle w:val="Lbjegyzetszveg"/>
        <w:spacing w:after="0"/>
        <w:ind w:left="142" w:firstLine="0"/>
        <w:rPr>
          <w:lang w:val="hu-HU"/>
        </w:rPr>
      </w:pPr>
      <w:r>
        <w:rPr>
          <w:rStyle w:val="Lbjegyzet-hivatkozs"/>
        </w:rPr>
        <w:footnoteRef/>
      </w:r>
      <w:r>
        <w:t xml:space="preserve"> </w:t>
      </w:r>
      <w:r w:rsidRPr="00AA2BE0">
        <w:rPr>
          <w:b/>
          <w:bCs/>
        </w:rPr>
        <w:t>E</w:t>
      </w:r>
      <w:r w:rsidRPr="00AA2BE0">
        <w:t xml:space="preserve">xtensible </w:t>
      </w:r>
      <w:r w:rsidRPr="00AA2BE0">
        <w:rPr>
          <w:b/>
          <w:bCs/>
        </w:rPr>
        <w:t>M</w:t>
      </w:r>
      <w:r w:rsidRPr="00AA2BE0">
        <w:t xml:space="preserve">arkup </w:t>
      </w:r>
      <w:r w:rsidRPr="00AA2BE0">
        <w:rPr>
          <w:b/>
          <w:bCs/>
        </w:rPr>
        <w:t>L</w:t>
      </w:r>
      <w:r w:rsidRPr="00AA2BE0">
        <w:t>anguage</w:t>
      </w:r>
      <w:r>
        <w:t xml:space="preserve"> is both a human and machine-readable data-interchange file format.</w:t>
      </w:r>
    </w:p>
  </w:footnote>
  <w:footnote w:id="50">
    <w:p w14:paraId="1F3AD9D4" w14:textId="0E3BC9BA" w:rsidR="008E3412" w:rsidRPr="005F1ECC" w:rsidRDefault="008E3412" w:rsidP="005F1ECC">
      <w:pPr>
        <w:pStyle w:val="Lbjegyzetszveg"/>
        <w:ind w:left="142" w:firstLine="0"/>
        <w:rPr>
          <w:lang w:val="hu-HU"/>
        </w:rPr>
      </w:pPr>
      <w:r>
        <w:rPr>
          <w:rStyle w:val="Lbjegyzet-hivatkozs"/>
        </w:rPr>
        <w:footnoteRef/>
      </w:r>
      <w:r>
        <w:t xml:space="preserve"> </w:t>
      </w:r>
      <w:r w:rsidRPr="00CA2FD7">
        <w:rPr>
          <w:b/>
          <w:bCs/>
        </w:rPr>
        <w:t>J</w:t>
      </w:r>
      <w:r>
        <w:t>ava</w:t>
      </w:r>
      <w:r w:rsidRPr="00715EA5">
        <w:rPr>
          <w:b/>
          <w:bCs/>
        </w:rPr>
        <w:t>S</w:t>
      </w:r>
      <w:r>
        <w:t xml:space="preserve">cript </w:t>
      </w:r>
      <w:r w:rsidRPr="00174D96">
        <w:rPr>
          <w:b/>
          <w:bCs/>
        </w:rPr>
        <w:t>O</w:t>
      </w:r>
      <w:r>
        <w:t xml:space="preserve">bject </w:t>
      </w:r>
      <w:r w:rsidRPr="00174D96">
        <w:rPr>
          <w:b/>
          <w:bCs/>
        </w:rPr>
        <w:t>N</w:t>
      </w:r>
      <w:r>
        <w:t>otation, is both a human and machine-readable data-interchange file format.</w:t>
      </w:r>
    </w:p>
  </w:footnote>
  <w:footnote w:id="51">
    <w:p w14:paraId="57A263AA" w14:textId="2BB9708B" w:rsidR="008E3412" w:rsidRPr="008C64CE" w:rsidRDefault="008E3412" w:rsidP="00FC1514">
      <w:pPr>
        <w:pStyle w:val="Lbjegyzetszveg"/>
        <w:spacing w:after="0"/>
        <w:ind w:left="142" w:firstLine="0"/>
        <w:rPr>
          <w:lang w:val="hu-HU"/>
        </w:rPr>
      </w:pPr>
      <w:r>
        <w:rPr>
          <w:rStyle w:val="Lbjegyzet-hivatkozs"/>
        </w:rPr>
        <w:footnoteRef/>
      </w:r>
      <w:r>
        <w:t xml:space="preserve"> </w:t>
      </w:r>
      <w:r w:rsidRPr="008C64CE">
        <w:rPr>
          <w:b/>
          <w:bCs/>
        </w:rPr>
        <w:t>C</w:t>
      </w:r>
      <w:r w:rsidRPr="008C64CE">
        <w:t>omma-</w:t>
      </w:r>
      <w:r w:rsidRPr="008C64CE">
        <w:rPr>
          <w:b/>
          <w:bCs/>
        </w:rPr>
        <w:t>s</w:t>
      </w:r>
      <w:r w:rsidRPr="008C64CE">
        <w:t xml:space="preserve">eparated </w:t>
      </w:r>
      <w:r w:rsidRPr="008C64CE">
        <w:rPr>
          <w:b/>
          <w:bCs/>
        </w:rPr>
        <w:t>v</w:t>
      </w:r>
      <w:r w:rsidRPr="008C64CE">
        <w:t>alues</w:t>
      </w:r>
      <w:r>
        <w:t xml:space="preserve"> or </w:t>
      </w:r>
      <w:r w:rsidRPr="008C64CE">
        <w:rPr>
          <w:b/>
          <w:bCs/>
        </w:rPr>
        <w:t>C</w:t>
      </w:r>
      <w:r>
        <w:t>haracter</w:t>
      </w:r>
      <w:r w:rsidRPr="008C64CE">
        <w:t>-</w:t>
      </w:r>
      <w:r w:rsidRPr="008C64CE">
        <w:rPr>
          <w:b/>
          <w:bCs/>
        </w:rPr>
        <w:t>s</w:t>
      </w:r>
      <w:r w:rsidRPr="008C64CE">
        <w:t xml:space="preserve">eparated </w:t>
      </w:r>
      <w:r w:rsidRPr="008C64CE">
        <w:rPr>
          <w:b/>
          <w:bCs/>
        </w:rPr>
        <w:t>v</w:t>
      </w:r>
      <w:r w:rsidRPr="008C64CE">
        <w:t>alues</w:t>
      </w:r>
      <w:r>
        <w:t xml:space="preserve"> </w:t>
      </w:r>
      <w:r w:rsidRPr="008C64CE">
        <w:t xml:space="preserve">is a common data exchange format </w:t>
      </w:r>
      <w:r>
        <w:t>which is</w:t>
      </w:r>
      <w:r w:rsidRPr="008C64CE">
        <w:t xml:space="preserve"> supported by</w:t>
      </w:r>
      <w:r>
        <w:t xml:space="preserve"> many</w:t>
      </w:r>
      <w:r w:rsidRPr="008C64CE">
        <w:t xml:space="preserve"> applications</w:t>
      </w:r>
    </w:p>
  </w:footnote>
  <w:footnote w:id="52">
    <w:p w14:paraId="65D299AC" w14:textId="73C0F6B5" w:rsidR="008E3412" w:rsidRPr="007C4B41" w:rsidRDefault="008E3412" w:rsidP="007C4B41">
      <w:pPr>
        <w:pStyle w:val="Lbjegyzetszveg"/>
        <w:spacing w:after="0"/>
        <w:ind w:firstLine="142"/>
        <w:rPr>
          <w:lang w:val="hu-HU"/>
        </w:rPr>
      </w:pPr>
      <w:r>
        <w:rPr>
          <w:rStyle w:val="Lbjegyzet-hivatkozs"/>
        </w:rPr>
        <w:footnoteRef/>
      </w:r>
      <w:r>
        <w:t xml:space="preserve"> </w:t>
      </w:r>
      <w:r w:rsidRPr="007C4B41">
        <w:t>Power BI</w:t>
      </w:r>
      <w:r>
        <w:t xml:space="preserve"> is robust service for data visualization that can easily create reports and dashboards.</w:t>
      </w:r>
    </w:p>
  </w:footnote>
  <w:footnote w:id="53">
    <w:p w14:paraId="327BBD13" w14:textId="4C5A04EE" w:rsidR="008E3412" w:rsidRPr="00AD0FB0" w:rsidRDefault="008E3412" w:rsidP="00AD0FB0">
      <w:pPr>
        <w:pStyle w:val="Lbjegyzetszveg"/>
        <w:spacing w:after="0"/>
        <w:ind w:firstLine="142"/>
        <w:rPr>
          <w:lang w:val="hu-HU"/>
        </w:rPr>
      </w:pPr>
      <w:r>
        <w:rPr>
          <w:rStyle w:val="Lbjegyzet-hivatkozs"/>
        </w:rPr>
        <w:footnoteRef/>
      </w:r>
      <w:r>
        <w:t xml:space="preserve"> </w:t>
      </w:r>
      <w:hyperlink r:id="rId5" w:history="1">
        <w:r w:rsidRPr="00942B8A">
          <w:rPr>
            <w:rStyle w:val="Hiperhivatkozs"/>
          </w:rPr>
          <w:t>https://github.com/Menyus777/Game-engine-specific-optimization-techniques-for-Unity</w:t>
        </w:r>
      </w:hyperlink>
    </w:p>
  </w:footnote>
  <w:footnote w:id="54">
    <w:p w14:paraId="5A740D31" w14:textId="5B6B93D1" w:rsidR="008E3412" w:rsidRPr="00E85BD7" w:rsidRDefault="008E3412" w:rsidP="00835F01">
      <w:pPr>
        <w:pStyle w:val="Lbjegyzetszveg"/>
        <w:spacing w:after="0"/>
        <w:ind w:left="142" w:firstLine="0"/>
        <w:rPr>
          <w:lang w:val="hu-HU"/>
        </w:rPr>
      </w:pPr>
      <w:r>
        <w:rPr>
          <w:rStyle w:val="Lbjegyzet-hivatkozs"/>
        </w:rPr>
        <w:footnoteRef/>
      </w:r>
      <w:r>
        <w:t xml:space="preserve"> </w:t>
      </w:r>
      <w:r>
        <w:rPr>
          <w:lang w:val="hu-HU"/>
        </w:rPr>
        <w:t xml:space="preserve">In </w:t>
      </w:r>
      <w:proofErr w:type="spellStart"/>
      <w:r>
        <w:rPr>
          <w:lang w:val="hu-HU"/>
        </w:rPr>
        <w:t>Unity</w:t>
      </w:r>
      <w:proofErr w:type="spellEnd"/>
      <w:r>
        <w:rPr>
          <w:lang w:val="hu-HU"/>
        </w:rPr>
        <w:t xml:space="preserve"> </w:t>
      </w:r>
      <w:proofErr w:type="spellStart"/>
      <w:r>
        <w:rPr>
          <w:lang w:val="hu-HU"/>
        </w:rPr>
        <w:t>coroutines</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implemented</w:t>
      </w:r>
      <w:proofErr w:type="spellEnd"/>
      <w:r>
        <w:rPr>
          <w:lang w:val="hu-HU"/>
        </w:rPr>
        <w:t xml:space="preserve"> </w:t>
      </w:r>
      <w:proofErr w:type="spellStart"/>
      <w:r>
        <w:rPr>
          <w:lang w:val="hu-HU"/>
        </w:rPr>
        <w:t>via</w:t>
      </w:r>
      <w:proofErr w:type="spellEnd"/>
      <w:r>
        <w:rPr>
          <w:lang w:val="hu-HU"/>
        </w:rPr>
        <w:t xml:space="preserve"> </w:t>
      </w:r>
      <w:proofErr w:type="spellStart"/>
      <w:r>
        <w:rPr>
          <w:lang w:val="hu-HU"/>
        </w:rPr>
        <w:t>enumerators</w:t>
      </w:r>
      <w:proofErr w:type="spellEnd"/>
      <w:r>
        <w:rPr>
          <w:lang w:val="hu-HU"/>
        </w:rPr>
        <w:t xml:space="preserve"> </w:t>
      </w:r>
      <w:proofErr w:type="spellStart"/>
      <w:r>
        <w:rPr>
          <w:lang w:val="hu-HU"/>
        </w:rPr>
        <w:t>therefore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yielding</w:t>
      </w:r>
      <w:proofErr w:type="spellEnd"/>
      <w:r>
        <w:rPr>
          <w:lang w:val="hu-HU"/>
        </w:rPr>
        <w:t xml:space="preserve"> </w:t>
      </w:r>
      <w:proofErr w:type="spellStart"/>
      <w:r>
        <w:rPr>
          <w:lang w:val="hu-HU"/>
        </w:rPr>
        <w:t>logic</w:t>
      </w:r>
      <w:proofErr w:type="spellEnd"/>
      <w:r>
        <w:rPr>
          <w:lang w:val="hu-HU"/>
        </w:rPr>
        <w:t xml:space="preserve"> in </w:t>
      </w:r>
      <w:proofErr w:type="spellStart"/>
      <w:r w:rsidRPr="00E85BD7">
        <w:rPr>
          <w:b/>
          <w:bCs/>
          <w:lang w:val="hu-HU"/>
        </w:rPr>
        <w:t>Figure</w:t>
      </w:r>
      <w:proofErr w:type="spellEnd"/>
      <w:r w:rsidRPr="00E85BD7">
        <w:rPr>
          <w:b/>
          <w:bCs/>
          <w:lang w:val="hu-HU"/>
        </w:rPr>
        <w:t xml:space="preserve"> 18</w:t>
      </w:r>
      <w:r w:rsidRPr="009210C3">
        <w:rPr>
          <w:lang w:val="hu-HU"/>
        </w:rPr>
        <w:t>.</w:t>
      </w:r>
      <w:r>
        <w:rPr>
          <w:lang w:val="hu-HU"/>
        </w:rPr>
        <w:t xml:space="preserve"> </w:t>
      </w:r>
    </w:p>
  </w:footnote>
  <w:footnote w:id="55">
    <w:p w14:paraId="693BF35F" w14:textId="16F3C99F" w:rsidR="008E3412" w:rsidRPr="004A2CCD" w:rsidRDefault="008E3412" w:rsidP="004A2CCD">
      <w:pPr>
        <w:pStyle w:val="Lbjegyzetszveg"/>
        <w:ind w:left="142" w:firstLine="0"/>
        <w:rPr>
          <w:lang w:val="hu-HU"/>
        </w:rPr>
      </w:pPr>
      <w:r>
        <w:rPr>
          <w:rStyle w:val="Lbjegyzet-hivatkozs"/>
        </w:rPr>
        <w:footnoteRef/>
      </w:r>
      <w:r>
        <w:t xml:space="preserve"> </w:t>
      </w:r>
      <w:proofErr w:type="spellStart"/>
      <w:r w:rsidRPr="00B52379">
        <w:rPr>
          <w:lang w:val="hu-HU"/>
        </w:rPr>
        <w:t>Coroutines</w:t>
      </w:r>
      <w:proofErr w:type="spellEnd"/>
      <w:r w:rsidRPr="00B52379">
        <w:rPr>
          <w:lang w:val="hu-HU"/>
        </w:rPr>
        <w:t xml:space="preserve"> </w:t>
      </w:r>
      <w:proofErr w:type="spellStart"/>
      <w:r w:rsidRPr="00B52379">
        <w:rPr>
          <w:lang w:val="hu-HU"/>
        </w:rPr>
        <w:t>are</w:t>
      </w:r>
      <w:proofErr w:type="spellEnd"/>
      <w:r w:rsidRPr="00B52379">
        <w:rPr>
          <w:lang w:val="hu-HU"/>
        </w:rPr>
        <w:t xml:space="preserve"> a </w:t>
      </w:r>
      <w:proofErr w:type="spellStart"/>
      <w:r w:rsidRPr="00B52379">
        <w:rPr>
          <w:lang w:val="hu-HU"/>
        </w:rPr>
        <w:t>type</w:t>
      </w:r>
      <w:proofErr w:type="spellEnd"/>
      <w:r w:rsidRPr="00B52379">
        <w:rPr>
          <w:lang w:val="hu-HU"/>
        </w:rPr>
        <w:t xml:space="preserve"> of </w:t>
      </w:r>
      <w:proofErr w:type="spellStart"/>
      <w:r w:rsidRPr="00B52379">
        <w:rPr>
          <w:lang w:val="hu-HU"/>
        </w:rPr>
        <w:t>methods</w:t>
      </w:r>
      <w:proofErr w:type="spellEnd"/>
      <w:r w:rsidRPr="00B52379">
        <w:rPr>
          <w:lang w:val="hu-HU"/>
        </w:rPr>
        <w:t xml:space="preserve"> </w:t>
      </w:r>
      <w:proofErr w:type="spellStart"/>
      <w:r w:rsidRPr="00B52379">
        <w:rPr>
          <w:lang w:val="hu-HU"/>
        </w:rPr>
        <w:t>which</w:t>
      </w:r>
      <w:proofErr w:type="spellEnd"/>
      <w:r w:rsidRPr="00B52379">
        <w:rPr>
          <w:lang w:val="hu-HU"/>
        </w:rPr>
        <w:t xml:space="preserve"> </w:t>
      </w:r>
      <w:proofErr w:type="spellStart"/>
      <w:r w:rsidRPr="00B52379">
        <w:rPr>
          <w:lang w:val="hu-HU"/>
        </w:rPr>
        <w:t>can</w:t>
      </w:r>
      <w:proofErr w:type="spellEnd"/>
      <w:r w:rsidRPr="00B52379">
        <w:rPr>
          <w:lang w:val="hu-HU"/>
        </w:rPr>
        <w:t xml:space="preserve"> </w:t>
      </w:r>
      <w:proofErr w:type="spellStart"/>
      <w:r w:rsidRPr="00B52379">
        <w:rPr>
          <w:lang w:val="hu-HU"/>
        </w:rPr>
        <w:t>pause</w:t>
      </w:r>
      <w:proofErr w:type="spellEnd"/>
      <w:r w:rsidRPr="00B52379">
        <w:rPr>
          <w:lang w:val="hu-HU"/>
        </w:rPr>
        <w:t xml:space="preserve"> </w:t>
      </w:r>
      <w:proofErr w:type="spellStart"/>
      <w:r w:rsidRPr="00B52379">
        <w:rPr>
          <w:lang w:val="hu-HU"/>
        </w:rPr>
        <w:t>execution</w:t>
      </w:r>
      <w:proofErr w:type="spellEnd"/>
      <w:r w:rsidRPr="00B52379">
        <w:rPr>
          <w:lang w:val="hu-HU"/>
        </w:rPr>
        <w:t xml:space="preserve">, </w:t>
      </w:r>
      <w:proofErr w:type="spellStart"/>
      <w:r w:rsidRPr="00B52379">
        <w:rPr>
          <w:lang w:val="hu-HU"/>
        </w:rPr>
        <w:t>save</w:t>
      </w:r>
      <w:proofErr w:type="spellEnd"/>
      <w:r w:rsidRPr="00B52379">
        <w:rPr>
          <w:lang w:val="hu-HU"/>
        </w:rPr>
        <w:t xml:space="preserve"> </w:t>
      </w:r>
      <w:proofErr w:type="spellStart"/>
      <w:r w:rsidRPr="00B52379">
        <w:rPr>
          <w:lang w:val="hu-HU"/>
        </w:rPr>
        <w:t>state</w:t>
      </w:r>
      <w:proofErr w:type="spellEnd"/>
      <w:r w:rsidRPr="00B52379">
        <w:rPr>
          <w:lang w:val="hu-HU"/>
        </w:rPr>
        <w:t xml:space="preserve">, </w:t>
      </w:r>
      <w:proofErr w:type="spellStart"/>
      <w:r w:rsidRPr="00B52379">
        <w:rPr>
          <w:lang w:val="hu-HU"/>
        </w:rPr>
        <w:t>then</w:t>
      </w:r>
      <w:proofErr w:type="spellEnd"/>
      <w:r w:rsidRPr="00B52379">
        <w:rPr>
          <w:lang w:val="hu-HU"/>
        </w:rPr>
        <w:t xml:space="preserve"> </w:t>
      </w:r>
      <w:proofErr w:type="spellStart"/>
      <w:r w:rsidRPr="00B52379">
        <w:rPr>
          <w:lang w:val="hu-HU"/>
        </w:rPr>
        <w:t>yield</w:t>
      </w:r>
      <w:proofErr w:type="spellEnd"/>
      <w:r w:rsidRPr="00B52379">
        <w:rPr>
          <w:lang w:val="hu-HU"/>
        </w:rPr>
        <w:t xml:space="preserve"> </w:t>
      </w:r>
      <w:proofErr w:type="spellStart"/>
      <w:r w:rsidRPr="00B52379">
        <w:rPr>
          <w:lang w:val="hu-HU"/>
        </w:rPr>
        <w:t>control</w:t>
      </w:r>
      <w:proofErr w:type="spellEnd"/>
      <w:r w:rsidRPr="00B52379">
        <w:rPr>
          <w:lang w:val="hu-HU"/>
        </w:rPr>
        <w:t xml:space="preserve"> back </w:t>
      </w:r>
      <w:proofErr w:type="spellStart"/>
      <w:r w:rsidRPr="00B52379">
        <w:rPr>
          <w:lang w:val="hu-HU"/>
        </w:rPr>
        <w:t>to</w:t>
      </w:r>
      <w:proofErr w:type="spellEnd"/>
      <w:r w:rsidRPr="00B52379">
        <w:rPr>
          <w:lang w:val="hu-HU"/>
        </w:rPr>
        <w:t xml:space="preserve"> </w:t>
      </w:r>
      <w:proofErr w:type="spellStart"/>
      <w:r w:rsidRPr="00B52379">
        <w:rPr>
          <w:lang w:val="hu-HU"/>
        </w:rPr>
        <w:t>Unity</w:t>
      </w:r>
      <w:r>
        <w:rPr>
          <w:lang w:val="hu-HU"/>
        </w:rPr>
        <w:t>’</w:t>
      </w:r>
      <w:r w:rsidRPr="00B52379">
        <w:rPr>
          <w:lang w:val="hu-HU"/>
        </w:rPr>
        <w:t>s</w:t>
      </w:r>
      <w:proofErr w:type="spellEnd"/>
      <w:r w:rsidRPr="00B52379">
        <w:rPr>
          <w:lang w:val="hu-HU"/>
        </w:rPr>
        <w:t xml:space="preserve"> game </w:t>
      </w:r>
      <w:proofErr w:type="spellStart"/>
      <w:r w:rsidRPr="00B52379">
        <w:rPr>
          <w:lang w:val="hu-HU"/>
        </w:rPr>
        <w:t>loop</w:t>
      </w:r>
      <w:proofErr w:type="spellEnd"/>
      <w:r w:rsidRPr="00B52379">
        <w:rPr>
          <w:lang w:val="hu-HU"/>
        </w:rPr>
        <w:t xml:space="preserve">, </w:t>
      </w:r>
      <w:proofErr w:type="spellStart"/>
      <w:r w:rsidRPr="00B52379">
        <w:rPr>
          <w:lang w:val="hu-HU"/>
        </w:rPr>
        <w:t>so</w:t>
      </w:r>
      <w:proofErr w:type="spellEnd"/>
      <w:r w:rsidRPr="00B52379">
        <w:rPr>
          <w:lang w:val="hu-HU"/>
        </w:rPr>
        <w:t xml:space="preserve"> </w:t>
      </w:r>
      <w:proofErr w:type="spellStart"/>
      <w:r w:rsidRPr="00B52379">
        <w:rPr>
          <w:lang w:val="hu-HU"/>
        </w:rPr>
        <w:t>later</w:t>
      </w:r>
      <w:proofErr w:type="spellEnd"/>
      <w:r w:rsidRPr="00B52379">
        <w:rPr>
          <w:lang w:val="hu-HU"/>
        </w:rPr>
        <w:t xml:space="preserve"> in </w:t>
      </w:r>
      <w:proofErr w:type="spellStart"/>
      <w:r w:rsidRPr="00B52379">
        <w:rPr>
          <w:lang w:val="hu-HU"/>
        </w:rPr>
        <w:t>time</w:t>
      </w:r>
      <w:proofErr w:type="spellEnd"/>
      <w:r w:rsidRPr="00B52379">
        <w:rPr>
          <w:lang w:val="hu-HU"/>
        </w:rPr>
        <w:t xml:space="preserve"> </w:t>
      </w:r>
      <w:proofErr w:type="spellStart"/>
      <w:r w:rsidRPr="00B52379">
        <w:rPr>
          <w:lang w:val="hu-HU"/>
        </w:rPr>
        <w:t>the</w:t>
      </w:r>
      <w:proofErr w:type="spellEnd"/>
      <w:r w:rsidRPr="00B52379">
        <w:rPr>
          <w:lang w:val="hu-HU"/>
        </w:rPr>
        <w:t xml:space="preserve"> </w:t>
      </w:r>
      <w:proofErr w:type="spellStart"/>
      <w:r w:rsidRPr="00B52379">
        <w:rPr>
          <w:lang w:val="hu-HU"/>
        </w:rPr>
        <w:t>coroutine</w:t>
      </w:r>
      <w:proofErr w:type="spellEnd"/>
      <w:r w:rsidRPr="00B52379">
        <w:rPr>
          <w:lang w:val="hu-HU"/>
        </w:rPr>
        <w:t xml:space="preserve"> </w:t>
      </w:r>
      <w:proofErr w:type="spellStart"/>
      <w:r w:rsidRPr="00B52379">
        <w:rPr>
          <w:lang w:val="hu-HU"/>
        </w:rPr>
        <w:t>can</w:t>
      </w:r>
      <w:proofErr w:type="spellEnd"/>
      <w:r w:rsidRPr="00B52379">
        <w:rPr>
          <w:lang w:val="hu-HU"/>
        </w:rPr>
        <w:t xml:space="preserve"> </w:t>
      </w:r>
      <w:proofErr w:type="spellStart"/>
      <w:r w:rsidRPr="00B52379">
        <w:rPr>
          <w:lang w:val="hu-HU"/>
        </w:rPr>
        <w:t>continue</w:t>
      </w:r>
      <w:proofErr w:type="spellEnd"/>
      <w:r w:rsidRPr="00B52379">
        <w:rPr>
          <w:lang w:val="hu-HU"/>
        </w:rPr>
        <w:t xml:space="preserve"> </w:t>
      </w:r>
      <w:proofErr w:type="spellStart"/>
      <w:r w:rsidRPr="00B52379">
        <w:rPr>
          <w:lang w:val="hu-HU"/>
        </w:rPr>
        <w:t>execution</w:t>
      </w:r>
      <w:proofErr w:type="spellEnd"/>
      <w:r w:rsidRPr="00B52379">
        <w:rPr>
          <w:lang w:val="hu-HU"/>
        </w:rPr>
        <w:t xml:space="preserve"> </w:t>
      </w:r>
      <w:proofErr w:type="spellStart"/>
      <w:r w:rsidRPr="00B52379">
        <w:rPr>
          <w:lang w:val="hu-HU"/>
        </w:rPr>
        <w:t>where</w:t>
      </w:r>
      <w:proofErr w:type="spellEnd"/>
      <w:r w:rsidRPr="00B52379">
        <w:rPr>
          <w:lang w:val="hu-HU"/>
        </w:rPr>
        <w:t xml:space="preserve"> </w:t>
      </w:r>
      <w:proofErr w:type="spellStart"/>
      <w:r w:rsidRPr="00B52379">
        <w:rPr>
          <w:lang w:val="hu-HU"/>
        </w:rPr>
        <w:t>it</w:t>
      </w:r>
      <w:proofErr w:type="spellEnd"/>
      <w:r w:rsidRPr="00B52379">
        <w:rPr>
          <w:lang w:val="hu-HU"/>
        </w:rPr>
        <w:t xml:space="preserve"> "</w:t>
      </w:r>
      <w:proofErr w:type="spellStart"/>
      <w:r w:rsidRPr="00B52379">
        <w:rPr>
          <w:lang w:val="hu-HU"/>
        </w:rPr>
        <w:t>left</w:t>
      </w:r>
      <w:proofErr w:type="spellEnd"/>
      <w:r w:rsidRPr="00B52379">
        <w:rPr>
          <w:lang w:val="hu-HU"/>
        </w:rPr>
        <w:t xml:space="preserve"> </w:t>
      </w:r>
      <w:proofErr w:type="spellStart"/>
      <w:r w:rsidRPr="00B52379">
        <w:rPr>
          <w:lang w:val="hu-HU"/>
        </w:rPr>
        <w:t>off</w:t>
      </w:r>
      <w:proofErr w:type="spellEnd"/>
      <w:r w:rsidRPr="00B52379">
        <w:rPr>
          <w:lang w:val="hu-HU"/>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8E3412" w:rsidRDefault="008E3412"/>
  <w:p w14:paraId="2E97C07A" w14:textId="77777777" w:rsidR="008E3412" w:rsidRDefault="008E3412"/>
  <w:p w14:paraId="0EBFDCC5" w14:textId="77777777" w:rsidR="008E3412" w:rsidRDefault="008E34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2B2211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F5A08F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086E7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46445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D4F38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9C17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E3253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89E2C9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04A080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8F628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9364F55E"/>
    <w:lvl w:ilvl="0" w:tplc="D5526A20">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FCE7A0C"/>
    <w:multiLevelType w:val="hybridMultilevel"/>
    <w:tmpl w:val="27BE1A92"/>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94770E4"/>
    <w:multiLevelType w:val="hybridMultilevel"/>
    <w:tmpl w:val="CFC09DB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582526"/>
    <w:multiLevelType w:val="hybridMultilevel"/>
    <w:tmpl w:val="A984B792"/>
    <w:lvl w:ilvl="0" w:tplc="0A42EAD6">
      <w:start w:val="1"/>
      <w:numFmt w:val="bullet"/>
      <w:lvlText w:val="▪"/>
      <w:lvlJc w:val="left"/>
      <w:pPr>
        <w:ind w:left="1145" w:hanging="360"/>
      </w:pPr>
      <w:rPr>
        <w:rFonts w:ascii="Book Antiqua" w:hAnsi="Book Antiqua"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0"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47484C35"/>
    <w:multiLevelType w:val="hybridMultilevel"/>
    <w:tmpl w:val="A83C9150"/>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9" w15:restartNumberingAfterBreak="0">
    <w:nsid w:val="5AD020E5"/>
    <w:multiLevelType w:val="hybridMultilevel"/>
    <w:tmpl w:val="2ED2A6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63E5189B"/>
    <w:multiLevelType w:val="hybridMultilevel"/>
    <w:tmpl w:val="46326A3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3"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4"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6"/>
  </w:num>
  <w:num w:numId="3">
    <w:abstractNumId w:val="16"/>
  </w:num>
  <w:num w:numId="4">
    <w:abstractNumId w:val="24"/>
  </w:num>
  <w:num w:numId="5">
    <w:abstractNumId w:val="25"/>
  </w:num>
  <w:num w:numId="6">
    <w:abstractNumId w:val="27"/>
  </w:num>
  <w:num w:numId="7">
    <w:abstractNumId w:val="20"/>
  </w:num>
  <w:num w:numId="8">
    <w:abstractNumId w:val="14"/>
  </w:num>
  <w:num w:numId="9">
    <w:abstractNumId w:val="22"/>
  </w:num>
  <w:num w:numId="10">
    <w:abstractNumId w:val="37"/>
  </w:num>
  <w:num w:numId="11">
    <w:abstractNumId w:val="23"/>
  </w:num>
  <w:num w:numId="12">
    <w:abstractNumId w:val="3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1"/>
  </w:num>
  <w:num w:numId="24">
    <w:abstractNumId w:val="18"/>
  </w:num>
  <w:num w:numId="25">
    <w:abstractNumId w:val="10"/>
  </w:num>
  <w:num w:numId="26">
    <w:abstractNumId w:val="33"/>
  </w:num>
  <w:num w:numId="27">
    <w:abstractNumId w:val="28"/>
  </w:num>
  <w:num w:numId="28">
    <w:abstractNumId w:val="17"/>
  </w:num>
  <w:num w:numId="29">
    <w:abstractNumId w:val="32"/>
  </w:num>
  <w:num w:numId="30">
    <w:abstractNumId w:val="34"/>
  </w:num>
  <w:num w:numId="31">
    <w:abstractNumId w:val="13"/>
  </w:num>
  <w:num w:numId="32">
    <w:abstractNumId w:val="30"/>
  </w:num>
  <w:num w:numId="33">
    <w:abstractNumId w:val="26"/>
  </w:num>
  <w:num w:numId="34">
    <w:abstractNumId w:val="19"/>
  </w:num>
  <w:num w:numId="35">
    <w:abstractNumId w:val="29"/>
  </w:num>
  <w:num w:numId="36">
    <w:abstractNumId w:val="31"/>
  </w:num>
  <w:num w:numId="37">
    <w:abstractNumId w:val="15"/>
  </w:num>
  <w:num w:numId="38">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proofState w:spelling="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24B0"/>
    <w:rsid w:val="000031C6"/>
    <w:rsid w:val="00003701"/>
    <w:rsid w:val="00003DFD"/>
    <w:rsid w:val="000051F3"/>
    <w:rsid w:val="00005B05"/>
    <w:rsid w:val="00005F11"/>
    <w:rsid w:val="000060C3"/>
    <w:rsid w:val="000062F4"/>
    <w:rsid w:val="00006510"/>
    <w:rsid w:val="000072C4"/>
    <w:rsid w:val="00007CE5"/>
    <w:rsid w:val="00010728"/>
    <w:rsid w:val="0001098C"/>
    <w:rsid w:val="000112EE"/>
    <w:rsid w:val="000114A7"/>
    <w:rsid w:val="0001192F"/>
    <w:rsid w:val="00011D5A"/>
    <w:rsid w:val="00011EEE"/>
    <w:rsid w:val="00011FE4"/>
    <w:rsid w:val="000140C8"/>
    <w:rsid w:val="00014375"/>
    <w:rsid w:val="00014981"/>
    <w:rsid w:val="00014D70"/>
    <w:rsid w:val="00014E4A"/>
    <w:rsid w:val="0001551B"/>
    <w:rsid w:val="00015AE7"/>
    <w:rsid w:val="00015F62"/>
    <w:rsid w:val="00016375"/>
    <w:rsid w:val="00016960"/>
    <w:rsid w:val="00016ACE"/>
    <w:rsid w:val="0001798D"/>
    <w:rsid w:val="000204E5"/>
    <w:rsid w:val="00021428"/>
    <w:rsid w:val="00021727"/>
    <w:rsid w:val="00021A4C"/>
    <w:rsid w:val="0002237F"/>
    <w:rsid w:val="00023371"/>
    <w:rsid w:val="00024727"/>
    <w:rsid w:val="0002651A"/>
    <w:rsid w:val="000313C8"/>
    <w:rsid w:val="00031636"/>
    <w:rsid w:val="000342FD"/>
    <w:rsid w:val="000343DF"/>
    <w:rsid w:val="000348D3"/>
    <w:rsid w:val="000351A0"/>
    <w:rsid w:val="000368AD"/>
    <w:rsid w:val="00036991"/>
    <w:rsid w:val="00036E75"/>
    <w:rsid w:val="00037A5E"/>
    <w:rsid w:val="00037EF9"/>
    <w:rsid w:val="00040F6C"/>
    <w:rsid w:val="00041CFE"/>
    <w:rsid w:val="00042116"/>
    <w:rsid w:val="0004217E"/>
    <w:rsid w:val="00042693"/>
    <w:rsid w:val="00042DB6"/>
    <w:rsid w:val="00043700"/>
    <w:rsid w:val="00044188"/>
    <w:rsid w:val="00045B1A"/>
    <w:rsid w:val="00047FC8"/>
    <w:rsid w:val="00050E06"/>
    <w:rsid w:val="00052BEF"/>
    <w:rsid w:val="0005353F"/>
    <w:rsid w:val="00053CC1"/>
    <w:rsid w:val="00053E41"/>
    <w:rsid w:val="000569E0"/>
    <w:rsid w:val="00056E90"/>
    <w:rsid w:val="00056F1A"/>
    <w:rsid w:val="00057AB0"/>
    <w:rsid w:val="00060930"/>
    <w:rsid w:val="000609A4"/>
    <w:rsid w:val="000611ED"/>
    <w:rsid w:val="0006133D"/>
    <w:rsid w:val="00061DAA"/>
    <w:rsid w:val="00062F58"/>
    <w:rsid w:val="00063EC5"/>
    <w:rsid w:val="000642A8"/>
    <w:rsid w:val="000650BC"/>
    <w:rsid w:val="00065179"/>
    <w:rsid w:val="00065C49"/>
    <w:rsid w:val="0006757D"/>
    <w:rsid w:val="000677A6"/>
    <w:rsid w:val="00070363"/>
    <w:rsid w:val="00070C9D"/>
    <w:rsid w:val="00071CB3"/>
    <w:rsid w:val="0007239C"/>
    <w:rsid w:val="00072FBF"/>
    <w:rsid w:val="00073B1C"/>
    <w:rsid w:val="00074E0F"/>
    <w:rsid w:val="00074EA8"/>
    <w:rsid w:val="000756BE"/>
    <w:rsid w:val="000771AC"/>
    <w:rsid w:val="000779CF"/>
    <w:rsid w:val="00077E12"/>
    <w:rsid w:val="000804AE"/>
    <w:rsid w:val="00082CA1"/>
    <w:rsid w:val="000830F5"/>
    <w:rsid w:val="00083A8B"/>
    <w:rsid w:val="00083F7A"/>
    <w:rsid w:val="000847FB"/>
    <w:rsid w:val="00084CA1"/>
    <w:rsid w:val="00084EF6"/>
    <w:rsid w:val="0008512A"/>
    <w:rsid w:val="000860F5"/>
    <w:rsid w:val="00087361"/>
    <w:rsid w:val="00090458"/>
    <w:rsid w:val="00090F69"/>
    <w:rsid w:val="00091884"/>
    <w:rsid w:val="00091D5E"/>
    <w:rsid w:val="000924ED"/>
    <w:rsid w:val="00092B3E"/>
    <w:rsid w:val="000932D0"/>
    <w:rsid w:val="000948D5"/>
    <w:rsid w:val="00095D81"/>
    <w:rsid w:val="00096541"/>
    <w:rsid w:val="000966DD"/>
    <w:rsid w:val="000970F0"/>
    <w:rsid w:val="000A01A1"/>
    <w:rsid w:val="000A1546"/>
    <w:rsid w:val="000A159D"/>
    <w:rsid w:val="000A1B3E"/>
    <w:rsid w:val="000A2EF9"/>
    <w:rsid w:val="000A3FC2"/>
    <w:rsid w:val="000A42B3"/>
    <w:rsid w:val="000A441C"/>
    <w:rsid w:val="000A44E8"/>
    <w:rsid w:val="000A5216"/>
    <w:rsid w:val="000A62F0"/>
    <w:rsid w:val="000A67EA"/>
    <w:rsid w:val="000A6C9C"/>
    <w:rsid w:val="000A6CA3"/>
    <w:rsid w:val="000A6F3D"/>
    <w:rsid w:val="000A708C"/>
    <w:rsid w:val="000A7483"/>
    <w:rsid w:val="000B0341"/>
    <w:rsid w:val="000B1485"/>
    <w:rsid w:val="000B168A"/>
    <w:rsid w:val="000B2BC6"/>
    <w:rsid w:val="000B34FF"/>
    <w:rsid w:val="000B4066"/>
    <w:rsid w:val="000B4B48"/>
    <w:rsid w:val="000B53E0"/>
    <w:rsid w:val="000B61D0"/>
    <w:rsid w:val="000B657F"/>
    <w:rsid w:val="000B6F19"/>
    <w:rsid w:val="000B6F59"/>
    <w:rsid w:val="000B7065"/>
    <w:rsid w:val="000B79DE"/>
    <w:rsid w:val="000B7CB5"/>
    <w:rsid w:val="000C10FD"/>
    <w:rsid w:val="000C292D"/>
    <w:rsid w:val="000C413F"/>
    <w:rsid w:val="000C4FCA"/>
    <w:rsid w:val="000C52C4"/>
    <w:rsid w:val="000C5486"/>
    <w:rsid w:val="000C54AD"/>
    <w:rsid w:val="000C5742"/>
    <w:rsid w:val="000C5BBE"/>
    <w:rsid w:val="000C62EB"/>
    <w:rsid w:val="000C64B3"/>
    <w:rsid w:val="000C6F05"/>
    <w:rsid w:val="000C755D"/>
    <w:rsid w:val="000C7E06"/>
    <w:rsid w:val="000C7F29"/>
    <w:rsid w:val="000D2034"/>
    <w:rsid w:val="000D43B2"/>
    <w:rsid w:val="000D4575"/>
    <w:rsid w:val="000D4935"/>
    <w:rsid w:val="000D4E69"/>
    <w:rsid w:val="000D51DA"/>
    <w:rsid w:val="000D6870"/>
    <w:rsid w:val="000D687D"/>
    <w:rsid w:val="000D6CCC"/>
    <w:rsid w:val="000D6F35"/>
    <w:rsid w:val="000D7AC6"/>
    <w:rsid w:val="000E1B4E"/>
    <w:rsid w:val="000E1ECB"/>
    <w:rsid w:val="000E2488"/>
    <w:rsid w:val="000E284D"/>
    <w:rsid w:val="000E67D6"/>
    <w:rsid w:val="000E6C0E"/>
    <w:rsid w:val="000E7EA1"/>
    <w:rsid w:val="000F01C3"/>
    <w:rsid w:val="000F041C"/>
    <w:rsid w:val="000F0B01"/>
    <w:rsid w:val="000F0B74"/>
    <w:rsid w:val="000F0FAD"/>
    <w:rsid w:val="000F12E8"/>
    <w:rsid w:val="000F139D"/>
    <w:rsid w:val="000F1C4E"/>
    <w:rsid w:val="000F256C"/>
    <w:rsid w:val="000F33C7"/>
    <w:rsid w:val="000F3BF3"/>
    <w:rsid w:val="000F3F55"/>
    <w:rsid w:val="000F460A"/>
    <w:rsid w:val="000F505C"/>
    <w:rsid w:val="000F5F2B"/>
    <w:rsid w:val="000F624B"/>
    <w:rsid w:val="000F65CD"/>
    <w:rsid w:val="000F6BA1"/>
    <w:rsid w:val="000F7188"/>
    <w:rsid w:val="000F7538"/>
    <w:rsid w:val="0010001A"/>
    <w:rsid w:val="00100131"/>
    <w:rsid w:val="00100210"/>
    <w:rsid w:val="0010066D"/>
    <w:rsid w:val="001007E6"/>
    <w:rsid w:val="00100982"/>
    <w:rsid w:val="0010222E"/>
    <w:rsid w:val="00102269"/>
    <w:rsid w:val="00102F43"/>
    <w:rsid w:val="00103097"/>
    <w:rsid w:val="00103130"/>
    <w:rsid w:val="00103274"/>
    <w:rsid w:val="001049E9"/>
    <w:rsid w:val="00105056"/>
    <w:rsid w:val="001070F7"/>
    <w:rsid w:val="00107C71"/>
    <w:rsid w:val="00107D5F"/>
    <w:rsid w:val="00110C89"/>
    <w:rsid w:val="0011121F"/>
    <w:rsid w:val="00112134"/>
    <w:rsid w:val="001127F9"/>
    <w:rsid w:val="00114267"/>
    <w:rsid w:val="001147EC"/>
    <w:rsid w:val="00115E0E"/>
    <w:rsid w:val="00116388"/>
    <w:rsid w:val="00116C96"/>
    <w:rsid w:val="00116DCB"/>
    <w:rsid w:val="0012071A"/>
    <w:rsid w:val="00122109"/>
    <w:rsid w:val="0012232D"/>
    <w:rsid w:val="0012237D"/>
    <w:rsid w:val="00123C4C"/>
    <w:rsid w:val="00124E23"/>
    <w:rsid w:val="00124E9A"/>
    <w:rsid w:val="001265C2"/>
    <w:rsid w:val="001271F8"/>
    <w:rsid w:val="00127AFB"/>
    <w:rsid w:val="00127D5F"/>
    <w:rsid w:val="00130413"/>
    <w:rsid w:val="001304BB"/>
    <w:rsid w:val="0013060D"/>
    <w:rsid w:val="00131250"/>
    <w:rsid w:val="0013182D"/>
    <w:rsid w:val="0013274A"/>
    <w:rsid w:val="00132DEE"/>
    <w:rsid w:val="001331DE"/>
    <w:rsid w:val="00133555"/>
    <w:rsid w:val="0013359A"/>
    <w:rsid w:val="00133ADB"/>
    <w:rsid w:val="00133B7A"/>
    <w:rsid w:val="00133F93"/>
    <w:rsid w:val="001344D3"/>
    <w:rsid w:val="00134ADC"/>
    <w:rsid w:val="001358CC"/>
    <w:rsid w:val="00136AD5"/>
    <w:rsid w:val="00141B58"/>
    <w:rsid w:val="00141F94"/>
    <w:rsid w:val="001425CA"/>
    <w:rsid w:val="001429AC"/>
    <w:rsid w:val="00143B80"/>
    <w:rsid w:val="0014418C"/>
    <w:rsid w:val="001441AE"/>
    <w:rsid w:val="001447CD"/>
    <w:rsid w:val="001451F7"/>
    <w:rsid w:val="00146891"/>
    <w:rsid w:val="00146C31"/>
    <w:rsid w:val="0014741C"/>
    <w:rsid w:val="00150323"/>
    <w:rsid w:val="00150A11"/>
    <w:rsid w:val="00151D83"/>
    <w:rsid w:val="001520F4"/>
    <w:rsid w:val="0015281A"/>
    <w:rsid w:val="00153735"/>
    <w:rsid w:val="00153BAB"/>
    <w:rsid w:val="00154112"/>
    <w:rsid w:val="00154B90"/>
    <w:rsid w:val="00156822"/>
    <w:rsid w:val="00160279"/>
    <w:rsid w:val="00160B6E"/>
    <w:rsid w:val="00162ED7"/>
    <w:rsid w:val="001639ED"/>
    <w:rsid w:val="00163AAA"/>
    <w:rsid w:val="00163ABA"/>
    <w:rsid w:val="00165B96"/>
    <w:rsid w:val="00166313"/>
    <w:rsid w:val="00166E9A"/>
    <w:rsid w:val="0016766A"/>
    <w:rsid w:val="00167730"/>
    <w:rsid w:val="00170040"/>
    <w:rsid w:val="00170A38"/>
    <w:rsid w:val="00170F06"/>
    <w:rsid w:val="00171054"/>
    <w:rsid w:val="00173DE0"/>
    <w:rsid w:val="001743A4"/>
    <w:rsid w:val="00174BB7"/>
    <w:rsid w:val="00174D96"/>
    <w:rsid w:val="001758AB"/>
    <w:rsid w:val="00175C8D"/>
    <w:rsid w:val="00176146"/>
    <w:rsid w:val="00176C0F"/>
    <w:rsid w:val="001806EC"/>
    <w:rsid w:val="00180940"/>
    <w:rsid w:val="00180C5E"/>
    <w:rsid w:val="00180F1B"/>
    <w:rsid w:val="00181222"/>
    <w:rsid w:val="0018381E"/>
    <w:rsid w:val="001838CC"/>
    <w:rsid w:val="0018439D"/>
    <w:rsid w:val="001849D9"/>
    <w:rsid w:val="00184FD7"/>
    <w:rsid w:val="0018627E"/>
    <w:rsid w:val="0018696B"/>
    <w:rsid w:val="0018716C"/>
    <w:rsid w:val="00190682"/>
    <w:rsid w:val="001914D3"/>
    <w:rsid w:val="00191816"/>
    <w:rsid w:val="00191D97"/>
    <w:rsid w:val="0019227B"/>
    <w:rsid w:val="001922AC"/>
    <w:rsid w:val="001938C2"/>
    <w:rsid w:val="001943CB"/>
    <w:rsid w:val="001944C3"/>
    <w:rsid w:val="0019450D"/>
    <w:rsid w:val="001947EC"/>
    <w:rsid w:val="00194BA6"/>
    <w:rsid w:val="0019798C"/>
    <w:rsid w:val="00197FBC"/>
    <w:rsid w:val="001A05CD"/>
    <w:rsid w:val="001A0CAC"/>
    <w:rsid w:val="001A10A3"/>
    <w:rsid w:val="001A140F"/>
    <w:rsid w:val="001A163D"/>
    <w:rsid w:val="001A191F"/>
    <w:rsid w:val="001A1D1E"/>
    <w:rsid w:val="001A29ED"/>
    <w:rsid w:val="001A2CAA"/>
    <w:rsid w:val="001A4E1D"/>
    <w:rsid w:val="001A557A"/>
    <w:rsid w:val="001A558F"/>
    <w:rsid w:val="001A57BC"/>
    <w:rsid w:val="001A5B7B"/>
    <w:rsid w:val="001A5E30"/>
    <w:rsid w:val="001A6789"/>
    <w:rsid w:val="001A6F8F"/>
    <w:rsid w:val="001A7527"/>
    <w:rsid w:val="001A7930"/>
    <w:rsid w:val="001A7AA4"/>
    <w:rsid w:val="001B08DC"/>
    <w:rsid w:val="001B1BC0"/>
    <w:rsid w:val="001B1DC2"/>
    <w:rsid w:val="001B211D"/>
    <w:rsid w:val="001B39FE"/>
    <w:rsid w:val="001B3D99"/>
    <w:rsid w:val="001B3DD9"/>
    <w:rsid w:val="001B5AF3"/>
    <w:rsid w:val="001B5D9B"/>
    <w:rsid w:val="001B6868"/>
    <w:rsid w:val="001B69D7"/>
    <w:rsid w:val="001B6B44"/>
    <w:rsid w:val="001B6C08"/>
    <w:rsid w:val="001B7B74"/>
    <w:rsid w:val="001C17EA"/>
    <w:rsid w:val="001C2DEC"/>
    <w:rsid w:val="001C32D1"/>
    <w:rsid w:val="001C3504"/>
    <w:rsid w:val="001C4EAC"/>
    <w:rsid w:val="001C5ADE"/>
    <w:rsid w:val="001C613B"/>
    <w:rsid w:val="001C6559"/>
    <w:rsid w:val="001C717B"/>
    <w:rsid w:val="001D0F13"/>
    <w:rsid w:val="001D1B28"/>
    <w:rsid w:val="001D2F01"/>
    <w:rsid w:val="001D37D8"/>
    <w:rsid w:val="001D3842"/>
    <w:rsid w:val="001D3C5F"/>
    <w:rsid w:val="001D6746"/>
    <w:rsid w:val="001D6870"/>
    <w:rsid w:val="001D6B35"/>
    <w:rsid w:val="001E1C0B"/>
    <w:rsid w:val="001E1DEA"/>
    <w:rsid w:val="001E206A"/>
    <w:rsid w:val="001E23A3"/>
    <w:rsid w:val="001E2D8E"/>
    <w:rsid w:val="001E330B"/>
    <w:rsid w:val="001E333C"/>
    <w:rsid w:val="001E50EA"/>
    <w:rsid w:val="001E555E"/>
    <w:rsid w:val="001E605F"/>
    <w:rsid w:val="001E612E"/>
    <w:rsid w:val="001E6763"/>
    <w:rsid w:val="001F05E4"/>
    <w:rsid w:val="001F1B02"/>
    <w:rsid w:val="001F3494"/>
    <w:rsid w:val="001F47F8"/>
    <w:rsid w:val="001F522D"/>
    <w:rsid w:val="001F5D54"/>
    <w:rsid w:val="001F60FE"/>
    <w:rsid w:val="001F7789"/>
    <w:rsid w:val="002000D1"/>
    <w:rsid w:val="0020057A"/>
    <w:rsid w:val="002006BB"/>
    <w:rsid w:val="00200DB8"/>
    <w:rsid w:val="00201343"/>
    <w:rsid w:val="002015E3"/>
    <w:rsid w:val="002019AE"/>
    <w:rsid w:val="00201D3F"/>
    <w:rsid w:val="0020339B"/>
    <w:rsid w:val="00204A82"/>
    <w:rsid w:val="00205C6C"/>
    <w:rsid w:val="00205F51"/>
    <w:rsid w:val="0020679E"/>
    <w:rsid w:val="00207493"/>
    <w:rsid w:val="00207B18"/>
    <w:rsid w:val="00207CE6"/>
    <w:rsid w:val="00207E78"/>
    <w:rsid w:val="002100FB"/>
    <w:rsid w:val="002102C3"/>
    <w:rsid w:val="00210C65"/>
    <w:rsid w:val="00210D01"/>
    <w:rsid w:val="00211F5D"/>
    <w:rsid w:val="0021301C"/>
    <w:rsid w:val="00214CE1"/>
    <w:rsid w:val="00215AD6"/>
    <w:rsid w:val="0021617E"/>
    <w:rsid w:val="002166BA"/>
    <w:rsid w:val="002169E4"/>
    <w:rsid w:val="0021784D"/>
    <w:rsid w:val="002220DD"/>
    <w:rsid w:val="00222ED6"/>
    <w:rsid w:val="00223353"/>
    <w:rsid w:val="002242A3"/>
    <w:rsid w:val="00224C4A"/>
    <w:rsid w:val="00224EE2"/>
    <w:rsid w:val="00225F65"/>
    <w:rsid w:val="002260C9"/>
    <w:rsid w:val="00226AB3"/>
    <w:rsid w:val="00227347"/>
    <w:rsid w:val="00227B7D"/>
    <w:rsid w:val="00230E9A"/>
    <w:rsid w:val="00231B34"/>
    <w:rsid w:val="00232DCC"/>
    <w:rsid w:val="00233416"/>
    <w:rsid w:val="0023487C"/>
    <w:rsid w:val="002348FA"/>
    <w:rsid w:val="002349C1"/>
    <w:rsid w:val="00235D62"/>
    <w:rsid w:val="00235F19"/>
    <w:rsid w:val="002361E6"/>
    <w:rsid w:val="002376C8"/>
    <w:rsid w:val="0024100E"/>
    <w:rsid w:val="00241116"/>
    <w:rsid w:val="00242396"/>
    <w:rsid w:val="00242909"/>
    <w:rsid w:val="002432D0"/>
    <w:rsid w:val="00244EA1"/>
    <w:rsid w:val="00246923"/>
    <w:rsid w:val="00247664"/>
    <w:rsid w:val="00247A98"/>
    <w:rsid w:val="0025060C"/>
    <w:rsid w:val="00251A23"/>
    <w:rsid w:val="00252B10"/>
    <w:rsid w:val="00253CCA"/>
    <w:rsid w:val="00253E7B"/>
    <w:rsid w:val="00255B3A"/>
    <w:rsid w:val="00255D28"/>
    <w:rsid w:val="002567D0"/>
    <w:rsid w:val="00257B1F"/>
    <w:rsid w:val="0026003F"/>
    <w:rsid w:val="00261362"/>
    <w:rsid w:val="00261B0B"/>
    <w:rsid w:val="00264D08"/>
    <w:rsid w:val="0026637F"/>
    <w:rsid w:val="00267677"/>
    <w:rsid w:val="00267979"/>
    <w:rsid w:val="00267C56"/>
    <w:rsid w:val="00267E21"/>
    <w:rsid w:val="00267E35"/>
    <w:rsid w:val="00270136"/>
    <w:rsid w:val="0027059A"/>
    <w:rsid w:val="002716EC"/>
    <w:rsid w:val="00273A61"/>
    <w:rsid w:val="00273AF4"/>
    <w:rsid w:val="00274179"/>
    <w:rsid w:val="0027451C"/>
    <w:rsid w:val="0027486A"/>
    <w:rsid w:val="00274BED"/>
    <w:rsid w:val="00275582"/>
    <w:rsid w:val="002757E2"/>
    <w:rsid w:val="002774D9"/>
    <w:rsid w:val="0027783E"/>
    <w:rsid w:val="00280FA7"/>
    <w:rsid w:val="00281AC9"/>
    <w:rsid w:val="00281B6F"/>
    <w:rsid w:val="002825CA"/>
    <w:rsid w:val="002836BE"/>
    <w:rsid w:val="002841F9"/>
    <w:rsid w:val="0028479D"/>
    <w:rsid w:val="00284D21"/>
    <w:rsid w:val="00284F4D"/>
    <w:rsid w:val="002855AB"/>
    <w:rsid w:val="00285984"/>
    <w:rsid w:val="002868A3"/>
    <w:rsid w:val="00286B49"/>
    <w:rsid w:val="0028773E"/>
    <w:rsid w:val="0029028A"/>
    <w:rsid w:val="00291698"/>
    <w:rsid w:val="00291EB0"/>
    <w:rsid w:val="002922F6"/>
    <w:rsid w:val="002933F5"/>
    <w:rsid w:val="00293638"/>
    <w:rsid w:val="00293CF7"/>
    <w:rsid w:val="00293E62"/>
    <w:rsid w:val="00295155"/>
    <w:rsid w:val="00295BF8"/>
    <w:rsid w:val="00295C8A"/>
    <w:rsid w:val="00295D44"/>
    <w:rsid w:val="00296031"/>
    <w:rsid w:val="0029627B"/>
    <w:rsid w:val="00297355"/>
    <w:rsid w:val="0029765E"/>
    <w:rsid w:val="002977DB"/>
    <w:rsid w:val="00297C16"/>
    <w:rsid w:val="002A01F9"/>
    <w:rsid w:val="002A08C8"/>
    <w:rsid w:val="002A140D"/>
    <w:rsid w:val="002A1B99"/>
    <w:rsid w:val="002A1DD4"/>
    <w:rsid w:val="002A22CB"/>
    <w:rsid w:val="002A3F4C"/>
    <w:rsid w:val="002A4144"/>
    <w:rsid w:val="002A4E5F"/>
    <w:rsid w:val="002A57E5"/>
    <w:rsid w:val="002A5AF4"/>
    <w:rsid w:val="002B0674"/>
    <w:rsid w:val="002B209B"/>
    <w:rsid w:val="002B25FB"/>
    <w:rsid w:val="002B3173"/>
    <w:rsid w:val="002B3D57"/>
    <w:rsid w:val="002B4095"/>
    <w:rsid w:val="002B501C"/>
    <w:rsid w:val="002B54CF"/>
    <w:rsid w:val="002B622D"/>
    <w:rsid w:val="002B6425"/>
    <w:rsid w:val="002B6780"/>
    <w:rsid w:val="002B6A96"/>
    <w:rsid w:val="002C0195"/>
    <w:rsid w:val="002C08D8"/>
    <w:rsid w:val="002C13F1"/>
    <w:rsid w:val="002C1D80"/>
    <w:rsid w:val="002C2420"/>
    <w:rsid w:val="002C26EA"/>
    <w:rsid w:val="002C4124"/>
    <w:rsid w:val="002C4550"/>
    <w:rsid w:val="002C5184"/>
    <w:rsid w:val="002C5A43"/>
    <w:rsid w:val="002C5AEA"/>
    <w:rsid w:val="002C5B15"/>
    <w:rsid w:val="002C5E9C"/>
    <w:rsid w:val="002C6BEB"/>
    <w:rsid w:val="002C6F4E"/>
    <w:rsid w:val="002C6FCE"/>
    <w:rsid w:val="002C72B0"/>
    <w:rsid w:val="002C7426"/>
    <w:rsid w:val="002C7BF2"/>
    <w:rsid w:val="002C7CBE"/>
    <w:rsid w:val="002D0621"/>
    <w:rsid w:val="002D06D2"/>
    <w:rsid w:val="002D0CA6"/>
    <w:rsid w:val="002D0DAC"/>
    <w:rsid w:val="002D1501"/>
    <w:rsid w:val="002D1830"/>
    <w:rsid w:val="002D5776"/>
    <w:rsid w:val="002D5C40"/>
    <w:rsid w:val="002D6404"/>
    <w:rsid w:val="002D69B9"/>
    <w:rsid w:val="002D7984"/>
    <w:rsid w:val="002D7DA9"/>
    <w:rsid w:val="002D7EBB"/>
    <w:rsid w:val="002E09AF"/>
    <w:rsid w:val="002E119E"/>
    <w:rsid w:val="002E1D2A"/>
    <w:rsid w:val="002E2A40"/>
    <w:rsid w:val="002E2FCA"/>
    <w:rsid w:val="002E4824"/>
    <w:rsid w:val="002E4BAF"/>
    <w:rsid w:val="002E6971"/>
    <w:rsid w:val="002E6F8C"/>
    <w:rsid w:val="002E7B50"/>
    <w:rsid w:val="002F088E"/>
    <w:rsid w:val="002F0B2F"/>
    <w:rsid w:val="002F0C97"/>
    <w:rsid w:val="002F18FE"/>
    <w:rsid w:val="002F1F84"/>
    <w:rsid w:val="002F2DA7"/>
    <w:rsid w:val="002F3B90"/>
    <w:rsid w:val="002F3E59"/>
    <w:rsid w:val="002F4299"/>
    <w:rsid w:val="002F4BB7"/>
    <w:rsid w:val="002F5514"/>
    <w:rsid w:val="002F5F44"/>
    <w:rsid w:val="002F6E27"/>
    <w:rsid w:val="00300504"/>
    <w:rsid w:val="00301982"/>
    <w:rsid w:val="00301AA1"/>
    <w:rsid w:val="00302BB3"/>
    <w:rsid w:val="00302E51"/>
    <w:rsid w:val="00303C8B"/>
    <w:rsid w:val="0030406F"/>
    <w:rsid w:val="003046F1"/>
    <w:rsid w:val="003050AC"/>
    <w:rsid w:val="0030748E"/>
    <w:rsid w:val="00310067"/>
    <w:rsid w:val="003101DD"/>
    <w:rsid w:val="00310C39"/>
    <w:rsid w:val="00311FEC"/>
    <w:rsid w:val="003126EB"/>
    <w:rsid w:val="00312A93"/>
    <w:rsid w:val="00313013"/>
    <w:rsid w:val="00313041"/>
    <w:rsid w:val="003134DE"/>
    <w:rsid w:val="00313CE9"/>
    <w:rsid w:val="00314FE3"/>
    <w:rsid w:val="00315622"/>
    <w:rsid w:val="003162CC"/>
    <w:rsid w:val="003169A5"/>
    <w:rsid w:val="0032011A"/>
    <w:rsid w:val="0032017C"/>
    <w:rsid w:val="00320240"/>
    <w:rsid w:val="003208B4"/>
    <w:rsid w:val="00320A47"/>
    <w:rsid w:val="003215B1"/>
    <w:rsid w:val="00321C26"/>
    <w:rsid w:val="00322FAB"/>
    <w:rsid w:val="00324226"/>
    <w:rsid w:val="003242C5"/>
    <w:rsid w:val="00324A8D"/>
    <w:rsid w:val="003255FC"/>
    <w:rsid w:val="00325F0A"/>
    <w:rsid w:val="003263EA"/>
    <w:rsid w:val="00326508"/>
    <w:rsid w:val="00326BCE"/>
    <w:rsid w:val="003270BA"/>
    <w:rsid w:val="00330A2D"/>
    <w:rsid w:val="00330F85"/>
    <w:rsid w:val="0033173C"/>
    <w:rsid w:val="00331DC0"/>
    <w:rsid w:val="00332289"/>
    <w:rsid w:val="00332858"/>
    <w:rsid w:val="00332A5F"/>
    <w:rsid w:val="00332CE4"/>
    <w:rsid w:val="00332EA7"/>
    <w:rsid w:val="0033415D"/>
    <w:rsid w:val="00334A0F"/>
    <w:rsid w:val="00334C68"/>
    <w:rsid w:val="0033567A"/>
    <w:rsid w:val="00335E6B"/>
    <w:rsid w:val="00343469"/>
    <w:rsid w:val="00344CCB"/>
    <w:rsid w:val="00345776"/>
    <w:rsid w:val="00346783"/>
    <w:rsid w:val="0034678A"/>
    <w:rsid w:val="00346BA4"/>
    <w:rsid w:val="00350301"/>
    <w:rsid w:val="00350AEC"/>
    <w:rsid w:val="0035167A"/>
    <w:rsid w:val="0035175C"/>
    <w:rsid w:val="00351D8E"/>
    <w:rsid w:val="003527CF"/>
    <w:rsid w:val="003528CD"/>
    <w:rsid w:val="00352B84"/>
    <w:rsid w:val="00354572"/>
    <w:rsid w:val="00354631"/>
    <w:rsid w:val="0035653D"/>
    <w:rsid w:val="00357625"/>
    <w:rsid w:val="003600C8"/>
    <w:rsid w:val="00360C80"/>
    <w:rsid w:val="00361098"/>
    <w:rsid w:val="00362CD1"/>
    <w:rsid w:val="00363FA6"/>
    <w:rsid w:val="00364175"/>
    <w:rsid w:val="003642EA"/>
    <w:rsid w:val="00364F1E"/>
    <w:rsid w:val="0036580B"/>
    <w:rsid w:val="00365ACB"/>
    <w:rsid w:val="00365CED"/>
    <w:rsid w:val="00366E58"/>
    <w:rsid w:val="00367C01"/>
    <w:rsid w:val="00367CC4"/>
    <w:rsid w:val="00370716"/>
    <w:rsid w:val="00370FF8"/>
    <w:rsid w:val="003713B8"/>
    <w:rsid w:val="00372528"/>
    <w:rsid w:val="00372C96"/>
    <w:rsid w:val="00372D7B"/>
    <w:rsid w:val="0037381F"/>
    <w:rsid w:val="0037392F"/>
    <w:rsid w:val="00373E35"/>
    <w:rsid w:val="00373E59"/>
    <w:rsid w:val="00373F53"/>
    <w:rsid w:val="00374ED6"/>
    <w:rsid w:val="0037510E"/>
    <w:rsid w:val="003764EE"/>
    <w:rsid w:val="0037682B"/>
    <w:rsid w:val="0037776D"/>
    <w:rsid w:val="003801D6"/>
    <w:rsid w:val="00381DA9"/>
    <w:rsid w:val="003827B8"/>
    <w:rsid w:val="00382A85"/>
    <w:rsid w:val="00382F53"/>
    <w:rsid w:val="0038396E"/>
    <w:rsid w:val="00384B49"/>
    <w:rsid w:val="00384F57"/>
    <w:rsid w:val="0038539E"/>
    <w:rsid w:val="00386C2F"/>
    <w:rsid w:val="00386F4B"/>
    <w:rsid w:val="00387F3D"/>
    <w:rsid w:val="00390C9E"/>
    <w:rsid w:val="00391F2D"/>
    <w:rsid w:val="00393073"/>
    <w:rsid w:val="003939F9"/>
    <w:rsid w:val="00393FB5"/>
    <w:rsid w:val="00396629"/>
    <w:rsid w:val="00397189"/>
    <w:rsid w:val="003A09C0"/>
    <w:rsid w:val="003A0B03"/>
    <w:rsid w:val="003A129C"/>
    <w:rsid w:val="003A1472"/>
    <w:rsid w:val="003A2E68"/>
    <w:rsid w:val="003A3BE2"/>
    <w:rsid w:val="003A3E56"/>
    <w:rsid w:val="003A4619"/>
    <w:rsid w:val="003A4838"/>
    <w:rsid w:val="003A4BDF"/>
    <w:rsid w:val="003A4CDB"/>
    <w:rsid w:val="003A52E0"/>
    <w:rsid w:val="003A5848"/>
    <w:rsid w:val="003A5C55"/>
    <w:rsid w:val="003A6209"/>
    <w:rsid w:val="003A6562"/>
    <w:rsid w:val="003A6C2E"/>
    <w:rsid w:val="003A70AB"/>
    <w:rsid w:val="003A710D"/>
    <w:rsid w:val="003A733A"/>
    <w:rsid w:val="003A797A"/>
    <w:rsid w:val="003A7AD1"/>
    <w:rsid w:val="003A7EF9"/>
    <w:rsid w:val="003B13FE"/>
    <w:rsid w:val="003B14E6"/>
    <w:rsid w:val="003B1AEF"/>
    <w:rsid w:val="003B2844"/>
    <w:rsid w:val="003B2AC4"/>
    <w:rsid w:val="003B2D6E"/>
    <w:rsid w:val="003B3C99"/>
    <w:rsid w:val="003B47AF"/>
    <w:rsid w:val="003B522F"/>
    <w:rsid w:val="003B73BE"/>
    <w:rsid w:val="003B7652"/>
    <w:rsid w:val="003C12B4"/>
    <w:rsid w:val="003C1C1A"/>
    <w:rsid w:val="003C1D24"/>
    <w:rsid w:val="003C210B"/>
    <w:rsid w:val="003C26B5"/>
    <w:rsid w:val="003C29EA"/>
    <w:rsid w:val="003C3DD5"/>
    <w:rsid w:val="003C58F0"/>
    <w:rsid w:val="003C5AD4"/>
    <w:rsid w:val="003C6541"/>
    <w:rsid w:val="003C7F2D"/>
    <w:rsid w:val="003D17AD"/>
    <w:rsid w:val="003D236D"/>
    <w:rsid w:val="003D2C08"/>
    <w:rsid w:val="003D2D66"/>
    <w:rsid w:val="003D451F"/>
    <w:rsid w:val="003D45A0"/>
    <w:rsid w:val="003D4823"/>
    <w:rsid w:val="003E0C4E"/>
    <w:rsid w:val="003E2213"/>
    <w:rsid w:val="003E2ACC"/>
    <w:rsid w:val="003E309C"/>
    <w:rsid w:val="003E3BAD"/>
    <w:rsid w:val="003E3E13"/>
    <w:rsid w:val="003E5229"/>
    <w:rsid w:val="003E65B2"/>
    <w:rsid w:val="003E6757"/>
    <w:rsid w:val="003E7008"/>
    <w:rsid w:val="003E70B1"/>
    <w:rsid w:val="003E70F2"/>
    <w:rsid w:val="003F0638"/>
    <w:rsid w:val="003F1812"/>
    <w:rsid w:val="003F2387"/>
    <w:rsid w:val="003F2880"/>
    <w:rsid w:val="003F3D0C"/>
    <w:rsid w:val="003F4476"/>
    <w:rsid w:val="003F508B"/>
    <w:rsid w:val="003F5320"/>
    <w:rsid w:val="003F5425"/>
    <w:rsid w:val="003F5DC0"/>
    <w:rsid w:val="003F68D7"/>
    <w:rsid w:val="003F74C9"/>
    <w:rsid w:val="003F783D"/>
    <w:rsid w:val="003F7C16"/>
    <w:rsid w:val="003F7F9B"/>
    <w:rsid w:val="00401DF7"/>
    <w:rsid w:val="004022B3"/>
    <w:rsid w:val="00402558"/>
    <w:rsid w:val="00402D37"/>
    <w:rsid w:val="00403DE1"/>
    <w:rsid w:val="00404E7F"/>
    <w:rsid w:val="00405523"/>
    <w:rsid w:val="00406BE6"/>
    <w:rsid w:val="00406ECD"/>
    <w:rsid w:val="00407360"/>
    <w:rsid w:val="00407897"/>
    <w:rsid w:val="004078C1"/>
    <w:rsid w:val="00410924"/>
    <w:rsid w:val="00410BEC"/>
    <w:rsid w:val="00410CCC"/>
    <w:rsid w:val="0041270A"/>
    <w:rsid w:val="0041322A"/>
    <w:rsid w:val="00413876"/>
    <w:rsid w:val="00414D82"/>
    <w:rsid w:val="004166C8"/>
    <w:rsid w:val="00416C2A"/>
    <w:rsid w:val="00417DD2"/>
    <w:rsid w:val="0042097F"/>
    <w:rsid w:val="00421A71"/>
    <w:rsid w:val="00421BFA"/>
    <w:rsid w:val="004222DF"/>
    <w:rsid w:val="00422FF5"/>
    <w:rsid w:val="004246C0"/>
    <w:rsid w:val="00424AA3"/>
    <w:rsid w:val="00424E20"/>
    <w:rsid w:val="00424FA7"/>
    <w:rsid w:val="004276C2"/>
    <w:rsid w:val="004300C1"/>
    <w:rsid w:val="004308EA"/>
    <w:rsid w:val="0043090F"/>
    <w:rsid w:val="00430A4C"/>
    <w:rsid w:val="00430DDE"/>
    <w:rsid w:val="00433959"/>
    <w:rsid w:val="00434063"/>
    <w:rsid w:val="0043462E"/>
    <w:rsid w:val="00435465"/>
    <w:rsid w:val="004361E0"/>
    <w:rsid w:val="004362EE"/>
    <w:rsid w:val="004372CC"/>
    <w:rsid w:val="00441D07"/>
    <w:rsid w:val="004421FE"/>
    <w:rsid w:val="00442A28"/>
    <w:rsid w:val="00442AD0"/>
    <w:rsid w:val="00442EF7"/>
    <w:rsid w:val="0044352B"/>
    <w:rsid w:val="00444D3C"/>
    <w:rsid w:val="00445595"/>
    <w:rsid w:val="00445E00"/>
    <w:rsid w:val="00446EEE"/>
    <w:rsid w:val="004477BE"/>
    <w:rsid w:val="00450B6E"/>
    <w:rsid w:val="00451723"/>
    <w:rsid w:val="00451BAF"/>
    <w:rsid w:val="0045325D"/>
    <w:rsid w:val="00453B1E"/>
    <w:rsid w:val="004542AE"/>
    <w:rsid w:val="00454D19"/>
    <w:rsid w:val="004568CA"/>
    <w:rsid w:val="00456AE7"/>
    <w:rsid w:val="00456CF5"/>
    <w:rsid w:val="00456E9E"/>
    <w:rsid w:val="00460004"/>
    <w:rsid w:val="004610FD"/>
    <w:rsid w:val="0046139C"/>
    <w:rsid w:val="0046143E"/>
    <w:rsid w:val="004621F5"/>
    <w:rsid w:val="00462957"/>
    <w:rsid w:val="00462BAC"/>
    <w:rsid w:val="00462C97"/>
    <w:rsid w:val="00464866"/>
    <w:rsid w:val="00465341"/>
    <w:rsid w:val="004672AA"/>
    <w:rsid w:val="004675D7"/>
    <w:rsid w:val="0046783C"/>
    <w:rsid w:val="0047111A"/>
    <w:rsid w:val="0047120C"/>
    <w:rsid w:val="00471CC5"/>
    <w:rsid w:val="004725D9"/>
    <w:rsid w:val="00472A2D"/>
    <w:rsid w:val="0047307E"/>
    <w:rsid w:val="004736FC"/>
    <w:rsid w:val="00474408"/>
    <w:rsid w:val="00474F5E"/>
    <w:rsid w:val="00474F8D"/>
    <w:rsid w:val="0047506E"/>
    <w:rsid w:val="004758BF"/>
    <w:rsid w:val="00475E79"/>
    <w:rsid w:val="00477238"/>
    <w:rsid w:val="00477449"/>
    <w:rsid w:val="004817D6"/>
    <w:rsid w:val="00482989"/>
    <w:rsid w:val="00482A6F"/>
    <w:rsid w:val="0048395A"/>
    <w:rsid w:val="0048395C"/>
    <w:rsid w:val="00483CA2"/>
    <w:rsid w:val="00485076"/>
    <w:rsid w:val="004851C7"/>
    <w:rsid w:val="004855B1"/>
    <w:rsid w:val="00487269"/>
    <w:rsid w:val="004904BB"/>
    <w:rsid w:val="00491C22"/>
    <w:rsid w:val="00491C6B"/>
    <w:rsid w:val="00492560"/>
    <w:rsid w:val="00492715"/>
    <w:rsid w:val="00492721"/>
    <w:rsid w:val="00492886"/>
    <w:rsid w:val="004936E4"/>
    <w:rsid w:val="004937D9"/>
    <w:rsid w:val="00493B94"/>
    <w:rsid w:val="00494317"/>
    <w:rsid w:val="00495BE6"/>
    <w:rsid w:val="00496315"/>
    <w:rsid w:val="00496490"/>
    <w:rsid w:val="00496C2C"/>
    <w:rsid w:val="0049796D"/>
    <w:rsid w:val="004A03BE"/>
    <w:rsid w:val="004A1BFE"/>
    <w:rsid w:val="004A2232"/>
    <w:rsid w:val="004A22B1"/>
    <w:rsid w:val="004A2414"/>
    <w:rsid w:val="004A2CCD"/>
    <w:rsid w:val="004A36D0"/>
    <w:rsid w:val="004A4732"/>
    <w:rsid w:val="004A575C"/>
    <w:rsid w:val="004A5D8A"/>
    <w:rsid w:val="004B2542"/>
    <w:rsid w:val="004B51BA"/>
    <w:rsid w:val="004B5851"/>
    <w:rsid w:val="004B673A"/>
    <w:rsid w:val="004B7870"/>
    <w:rsid w:val="004B7B2F"/>
    <w:rsid w:val="004B7D84"/>
    <w:rsid w:val="004C0122"/>
    <w:rsid w:val="004C0F8B"/>
    <w:rsid w:val="004C1CEA"/>
    <w:rsid w:val="004C259F"/>
    <w:rsid w:val="004C2780"/>
    <w:rsid w:val="004C2E7C"/>
    <w:rsid w:val="004C2F5B"/>
    <w:rsid w:val="004C3209"/>
    <w:rsid w:val="004C42B9"/>
    <w:rsid w:val="004C4408"/>
    <w:rsid w:val="004D083E"/>
    <w:rsid w:val="004D0EFC"/>
    <w:rsid w:val="004D2967"/>
    <w:rsid w:val="004D309A"/>
    <w:rsid w:val="004D3894"/>
    <w:rsid w:val="004D3EE8"/>
    <w:rsid w:val="004D5C51"/>
    <w:rsid w:val="004D5EEF"/>
    <w:rsid w:val="004D6B1B"/>
    <w:rsid w:val="004D7025"/>
    <w:rsid w:val="004D7F6D"/>
    <w:rsid w:val="004E1D5C"/>
    <w:rsid w:val="004E269B"/>
    <w:rsid w:val="004E2B45"/>
    <w:rsid w:val="004E3C2B"/>
    <w:rsid w:val="004E5335"/>
    <w:rsid w:val="004E5AD9"/>
    <w:rsid w:val="004F06B6"/>
    <w:rsid w:val="004F0BA5"/>
    <w:rsid w:val="004F0C3A"/>
    <w:rsid w:val="004F10BF"/>
    <w:rsid w:val="004F216C"/>
    <w:rsid w:val="004F22B6"/>
    <w:rsid w:val="004F2938"/>
    <w:rsid w:val="004F2EBC"/>
    <w:rsid w:val="004F3387"/>
    <w:rsid w:val="004F3932"/>
    <w:rsid w:val="004F41C2"/>
    <w:rsid w:val="004F48F3"/>
    <w:rsid w:val="004F53FF"/>
    <w:rsid w:val="004F5996"/>
    <w:rsid w:val="004F63D6"/>
    <w:rsid w:val="004F76AC"/>
    <w:rsid w:val="004F7A0F"/>
    <w:rsid w:val="00500E5E"/>
    <w:rsid w:val="005014E7"/>
    <w:rsid w:val="00501D9D"/>
    <w:rsid w:val="00502A30"/>
    <w:rsid w:val="00503CC7"/>
    <w:rsid w:val="00504707"/>
    <w:rsid w:val="00504FCD"/>
    <w:rsid w:val="005056DE"/>
    <w:rsid w:val="00505971"/>
    <w:rsid w:val="00505A7A"/>
    <w:rsid w:val="00506B17"/>
    <w:rsid w:val="00506EA5"/>
    <w:rsid w:val="0050704F"/>
    <w:rsid w:val="00507DA3"/>
    <w:rsid w:val="00507F34"/>
    <w:rsid w:val="005102C1"/>
    <w:rsid w:val="0051039C"/>
    <w:rsid w:val="005105F6"/>
    <w:rsid w:val="00511408"/>
    <w:rsid w:val="005119AB"/>
    <w:rsid w:val="00511E73"/>
    <w:rsid w:val="00511F25"/>
    <w:rsid w:val="0051215C"/>
    <w:rsid w:val="00513864"/>
    <w:rsid w:val="005141E6"/>
    <w:rsid w:val="00514C26"/>
    <w:rsid w:val="00515087"/>
    <w:rsid w:val="0051602D"/>
    <w:rsid w:val="00517EBD"/>
    <w:rsid w:val="005230B6"/>
    <w:rsid w:val="00524214"/>
    <w:rsid w:val="00524404"/>
    <w:rsid w:val="00525659"/>
    <w:rsid w:val="00525C7A"/>
    <w:rsid w:val="00526222"/>
    <w:rsid w:val="0052632A"/>
    <w:rsid w:val="005307B5"/>
    <w:rsid w:val="005308F9"/>
    <w:rsid w:val="0053155E"/>
    <w:rsid w:val="00531ADE"/>
    <w:rsid w:val="00531AE6"/>
    <w:rsid w:val="00532C47"/>
    <w:rsid w:val="00534262"/>
    <w:rsid w:val="005342B2"/>
    <w:rsid w:val="00534B64"/>
    <w:rsid w:val="00536113"/>
    <w:rsid w:val="00536EC8"/>
    <w:rsid w:val="00536EDA"/>
    <w:rsid w:val="00541099"/>
    <w:rsid w:val="00541C82"/>
    <w:rsid w:val="00541DA2"/>
    <w:rsid w:val="005429C9"/>
    <w:rsid w:val="00543082"/>
    <w:rsid w:val="00543816"/>
    <w:rsid w:val="00543A69"/>
    <w:rsid w:val="00544710"/>
    <w:rsid w:val="00544E51"/>
    <w:rsid w:val="005452D5"/>
    <w:rsid w:val="00545ADF"/>
    <w:rsid w:val="00546002"/>
    <w:rsid w:val="005465AF"/>
    <w:rsid w:val="005478CA"/>
    <w:rsid w:val="005478F3"/>
    <w:rsid w:val="005500DB"/>
    <w:rsid w:val="005518CD"/>
    <w:rsid w:val="00551D0B"/>
    <w:rsid w:val="00552448"/>
    <w:rsid w:val="005524FC"/>
    <w:rsid w:val="00552EC9"/>
    <w:rsid w:val="00554583"/>
    <w:rsid w:val="00554776"/>
    <w:rsid w:val="00554A61"/>
    <w:rsid w:val="00554BD4"/>
    <w:rsid w:val="00554CF2"/>
    <w:rsid w:val="00554D49"/>
    <w:rsid w:val="00554E10"/>
    <w:rsid w:val="005555DE"/>
    <w:rsid w:val="00556D05"/>
    <w:rsid w:val="00560DA1"/>
    <w:rsid w:val="0056158D"/>
    <w:rsid w:val="00561CE8"/>
    <w:rsid w:val="00561D5B"/>
    <w:rsid w:val="00561FB7"/>
    <w:rsid w:val="00562D6F"/>
    <w:rsid w:val="005631DE"/>
    <w:rsid w:val="005642CA"/>
    <w:rsid w:val="00564A62"/>
    <w:rsid w:val="0056530D"/>
    <w:rsid w:val="00565391"/>
    <w:rsid w:val="00565DA7"/>
    <w:rsid w:val="00566BC2"/>
    <w:rsid w:val="00566CC4"/>
    <w:rsid w:val="0056705B"/>
    <w:rsid w:val="00567139"/>
    <w:rsid w:val="00567FA3"/>
    <w:rsid w:val="00570675"/>
    <w:rsid w:val="005708DE"/>
    <w:rsid w:val="00571020"/>
    <w:rsid w:val="00571A0F"/>
    <w:rsid w:val="005729C9"/>
    <w:rsid w:val="00572E5C"/>
    <w:rsid w:val="005739C4"/>
    <w:rsid w:val="00573D42"/>
    <w:rsid w:val="00574F4B"/>
    <w:rsid w:val="0057647B"/>
    <w:rsid w:val="00576495"/>
    <w:rsid w:val="00576B0A"/>
    <w:rsid w:val="00576BF2"/>
    <w:rsid w:val="00580192"/>
    <w:rsid w:val="0058091D"/>
    <w:rsid w:val="00580AD4"/>
    <w:rsid w:val="00580EE0"/>
    <w:rsid w:val="00581824"/>
    <w:rsid w:val="00581D59"/>
    <w:rsid w:val="005820A6"/>
    <w:rsid w:val="00584458"/>
    <w:rsid w:val="00584B87"/>
    <w:rsid w:val="005850B5"/>
    <w:rsid w:val="00586B10"/>
    <w:rsid w:val="00586FAF"/>
    <w:rsid w:val="00587005"/>
    <w:rsid w:val="005871CE"/>
    <w:rsid w:val="005878C3"/>
    <w:rsid w:val="00587C59"/>
    <w:rsid w:val="005901ED"/>
    <w:rsid w:val="00593337"/>
    <w:rsid w:val="00593E08"/>
    <w:rsid w:val="005941D6"/>
    <w:rsid w:val="005944AC"/>
    <w:rsid w:val="0059479F"/>
    <w:rsid w:val="00595FFC"/>
    <w:rsid w:val="005968D5"/>
    <w:rsid w:val="00596D57"/>
    <w:rsid w:val="00596DAE"/>
    <w:rsid w:val="005977C1"/>
    <w:rsid w:val="005A0012"/>
    <w:rsid w:val="005A0DED"/>
    <w:rsid w:val="005A2075"/>
    <w:rsid w:val="005A2D0C"/>
    <w:rsid w:val="005A2F2A"/>
    <w:rsid w:val="005A31FB"/>
    <w:rsid w:val="005A55F3"/>
    <w:rsid w:val="005A623D"/>
    <w:rsid w:val="005B0366"/>
    <w:rsid w:val="005B0F9D"/>
    <w:rsid w:val="005B1353"/>
    <w:rsid w:val="005B16EC"/>
    <w:rsid w:val="005B2061"/>
    <w:rsid w:val="005B2F49"/>
    <w:rsid w:val="005B3600"/>
    <w:rsid w:val="005B38AE"/>
    <w:rsid w:val="005B38FB"/>
    <w:rsid w:val="005B3F9D"/>
    <w:rsid w:val="005B4CF7"/>
    <w:rsid w:val="005B7D8C"/>
    <w:rsid w:val="005C1881"/>
    <w:rsid w:val="005C20EB"/>
    <w:rsid w:val="005C261A"/>
    <w:rsid w:val="005C34C4"/>
    <w:rsid w:val="005C3BF8"/>
    <w:rsid w:val="005C432B"/>
    <w:rsid w:val="005C496B"/>
    <w:rsid w:val="005C4F45"/>
    <w:rsid w:val="005C5216"/>
    <w:rsid w:val="005C63E6"/>
    <w:rsid w:val="005C66AC"/>
    <w:rsid w:val="005C671B"/>
    <w:rsid w:val="005C7CED"/>
    <w:rsid w:val="005D055E"/>
    <w:rsid w:val="005D0AB9"/>
    <w:rsid w:val="005D102D"/>
    <w:rsid w:val="005D1ED2"/>
    <w:rsid w:val="005D3443"/>
    <w:rsid w:val="005D3C2F"/>
    <w:rsid w:val="005D4042"/>
    <w:rsid w:val="005D4A3C"/>
    <w:rsid w:val="005D54B1"/>
    <w:rsid w:val="005D5CA6"/>
    <w:rsid w:val="005D6C05"/>
    <w:rsid w:val="005D77A5"/>
    <w:rsid w:val="005E01E0"/>
    <w:rsid w:val="005E0217"/>
    <w:rsid w:val="005E0879"/>
    <w:rsid w:val="005E09A7"/>
    <w:rsid w:val="005E1868"/>
    <w:rsid w:val="005E189D"/>
    <w:rsid w:val="005E1BCC"/>
    <w:rsid w:val="005E3193"/>
    <w:rsid w:val="005E3C39"/>
    <w:rsid w:val="005E3F05"/>
    <w:rsid w:val="005E41CF"/>
    <w:rsid w:val="005E544D"/>
    <w:rsid w:val="005E546F"/>
    <w:rsid w:val="005E58DC"/>
    <w:rsid w:val="005E6538"/>
    <w:rsid w:val="005F072D"/>
    <w:rsid w:val="005F1ECC"/>
    <w:rsid w:val="005F21BD"/>
    <w:rsid w:val="005F267A"/>
    <w:rsid w:val="005F3D3F"/>
    <w:rsid w:val="005F4215"/>
    <w:rsid w:val="005F47A8"/>
    <w:rsid w:val="005F56CA"/>
    <w:rsid w:val="005F5A23"/>
    <w:rsid w:val="005F6F46"/>
    <w:rsid w:val="005F71B5"/>
    <w:rsid w:val="0060156C"/>
    <w:rsid w:val="006027DC"/>
    <w:rsid w:val="00603625"/>
    <w:rsid w:val="0060452C"/>
    <w:rsid w:val="00604618"/>
    <w:rsid w:val="0060556F"/>
    <w:rsid w:val="00605B4A"/>
    <w:rsid w:val="00605D39"/>
    <w:rsid w:val="0060610B"/>
    <w:rsid w:val="006071B5"/>
    <w:rsid w:val="006074DF"/>
    <w:rsid w:val="006100A6"/>
    <w:rsid w:val="006103B8"/>
    <w:rsid w:val="00610527"/>
    <w:rsid w:val="0061070F"/>
    <w:rsid w:val="00610AF0"/>
    <w:rsid w:val="00610D73"/>
    <w:rsid w:val="006117B0"/>
    <w:rsid w:val="00612351"/>
    <w:rsid w:val="006123FF"/>
    <w:rsid w:val="0061290F"/>
    <w:rsid w:val="00612BC2"/>
    <w:rsid w:val="00613357"/>
    <w:rsid w:val="00614DBF"/>
    <w:rsid w:val="00614F18"/>
    <w:rsid w:val="006154B3"/>
    <w:rsid w:val="00615A2A"/>
    <w:rsid w:val="006162AB"/>
    <w:rsid w:val="00616557"/>
    <w:rsid w:val="00616E19"/>
    <w:rsid w:val="0062069C"/>
    <w:rsid w:val="00620B6B"/>
    <w:rsid w:val="0062185B"/>
    <w:rsid w:val="00622902"/>
    <w:rsid w:val="00623171"/>
    <w:rsid w:val="006242F2"/>
    <w:rsid w:val="0062440C"/>
    <w:rsid w:val="0062471A"/>
    <w:rsid w:val="00625A3C"/>
    <w:rsid w:val="00626124"/>
    <w:rsid w:val="00626215"/>
    <w:rsid w:val="0062757D"/>
    <w:rsid w:val="00630AB3"/>
    <w:rsid w:val="00631989"/>
    <w:rsid w:val="006321CF"/>
    <w:rsid w:val="00633FE9"/>
    <w:rsid w:val="00634003"/>
    <w:rsid w:val="006348CD"/>
    <w:rsid w:val="0063585C"/>
    <w:rsid w:val="00635CF9"/>
    <w:rsid w:val="00636C0C"/>
    <w:rsid w:val="00641018"/>
    <w:rsid w:val="0064179D"/>
    <w:rsid w:val="006426BB"/>
    <w:rsid w:val="00642F8F"/>
    <w:rsid w:val="0064377E"/>
    <w:rsid w:val="00643D9D"/>
    <w:rsid w:val="00643EF5"/>
    <w:rsid w:val="006450BF"/>
    <w:rsid w:val="00645540"/>
    <w:rsid w:val="00645932"/>
    <w:rsid w:val="00645A92"/>
    <w:rsid w:val="006465C3"/>
    <w:rsid w:val="00646EE4"/>
    <w:rsid w:val="00647975"/>
    <w:rsid w:val="00647A87"/>
    <w:rsid w:val="00650C7C"/>
    <w:rsid w:val="006529BB"/>
    <w:rsid w:val="00653484"/>
    <w:rsid w:val="00653AE3"/>
    <w:rsid w:val="00654284"/>
    <w:rsid w:val="006545BA"/>
    <w:rsid w:val="00654CC4"/>
    <w:rsid w:val="00655E1A"/>
    <w:rsid w:val="00656719"/>
    <w:rsid w:val="00656E14"/>
    <w:rsid w:val="00657172"/>
    <w:rsid w:val="00657209"/>
    <w:rsid w:val="006573FE"/>
    <w:rsid w:val="00657729"/>
    <w:rsid w:val="0066081D"/>
    <w:rsid w:val="00660885"/>
    <w:rsid w:val="0066260D"/>
    <w:rsid w:val="00663328"/>
    <w:rsid w:val="00664140"/>
    <w:rsid w:val="00664645"/>
    <w:rsid w:val="00665AC7"/>
    <w:rsid w:val="006664E8"/>
    <w:rsid w:val="00666D98"/>
    <w:rsid w:val="00666F88"/>
    <w:rsid w:val="00667484"/>
    <w:rsid w:val="006675CA"/>
    <w:rsid w:val="006679D9"/>
    <w:rsid w:val="00667FB2"/>
    <w:rsid w:val="006707FA"/>
    <w:rsid w:val="00670F5E"/>
    <w:rsid w:val="00672C57"/>
    <w:rsid w:val="006734C7"/>
    <w:rsid w:val="006741F8"/>
    <w:rsid w:val="00675281"/>
    <w:rsid w:val="00675389"/>
    <w:rsid w:val="006758E0"/>
    <w:rsid w:val="00676016"/>
    <w:rsid w:val="00677732"/>
    <w:rsid w:val="00677ED1"/>
    <w:rsid w:val="006812B0"/>
    <w:rsid w:val="006814DA"/>
    <w:rsid w:val="006816F0"/>
    <w:rsid w:val="00681E99"/>
    <w:rsid w:val="00682107"/>
    <w:rsid w:val="00683647"/>
    <w:rsid w:val="00685BE8"/>
    <w:rsid w:val="00685CD9"/>
    <w:rsid w:val="00685DAF"/>
    <w:rsid w:val="0068624D"/>
    <w:rsid w:val="00686335"/>
    <w:rsid w:val="006906C1"/>
    <w:rsid w:val="006911F7"/>
    <w:rsid w:val="00691607"/>
    <w:rsid w:val="0069252D"/>
    <w:rsid w:val="00692605"/>
    <w:rsid w:val="006926B2"/>
    <w:rsid w:val="006941BA"/>
    <w:rsid w:val="0069728B"/>
    <w:rsid w:val="006A1B7F"/>
    <w:rsid w:val="006A2816"/>
    <w:rsid w:val="006A3954"/>
    <w:rsid w:val="006A3D79"/>
    <w:rsid w:val="006A4B56"/>
    <w:rsid w:val="006A62F6"/>
    <w:rsid w:val="006A6F4E"/>
    <w:rsid w:val="006B1821"/>
    <w:rsid w:val="006B1CC3"/>
    <w:rsid w:val="006B2340"/>
    <w:rsid w:val="006B2861"/>
    <w:rsid w:val="006B29EC"/>
    <w:rsid w:val="006B3879"/>
    <w:rsid w:val="006B48F3"/>
    <w:rsid w:val="006B4C67"/>
    <w:rsid w:val="006B562F"/>
    <w:rsid w:val="006B5725"/>
    <w:rsid w:val="006B5FCF"/>
    <w:rsid w:val="006B6C0A"/>
    <w:rsid w:val="006B787A"/>
    <w:rsid w:val="006C011D"/>
    <w:rsid w:val="006C0491"/>
    <w:rsid w:val="006C0AB3"/>
    <w:rsid w:val="006C0D56"/>
    <w:rsid w:val="006C1B90"/>
    <w:rsid w:val="006C2158"/>
    <w:rsid w:val="006C227D"/>
    <w:rsid w:val="006C268C"/>
    <w:rsid w:val="006C2BFD"/>
    <w:rsid w:val="006C3205"/>
    <w:rsid w:val="006C511F"/>
    <w:rsid w:val="006C51E9"/>
    <w:rsid w:val="006C526B"/>
    <w:rsid w:val="006C5D85"/>
    <w:rsid w:val="006C63AC"/>
    <w:rsid w:val="006C7469"/>
    <w:rsid w:val="006C766F"/>
    <w:rsid w:val="006C7727"/>
    <w:rsid w:val="006D04A5"/>
    <w:rsid w:val="006D081A"/>
    <w:rsid w:val="006D1014"/>
    <w:rsid w:val="006D15DD"/>
    <w:rsid w:val="006D218D"/>
    <w:rsid w:val="006D338C"/>
    <w:rsid w:val="006D3778"/>
    <w:rsid w:val="006D3A9B"/>
    <w:rsid w:val="006D49C7"/>
    <w:rsid w:val="006D504D"/>
    <w:rsid w:val="006D5281"/>
    <w:rsid w:val="006D5926"/>
    <w:rsid w:val="006D68EF"/>
    <w:rsid w:val="006D6E5B"/>
    <w:rsid w:val="006D73E4"/>
    <w:rsid w:val="006D7968"/>
    <w:rsid w:val="006E064A"/>
    <w:rsid w:val="006E0AB5"/>
    <w:rsid w:val="006E208B"/>
    <w:rsid w:val="006E2176"/>
    <w:rsid w:val="006E2AC1"/>
    <w:rsid w:val="006E3205"/>
    <w:rsid w:val="006E3A06"/>
    <w:rsid w:val="006E44A9"/>
    <w:rsid w:val="006F10BF"/>
    <w:rsid w:val="006F250B"/>
    <w:rsid w:val="006F25B5"/>
    <w:rsid w:val="006F37AA"/>
    <w:rsid w:val="006F3BD8"/>
    <w:rsid w:val="006F4DCF"/>
    <w:rsid w:val="006F512E"/>
    <w:rsid w:val="006F59F6"/>
    <w:rsid w:val="006F785B"/>
    <w:rsid w:val="006F791E"/>
    <w:rsid w:val="00700B8A"/>
    <w:rsid w:val="00700E3A"/>
    <w:rsid w:val="0070161E"/>
    <w:rsid w:val="00701E95"/>
    <w:rsid w:val="007045EB"/>
    <w:rsid w:val="0070468B"/>
    <w:rsid w:val="00704E55"/>
    <w:rsid w:val="00705672"/>
    <w:rsid w:val="00705CEB"/>
    <w:rsid w:val="007060B1"/>
    <w:rsid w:val="00707501"/>
    <w:rsid w:val="00707CC4"/>
    <w:rsid w:val="00710059"/>
    <w:rsid w:val="007100D8"/>
    <w:rsid w:val="00710703"/>
    <w:rsid w:val="00710B50"/>
    <w:rsid w:val="00712A36"/>
    <w:rsid w:val="00713653"/>
    <w:rsid w:val="0071507C"/>
    <w:rsid w:val="007159E1"/>
    <w:rsid w:val="00715EA5"/>
    <w:rsid w:val="0071604C"/>
    <w:rsid w:val="00716985"/>
    <w:rsid w:val="00716D20"/>
    <w:rsid w:val="00716D2E"/>
    <w:rsid w:val="0072008D"/>
    <w:rsid w:val="007204AA"/>
    <w:rsid w:val="00722569"/>
    <w:rsid w:val="0072401F"/>
    <w:rsid w:val="0072408F"/>
    <w:rsid w:val="007243CF"/>
    <w:rsid w:val="007250D0"/>
    <w:rsid w:val="00725D76"/>
    <w:rsid w:val="00725D8E"/>
    <w:rsid w:val="0072698B"/>
    <w:rsid w:val="00726F7D"/>
    <w:rsid w:val="00730717"/>
    <w:rsid w:val="00730B3C"/>
    <w:rsid w:val="00731207"/>
    <w:rsid w:val="0073251B"/>
    <w:rsid w:val="007333E3"/>
    <w:rsid w:val="00733A53"/>
    <w:rsid w:val="00735682"/>
    <w:rsid w:val="00735811"/>
    <w:rsid w:val="0073653F"/>
    <w:rsid w:val="00740289"/>
    <w:rsid w:val="00740DD1"/>
    <w:rsid w:val="00740FDC"/>
    <w:rsid w:val="00741328"/>
    <w:rsid w:val="007413E0"/>
    <w:rsid w:val="00742D4B"/>
    <w:rsid w:val="00743D29"/>
    <w:rsid w:val="00743D4C"/>
    <w:rsid w:val="0074690D"/>
    <w:rsid w:val="0075043D"/>
    <w:rsid w:val="00751398"/>
    <w:rsid w:val="00751E1E"/>
    <w:rsid w:val="007523AB"/>
    <w:rsid w:val="00752A7E"/>
    <w:rsid w:val="00754195"/>
    <w:rsid w:val="0075488C"/>
    <w:rsid w:val="007576A6"/>
    <w:rsid w:val="00757C94"/>
    <w:rsid w:val="00757D04"/>
    <w:rsid w:val="00757DCB"/>
    <w:rsid w:val="007613B7"/>
    <w:rsid w:val="0076241B"/>
    <w:rsid w:val="00763814"/>
    <w:rsid w:val="00765C05"/>
    <w:rsid w:val="00765C7A"/>
    <w:rsid w:val="0076654A"/>
    <w:rsid w:val="0076699E"/>
    <w:rsid w:val="00770038"/>
    <w:rsid w:val="00770F52"/>
    <w:rsid w:val="00771E47"/>
    <w:rsid w:val="007732C3"/>
    <w:rsid w:val="00774CAE"/>
    <w:rsid w:val="00776707"/>
    <w:rsid w:val="00776C79"/>
    <w:rsid w:val="00780B4D"/>
    <w:rsid w:val="00780D3C"/>
    <w:rsid w:val="007810E2"/>
    <w:rsid w:val="007816E7"/>
    <w:rsid w:val="0078274E"/>
    <w:rsid w:val="00782BC0"/>
    <w:rsid w:val="00782CA5"/>
    <w:rsid w:val="00784DDC"/>
    <w:rsid w:val="00785247"/>
    <w:rsid w:val="00785E6F"/>
    <w:rsid w:val="00786AEB"/>
    <w:rsid w:val="00786C85"/>
    <w:rsid w:val="00793191"/>
    <w:rsid w:val="00793898"/>
    <w:rsid w:val="00793D18"/>
    <w:rsid w:val="00794BDE"/>
    <w:rsid w:val="0079629D"/>
    <w:rsid w:val="007963B5"/>
    <w:rsid w:val="00796B38"/>
    <w:rsid w:val="007970B7"/>
    <w:rsid w:val="007979F9"/>
    <w:rsid w:val="00797F2E"/>
    <w:rsid w:val="007A03AA"/>
    <w:rsid w:val="007A209A"/>
    <w:rsid w:val="007A296B"/>
    <w:rsid w:val="007A2B27"/>
    <w:rsid w:val="007A2E71"/>
    <w:rsid w:val="007A37A6"/>
    <w:rsid w:val="007A4396"/>
    <w:rsid w:val="007A444E"/>
    <w:rsid w:val="007A506E"/>
    <w:rsid w:val="007A69B2"/>
    <w:rsid w:val="007A78AB"/>
    <w:rsid w:val="007B121A"/>
    <w:rsid w:val="007B16D3"/>
    <w:rsid w:val="007B1988"/>
    <w:rsid w:val="007B2F26"/>
    <w:rsid w:val="007B40ED"/>
    <w:rsid w:val="007B4791"/>
    <w:rsid w:val="007B6361"/>
    <w:rsid w:val="007B64F4"/>
    <w:rsid w:val="007B6D90"/>
    <w:rsid w:val="007B780A"/>
    <w:rsid w:val="007B7C2A"/>
    <w:rsid w:val="007C05E0"/>
    <w:rsid w:val="007C0BE3"/>
    <w:rsid w:val="007C16DB"/>
    <w:rsid w:val="007C2017"/>
    <w:rsid w:val="007C2385"/>
    <w:rsid w:val="007C25A5"/>
    <w:rsid w:val="007C25ED"/>
    <w:rsid w:val="007C2B91"/>
    <w:rsid w:val="007C2DA6"/>
    <w:rsid w:val="007C37B3"/>
    <w:rsid w:val="007C4B41"/>
    <w:rsid w:val="007C4FDF"/>
    <w:rsid w:val="007C500D"/>
    <w:rsid w:val="007C76BB"/>
    <w:rsid w:val="007C7CC8"/>
    <w:rsid w:val="007C7ED3"/>
    <w:rsid w:val="007D070F"/>
    <w:rsid w:val="007D1262"/>
    <w:rsid w:val="007D2108"/>
    <w:rsid w:val="007D28FA"/>
    <w:rsid w:val="007D2E91"/>
    <w:rsid w:val="007D3097"/>
    <w:rsid w:val="007D5876"/>
    <w:rsid w:val="007D67C1"/>
    <w:rsid w:val="007D6D26"/>
    <w:rsid w:val="007D7AEA"/>
    <w:rsid w:val="007E013B"/>
    <w:rsid w:val="007E04AF"/>
    <w:rsid w:val="007E1A97"/>
    <w:rsid w:val="007E1AFE"/>
    <w:rsid w:val="007E30F2"/>
    <w:rsid w:val="007E5680"/>
    <w:rsid w:val="007E5B08"/>
    <w:rsid w:val="007F1604"/>
    <w:rsid w:val="007F2324"/>
    <w:rsid w:val="007F2C74"/>
    <w:rsid w:val="007F3015"/>
    <w:rsid w:val="007F35B0"/>
    <w:rsid w:val="007F419D"/>
    <w:rsid w:val="007F41DF"/>
    <w:rsid w:val="007F450A"/>
    <w:rsid w:val="007F486F"/>
    <w:rsid w:val="007F4A6D"/>
    <w:rsid w:val="007F5079"/>
    <w:rsid w:val="007F5936"/>
    <w:rsid w:val="007F7862"/>
    <w:rsid w:val="007F7B0B"/>
    <w:rsid w:val="00802222"/>
    <w:rsid w:val="00802527"/>
    <w:rsid w:val="008025BB"/>
    <w:rsid w:val="00802CE4"/>
    <w:rsid w:val="0080330A"/>
    <w:rsid w:val="00804351"/>
    <w:rsid w:val="0080555F"/>
    <w:rsid w:val="008066AA"/>
    <w:rsid w:val="008070F8"/>
    <w:rsid w:val="00807515"/>
    <w:rsid w:val="008078FF"/>
    <w:rsid w:val="00807D7A"/>
    <w:rsid w:val="00811140"/>
    <w:rsid w:val="008117FD"/>
    <w:rsid w:val="00811B19"/>
    <w:rsid w:val="0081339D"/>
    <w:rsid w:val="008136AC"/>
    <w:rsid w:val="00813767"/>
    <w:rsid w:val="00813BE4"/>
    <w:rsid w:val="0081475C"/>
    <w:rsid w:val="0081595F"/>
    <w:rsid w:val="00816A77"/>
    <w:rsid w:val="00816BCB"/>
    <w:rsid w:val="00816F4E"/>
    <w:rsid w:val="0081783D"/>
    <w:rsid w:val="00820512"/>
    <w:rsid w:val="0082076A"/>
    <w:rsid w:val="00820D3B"/>
    <w:rsid w:val="00821859"/>
    <w:rsid w:val="00822462"/>
    <w:rsid w:val="00822BDF"/>
    <w:rsid w:val="008246FB"/>
    <w:rsid w:val="008251E1"/>
    <w:rsid w:val="008252EF"/>
    <w:rsid w:val="00826DB2"/>
    <w:rsid w:val="00827107"/>
    <w:rsid w:val="008272FD"/>
    <w:rsid w:val="00827753"/>
    <w:rsid w:val="00827920"/>
    <w:rsid w:val="00827F58"/>
    <w:rsid w:val="008302B0"/>
    <w:rsid w:val="008312EF"/>
    <w:rsid w:val="00832364"/>
    <w:rsid w:val="0083241A"/>
    <w:rsid w:val="00833D5A"/>
    <w:rsid w:val="00834400"/>
    <w:rsid w:val="008350B2"/>
    <w:rsid w:val="00835501"/>
    <w:rsid w:val="008358DA"/>
    <w:rsid w:val="00835F01"/>
    <w:rsid w:val="008360B1"/>
    <w:rsid w:val="008365E1"/>
    <w:rsid w:val="00840681"/>
    <w:rsid w:val="00840958"/>
    <w:rsid w:val="008415A6"/>
    <w:rsid w:val="00841E25"/>
    <w:rsid w:val="008422FA"/>
    <w:rsid w:val="00842B65"/>
    <w:rsid w:val="00844280"/>
    <w:rsid w:val="00844290"/>
    <w:rsid w:val="00845142"/>
    <w:rsid w:val="00845D0E"/>
    <w:rsid w:val="00845D13"/>
    <w:rsid w:val="00845DAD"/>
    <w:rsid w:val="00846FA4"/>
    <w:rsid w:val="00847359"/>
    <w:rsid w:val="008478FA"/>
    <w:rsid w:val="00847F90"/>
    <w:rsid w:val="00850C06"/>
    <w:rsid w:val="0085163B"/>
    <w:rsid w:val="0085226E"/>
    <w:rsid w:val="00852E2C"/>
    <w:rsid w:val="00854160"/>
    <w:rsid w:val="00854BDC"/>
    <w:rsid w:val="00854E1C"/>
    <w:rsid w:val="00854ED4"/>
    <w:rsid w:val="00856317"/>
    <w:rsid w:val="00856D88"/>
    <w:rsid w:val="008574E0"/>
    <w:rsid w:val="00857792"/>
    <w:rsid w:val="00857C34"/>
    <w:rsid w:val="00861571"/>
    <w:rsid w:val="00862085"/>
    <w:rsid w:val="008630FE"/>
    <w:rsid w:val="008649DA"/>
    <w:rsid w:val="00864C5C"/>
    <w:rsid w:val="00864ED7"/>
    <w:rsid w:val="008659A4"/>
    <w:rsid w:val="008659CC"/>
    <w:rsid w:val="00865FEC"/>
    <w:rsid w:val="00866B22"/>
    <w:rsid w:val="00866CEE"/>
    <w:rsid w:val="008674FD"/>
    <w:rsid w:val="008678BA"/>
    <w:rsid w:val="00870049"/>
    <w:rsid w:val="0087020D"/>
    <w:rsid w:val="00870720"/>
    <w:rsid w:val="00870E45"/>
    <w:rsid w:val="008716AE"/>
    <w:rsid w:val="00871B44"/>
    <w:rsid w:val="00872459"/>
    <w:rsid w:val="008726D3"/>
    <w:rsid w:val="0087428A"/>
    <w:rsid w:val="008749FF"/>
    <w:rsid w:val="00875995"/>
    <w:rsid w:val="00875D74"/>
    <w:rsid w:val="0087643F"/>
    <w:rsid w:val="008779FC"/>
    <w:rsid w:val="00880620"/>
    <w:rsid w:val="00881A08"/>
    <w:rsid w:val="00882599"/>
    <w:rsid w:val="00882895"/>
    <w:rsid w:val="00884465"/>
    <w:rsid w:val="00885ADD"/>
    <w:rsid w:val="008863B6"/>
    <w:rsid w:val="0088685B"/>
    <w:rsid w:val="00887142"/>
    <w:rsid w:val="008871ED"/>
    <w:rsid w:val="00887D34"/>
    <w:rsid w:val="00890EF7"/>
    <w:rsid w:val="00891C24"/>
    <w:rsid w:val="008931EE"/>
    <w:rsid w:val="00895E3E"/>
    <w:rsid w:val="0089644A"/>
    <w:rsid w:val="00896B2E"/>
    <w:rsid w:val="008A0868"/>
    <w:rsid w:val="008A0D81"/>
    <w:rsid w:val="008A0ECA"/>
    <w:rsid w:val="008A3153"/>
    <w:rsid w:val="008A334C"/>
    <w:rsid w:val="008A37F2"/>
    <w:rsid w:val="008A4CFC"/>
    <w:rsid w:val="008A5FB8"/>
    <w:rsid w:val="008B05F1"/>
    <w:rsid w:val="008B113E"/>
    <w:rsid w:val="008B17D5"/>
    <w:rsid w:val="008B18B9"/>
    <w:rsid w:val="008B1FA3"/>
    <w:rsid w:val="008B26BA"/>
    <w:rsid w:val="008B2E5B"/>
    <w:rsid w:val="008B4B53"/>
    <w:rsid w:val="008B4BF9"/>
    <w:rsid w:val="008B4E92"/>
    <w:rsid w:val="008B62D4"/>
    <w:rsid w:val="008B6D9E"/>
    <w:rsid w:val="008C17CF"/>
    <w:rsid w:val="008C2614"/>
    <w:rsid w:val="008C3023"/>
    <w:rsid w:val="008C34B1"/>
    <w:rsid w:val="008C365A"/>
    <w:rsid w:val="008C369A"/>
    <w:rsid w:val="008C3E89"/>
    <w:rsid w:val="008C42B8"/>
    <w:rsid w:val="008C451F"/>
    <w:rsid w:val="008C45FD"/>
    <w:rsid w:val="008C4A61"/>
    <w:rsid w:val="008C4D46"/>
    <w:rsid w:val="008C57AA"/>
    <w:rsid w:val="008C64CE"/>
    <w:rsid w:val="008C66F1"/>
    <w:rsid w:val="008C78D5"/>
    <w:rsid w:val="008C7B15"/>
    <w:rsid w:val="008C7FD9"/>
    <w:rsid w:val="008D02AE"/>
    <w:rsid w:val="008D0C6C"/>
    <w:rsid w:val="008D38FB"/>
    <w:rsid w:val="008D4118"/>
    <w:rsid w:val="008D524F"/>
    <w:rsid w:val="008D526B"/>
    <w:rsid w:val="008E0730"/>
    <w:rsid w:val="008E09B6"/>
    <w:rsid w:val="008E1005"/>
    <w:rsid w:val="008E1489"/>
    <w:rsid w:val="008E27FE"/>
    <w:rsid w:val="008E2C34"/>
    <w:rsid w:val="008E2DB2"/>
    <w:rsid w:val="008E3286"/>
    <w:rsid w:val="008E3412"/>
    <w:rsid w:val="008E38A6"/>
    <w:rsid w:val="008E3D92"/>
    <w:rsid w:val="008E46EA"/>
    <w:rsid w:val="008E4F6D"/>
    <w:rsid w:val="008E5CAA"/>
    <w:rsid w:val="008E7228"/>
    <w:rsid w:val="008E7F66"/>
    <w:rsid w:val="008F0013"/>
    <w:rsid w:val="008F22E5"/>
    <w:rsid w:val="008F25A5"/>
    <w:rsid w:val="008F31FA"/>
    <w:rsid w:val="008F451A"/>
    <w:rsid w:val="008F475F"/>
    <w:rsid w:val="008F49BF"/>
    <w:rsid w:val="008F4CC0"/>
    <w:rsid w:val="008F539E"/>
    <w:rsid w:val="008F5AF8"/>
    <w:rsid w:val="008F70A2"/>
    <w:rsid w:val="008F73A4"/>
    <w:rsid w:val="008F7624"/>
    <w:rsid w:val="008F7889"/>
    <w:rsid w:val="00900359"/>
    <w:rsid w:val="00900C1B"/>
    <w:rsid w:val="009019F2"/>
    <w:rsid w:val="00902762"/>
    <w:rsid w:val="00902DA0"/>
    <w:rsid w:val="00903DBD"/>
    <w:rsid w:val="009043C8"/>
    <w:rsid w:val="00904682"/>
    <w:rsid w:val="009049A9"/>
    <w:rsid w:val="00905267"/>
    <w:rsid w:val="009052D4"/>
    <w:rsid w:val="0090541F"/>
    <w:rsid w:val="00907377"/>
    <w:rsid w:val="0091045F"/>
    <w:rsid w:val="009119A3"/>
    <w:rsid w:val="00911AD7"/>
    <w:rsid w:val="00911B0E"/>
    <w:rsid w:val="00912267"/>
    <w:rsid w:val="009134C3"/>
    <w:rsid w:val="009136BE"/>
    <w:rsid w:val="0091398F"/>
    <w:rsid w:val="00913CF3"/>
    <w:rsid w:val="00913EBD"/>
    <w:rsid w:val="00916994"/>
    <w:rsid w:val="009210C3"/>
    <w:rsid w:val="0092206F"/>
    <w:rsid w:val="009231E9"/>
    <w:rsid w:val="00923461"/>
    <w:rsid w:val="0092470D"/>
    <w:rsid w:val="0092525F"/>
    <w:rsid w:val="00925DB8"/>
    <w:rsid w:val="00925E1C"/>
    <w:rsid w:val="0092601E"/>
    <w:rsid w:val="00930559"/>
    <w:rsid w:val="0093187B"/>
    <w:rsid w:val="00931D50"/>
    <w:rsid w:val="00932563"/>
    <w:rsid w:val="00933580"/>
    <w:rsid w:val="0093416B"/>
    <w:rsid w:val="009355DE"/>
    <w:rsid w:val="00935E54"/>
    <w:rsid w:val="009370D5"/>
    <w:rsid w:val="00937913"/>
    <w:rsid w:val="0094096A"/>
    <w:rsid w:val="00940CB1"/>
    <w:rsid w:val="00940E73"/>
    <w:rsid w:val="0094234F"/>
    <w:rsid w:val="00942B8A"/>
    <w:rsid w:val="00943DF8"/>
    <w:rsid w:val="0094477C"/>
    <w:rsid w:val="009448CF"/>
    <w:rsid w:val="00944CFF"/>
    <w:rsid w:val="00945C83"/>
    <w:rsid w:val="00946188"/>
    <w:rsid w:val="00946FC7"/>
    <w:rsid w:val="00947C65"/>
    <w:rsid w:val="00951153"/>
    <w:rsid w:val="00952D04"/>
    <w:rsid w:val="00952FB0"/>
    <w:rsid w:val="0095344A"/>
    <w:rsid w:val="009538E0"/>
    <w:rsid w:val="00953B3C"/>
    <w:rsid w:val="00953C89"/>
    <w:rsid w:val="00953E62"/>
    <w:rsid w:val="009542F2"/>
    <w:rsid w:val="009551E8"/>
    <w:rsid w:val="00955D1D"/>
    <w:rsid w:val="009561FD"/>
    <w:rsid w:val="009563D3"/>
    <w:rsid w:val="00960EA6"/>
    <w:rsid w:val="009610CE"/>
    <w:rsid w:val="009610FA"/>
    <w:rsid w:val="009614C8"/>
    <w:rsid w:val="009622CA"/>
    <w:rsid w:val="00962B24"/>
    <w:rsid w:val="009635F7"/>
    <w:rsid w:val="0096433C"/>
    <w:rsid w:val="00964A8C"/>
    <w:rsid w:val="00964AC9"/>
    <w:rsid w:val="00964BD4"/>
    <w:rsid w:val="00964E94"/>
    <w:rsid w:val="009658C2"/>
    <w:rsid w:val="00965B10"/>
    <w:rsid w:val="00965ECB"/>
    <w:rsid w:val="00966020"/>
    <w:rsid w:val="00967045"/>
    <w:rsid w:val="009673AD"/>
    <w:rsid w:val="00967753"/>
    <w:rsid w:val="009679D0"/>
    <w:rsid w:val="00971453"/>
    <w:rsid w:val="00974B24"/>
    <w:rsid w:val="00974D39"/>
    <w:rsid w:val="009771D8"/>
    <w:rsid w:val="00977441"/>
    <w:rsid w:val="00977FFE"/>
    <w:rsid w:val="00980306"/>
    <w:rsid w:val="00980F08"/>
    <w:rsid w:val="009812A7"/>
    <w:rsid w:val="009813E6"/>
    <w:rsid w:val="009822FA"/>
    <w:rsid w:val="009824AE"/>
    <w:rsid w:val="00982B9B"/>
    <w:rsid w:val="009830BD"/>
    <w:rsid w:val="009834BF"/>
    <w:rsid w:val="00984251"/>
    <w:rsid w:val="00984EB1"/>
    <w:rsid w:val="00985108"/>
    <w:rsid w:val="0098532E"/>
    <w:rsid w:val="00986E90"/>
    <w:rsid w:val="00987D13"/>
    <w:rsid w:val="00987D32"/>
    <w:rsid w:val="009935B0"/>
    <w:rsid w:val="00993F07"/>
    <w:rsid w:val="00994E06"/>
    <w:rsid w:val="0099500A"/>
    <w:rsid w:val="0099556A"/>
    <w:rsid w:val="00995618"/>
    <w:rsid w:val="00995EE3"/>
    <w:rsid w:val="00996343"/>
    <w:rsid w:val="009963DE"/>
    <w:rsid w:val="0099655B"/>
    <w:rsid w:val="00996CC2"/>
    <w:rsid w:val="0099774A"/>
    <w:rsid w:val="00997BB7"/>
    <w:rsid w:val="009A0378"/>
    <w:rsid w:val="009A1D1C"/>
    <w:rsid w:val="009A1F6C"/>
    <w:rsid w:val="009A23A9"/>
    <w:rsid w:val="009A3346"/>
    <w:rsid w:val="009A35FC"/>
    <w:rsid w:val="009A378E"/>
    <w:rsid w:val="009A398B"/>
    <w:rsid w:val="009A471B"/>
    <w:rsid w:val="009A632C"/>
    <w:rsid w:val="009A6D38"/>
    <w:rsid w:val="009B09B3"/>
    <w:rsid w:val="009B1AB8"/>
    <w:rsid w:val="009B1DBF"/>
    <w:rsid w:val="009B2BF9"/>
    <w:rsid w:val="009B3007"/>
    <w:rsid w:val="009B35DA"/>
    <w:rsid w:val="009B3F5E"/>
    <w:rsid w:val="009B4B05"/>
    <w:rsid w:val="009B4FD7"/>
    <w:rsid w:val="009B630F"/>
    <w:rsid w:val="009B66A6"/>
    <w:rsid w:val="009B6DD7"/>
    <w:rsid w:val="009B6FD3"/>
    <w:rsid w:val="009B75F2"/>
    <w:rsid w:val="009B7D65"/>
    <w:rsid w:val="009C0BF4"/>
    <w:rsid w:val="009C0D8C"/>
    <w:rsid w:val="009C14FD"/>
    <w:rsid w:val="009C1C93"/>
    <w:rsid w:val="009C1F28"/>
    <w:rsid w:val="009C2501"/>
    <w:rsid w:val="009C2C4D"/>
    <w:rsid w:val="009C35FA"/>
    <w:rsid w:val="009C3646"/>
    <w:rsid w:val="009C3763"/>
    <w:rsid w:val="009C47B1"/>
    <w:rsid w:val="009C508C"/>
    <w:rsid w:val="009C5689"/>
    <w:rsid w:val="009C6983"/>
    <w:rsid w:val="009C7E61"/>
    <w:rsid w:val="009D0291"/>
    <w:rsid w:val="009D045F"/>
    <w:rsid w:val="009D0E94"/>
    <w:rsid w:val="009D231E"/>
    <w:rsid w:val="009D3D32"/>
    <w:rsid w:val="009D5625"/>
    <w:rsid w:val="009D5A5F"/>
    <w:rsid w:val="009D6318"/>
    <w:rsid w:val="009D7F08"/>
    <w:rsid w:val="009E1D90"/>
    <w:rsid w:val="009E2C52"/>
    <w:rsid w:val="009E2F0D"/>
    <w:rsid w:val="009E487A"/>
    <w:rsid w:val="009E72E7"/>
    <w:rsid w:val="009E7D13"/>
    <w:rsid w:val="009F0B2F"/>
    <w:rsid w:val="009F187C"/>
    <w:rsid w:val="009F2252"/>
    <w:rsid w:val="009F2C40"/>
    <w:rsid w:val="009F2D0D"/>
    <w:rsid w:val="009F344A"/>
    <w:rsid w:val="009F36A1"/>
    <w:rsid w:val="009F3A07"/>
    <w:rsid w:val="009F65D2"/>
    <w:rsid w:val="009F6725"/>
    <w:rsid w:val="009F6E0D"/>
    <w:rsid w:val="009F788A"/>
    <w:rsid w:val="009F7B44"/>
    <w:rsid w:val="009F7B5D"/>
    <w:rsid w:val="00A00524"/>
    <w:rsid w:val="00A00F7B"/>
    <w:rsid w:val="00A015DB"/>
    <w:rsid w:val="00A01646"/>
    <w:rsid w:val="00A01797"/>
    <w:rsid w:val="00A0191F"/>
    <w:rsid w:val="00A01CB4"/>
    <w:rsid w:val="00A02C8E"/>
    <w:rsid w:val="00A03793"/>
    <w:rsid w:val="00A044CC"/>
    <w:rsid w:val="00A048C7"/>
    <w:rsid w:val="00A04B64"/>
    <w:rsid w:val="00A06168"/>
    <w:rsid w:val="00A06A36"/>
    <w:rsid w:val="00A06B23"/>
    <w:rsid w:val="00A11369"/>
    <w:rsid w:val="00A1194A"/>
    <w:rsid w:val="00A1367A"/>
    <w:rsid w:val="00A13DBA"/>
    <w:rsid w:val="00A14263"/>
    <w:rsid w:val="00A15504"/>
    <w:rsid w:val="00A15E06"/>
    <w:rsid w:val="00A15F8A"/>
    <w:rsid w:val="00A1604D"/>
    <w:rsid w:val="00A16419"/>
    <w:rsid w:val="00A164C2"/>
    <w:rsid w:val="00A17049"/>
    <w:rsid w:val="00A17850"/>
    <w:rsid w:val="00A204A9"/>
    <w:rsid w:val="00A20D6B"/>
    <w:rsid w:val="00A2120E"/>
    <w:rsid w:val="00A229A9"/>
    <w:rsid w:val="00A22D2C"/>
    <w:rsid w:val="00A24DA5"/>
    <w:rsid w:val="00A26293"/>
    <w:rsid w:val="00A2643F"/>
    <w:rsid w:val="00A2663D"/>
    <w:rsid w:val="00A26BD5"/>
    <w:rsid w:val="00A27AF0"/>
    <w:rsid w:val="00A27C81"/>
    <w:rsid w:val="00A301F2"/>
    <w:rsid w:val="00A308E5"/>
    <w:rsid w:val="00A31BA2"/>
    <w:rsid w:val="00A32136"/>
    <w:rsid w:val="00A33EC9"/>
    <w:rsid w:val="00A34DC4"/>
    <w:rsid w:val="00A352CA"/>
    <w:rsid w:val="00A364BE"/>
    <w:rsid w:val="00A36B18"/>
    <w:rsid w:val="00A36D3D"/>
    <w:rsid w:val="00A37189"/>
    <w:rsid w:val="00A375D6"/>
    <w:rsid w:val="00A37A25"/>
    <w:rsid w:val="00A4021D"/>
    <w:rsid w:val="00A40302"/>
    <w:rsid w:val="00A405AF"/>
    <w:rsid w:val="00A40B17"/>
    <w:rsid w:val="00A41A61"/>
    <w:rsid w:val="00A41B9C"/>
    <w:rsid w:val="00A42DFB"/>
    <w:rsid w:val="00A44DF6"/>
    <w:rsid w:val="00A44FD1"/>
    <w:rsid w:val="00A46762"/>
    <w:rsid w:val="00A46BAF"/>
    <w:rsid w:val="00A46D2C"/>
    <w:rsid w:val="00A474DF"/>
    <w:rsid w:val="00A4787C"/>
    <w:rsid w:val="00A47A91"/>
    <w:rsid w:val="00A506A4"/>
    <w:rsid w:val="00A5079E"/>
    <w:rsid w:val="00A50ACD"/>
    <w:rsid w:val="00A5131E"/>
    <w:rsid w:val="00A51DCA"/>
    <w:rsid w:val="00A5309D"/>
    <w:rsid w:val="00A53482"/>
    <w:rsid w:val="00A5440A"/>
    <w:rsid w:val="00A5479E"/>
    <w:rsid w:val="00A54B6A"/>
    <w:rsid w:val="00A5598C"/>
    <w:rsid w:val="00A5684D"/>
    <w:rsid w:val="00A568A3"/>
    <w:rsid w:val="00A571FB"/>
    <w:rsid w:val="00A57317"/>
    <w:rsid w:val="00A576C8"/>
    <w:rsid w:val="00A57E9A"/>
    <w:rsid w:val="00A60988"/>
    <w:rsid w:val="00A62D96"/>
    <w:rsid w:val="00A63187"/>
    <w:rsid w:val="00A63AD3"/>
    <w:rsid w:val="00A666A6"/>
    <w:rsid w:val="00A666D3"/>
    <w:rsid w:val="00A67428"/>
    <w:rsid w:val="00A67FE7"/>
    <w:rsid w:val="00A71F5D"/>
    <w:rsid w:val="00A72B1C"/>
    <w:rsid w:val="00A73604"/>
    <w:rsid w:val="00A73AE1"/>
    <w:rsid w:val="00A73CDC"/>
    <w:rsid w:val="00A74019"/>
    <w:rsid w:val="00A744D8"/>
    <w:rsid w:val="00A74B43"/>
    <w:rsid w:val="00A74EC8"/>
    <w:rsid w:val="00A77555"/>
    <w:rsid w:val="00A77E6B"/>
    <w:rsid w:val="00A800B5"/>
    <w:rsid w:val="00A8100C"/>
    <w:rsid w:val="00A812AB"/>
    <w:rsid w:val="00A8211F"/>
    <w:rsid w:val="00A8224E"/>
    <w:rsid w:val="00A82DE8"/>
    <w:rsid w:val="00A84395"/>
    <w:rsid w:val="00A856CC"/>
    <w:rsid w:val="00A86650"/>
    <w:rsid w:val="00A86BE7"/>
    <w:rsid w:val="00A87CA2"/>
    <w:rsid w:val="00A9013A"/>
    <w:rsid w:val="00A901F6"/>
    <w:rsid w:val="00A914E9"/>
    <w:rsid w:val="00A916EF"/>
    <w:rsid w:val="00A9246A"/>
    <w:rsid w:val="00A933A4"/>
    <w:rsid w:val="00A93EE6"/>
    <w:rsid w:val="00A947B2"/>
    <w:rsid w:val="00A94CF2"/>
    <w:rsid w:val="00A94DBC"/>
    <w:rsid w:val="00A94F3C"/>
    <w:rsid w:val="00A9562A"/>
    <w:rsid w:val="00A95ED6"/>
    <w:rsid w:val="00A95FCD"/>
    <w:rsid w:val="00A96394"/>
    <w:rsid w:val="00A97323"/>
    <w:rsid w:val="00AA0FEF"/>
    <w:rsid w:val="00AA10FD"/>
    <w:rsid w:val="00AA114D"/>
    <w:rsid w:val="00AA1611"/>
    <w:rsid w:val="00AA2BE0"/>
    <w:rsid w:val="00AA4A74"/>
    <w:rsid w:val="00AA5A12"/>
    <w:rsid w:val="00AA6159"/>
    <w:rsid w:val="00AA63B0"/>
    <w:rsid w:val="00AA6978"/>
    <w:rsid w:val="00AB03CB"/>
    <w:rsid w:val="00AB0A0D"/>
    <w:rsid w:val="00AB0DAC"/>
    <w:rsid w:val="00AB1505"/>
    <w:rsid w:val="00AB179B"/>
    <w:rsid w:val="00AB29BD"/>
    <w:rsid w:val="00AB3B46"/>
    <w:rsid w:val="00AB453E"/>
    <w:rsid w:val="00AB4698"/>
    <w:rsid w:val="00AB511F"/>
    <w:rsid w:val="00AB550C"/>
    <w:rsid w:val="00AB5AFE"/>
    <w:rsid w:val="00AB6EC3"/>
    <w:rsid w:val="00AB7147"/>
    <w:rsid w:val="00AB77ED"/>
    <w:rsid w:val="00AB7A3D"/>
    <w:rsid w:val="00AB7E69"/>
    <w:rsid w:val="00AC152A"/>
    <w:rsid w:val="00AC15CF"/>
    <w:rsid w:val="00AC19E3"/>
    <w:rsid w:val="00AC21B9"/>
    <w:rsid w:val="00AC23CE"/>
    <w:rsid w:val="00AC3389"/>
    <w:rsid w:val="00AC4352"/>
    <w:rsid w:val="00AC5914"/>
    <w:rsid w:val="00AC5BBC"/>
    <w:rsid w:val="00AC66E5"/>
    <w:rsid w:val="00AC7B85"/>
    <w:rsid w:val="00AD0FB0"/>
    <w:rsid w:val="00AD1319"/>
    <w:rsid w:val="00AD164C"/>
    <w:rsid w:val="00AD290C"/>
    <w:rsid w:val="00AD3CF1"/>
    <w:rsid w:val="00AD4386"/>
    <w:rsid w:val="00AD496E"/>
    <w:rsid w:val="00AD4A42"/>
    <w:rsid w:val="00AD7E7D"/>
    <w:rsid w:val="00AE05C4"/>
    <w:rsid w:val="00AE152A"/>
    <w:rsid w:val="00AE186B"/>
    <w:rsid w:val="00AE1F8A"/>
    <w:rsid w:val="00AE325A"/>
    <w:rsid w:val="00AE49E4"/>
    <w:rsid w:val="00AE4BAB"/>
    <w:rsid w:val="00AE5FDA"/>
    <w:rsid w:val="00AE6422"/>
    <w:rsid w:val="00AE6E74"/>
    <w:rsid w:val="00AE7342"/>
    <w:rsid w:val="00AE7774"/>
    <w:rsid w:val="00AF0AA3"/>
    <w:rsid w:val="00AF0CF5"/>
    <w:rsid w:val="00AF0E00"/>
    <w:rsid w:val="00AF158F"/>
    <w:rsid w:val="00AF165D"/>
    <w:rsid w:val="00AF2223"/>
    <w:rsid w:val="00AF2462"/>
    <w:rsid w:val="00AF2BFD"/>
    <w:rsid w:val="00AF34D3"/>
    <w:rsid w:val="00AF4229"/>
    <w:rsid w:val="00AF4B07"/>
    <w:rsid w:val="00AF5B88"/>
    <w:rsid w:val="00AF6099"/>
    <w:rsid w:val="00AF6688"/>
    <w:rsid w:val="00AF6B21"/>
    <w:rsid w:val="00AF7137"/>
    <w:rsid w:val="00B00656"/>
    <w:rsid w:val="00B00BD4"/>
    <w:rsid w:val="00B011AA"/>
    <w:rsid w:val="00B013F4"/>
    <w:rsid w:val="00B0369F"/>
    <w:rsid w:val="00B03772"/>
    <w:rsid w:val="00B03E27"/>
    <w:rsid w:val="00B05264"/>
    <w:rsid w:val="00B05291"/>
    <w:rsid w:val="00B05B33"/>
    <w:rsid w:val="00B05EB4"/>
    <w:rsid w:val="00B10961"/>
    <w:rsid w:val="00B10AE1"/>
    <w:rsid w:val="00B10B43"/>
    <w:rsid w:val="00B10BAF"/>
    <w:rsid w:val="00B11823"/>
    <w:rsid w:val="00B11B03"/>
    <w:rsid w:val="00B12887"/>
    <w:rsid w:val="00B132ED"/>
    <w:rsid w:val="00B13D21"/>
    <w:rsid w:val="00B13FD0"/>
    <w:rsid w:val="00B147FC"/>
    <w:rsid w:val="00B15E19"/>
    <w:rsid w:val="00B17259"/>
    <w:rsid w:val="00B17F45"/>
    <w:rsid w:val="00B20848"/>
    <w:rsid w:val="00B2102F"/>
    <w:rsid w:val="00B21C48"/>
    <w:rsid w:val="00B23E65"/>
    <w:rsid w:val="00B25C4E"/>
    <w:rsid w:val="00B26077"/>
    <w:rsid w:val="00B3223D"/>
    <w:rsid w:val="00B323BD"/>
    <w:rsid w:val="00B324DB"/>
    <w:rsid w:val="00B3250D"/>
    <w:rsid w:val="00B32783"/>
    <w:rsid w:val="00B335BC"/>
    <w:rsid w:val="00B34798"/>
    <w:rsid w:val="00B3617C"/>
    <w:rsid w:val="00B3629D"/>
    <w:rsid w:val="00B36C60"/>
    <w:rsid w:val="00B3723E"/>
    <w:rsid w:val="00B37BF9"/>
    <w:rsid w:val="00B400A4"/>
    <w:rsid w:val="00B40C2B"/>
    <w:rsid w:val="00B4104A"/>
    <w:rsid w:val="00B41AD0"/>
    <w:rsid w:val="00B42598"/>
    <w:rsid w:val="00B425BE"/>
    <w:rsid w:val="00B42673"/>
    <w:rsid w:val="00B4275C"/>
    <w:rsid w:val="00B42E4F"/>
    <w:rsid w:val="00B43652"/>
    <w:rsid w:val="00B45C9E"/>
    <w:rsid w:val="00B47392"/>
    <w:rsid w:val="00B479E9"/>
    <w:rsid w:val="00B47DDA"/>
    <w:rsid w:val="00B50CAA"/>
    <w:rsid w:val="00B51D75"/>
    <w:rsid w:val="00B52379"/>
    <w:rsid w:val="00B5264D"/>
    <w:rsid w:val="00B526F1"/>
    <w:rsid w:val="00B52E6F"/>
    <w:rsid w:val="00B53A6C"/>
    <w:rsid w:val="00B55453"/>
    <w:rsid w:val="00B568CA"/>
    <w:rsid w:val="00B56AE9"/>
    <w:rsid w:val="00B56EF0"/>
    <w:rsid w:val="00B57436"/>
    <w:rsid w:val="00B60460"/>
    <w:rsid w:val="00B61BE9"/>
    <w:rsid w:val="00B62D56"/>
    <w:rsid w:val="00B64CF6"/>
    <w:rsid w:val="00B666FB"/>
    <w:rsid w:val="00B66AD0"/>
    <w:rsid w:val="00B67C3E"/>
    <w:rsid w:val="00B67D0A"/>
    <w:rsid w:val="00B7003F"/>
    <w:rsid w:val="00B729E7"/>
    <w:rsid w:val="00B74D8D"/>
    <w:rsid w:val="00B75F6A"/>
    <w:rsid w:val="00B765B8"/>
    <w:rsid w:val="00B76FC3"/>
    <w:rsid w:val="00B771F4"/>
    <w:rsid w:val="00B7785F"/>
    <w:rsid w:val="00B77F93"/>
    <w:rsid w:val="00B8051F"/>
    <w:rsid w:val="00B810BD"/>
    <w:rsid w:val="00B820C6"/>
    <w:rsid w:val="00B825F2"/>
    <w:rsid w:val="00B83D7D"/>
    <w:rsid w:val="00B8407E"/>
    <w:rsid w:val="00B8417A"/>
    <w:rsid w:val="00B84257"/>
    <w:rsid w:val="00B84717"/>
    <w:rsid w:val="00B8533A"/>
    <w:rsid w:val="00B8777F"/>
    <w:rsid w:val="00B87F3E"/>
    <w:rsid w:val="00B90C5D"/>
    <w:rsid w:val="00B92C15"/>
    <w:rsid w:val="00B935F4"/>
    <w:rsid w:val="00B93D7A"/>
    <w:rsid w:val="00B93E2B"/>
    <w:rsid w:val="00B93F8F"/>
    <w:rsid w:val="00B9493E"/>
    <w:rsid w:val="00B96137"/>
    <w:rsid w:val="00B96506"/>
    <w:rsid w:val="00B967CE"/>
    <w:rsid w:val="00B96880"/>
    <w:rsid w:val="00B96B39"/>
    <w:rsid w:val="00B96C72"/>
    <w:rsid w:val="00BA017F"/>
    <w:rsid w:val="00BA06DB"/>
    <w:rsid w:val="00BA0AED"/>
    <w:rsid w:val="00BA0CE2"/>
    <w:rsid w:val="00BA1C8E"/>
    <w:rsid w:val="00BA2B04"/>
    <w:rsid w:val="00BA403D"/>
    <w:rsid w:val="00BA50E4"/>
    <w:rsid w:val="00BA57F8"/>
    <w:rsid w:val="00BA6020"/>
    <w:rsid w:val="00BA685E"/>
    <w:rsid w:val="00BA7512"/>
    <w:rsid w:val="00BB18DC"/>
    <w:rsid w:val="00BB231A"/>
    <w:rsid w:val="00BB2B71"/>
    <w:rsid w:val="00BB2E77"/>
    <w:rsid w:val="00BB307A"/>
    <w:rsid w:val="00BB3127"/>
    <w:rsid w:val="00BB3D2E"/>
    <w:rsid w:val="00BB5272"/>
    <w:rsid w:val="00BB538F"/>
    <w:rsid w:val="00BB6A8E"/>
    <w:rsid w:val="00BB7701"/>
    <w:rsid w:val="00BC0046"/>
    <w:rsid w:val="00BC1226"/>
    <w:rsid w:val="00BC1555"/>
    <w:rsid w:val="00BC1DCA"/>
    <w:rsid w:val="00BC2957"/>
    <w:rsid w:val="00BC2EA4"/>
    <w:rsid w:val="00BC5B30"/>
    <w:rsid w:val="00BC693A"/>
    <w:rsid w:val="00BC7F70"/>
    <w:rsid w:val="00BD01AB"/>
    <w:rsid w:val="00BD05C9"/>
    <w:rsid w:val="00BD1723"/>
    <w:rsid w:val="00BD1B8A"/>
    <w:rsid w:val="00BD2497"/>
    <w:rsid w:val="00BD271E"/>
    <w:rsid w:val="00BD27E8"/>
    <w:rsid w:val="00BD2A7A"/>
    <w:rsid w:val="00BD2C26"/>
    <w:rsid w:val="00BD2DC9"/>
    <w:rsid w:val="00BD338E"/>
    <w:rsid w:val="00BD403A"/>
    <w:rsid w:val="00BD5E5E"/>
    <w:rsid w:val="00BD68B2"/>
    <w:rsid w:val="00BD6F0E"/>
    <w:rsid w:val="00BD77F5"/>
    <w:rsid w:val="00BD7A11"/>
    <w:rsid w:val="00BE1DAD"/>
    <w:rsid w:val="00BE237B"/>
    <w:rsid w:val="00BE39ED"/>
    <w:rsid w:val="00BE4372"/>
    <w:rsid w:val="00BE4B1F"/>
    <w:rsid w:val="00BE52D7"/>
    <w:rsid w:val="00BE5DCF"/>
    <w:rsid w:val="00BE61AD"/>
    <w:rsid w:val="00BE6730"/>
    <w:rsid w:val="00BE6FF3"/>
    <w:rsid w:val="00BE7C2E"/>
    <w:rsid w:val="00BE7EEE"/>
    <w:rsid w:val="00BF0A09"/>
    <w:rsid w:val="00BF0E56"/>
    <w:rsid w:val="00BF181F"/>
    <w:rsid w:val="00BF20F5"/>
    <w:rsid w:val="00BF34FB"/>
    <w:rsid w:val="00BF52A1"/>
    <w:rsid w:val="00BF5E22"/>
    <w:rsid w:val="00BF6209"/>
    <w:rsid w:val="00BF6A1A"/>
    <w:rsid w:val="00BF6C11"/>
    <w:rsid w:val="00BF6C45"/>
    <w:rsid w:val="00BF7EFF"/>
    <w:rsid w:val="00C003EA"/>
    <w:rsid w:val="00C00B3C"/>
    <w:rsid w:val="00C01516"/>
    <w:rsid w:val="00C02205"/>
    <w:rsid w:val="00C02634"/>
    <w:rsid w:val="00C03E52"/>
    <w:rsid w:val="00C04142"/>
    <w:rsid w:val="00C041E9"/>
    <w:rsid w:val="00C04A5E"/>
    <w:rsid w:val="00C04A97"/>
    <w:rsid w:val="00C051C0"/>
    <w:rsid w:val="00C10965"/>
    <w:rsid w:val="00C12350"/>
    <w:rsid w:val="00C135F8"/>
    <w:rsid w:val="00C14053"/>
    <w:rsid w:val="00C1424D"/>
    <w:rsid w:val="00C14F32"/>
    <w:rsid w:val="00C14F79"/>
    <w:rsid w:val="00C1617C"/>
    <w:rsid w:val="00C173BD"/>
    <w:rsid w:val="00C17889"/>
    <w:rsid w:val="00C20304"/>
    <w:rsid w:val="00C20403"/>
    <w:rsid w:val="00C215C7"/>
    <w:rsid w:val="00C21AF6"/>
    <w:rsid w:val="00C22135"/>
    <w:rsid w:val="00C2567A"/>
    <w:rsid w:val="00C2686E"/>
    <w:rsid w:val="00C27614"/>
    <w:rsid w:val="00C27B86"/>
    <w:rsid w:val="00C310EF"/>
    <w:rsid w:val="00C31260"/>
    <w:rsid w:val="00C3175D"/>
    <w:rsid w:val="00C32041"/>
    <w:rsid w:val="00C32BB1"/>
    <w:rsid w:val="00C3341F"/>
    <w:rsid w:val="00C3369C"/>
    <w:rsid w:val="00C338A2"/>
    <w:rsid w:val="00C3412B"/>
    <w:rsid w:val="00C36045"/>
    <w:rsid w:val="00C367D1"/>
    <w:rsid w:val="00C36D9D"/>
    <w:rsid w:val="00C37246"/>
    <w:rsid w:val="00C37318"/>
    <w:rsid w:val="00C37CDF"/>
    <w:rsid w:val="00C406D5"/>
    <w:rsid w:val="00C40AC6"/>
    <w:rsid w:val="00C40EB8"/>
    <w:rsid w:val="00C4181C"/>
    <w:rsid w:val="00C420D5"/>
    <w:rsid w:val="00C45123"/>
    <w:rsid w:val="00C452BE"/>
    <w:rsid w:val="00C457F2"/>
    <w:rsid w:val="00C46D5D"/>
    <w:rsid w:val="00C47008"/>
    <w:rsid w:val="00C4722F"/>
    <w:rsid w:val="00C47501"/>
    <w:rsid w:val="00C4757D"/>
    <w:rsid w:val="00C47B8C"/>
    <w:rsid w:val="00C51475"/>
    <w:rsid w:val="00C53CC7"/>
    <w:rsid w:val="00C53E5B"/>
    <w:rsid w:val="00C53F92"/>
    <w:rsid w:val="00C567D7"/>
    <w:rsid w:val="00C57151"/>
    <w:rsid w:val="00C617D3"/>
    <w:rsid w:val="00C629C6"/>
    <w:rsid w:val="00C62B37"/>
    <w:rsid w:val="00C6314B"/>
    <w:rsid w:val="00C63630"/>
    <w:rsid w:val="00C65490"/>
    <w:rsid w:val="00C65636"/>
    <w:rsid w:val="00C658AF"/>
    <w:rsid w:val="00C6666E"/>
    <w:rsid w:val="00C67F32"/>
    <w:rsid w:val="00C70067"/>
    <w:rsid w:val="00C714CA"/>
    <w:rsid w:val="00C7215E"/>
    <w:rsid w:val="00C72447"/>
    <w:rsid w:val="00C73665"/>
    <w:rsid w:val="00C739D8"/>
    <w:rsid w:val="00C73DEE"/>
    <w:rsid w:val="00C74601"/>
    <w:rsid w:val="00C7592D"/>
    <w:rsid w:val="00C75D30"/>
    <w:rsid w:val="00C76D4E"/>
    <w:rsid w:val="00C76F0C"/>
    <w:rsid w:val="00C77BAF"/>
    <w:rsid w:val="00C77D9D"/>
    <w:rsid w:val="00C80EBE"/>
    <w:rsid w:val="00C810F0"/>
    <w:rsid w:val="00C8200B"/>
    <w:rsid w:val="00C821BA"/>
    <w:rsid w:val="00C82BC7"/>
    <w:rsid w:val="00C83181"/>
    <w:rsid w:val="00C832F7"/>
    <w:rsid w:val="00C85919"/>
    <w:rsid w:val="00C860A5"/>
    <w:rsid w:val="00C866D8"/>
    <w:rsid w:val="00C86E7D"/>
    <w:rsid w:val="00C87101"/>
    <w:rsid w:val="00C879BA"/>
    <w:rsid w:val="00C90DCE"/>
    <w:rsid w:val="00C91360"/>
    <w:rsid w:val="00C91F62"/>
    <w:rsid w:val="00C92F76"/>
    <w:rsid w:val="00C93ADB"/>
    <w:rsid w:val="00C944E1"/>
    <w:rsid w:val="00C94815"/>
    <w:rsid w:val="00C95374"/>
    <w:rsid w:val="00C96D30"/>
    <w:rsid w:val="00CA022C"/>
    <w:rsid w:val="00CA0C31"/>
    <w:rsid w:val="00CA12B7"/>
    <w:rsid w:val="00CA130A"/>
    <w:rsid w:val="00CA140D"/>
    <w:rsid w:val="00CA1800"/>
    <w:rsid w:val="00CA19CC"/>
    <w:rsid w:val="00CA1E4F"/>
    <w:rsid w:val="00CA2B80"/>
    <w:rsid w:val="00CA2EE3"/>
    <w:rsid w:val="00CA2FD7"/>
    <w:rsid w:val="00CA58BC"/>
    <w:rsid w:val="00CA6082"/>
    <w:rsid w:val="00CA621B"/>
    <w:rsid w:val="00CA6963"/>
    <w:rsid w:val="00CA6BD1"/>
    <w:rsid w:val="00CA7232"/>
    <w:rsid w:val="00CA76FD"/>
    <w:rsid w:val="00CA7BF0"/>
    <w:rsid w:val="00CB0DEB"/>
    <w:rsid w:val="00CB10A9"/>
    <w:rsid w:val="00CB2510"/>
    <w:rsid w:val="00CB409C"/>
    <w:rsid w:val="00CB506D"/>
    <w:rsid w:val="00CB50B5"/>
    <w:rsid w:val="00CB7487"/>
    <w:rsid w:val="00CB7E2E"/>
    <w:rsid w:val="00CC0DD0"/>
    <w:rsid w:val="00CC0E1D"/>
    <w:rsid w:val="00CC1552"/>
    <w:rsid w:val="00CC2D0E"/>
    <w:rsid w:val="00CC2F39"/>
    <w:rsid w:val="00CC330A"/>
    <w:rsid w:val="00CC3326"/>
    <w:rsid w:val="00CC3A23"/>
    <w:rsid w:val="00CC42BD"/>
    <w:rsid w:val="00CC4782"/>
    <w:rsid w:val="00CC68D1"/>
    <w:rsid w:val="00CC6998"/>
    <w:rsid w:val="00CC7181"/>
    <w:rsid w:val="00CD06E5"/>
    <w:rsid w:val="00CD143B"/>
    <w:rsid w:val="00CD2592"/>
    <w:rsid w:val="00CD2BCC"/>
    <w:rsid w:val="00CD4F08"/>
    <w:rsid w:val="00CD52F6"/>
    <w:rsid w:val="00CD5C49"/>
    <w:rsid w:val="00CE1685"/>
    <w:rsid w:val="00CE1F1B"/>
    <w:rsid w:val="00CE2230"/>
    <w:rsid w:val="00CE2CF8"/>
    <w:rsid w:val="00CE37C8"/>
    <w:rsid w:val="00CE38FA"/>
    <w:rsid w:val="00CE46CA"/>
    <w:rsid w:val="00CE54FE"/>
    <w:rsid w:val="00CE5923"/>
    <w:rsid w:val="00CE6643"/>
    <w:rsid w:val="00CE6AEE"/>
    <w:rsid w:val="00CE6D68"/>
    <w:rsid w:val="00CE7C79"/>
    <w:rsid w:val="00CE7E5C"/>
    <w:rsid w:val="00CF0375"/>
    <w:rsid w:val="00CF0B51"/>
    <w:rsid w:val="00CF0DAA"/>
    <w:rsid w:val="00CF1052"/>
    <w:rsid w:val="00CF2C14"/>
    <w:rsid w:val="00CF2CA5"/>
    <w:rsid w:val="00CF5739"/>
    <w:rsid w:val="00CF5AF1"/>
    <w:rsid w:val="00CF5B32"/>
    <w:rsid w:val="00CF5B64"/>
    <w:rsid w:val="00CF60AC"/>
    <w:rsid w:val="00CF7059"/>
    <w:rsid w:val="00D003B0"/>
    <w:rsid w:val="00D01F7D"/>
    <w:rsid w:val="00D0245D"/>
    <w:rsid w:val="00D02C67"/>
    <w:rsid w:val="00D02DB9"/>
    <w:rsid w:val="00D04578"/>
    <w:rsid w:val="00D04E73"/>
    <w:rsid w:val="00D05320"/>
    <w:rsid w:val="00D07335"/>
    <w:rsid w:val="00D0789A"/>
    <w:rsid w:val="00D10828"/>
    <w:rsid w:val="00D11B57"/>
    <w:rsid w:val="00D13F76"/>
    <w:rsid w:val="00D14C19"/>
    <w:rsid w:val="00D1632F"/>
    <w:rsid w:val="00D16B95"/>
    <w:rsid w:val="00D16E49"/>
    <w:rsid w:val="00D2099B"/>
    <w:rsid w:val="00D20A55"/>
    <w:rsid w:val="00D210DE"/>
    <w:rsid w:val="00D21597"/>
    <w:rsid w:val="00D216AC"/>
    <w:rsid w:val="00D21D92"/>
    <w:rsid w:val="00D225FB"/>
    <w:rsid w:val="00D226AD"/>
    <w:rsid w:val="00D22805"/>
    <w:rsid w:val="00D228C8"/>
    <w:rsid w:val="00D23BFC"/>
    <w:rsid w:val="00D23FB8"/>
    <w:rsid w:val="00D24F0B"/>
    <w:rsid w:val="00D25B39"/>
    <w:rsid w:val="00D266A3"/>
    <w:rsid w:val="00D26AAD"/>
    <w:rsid w:val="00D26EE6"/>
    <w:rsid w:val="00D306EF"/>
    <w:rsid w:val="00D31086"/>
    <w:rsid w:val="00D31FFB"/>
    <w:rsid w:val="00D324ED"/>
    <w:rsid w:val="00D32641"/>
    <w:rsid w:val="00D329B6"/>
    <w:rsid w:val="00D32C03"/>
    <w:rsid w:val="00D334FA"/>
    <w:rsid w:val="00D34861"/>
    <w:rsid w:val="00D3654A"/>
    <w:rsid w:val="00D37E9B"/>
    <w:rsid w:val="00D40154"/>
    <w:rsid w:val="00D40ABE"/>
    <w:rsid w:val="00D40DC0"/>
    <w:rsid w:val="00D40ECC"/>
    <w:rsid w:val="00D41248"/>
    <w:rsid w:val="00D426AA"/>
    <w:rsid w:val="00D429F2"/>
    <w:rsid w:val="00D42AA3"/>
    <w:rsid w:val="00D434C1"/>
    <w:rsid w:val="00D4374A"/>
    <w:rsid w:val="00D450BB"/>
    <w:rsid w:val="00D46CB4"/>
    <w:rsid w:val="00D5172D"/>
    <w:rsid w:val="00D51A1F"/>
    <w:rsid w:val="00D5247E"/>
    <w:rsid w:val="00D52AC9"/>
    <w:rsid w:val="00D52D0B"/>
    <w:rsid w:val="00D531AE"/>
    <w:rsid w:val="00D536AB"/>
    <w:rsid w:val="00D53F5A"/>
    <w:rsid w:val="00D547A2"/>
    <w:rsid w:val="00D54F62"/>
    <w:rsid w:val="00D553D6"/>
    <w:rsid w:val="00D55E2B"/>
    <w:rsid w:val="00D562D2"/>
    <w:rsid w:val="00D566EA"/>
    <w:rsid w:val="00D571B5"/>
    <w:rsid w:val="00D60116"/>
    <w:rsid w:val="00D61983"/>
    <w:rsid w:val="00D6209A"/>
    <w:rsid w:val="00D62E46"/>
    <w:rsid w:val="00D644C6"/>
    <w:rsid w:val="00D645BB"/>
    <w:rsid w:val="00D64B60"/>
    <w:rsid w:val="00D654B0"/>
    <w:rsid w:val="00D65994"/>
    <w:rsid w:val="00D6620E"/>
    <w:rsid w:val="00D667D1"/>
    <w:rsid w:val="00D6693C"/>
    <w:rsid w:val="00D7087C"/>
    <w:rsid w:val="00D70D97"/>
    <w:rsid w:val="00D70EE4"/>
    <w:rsid w:val="00D71398"/>
    <w:rsid w:val="00D72AF2"/>
    <w:rsid w:val="00D73369"/>
    <w:rsid w:val="00D73F81"/>
    <w:rsid w:val="00D744FE"/>
    <w:rsid w:val="00D74A19"/>
    <w:rsid w:val="00D74A29"/>
    <w:rsid w:val="00D75297"/>
    <w:rsid w:val="00D75884"/>
    <w:rsid w:val="00D7697F"/>
    <w:rsid w:val="00D77D18"/>
    <w:rsid w:val="00D80124"/>
    <w:rsid w:val="00D80188"/>
    <w:rsid w:val="00D802B1"/>
    <w:rsid w:val="00D80463"/>
    <w:rsid w:val="00D810F5"/>
    <w:rsid w:val="00D815F1"/>
    <w:rsid w:val="00D81927"/>
    <w:rsid w:val="00D81AC6"/>
    <w:rsid w:val="00D82C38"/>
    <w:rsid w:val="00D83AC7"/>
    <w:rsid w:val="00D83E84"/>
    <w:rsid w:val="00D83F2E"/>
    <w:rsid w:val="00D842CB"/>
    <w:rsid w:val="00D84A63"/>
    <w:rsid w:val="00D84EA2"/>
    <w:rsid w:val="00D84FC5"/>
    <w:rsid w:val="00D8638C"/>
    <w:rsid w:val="00D86522"/>
    <w:rsid w:val="00D87C31"/>
    <w:rsid w:val="00D90D95"/>
    <w:rsid w:val="00D917B6"/>
    <w:rsid w:val="00D91AD8"/>
    <w:rsid w:val="00D93103"/>
    <w:rsid w:val="00D95B8E"/>
    <w:rsid w:val="00D95E2C"/>
    <w:rsid w:val="00D96944"/>
    <w:rsid w:val="00D96F2A"/>
    <w:rsid w:val="00D97347"/>
    <w:rsid w:val="00D975A9"/>
    <w:rsid w:val="00D97761"/>
    <w:rsid w:val="00DA0251"/>
    <w:rsid w:val="00DA046D"/>
    <w:rsid w:val="00DA11AE"/>
    <w:rsid w:val="00DA17B2"/>
    <w:rsid w:val="00DA25E2"/>
    <w:rsid w:val="00DA348A"/>
    <w:rsid w:val="00DA38F1"/>
    <w:rsid w:val="00DA3A6A"/>
    <w:rsid w:val="00DA3B91"/>
    <w:rsid w:val="00DA3F7E"/>
    <w:rsid w:val="00DA46E5"/>
    <w:rsid w:val="00DA5517"/>
    <w:rsid w:val="00DA6F7F"/>
    <w:rsid w:val="00DB0AFF"/>
    <w:rsid w:val="00DB13F7"/>
    <w:rsid w:val="00DB1750"/>
    <w:rsid w:val="00DB1762"/>
    <w:rsid w:val="00DB21B4"/>
    <w:rsid w:val="00DB24CD"/>
    <w:rsid w:val="00DB3643"/>
    <w:rsid w:val="00DB3C52"/>
    <w:rsid w:val="00DB4701"/>
    <w:rsid w:val="00DB4C9C"/>
    <w:rsid w:val="00DB52AF"/>
    <w:rsid w:val="00DB5C70"/>
    <w:rsid w:val="00DB5CB6"/>
    <w:rsid w:val="00DB620C"/>
    <w:rsid w:val="00DB6BE1"/>
    <w:rsid w:val="00DB7185"/>
    <w:rsid w:val="00DB7665"/>
    <w:rsid w:val="00DB7730"/>
    <w:rsid w:val="00DC19BB"/>
    <w:rsid w:val="00DC240C"/>
    <w:rsid w:val="00DC2689"/>
    <w:rsid w:val="00DC27C2"/>
    <w:rsid w:val="00DC2CBA"/>
    <w:rsid w:val="00DC2D51"/>
    <w:rsid w:val="00DC37A7"/>
    <w:rsid w:val="00DC431D"/>
    <w:rsid w:val="00DC5004"/>
    <w:rsid w:val="00DC51BD"/>
    <w:rsid w:val="00DC6392"/>
    <w:rsid w:val="00DC6FB3"/>
    <w:rsid w:val="00DC7A51"/>
    <w:rsid w:val="00DD00D3"/>
    <w:rsid w:val="00DD2203"/>
    <w:rsid w:val="00DD47EC"/>
    <w:rsid w:val="00DD55AE"/>
    <w:rsid w:val="00DD6659"/>
    <w:rsid w:val="00DD6A58"/>
    <w:rsid w:val="00DD7A10"/>
    <w:rsid w:val="00DD7C6F"/>
    <w:rsid w:val="00DD7F31"/>
    <w:rsid w:val="00DE2A12"/>
    <w:rsid w:val="00DE2F7C"/>
    <w:rsid w:val="00DE3E4F"/>
    <w:rsid w:val="00DE417A"/>
    <w:rsid w:val="00DE553B"/>
    <w:rsid w:val="00DE6A40"/>
    <w:rsid w:val="00DE73AD"/>
    <w:rsid w:val="00DE761E"/>
    <w:rsid w:val="00DE78D9"/>
    <w:rsid w:val="00DF123C"/>
    <w:rsid w:val="00DF17B1"/>
    <w:rsid w:val="00DF234C"/>
    <w:rsid w:val="00DF4917"/>
    <w:rsid w:val="00DF5060"/>
    <w:rsid w:val="00DF574A"/>
    <w:rsid w:val="00DF5780"/>
    <w:rsid w:val="00DF57AC"/>
    <w:rsid w:val="00DF6026"/>
    <w:rsid w:val="00DF6786"/>
    <w:rsid w:val="00E017DE"/>
    <w:rsid w:val="00E01AEC"/>
    <w:rsid w:val="00E0243F"/>
    <w:rsid w:val="00E026CA"/>
    <w:rsid w:val="00E027BE"/>
    <w:rsid w:val="00E02EA5"/>
    <w:rsid w:val="00E0304A"/>
    <w:rsid w:val="00E03256"/>
    <w:rsid w:val="00E033F2"/>
    <w:rsid w:val="00E042C2"/>
    <w:rsid w:val="00E05137"/>
    <w:rsid w:val="00E0513A"/>
    <w:rsid w:val="00E07476"/>
    <w:rsid w:val="00E07756"/>
    <w:rsid w:val="00E07EE4"/>
    <w:rsid w:val="00E11085"/>
    <w:rsid w:val="00E11531"/>
    <w:rsid w:val="00E12245"/>
    <w:rsid w:val="00E12A3A"/>
    <w:rsid w:val="00E12EBF"/>
    <w:rsid w:val="00E134DC"/>
    <w:rsid w:val="00E13862"/>
    <w:rsid w:val="00E13CE6"/>
    <w:rsid w:val="00E13E09"/>
    <w:rsid w:val="00E14D38"/>
    <w:rsid w:val="00E150BB"/>
    <w:rsid w:val="00E16CB3"/>
    <w:rsid w:val="00E16CFF"/>
    <w:rsid w:val="00E17AE6"/>
    <w:rsid w:val="00E2147F"/>
    <w:rsid w:val="00E217C4"/>
    <w:rsid w:val="00E22D77"/>
    <w:rsid w:val="00E22E04"/>
    <w:rsid w:val="00E24158"/>
    <w:rsid w:val="00E242E8"/>
    <w:rsid w:val="00E24DE5"/>
    <w:rsid w:val="00E27ECA"/>
    <w:rsid w:val="00E27ECC"/>
    <w:rsid w:val="00E27EDD"/>
    <w:rsid w:val="00E300B8"/>
    <w:rsid w:val="00E30410"/>
    <w:rsid w:val="00E305A3"/>
    <w:rsid w:val="00E30BAC"/>
    <w:rsid w:val="00E30F13"/>
    <w:rsid w:val="00E30F34"/>
    <w:rsid w:val="00E33416"/>
    <w:rsid w:val="00E3431F"/>
    <w:rsid w:val="00E34AAD"/>
    <w:rsid w:val="00E34E2C"/>
    <w:rsid w:val="00E36728"/>
    <w:rsid w:val="00E36A37"/>
    <w:rsid w:val="00E37489"/>
    <w:rsid w:val="00E37671"/>
    <w:rsid w:val="00E37B75"/>
    <w:rsid w:val="00E40805"/>
    <w:rsid w:val="00E41FA7"/>
    <w:rsid w:val="00E4289B"/>
    <w:rsid w:val="00E42F0D"/>
    <w:rsid w:val="00E42F5F"/>
    <w:rsid w:val="00E43956"/>
    <w:rsid w:val="00E449F3"/>
    <w:rsid w:val="00E44C32"/>
    <w:rsid w:val="00E50423"/>
    <w:rsid w:val="00E51014"/>
    <w:rsid w:val="00E512B4"/>
    <w:rsid w:val="00E5135D"/>
    <w:rsid w:val="00E51E6B"/>
    <w:rsid w:val="00E51EC1"/>
    <w:rsid w:val="00E52BB9"/>
    <w:rsid w:val="00E5318F"/>
    <w:rsid w:val="00E533B5"/>
    <w:rsid w:val="00E53AB3"/>
    <w:rsid w:val="00E54D18"/>
    <w:rsid w:val="00E54D78"/>
    <w:rsid w:val="00E54DD2"/>
    <w:rsid w:val="00E55873"/>
    <w:rsid w:val="00E575D7"/>
    <w:rsid w:val="00E6256E"/>
    <w:rsid w:val="00E62B50"/>
    <w:rsid w:val="00E62E93"/>
    <w:rsid w:val="00E62F0B"/>
    <w:rsid w:val="00E6372B"/>
    <w:rsid w:val="00E63F5E"/>
    <w:rsid w:val="00E64199"/>
    <w:rsid w:val="00E641B6"/>
    <w:rsid w:val="00E64DAA"/>
    <w:rsid w:val="00E65632"/>
    <w:rsid w:val="00E67024"/>
    <w:rsid w:val="00E67E22"/>
    <w:rsid w:val="00E67E62"/>
    <w:rsid w:val="00E70E63"/>
    <w:rsid w:val="00E70FB9"/>
    <w:rsid w:val="00E71299"/>
    <w:rsid w:val="00E73777"/>
    <w:rsid w:val="00E73B75"/>
    <w:rsid w:val="00E73F50"/>
    <w:rsid w:val="00E7498E"/>
    <w:rsid w:val="00E74C66"/>
    <w:rsid w:val="00E75A59"/>
    <w:rsid w:val="00E77369"/>
    <w:rsid w:val="00E77594"/>
    <w:rsid w:val="00E800E1"/>
    <w:rsid w:val="00E805DC"/>
    <w:rsid w:val="00E80655"/>
    <w:rsid w:val="00E80C1C"/>
    <w:rsid w:val="00E81D8A"/>
    <w:rsid w:val="00E82373"/>
    <w:rsid w:val="00E8385C"/>
    <w:rsid w:val="00E83C6C"/>
    <w:rsid w:val="00E84708"/>
    <w:rsid w:val="00E84B01"/>
    <w:rsid w:val="00E85061"/>
    <w:rsid w:val="00E85558"/>
    <w:rsid w:val="00E855DB"/>
    <w:rsid w:val="00E85B8F"/>
    <w:rsid w:val="00E85BD7"/>
    <w:rsid w:val="00E85C49"/>
    <w:rsid w:val="00E867B5"/>
    <w:rsid w:val="00E86A0C"/>
    <w:rsid w:val="00E9166E"/>
    <w:rsid w:val="00E916A6"/>
    <w:rsid w:val="00E919BF"/>
    <w:rsid w:val="00E93329"/>
    <w:rsid w:val="00E936E1"/>
    <w:rsid w:val="00E948ED"/>
    <w:rsid w:val="00E9501C"/>
    <w:rsid w:val="00E95C17"/>
    <w:rsid w:val="00E977F5"/>
    <w:rsid w:val="00E97E0D"/>
    <w:rsid w:val="00E97FE9"/>
    <w:rsid w:val="00EA1355"/>
    <w:rsid w:val="00EA1630"/>
    <w:rsid w:val="00EA2B3B"/>
    <w:rsid w:val="00EA2E3E"/>
    <w:rsid w:val="00EA30F3"/>
    <w:rsid w:val="00EA390E"/>
    <w:rsid w:val="00EA39B9"/>
    <w:rsid w:val="00EA417C"/>
    <w:rsid w:val="00EA4427"/>
    <w:rsid w:val="00EA4592"/>
    <w:rsid w:val="00EA59D1"/>
    <w:rsid w:val="00EA5E2E"/>
    <w:rsid w:val="00EA6EBD"/>
    <w:rsid w:val="00EA7421"/>
    <w:rsid w:val="00EB0661"/>
    <w:rsid w:val="00EB2FFE"/>
    <w:rsid w:val="00EB3646"/>
    <w:rsid w:val="00EB4B85"/>
    <w:rsid w:val="00EB5D68"/>
    <w:rsid w:val="00EB702D"/>
    <w:rsid w:val="00EB70BE"/>
    <w:rsid w:val="00EB7AE5"/>
    <w:rsid w:val="00EB7B89"/>
    <w:rsid w:val="00EC00E2"/>
    <w:rsid w:val="00EC0432"/>
    <w:rsid w:val="00EC0D95"/>
    <w:rsid w:val="00EC1AD1"/>
    <w:rsid w:val="00EC1D2F"/>
    <w:rsid w:val="00EC1FAB"/>
    <w:rsid w:val="00EC22F4"/>
    <w:rsid w:val="00EC2466"/>
    <w:rsid w:val="00EC29EE"/>
    <w:rsid w:val="00EC2EE4"/>
    <w:rsid w:val="00EC3942"/>
    <w:rsid w:val="00EC4AF8"/>
    <w:rsid w:val="00EC622A"/>
    <w:rsid w:val="00EC6B76"/>
    <w:rsid w:val="00EC76A7"/>
    <w:rsid w:val="00EC7C8C"/>
    <w:rsid w:val="00EC7CB6"/>
    <w:rsid w:val="00ED01B1"/>
    <w:rsid w:val="00ED0E41"/>
    <w:rsid w:val="00ED1D65"/>
    <w:rsid w:val="00ED3111"/>
    <w:rsid w:val="00ED3945"/>
    <w:rsid w:val="00ED39E1"/>
    <w:rsid w:val="00ED3D07"/>
    <w:rsid w:val="00ED4C3B"/>
    <w:rsid w:val="00ED57A7"/>
    <w:rsid w:val="00ED5C38"/>
    <w:rsid w:val="00ED74C8"/>
    <w:rsid w:val="00ED7838"/>
    <w:rsid w:val="00ED798B"/>
    <w:rsid w:val="00EE013B"/>
    <w:rsid w:val="00EE0FF9"/>
    <w:rsid w:val="00EE10E8"/>
    <w:rsid w:val="00EE1589"/>
    <w:rsid w:val="00EE174B"/>
    <w:rsid w:val="00EE1A1F"/>
    <w:rsid w:val="00EE1F99"/>
    <w:rsid w:val="00EE2264"/>
    <w:rsid w:val="00EE37A7"/>
    <w:rsid w:val="00EE38D3"/>
    <w:rsid w:val="00EE416B"/>
    <w:rsid w:val="00EE4812"/>
    <w:rsid w:val="00EE555B"/>
    <w:rsid w:val="00EE5585"/>
    <w:rsid w:val="00EE59D8"/>
    <w:rsid w:val="00EF07E7"/>
    <w:rsid w:val="00EF23BB"/>
    <w:rsid w:val="00EF24B8"/>
    <w:rsid w:val="00EF2E68"/>
    <w:rsid w:val="00EF3104"/>
    <w:rsid w:val="00EF3722"/>
    <w:rsid w:val="00EF3793"/>
    <w:rsid w:val="00EF380A"/>
    <w:rsid w:val="00EF3BE7"/>
    <w:rsid w:val="00EF5694"/>
    <w:rsid w:val="00EF5B73"/>
    <w:rsid w:val="00F0027B"/>
    <w:rsid w:val="00F01BDA"/>
    <w:rsid w:val="00F02445"/>
    <w:rsid w:val="00F031B8"/>
    <w:rsid w:val="00F050F9"/>
    <w:rsid w:val="00F0515A"/>
    <w:rsid w:val="00F05DB9"/>
    <w:rsid w:val="00F0688A"/>
    <w:rsid w:val="00F0725E"/>
    <w:rsid w:val="00F07552"/>
    <w:rsid w:val="00F101DF"/>
    <w:rsid w:val="00F1032C"/>
    <w:rsid w:val="00F10970"/>
    <w:rsid w:val="00F110FE"/>
    <w:rsid w:val="00F1282E"/>
    <w:rsid w:val="00F156F1"/>
    <w:rsid w:val="00F16751"/>
    <w:rsid w:val="00F16D4D"/>
    <w:rsid w:val="00F1752B"/>
    <w:rsid w:val="00F17812"/>
    <w:rsid w:val="00F20C20"/>
    <w:rsid w:val="00F21B3B"/>
    <w:rsid w:val="00F21D40"/>
    <w:rsid w:val="00F2562A"/>
    <w:rsid w:val="00F25CBC"/>
    <w:rsid w:val="00F26470"/>
    <w:rsid w:val="00F26644"/>
    <w:rsid w:val="00F26998"/>
    <w:rsid w:val="00F2699F"/>
    <w:rsid w:val="00F31768"/>
    <w:rsid w:val="00F31906"/>
    <w:rsid w:val="00F327B9"/>
    <w:rsid w:val="00F331C7"/>
    <w:rsid w:val="00F3334E"/>
    <w:rsid w:val="00F33BE5"/>
    <w:rsid w:val="00F33ECC"/>
    <w:rsid w:val="00F35172"/>
    <w:rsid w:val="00F35C1F"/>
    <w:rsid w:val="00F410C9"/>
    <w:rsid w:val="00F41480"/>
    <w:rsid w:val="00F43859"/>
    <w:rsid w:val="00F45180"/>
    <w:rsid w:val="00F462CA"/>
    <w:rsid w:val="00F467DD"/>
    <w:rsid w:val="00F46962"/>
    <w:rsid w:val="00F50D32"/>
    <w:rsid w:val="00F52DDA"/>
    <w:rsid w:val="00F532ED"/>
    <w:rsid w:val="00F5331E"/>
    <w:rsid w:val="00F55833"/>
    <w:rsid w:val="00F55E7C"/>
    <w:rsid w:val="00F57EDF"/>
    <w:rsid w:val="00F602D5"/>
    <w:rsid w:val="00F609BF"/>
    <w:rsid w:val="00F63152"/>
    <w:rsid w:val="00F634BC"/>
    <w:rsid w:val="00F652DF"/>
    <w:rsid w:val="00F667FC"/>
    <w:rsid w:val="00F678CE"/>
    <w:rsid w:val="00F700A8"/>
    <w:rsid w:val="00F70A47"/>
    <w:rsid w:val="00F70D9C"/>
    <w:rsid w:val="00F71162"/>
    <w:rsid w:val="00F719C7"/>
    <w:rsid w:val="00F7213A"/>
    <w:rsid w:val="00F7254C"/>
    <w:rsid w:val="00F7284E"/>
    <w:rsid w:val="00F73F01"/>
    <w:rsid w:val="00F740AA"/>
    <w:rsid w:val="00F742F6"/>
    <w:rsid w:val="00F74E68"/>
    <w:rsid w:val="00F75501"/>
    <w:rsid w:val="00F7562B"/>
    <w:rsid w:val="00F76884"/>
    <w:rsid w:val="00F80951"/>
    <w:rsid w:val="00F839BC"/>
    <w:rsid w:val="00F83BFE"/>
    <w:rsid w:val="00F83E6F"/>
    <w:rsid w:val="00F8668A"/>
    <w:rsid w:val="00F8784E"/>
    <w:rsid w:val="00F90A7B"/>
    <w:rsid w:val="00F91BF1"/>
    <w:rsid w:val="00F91C2B"/>
    <w:rsid w:val="00F91F4B"/>
    <w:rsid w:val="00F92809"/>
    <w:rsid w:val="00F936C0"/>
    <w:rsid w:val="00F93BF8"/>
    <w:rsid w:val="00F93DFD"/>
    <w:rsid w:val="00F95015"/>
    <w:rsid w:val="00F95CB5"/>
    <w:rsid w:val="00F960DC"/>
    <w:rsid w:val="00F96593"/>
    <w:rsid w:val="00F969E6"/>
    <w:rsid w:val="00F97720"/>
    <w:rsid w:val="00F97A8B"/>
    <w:rsid w:val="00FA0030"/>
    <w:rsid w:val="00FA27E7"/>
    <w:rsid w:val="00FA36E6"/>
    <w:rsid w:val="00FA44A5"/>
    <w:rsid w:val="00FA4759"/>
    <w:rsid w:val="00FA4B6A"/>
    <w:rsid w:val="00FA5FCC"/>
    <w:rsid w:val="00FA6843"/>
    <w:rsid w:val="00FB01E9"/>
    <w:rsid w:val="00FB034E"/>
    <w:rsid w:val="00FB14D5"/>
    <w:rsid w:val="00FB1F3C"/>
    <w:rsid w:val="00FB3181"/>
    <w:rsid w:val="00FB602F"/>
    <w:rsid w:val="00FC1514"/>
    <w:rsid w:val="00FC1554"/>
    <w:rsid w:val="00FC2D51"/>
    <w:rsid w:val="00FC36D6"/>
    <w:rsid w:val="00FC3D64"/>
    <w:rsid w:val="00FC4942"/>
    <w:rsid w:val="00FC5DE3"/>
    <w:rsid w:val="00FC6861"/>
    <w:rsid w:val="00FC6E14"/>
    <w:rsid w:val="00FC6EF8"/>
    <w:rsid w:val="00FC74BD"/>
    <w:rsid w:val="00FC7D93"/>
    <w:rsid w:val="00FD0C52"/>
    <w:rsid w:val="00FD156F"/>
    <w:rsid w:val="00FD1BC0"/>
    <w:rsid w:val="00FD2484"/>
    <w:rsid w:val="00FD2A1C"/>
    <w:rsid w:val="00FD2D31"/>
    <w:rsid w:val="00FD3061"/>
    <w:rsid w:val="00FD3D2A"/>
    <w:rsid w:val="00FD523B"/>
    <w:rsid w:val="00FD7E17"/>
    <w:rsid w:val="00FE03E5"/>
    <w:rsid w:val="00FE0A95"/>
    <w:rsid w:val="00FE1FD1"/>
    <w:rsid w:val="00FE2AAE"/>
    <w:rsid w:val="00FE4E7B"/>
    <w:rsid w:val="00FE4EDD"/>
    <w:rsid w:val="00FE5B4E"/>
    <w:rsid w:val="00FE6B8B"/>
    <w:rsid w:val="00FE708B"/>
    <w:rsid w:val="00FF0104"/>
    <w:rsid w:val="00FF0397"/>
    <w:rsid w:val="00FF08CC"/>
    <w:rsid w:val="00FF24C7"/>
    <w:rsid w:val="00FF33C0"/>
    <w:rsid w:val="00FF3E92"/>
    <w:rsid w:val="00FF445F"/>
    <w:rsid w:val="00FF454C"/>
    <w:rsid w:val="00FF48CB"/>
    <w:rsid w:val="00FF490B"/>
    <w:rsid w:val="00FF4A53"/>
    <w:rsid w:val="00FF5A7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4F48F3"/>
    <w:pPr>
      <w:numPr>
        <w:numId w:val="1"/>
      </w:numPr>
      <w:tabs>
        <w:tab w:val="clear" w:pos="1134"/>
        <w:tab w:val="left" w:pos="567"/>
      </w:tabs>
      <w:spacing w:before="120" w:after="240" w:line="240" w:lineRule="auto"/>
      <w:ind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DF6026"/>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 w:type="paragraph" w:styleId="Vgjegyzetszvege">
    <w:name w:val="endnote text"/>
    <w:basedOn w:val="Norml"/>
    <w:link w:val="VgjegyzetszvegeChar"/>
    <w:rsid w:val="00E84B01"/>
    <w:pPr>
      <w:spacing w:after="0" w:line="240" w:lineRule="auto"/>
    </w:pPr>
    <w:rPr>
      <w:sz w:val="20"/>
      <w:szCs w:val="20"/>
    </w:rPr>
  </w:style>
  <w:style w:type="character" w:customStyle="1" w:styleId="VgjegyzetszvegeChar">
    <w:name w:val="Végjegyzet szövege Char"/>
    <w:basedOn w:val="Bekezdsalapbettpusa"/>
    <w:link w:val="Vgjegyzetszvege"/>
    <w:rsid w:val="00E84B01"/>
    <w:rPr>
      <w:lang w:val="en-US" w:eastAsia="en-US"/>
    </w:rPr>
  </w:style>
  <w:style w:type="character" w:styleId="Vgjegyzet-hivatkozs">
    <w:name w:val="endnote reference"/>
    <w:basedOn w:val="Bekezdsalapbettpusa"/>
    <w:rsid w:val="00E84B01"/>
    <w:rPr>
      <w:vertAlign w:val="superscript"/>
    </w:rPr>
  </w:style>
  <w:style w:type="character" w:styleId="Helyrzszveg">
    <w:name w:val="Placeholder Text"/>
    <w:basedOn w:val="Bekezdsalapbettpusa"/>
    <w:uiPriority w:val="99"/>
    <w:semiHidden/>
    <w:rsid w:val="00F26470"/>
    <w:rPr>
      <w:color w:val="808080"/>
    </w:rPr>
  </w:style>
  <w:style w:type="character" w:customStyle="1" w:styleId="pl-c">
    <w:name w:val="pl-c"/>
    <w:basedOn w:val="Bekezdsalapbettpusa"/>
    <w:rsid w:val="009448CF"/>
  </w:style>
  <w:style w:type="character" w:customStyle="1" w:styleId="pl-k">
    <w:name w:val="pl-k"/>
    <w:basedOn w:val="Bekezdsalapbettpusa"/>
    <w:rsid w:val="009448CF"/>
  </w:style>
  <w:style w:type="character" w:customStyle="1" w:styleId="pl-en">
    <w:name w:val="pl-en"/>
    <w:basedOn w:val="Bekezdsalapbettpusa"/>
    <w:rsid w:val="009448CF"/>
  </w:style>
  <w:style w:type="character" w:customStyle="1" w:styleId="pl-smi">
    <w:name w:val="pl-smi"/>
    <w:basedOn w:val="Bekezdsalapbettpusa"/>
    <w:rsid w:val="00944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084554">
      <w:bodyDiv w:val="1"/>
      <w:marLeft w:val="0"/>
      <w:marRight w:val="0"/>
      <w:marTop w:val="0"/>
      <w:marBottom w:val="0"/>
      <w:divBdr>
        <w:top w:val="none" w:sz="0" w:space="0" w:color="auto"/>
        <w:left w:val="none" w:sz="0" w:space="0" w:color="auto"/>
        <w:bottom w:val="none" w:sz="0" w:space="0" w:color="auto"/>
        <w:right w:val="none" w:sz="0" w:space="0" w:color="auto"/>
      </w:divBdr>
      <w:divsChild>
        <w:div w:id="993948887">
          <w:marLeft w:val="0"/>
          <w:marRight w:val="0"/>
          <w:marTop w:val="0"/>
          <w:marBottom w:val="0"/>
          <w:divBdr>
            <w:top w:val="none" w:sz="0" w:space="0" w:color="auto"/>
            <w:left w:val="none" w:sz="0" w:space="0" w:color="auto"/>
            <w:bottom w:val="none" w:sz="0" w:space="0" w:color="auto"/>
            <w:right w:val="none" w:sz="0" w:space="0" w:color="auto"/>
          </w:divBdr>
          <w:divsChild>
            <w:div w:id="1769039109">
              <w:marLeft w:val="0"/>
              <w:marRight w:val="0"/>
              <w:marTop w:val="0"/>
              <w:marBottom w:val="0"/>
              <w:divBdr>
                <w:top w:val="none" w:sz="0" w:space="0" w:color="auto"/>
                <w:left w:val="none" w:sz="0" w:space="0" w:color="auto"/>
                <w:bottom w:val="none" w:sz="0" w:space="0" w:color="auto"/>
                <w:right w:val="none" w:sz="0" w:space="0" w:color="auto"/>
              </w:divBdr>
            </w:div>
            <w:div w:id="538518016">
              <w:marLeft w:val="0"/>
              <w:marRight w:val="0"/>
              <w:marTop w:val="0"/>
              <w:marBottom w:val="0"/>
              <w:divBdr>
                <w:top w:val="none" w:sz="0" w:space="0" w:color="auto"/>
                <w:left w:val="none" w:sz="0" w:space="0" w:color="auto"/>
                <w:bottom w:val="none" w:sz="0" w:space="0" w:color="auto"/>
                <w:right w:val="none" w:sz="0" w:space="0" w:color="auto"/>
              </w:divBdr>
            </w:div>
            <w:div w:id="1812136989">
              <w:marLeft w:val="0"/>
              <w:marRight w:val="0"/>
              <w:marTop w:val="0"/>
              <w:marBottom w:val="0"/>
              <w:divBdr>
                <w:top w:val="none" w:sz="0" w:space="0" w:color="auto"/>
                <w:left w:val="none" w:sz="0" w:space="0" w:color="auto"/>
                <w:bottom w:val="none" w:sz="0" w:space="0" w:color="auto"/>
                <w:right w:val="none" w:sz="0" w:space="0" w:color="auto"/>
              </w:divBdr>
            </w:div>
            <w:div w:id="1469325487">
              <w:marLeft w:val="0"/>
              <w:marRight w:val="0"/>
              <w:marTop w:val="0"/>
              <w:marBottom w:val="0"/>
              <w:divBdr>
                <w:top w:val="none" w:sz="0" w:space="0" w:color="auto"/>
                <w:left w:val="none" w:sz="0" w:space="0" w:color="auto"/>
                <w:bottom w:val="none" w:sz="0" w:space="0" w:color="auto"/>
                <w:right w:val="none" w:sz="0" w:space="0" w:color="auto"/>
              </w:divBdr>
            </w:div>
            <w:div w:id="2119523072">
              <w:marLeft w:val="0"/>
              <w:marRight w:val="0"/>
              <w:marTop w:val="0"/>
              <w:marBottom w:val="0"/>
              <w:divBdr>
                <w:top w:val="none" w:sz="0" w:space="0" w:color="auto"/>
                <w:left w:val="none" w:sz="0" w:space="0" w:color="auto"/>
                <w:bottom w:val="none" w:sz="0" w:space="0" w:color="auto"/>
                <w:right w:val="none" w:sz="0" w:space="0" w:color="auto"/>
              </w:divBdr>
            </w:div>
            <w:div w:id="555506359">
              <w:marLeft w:val="0"/>
              <w:marRight w:val="0"/>
              <w:marTop w:val="0"/>
              <w:marBottom w:val="0"/>
              <w:divBdr>
                <w:top w:val="none" w:sz="0" w:space="0" w:color="auto"/>
                <w:left w:val="none" w:sz="0" w:space="0" w:color="auto"/>
                <w:bottom w:val="none" w:sz="0" w:space="0" w:color="auto"/>
                <w:right w:val="none" w:sz="0" w:space="0" w:color="auto"/>
              </w:divBdr>
            </w:div>
            <w:div w:id="107724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6734">
      <w:bodyDiv w:val="1"/>
      <w:marLeft w:val="0"/>
      <w:marRight w:val="0"/>
      <w:marTop w:val="0"/>
      <w:marBottom w:val="0"/>
      <w:divBdr>
        <w:top w:val="none" w:sz="0" w:space="0" w:color="auto"/>
        <w:left w:val="none" w:sz="0" w:space="0" w:color="auto"/>
        <w:bottom w:val="none" w:sz="0" w:space="0" w:color="auto"/>
        <w:right w:val="none" w:sz="0" w:space="0" w:color="auto"/>
      </w:divBdr>
    </w:div>
    <w:div w:id="228346038">
      <w:bodyDiv w:val="1"/>
      <w:marLeft w:val="0"/>
      <w:marRight w:val="0"/>
      <w:marTop w:val="0"/>
      <w:marBottom w:val="0"/>
      <w:divBdr>
        <w:top w:val="none" w:sz="0" w:space="0" w:color="auto"/>
        <w:left w:val="none" w:sz="0" w:space="0" w:color="auto"/>
        <w:bottom w:val="none" w:sz="0" w:space="0" w:color="auto"/>
        <w:right w:val="none" w:sz="0" w:space="0" w:color="auto"/>
      </w:divBdr>
    </w:div>
    <w:div w:id="252207183">
      <w:bodyDiv w:val="1"/>
      <w:marLeft w:val="0"/>
      <w:marRight w:val="0"/>
      <w:marTop w:val="0"/>
      <w:marBottom w:val="0"/>
      <w:divBdr>
        <w:top w:val="none" w:sz="0" w:space="0" w:color="auto"/>
        <w:left w:val="none" w:sz="0" w:space="0" w:color="auto"/>
        <w:bottom w:val="none" w:sz="0" w:space="0" w:color="auto"/>
        <w:right w:val="none" w:sz="0" w:space="0" w:color="auto"/>
      </w:divBdr>
    </w:div>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2002171">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25596800">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356808115">
      <w:bodyDiv w:val="1"/>
      <w:marLeft w:val="0"/>
      <w:marRight w:val="0"/>
      <w:marTop w:val="0"/>
      <w:marBottom w:val="0"/>
      <w:divBdr>
        <w:top w:val="none" w:sz="0" w:space="0" w:color="auto"/>
        <w:left w:val="none" w:sz="0" w:space="0" w:color="auto"/>
        <w:bottom w:val="none" w:sz="0" w:space="0" w:color="auto"/>
        <w:right w:val="none" w:sz="0" w:space="0" w:color="auto"/>
      </w:divBdr>
    </w:div>
    <w:div w:id="450826674">
      <w:bodyDiv w:val="1"/>
      <w:marLeft w:val="0"/>
      <w:marRight w:val="0"/>
      <w:marTop w:val="0"/>
      <w:marBottom w:val="0"/>
      <w:divBdr>
        <w:top w:val="none" w:sz="0" w:space="0" w:color="auto"/>
        <w:left w:val="none" w:sz="0" w:space="0" w:color="auto"/>
        <w:bottom w:val="none" w:sz="0" w:space="0" w:color="auto"/>
        <w:right w:val="none" w:sz="0" w:space="0" w:color="auto"/>
      </w:divBdr>
    </w:div>
    <w:div w:id="458305623">
      <w:bodyDiv w:val="1"/>
      <w:marLeft w:val="0"/>
      <w:marRight w:val="0"/>
      <w:marTop w:val="0"/>
      <w:marBottom w:val="0"/>
      <w:divBdr>
        <w:top w:val="none" w:sz="0" w:space="0" w:color="auto"/>
        <w:left w:val="none" w:sz="0" w:space="0" w:color="auto"/>
        <w:bottom w:val="none" w:sz="0" w:space="0" w:color="auto"/>
        <w:right w:val="none" w:sz="0" w:space="0" w:color="auto"/>
      </w:divBdr>
    </w:div>
    <w:div w:id="484667782">
      <w:bodyDiv w:val="1"/>
      <w:marLeft w:val="0"/>
      <w:marRight w:val="0"/>
      <w:marTop w:val="0"/>
      <w:marBottom w:val="0"/>
      <w:divBdr>
        <w:top w:val="none" w:sz="0" w:space="0" w:color="auto"/>
        <w:left w:val="none" w:sz="0" w:space="0" w:color="auto"/>
        <w:bottom w:val="none" w:sz="0" w:space="0" w:color="auto"/>
        <w:right w:val="none" w:sz="0" w:space="0" w:color="auto"/>
      </w:divBdr>
    </w:div>
    <w:div w:id="516820395">
      <w:bodyDiv w:val="1"/>
      <w:marLeft w:val="0"/>
      <w:marRight w:val="0"/>
      <w:marTop w:val="0"/>
      <w:marBottom w:val="0"/>
      <w:divBdr>
        <w:top w:val="none" w:sz="0" w:space="0" w:color="auto"/>
        <w:left w:val="none" w:sz="0" w:space="0" w:color="auto"/>
        <w:bottom w:val="none" w:sz="0" w:space="0" w:color="auto"/>
        <w:right w:val="none" w:sz="0" w:space="0" w:color="auto"/>
      </w:divBdr>
    </w:div>
    <w:div w:id="547496090">
      <w:bodyDiv w:val="1"/>
      <w:marLeft w:val="0"/>
      <w:marRight w:val="0"/>
      <w:marTop w:val="0"/>
      <w:marBottom w:val="0"/>
      <w:divBdr>
        <w:top w:val="none" w:sz="0" w:space="0" w:color="auto"/>
        <w:left w:val="none" w:sz="0" w:space="0" w:color="auto"/>
        <w:bottom w:val="none" w:sz="0" w:space="0" w:color="auto"/>
        <w:right w:val="none" w:sz="0" w:space="0" w:color="auto"/>
      </w:divBdr>
    </w:div>
    <w:div w:id="570892978">
      <w:bodyDiv w:val="1"/>
      <w:marLeft w:val="0"/>
      <w:marRight w:val="0"/>
      <w:marTop w:val="0"/>
      <w:marBottom w:val="0"/>
      <w:divBdr>
        <w:top w:val="none" w:sz="0" w:space="0" w:color="auto"/>
        <w:left w:val="none" w:sz="0" w:space="0" w:color="auto"/>
        <w:bottom w:val="none" w:sz="0" w:space="0" w:color="auto"/>
        <w:right w:val="none" w:sz="0" w:space="0" w:color="auto"/>
      </w:divBdr>
    </w:div>
    <w:div w:id="579173890">
      <w:bodyDiv w:val="1"/>
      <w:marLeft w:val="0"/>
      <w:marRight w:val="0"/>
      <w:marTop w:val="0"/>
      <w:marBottom w:val="0"/>
      <w:divBdr>
        <w:top w:val="none" w:sz="0" w:space="0" w:color="auto"/>
        <w:left w:val="none" w:sz="0" w:space="0" w:color="auto"/>
        <w:bottom w:val="none" w:sz="0" w:space="0" w:color="auto"/>
        <w:right w:val="none" w:sz="0" w:space="0" w:color="auto"/>
      </w:divBdr>
    </w:div>
    <w:div w:id="603418463">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668098303">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4401742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2260294">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29126648">
      <w:bodyDiv w:val="1"/>
      <w:marLeft w:val="0"/>
      <w:marRight w:val="0"/>
      <w:marTop w:val="0"/>
      <w:marBottom w:val="0"/>
      <w:divBdr>
        <w:top w:val="none" w:sz="0" w:space="0" w:color="auto"/>
        <w:left w:val="none" w:sz="0" w:space="0" w:color="auto"/>
        <w:bottom w:val="none" w:sz="0" w:space="0" w:color="auto"/>
        <w:right w:val="none" w:sz="0" w:space="0" w:color="auto"/>
      </w:divBdr>
    </w:div>
    <w:div w:id="1129320144">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54700798">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480731821">
      <w:bodyDiv w:val="1"/>
      <w:marLeft w:val="0"/>
      <w:marRight w:val="0"/>
      <w:marTop w:val="0"/>
      <w:marBottom w:val="0"/>
      <w:divBdr>
        <w:top w:val="none" w:sz="0" w:space="0" w:color="auto"/>
        <w:left w:val="none" w:sz="0" w:space="0" w:color="auto"/>
        <w:bottom w:val="none" w:sz="0" w:space="0" w:color="auto"/>
        <w:right w:val="none" w:sz="0" w:space="0" w:color="auto"/>
      </w:divBdr>
    </w:div>
    <w:div w:id="1503202026">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59732905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1889762023">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5112437">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47830455">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 w:id="2062165032">
      <w:bodyDiv w:val="1"/>
      <w:marLeft w:val="0"/>
      <w:marRight w:val="0"/>
      <w:marTop w:val="0"/>
      <w:marBottom w:val="0"/>
      <w:divBdr>
        <w:top w:val="none" w:sz="0" w:space="0" w:color="auto"/>
        <w:left w:val="none" w:sz="0" w:space="0" w:color="auto"/>
        <w:bottom w:val="none" w:sz="0" w:space="0" w:color="auto"/>
        <w:right w:val="none" w:sz="0" w:space="0" w:color="auto"/>
      </w:divBdr>
    </w:div>
    <w:div w:id="2107580110">
      <w:bodyDiv w:val="1"/>
      <w:marLeft w:val="0"/>
      <w:marRight w:val="0"/>
      <w:marTop w:val="0"/>
      <w:marBottom w:val="0"/>
      <w:divBdr>
        <w:top w:val="none" w:sz="0" w:space="0" w:color="auto"/>
        <w:left w:val="none" w:sz="0" w:space="0" w:color="auto"/>
        <w:bottom w:val="none" w:sz="0" w:space="0" w:color="auto"/>
        <w:right w:val="none" w:sz="0" w:space="0" w:color="auto"/>
      </w:divBdr>
    </w:div>
    <w:div w:id="2128153728">
      <w:bodyDiv w:val="1"/>
      <w:marLeft w:val="0"/>
      <w:marRight w:val="0"/>
      <w:marTop w:val="0"/>
      <w:marBottom w:val="0"/>
      <w:divBdr>
        <w:top w:val="none" w:sz="0" w:space="0" w:color="auto"/>
        <w:left w:val="none" w:sz="0" w:space="0" w:color="auto"/>
        <w:bottom w:val="none" w:sz="0" w:space="0" w:color="auto"/>
        <w:right w:val="none" w:sz="0" w:space="0" w:color="auto"/>
      </w:divBdr>
    </w:div>
    <w:div w:id="213570842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store.steampowered.com/app/555150/The_First_Tree/"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raywenderlich.com/7630142-entity-component-system-for-unity-getting-started%23toc-anchor-003" TargetMode="External"/><Relationship Id="rId47" Type="http://schemas.openxmlformats.org/officeDocument/2006/relationships/hyperlink" Target="https://docs.microsoft.com/en-us/dotnet/standard/managed-code" TargetMode="External"/><Relationship Id="rId50" Type="http://schemas.openxmlformats.org/officeDocument/2006/relationships/hyperlink" Target="https://www.zdnet.com/article/chrome-70-of-all-security-bugs-are-memory-safety-issues/" TargetMode="External"/><Relationship Id="rId55" Type="http://schemas.openxmlformats.org/officeDocument/2006/relationships/hyperlink" Target="https://blogs.unity3d.com/2015/05/06/an-introduction-to-ilcpp-internals/"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unity.com/features/multiplatform" TargetMode="External"/><Relationship Id="rId54" Type="http://schemas.openxmlformats.org/officeDocument/2006/relationships/hyperlink" Target="https://xoofx.com/blog/2018/04/06/porting-unity-to-coreclr/" TargetMode="External"/><Relationship Id="rId62" Type="http://schemas.openxmlformats.org/officeDocument/2006/relationships/hyperlink" Target="https://blogs.unity3d.com/2017/06/29/best-practices-from-the-spotlight-team-optimizing-the-hierarch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learn.g2.com/stages-of-game-development" TargetMode="External"/><Relationship Id="rId45" Type="http://schemas.openxmlformats.org/officeDocument/2006/relationships/hyperlink" Target="https://docs.microsoft.com/en-us/dotnet/csharp/tour-of-csharp/" TargetMode="External"/><Relationship Id="rId53" Type="http://schemas.openxmlformats.org/officeDocument/2006/relationships/hyperlink" Target="https://en.wikipedia.org/wiki/Mono_(software)" TargetMode="External"/><Relationship Id="rId58" Type="http://schemas.openxmlformats.org/officeDocument/2006/relationships/hyperlink" Target="https://docs.unity3d.com/Packages/com.unity.test-framework.performance@latest/index.html"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zdnet.com/article/microsoft-70-percent-of-all-security-bugs-are-memory-safety-issues/" TargetMode="External"/><Relationship Id="rId57" Type="http://schemas.openxmlformats.org/officeDocument/2006/relationships/hyperlink" Target="https://docs.unity3d.com/Manual/Profiler.html" TargetMode="External"/><Relationship Id="rId61" Type="http://schemas.openxmlformats.org/officeDocument/2006/relationships/hyperlink" Target="https://halisavakis.com/my-take-on-shaders-stylized-water-shader/"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unity3d.com/legal/licenses/Unity_Reference_Only_License" TargetMode="External"/><Relationship Id="rId52" Type="http://schemas.openxmlformats.org/officeDocument/2006/relationships/hyperlink" Target="https://docs.microsoft.com/en-us/cpp/dotnet/calling-native-functions-from-managed-code?redirectedfrom=MSDN&amp;view=msvc-160" TargetMode="External"/><Relationship Id="rId60" Type="http://schemas.openxmlformats.org/officeDocument/2006/relationships/hyperlink" Target="https://blogs.unity3d.com/2015/12/23/1k-update-calls/"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unity.com/dots/packages" TargetMode="External"/><Relationship Id="rId48" Type="http://schemas.openxmlformats.org/officeDocument/2006/relationships/hyperlink" Target="https://docs.microsoft.com/en-us/dotnet/standard/clr" TargetMode="External"/><Relationship Id="rId56" Type="http://schemas.openxmlformats.org/officeDocument/2006/relationships/hyperlink" Target="https://en.wikipedia.org/wiki/Profiling_(computer_programming)" TargetMode="External"/><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docs.microsoft.com/en-us/archive/blogs/ericlippert/mutating-readonly-struct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unity.com/our-company" TargetMode="External"/><Relationship Id="rId46" Type="http://schemas.openxmlformats.org/officeDocument/2006/relationships/hyperlink" Target="https://en.wikipedia.org/wiki/C_Sharp_(programming_language)" TargetMode="External"/><Relationship Id="rId59" Type="http://schemas.openxmlformats.org/officeDocument/2006/relationships/hyperlink" Target="https://blogs.unity3d.com/2018/09/25/performance-benchmarking-in-unity-how-to-get-started/"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docs.unity3d.com/Manual/ScriptingRestrictions.html" TargetMode="External"/><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 Id="rId5" Type="http://schemas.openxmlformats.org/officeDocument/2006/relationships/hyperlink" Target="https://github.com/Menyus777/Game-engine-specific-optimization-techniques-for-Unity" TargetMode="External"/><Relationship Id="rId4" Type="http://schemas.openxmlformats.org/officeDocument/2006/relationships/hyperlink" Target="https://docs.microsoft.com/en-us/visualstudio/test/unit-test-basics?view=vs-201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4871</TotalTime>
  <Pages>66</Pages>
  <Words>15337</Words>
  <Characters>87425</Characters>
  <Application>Microsoft Office Word</Application>
  <DocSecurity>0</DocSecurity>
  <Lines>728</Lines>
  <Paragraphs>205</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Game engine specific optimization techniques for Unity</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Magdics Milán</Manager>
  <Company/>
  <LinksUpToDate>false</LinksUpToDate>
  <CharactersWithSpaces>102557</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engine specific optimization techniques for Unity</dc:title>
  <dc:subject>Optimization in Unity</dc:subject>
  <dc:creator>Bence Menyhárt</dc:creator>
  <cp:keywords>Unity, Optimization, .NET, Game Development</cp:keywords>
  <dc:description/>
  <cp:lastModifiedBy>Bence Menyhárt</cp:lastModifiedBy>
  <cp:revision>936</cp:revision>
  <cp:lastPrinted>2020-12-08T14:20:00Z</cp:lastPrinted>
  <dcterms:created xsi:type="dcterms:W3CDTF">2020-11-25T12:07:00Z</dcterms:created>
  <dcterms:modified xsi:type="dcterms:W3CDTF">2020-12-08T14:27:00Z</dcterms:modified>
</cp:coreProperties>
</file>