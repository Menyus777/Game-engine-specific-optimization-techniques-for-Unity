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F15F24" w14:textId="77777777" w:rsidR="00816BCB" w:rsidRPr="00B50CAA" w:rsidRDefault="00816BCB" w:rsidP="00816BCB">
      <w:pPr>
        <w:pStyle w:val="Nyilatkozatcm"/>
      </w:pPr>
      <w:r w:rsidRPr="00B50CAA">
        <w:t>FELADATKIÍRÁS</w:t>
      </w:r>
    </w:p>
    <w:p w14:paraId="18DBD0E8" w14:textId="77777777" w:rsidR="00816BCB" w:rsidRPr="00B50CAA" w:rsidRDefault="00350AEC" w:rsidP="003A4CDB">
      <w:r w:rsidRPr="00350AEC">
        <w:t xml:space="preserve">A </w:t>
      </w:r>
      <w:proofErr w:type="spellStart"/>
      <w:r w:rsidRPr="00350AEC">
        <w:t>feladatkiírást</w:t>
      </w:r>
      <w:proofErr w:type="spellEnd"/>
      <w:r w:rsidRPr="00350AEC">
        <w:t xml:space="preserve"> a </w:t>
      </w:r>
      <w:proofErr w:type="spellStart"/>
      <w:r w:rsidRPr="002102C3">
        <w:rPr>
          <w:rStyle w:val="Kiemels2"/>
        </w:rPr>
        <w:t>tanszék</w:t>
      </w:r>
      <w:proofErr w:type="spellEnd"/>
      <w:r w:rsidRPr="002102C3">
        <w:rPr>
          <w:rStyle w:val="Kiemels2"/>
        </w:rPr>
        <w:t xml:space="preserve"> </w:t>
      </w:r>
      <w:proofErr w:type="spellStart"/>
      <w:r w:rsidRPr="002102C3">
        <w:rPr>
          <w:rStyle w:val="Kiemels2"/>
        </w:rPr>
        <w:t>saját</w:t>
      </w:r>
      <w:proofErr w:type="spellEnd"/>
      <w:r w:rsidRPr="002102C3">
        <w:rPr>
          <w:rStyle w:val="Kiemels2"/>
        </w:rPr>
        <w:t xml:space="preserve"> </w:t>
      </w:r>
      <w:proofErr w:type="spellStart"/>
      <w:r w:rsidRPr="002102C3">
        <w:rPr>
          <w:rStyle w:val="Kiemels2"/>
        </w:rPr>
        <w:t>előírása</w:t>
      </w:r>
      <w:proofErr w:type="spellEnd"/>
      <w:r w:rsidRPr="002102C3">
        <w:rPr>
          <w:rStyle w:val="Kiemels2"/>
        </w:rPr>
        <w:t xml:space="preserve"> </w:t>
      </w:r>
      <w:proofErr w:type="spellStart"/>
      <w:r w:rsidRPr="002102C3">
        <w:rPr>
          <w:rStyle w:val="Kiemels2"/>
        </w:rPr>
        <w:t>szerint</w:t>
      </w:r>
      <w:proofErr w:type="spellEnd"/>
      <w:r w:rsidRPr="00350AEC">
        <w:t xml:space="preserve"> </w:t>
      </w:r>
      <w:proofErr w:type="spellStart"/>
      <w:r w:rsidRPr="00350AEC">
        <w:t>vagy</w:t>
      </w:r>
      <w:proofErr w:type="spellEnd"/>
      <w:r w:rsidRPr="00350AEC">
        <w:t xml:space="preserve"> </w:t>
      </w:r>
      <w:r w:rsidR="008E7228">
        <w:t xml:space="preserve">a </w:t>
      </w:r>
      <w:proofErr w:type="spellStart"/>
      <w:r w:rsidRPr="00350AEC">
        <w:t>tanszéki</w:t>
      </w:r>
      <w:proofErr w:type="spellEnd"/>
      <w:r w:rsidRPr="00350AEC">
        <w:t xml:space="preserve"> </w:t>
      </w:r>
      <w:proofErr w:type="spellStart"/>
      <w:r w:rsidRPr="00350AEC">
        <w:t>adminisztrációban</w:t>
      </w:r>
      <w:proofErr w:type="spellEnd"/>
      <w:r w:rsidRPr="00350AEC">
        <w:t xml:space="preserve"> </w:t>
      </w:r>
      <w:proofErr w:type="spellStart"/>
      <w:r w:rsidRPr="00350AEC">
        <w:t>lehet</w:t>
      </w:r>
      <w:proofErr w:type="spellEnd"/>
      <w:r w:rsidRPr="00350AEC">
        <w:t xml:space="preserve"> </w:t>
      </w:r>
      <w:proofErr w:type="spellStart"/>
      <w:r w:rsidRPr="00350AEC">
        <w:t>átvenni</w:t>
      </w:r>
      <w:proofErr w:type="spellEnd"/>
      <w:r w:rsidRPr="00350AEC">
        <w:t xml:space="preserve">, </w:t>
      </w:r>
      <w:proofErr w:type="spellStart"/>
      <w:r w:rsidRPr="00350AEC">
        <w:t>és</w:t>
      </w:r>
      <w:proofErr w:type="spellEnd"/>
      <w:r w:rsidRPr="00350AEC">
        <w:t xml:space="preserve"> a </w:t>
      </w:r>
      <w:proofErr w:type="spellStart"/>
      <w:r w:rsidRPr="00350AEC">
        <w:t>tanszéki</w:t>
      </w:r>
      <w:proofErr w:type="spellEnd"/>
      <w:r w:rsidRPr="00350AEC">
        <w:t xml:space="preserve"> </w:t>
      </w:r>
      <w:proofErr w:type="spellStart"/>
      <w:r w:rsidRPr="00350AEC">
        <w:t>pecséttel</w:t>
      </w:r>
      <w:proofErr w:type="spellEnd"/>
      <w:r w:rsidRPr="00350AEC">
        <w:t xml:space="preserve"> </w:t>
      </w:r>
      <w:proofErr w:type="spellStart"/>
      <w:r w:rsidRPr="00350AEC">
        <w:t>ellátott</w:t>
      </w:r>
      <w:proofErr w:type="spellEnd"/>
      <w:r w:rsidRPr="00350AEC">
        <w:t xml:space="preserve">, a </w:t>
      </w:r>
      <w:proofErr w:type="spellStart"/>
      <w:r w:rsidRPr="00350AEC">
        <w:t>tanszékvezető</w:t>
      </w:r>
      <w:proofErr w:type="spellEnd"/>
      <w:r w:rsidRPr="00350AEC">
        <w:t xml:space="preserve"> </w:t>
      </w:r>
      <w:proofErr w:type="spellStart"/>
      <w:r w:rsidRPr="00350AEC">
        <w:t>által</w:t>
      </w:r>
      <w:proofErr w:type="spellEnd"/>
      <w:r w:rsidRPr="00350AEC">
        <w:t xml:space="preserve"> </w:t>
      </w:r>
      <w:proofErr w:type="spellStart"/>
      <w:r w:rsidRPr="00350AEC">
        <w:t>aláírt</w:t>
      </w:r>
      <w:proofErr w:type="spellEnd"/>
      <w:r w:rsidRPr="00350AEC">
        <w:t xml:space="preserve"> </w:t>
      </w:r>
      <w:proofErr w:type="spellStart"/>
      <w:r w:rsidRPr="00350AEC">
        <w:t>lapot</w:t>
      </w:r>
      <w:proofErr w:type="spellEnd"/>
      <w:r w:rsidRPr="00350AEC">
        <w:t xml:space="preserve"> </w:t>
      </w:r>
      <w:proofErr w:type="spellStart"/>
      <w:r w:rsidRPr="00350AEC">
        <w:t>kell</w:t>
      </w:r>
      <w:proofErr w:type="spellEnd"/>
      <w:r w:rsidRPr="00350AEC">
        <w:t xml:space="preserve"> </w:t>
      </w:r>
      <w:proofErr w:type="spellStart"/>
      <w:r w:rsidRPr="00350AEC">
        <w:t>belefűzni</w:t>
      </w:r>
      <w:proofErr w:type="spellEnd"/>
      <w:r w:rsidRPr="00350AEC">
        <w:t xml:space="preserve"> a </w:t>
      </w:r>
      <w:proofErr w:type="spellStart"/>
      <w:r w:rsidRPr="00350AEC">
        <w:t>leadott</w:t>
      </w:r>
      <w:proofErr w:type="spellEnd"/>
      <w:r w:rsidRPr="00350AEC">
        <w:t xml:space="preserve"> </w:t>
      </w:r>
      <w:proofErr w:type="spellStart"/>
      <w:r w:rsidRPr="00350AEC">
        <w:t>munkába</w:t>
      </w:r>
      <w:proofErr w:type="spellEnd"/>
      <w:r w:rsidRPr="00350AEC">
        <w:t xml:space="preserve">, </w:t>
      </w:r>
      <w:proofErr w:type="spellStart"/>
      <w:r w:rsidRPr="00350AEC">
        <w:t>vagy</w:t>
      </w:r>
      <w:proofErr w:type="spellEnd"/>
      <w:r w:rsidRPr="00350AEC">
        <w:t xml:space="preserve"> a </w:t>
      </w:r>
      <w:proofErr w:type="spellStart"/>
      <w:r w:rsidRPr="00350AEC">
        <w:t>tanszékvezető</w:t>
      </w:r>
      <w:proofErr w:type="spellEnd"/>
      <w:r w:rsidRPr="00350AEC">
        <w:t xml:space="preserve"> </w:t>
      </w:r>
      <w:proofErr w:type="spellStart"/>
      <w:r w:rsidRPr="00350AEC">
        <w:t>által</w:t>
      </w:r>
      <w:proofErr w:type="spellEnd"/>
      <w:r w:rsidRPr="00350AEC">
        <w:t xml:space="preserve"> </w:t>
      </w:r>
      <w:proofErr w:type="spellStart"/>
      <w:r w:rsidRPr="00350AEC">
        <w:t>elektronikusan</w:t>
      </w:r>
      <w:proofErr w:type="spellEnd"/>
      <w:r w:rsidRPr="00350AEC">
        <w:t xml:space="preserve"> </w:t>
      </w:r>
      <w:proofErr w:type="spellStart"/>
      <w:r w:rsidRPr="00350AEC">
        <w:t>jóváhagyott</w:t>
      </w:r>
      <w:proofErr w:type="spellEnd"/>
      <w:r w:rsidRPr="00350AEC">
        <w:t xml:space="preserve"> </w:t>
      </w:r>
      <w:proofErr w:type="spellStart"/>
      <w:r w:rsidRPr="00350AEC">
        <w:t>feladatkiírás</w:t>
      </w:r>
      <w:r>
        <w:t>t</w:t>
      </w:r>
      <w:proofErr w:type="spellEnd"/>
      <w:r>
        <w:t xml:space="preserve"> </w:t>
      </w:r>
      <w:proofErr w:type="spellStart"/>
      <w:r>
        <w:t>kell</w:t>
      </w:r>
      <w:proofErr w:type="spellEnd"/>
      <w:r>
        <w:t xml:space="preserve"> a </w:t>
      </w:r>
      <w:proofErr w:type="spellStart"/>
      <w:r>
        <w:t>Diplomaterv</w:t>
      </w:r>
      <w:proofErr w:type="spellEnd"/>
      <w:r>
        <w:t xml:space="preserve"> </w:t>
      </w:r>
      <w:proofErr w:type="spellStart"/>
      <w:r>
        <w:t>Portálról</w:t>
      </w:r>
      <w:proofErr w:type="spellEnd"/>
      <w:r>
        <w:t xml:space="preserve"> </w:t>
      </w:r>
      <w:proofErr w:type="spellStart"/>
      <w:r w:rsidRPr="00350AEC">
        <w:t>letölteni</w:t>
      </w:r>
      <w:proofErr w:type="spellEnd"/>
      <w:r w:rsidRPr="00350AEC">
        <w:t xml:space="preserve"> </w:t>
      </w:r>
      <w:proofErr w:type="spellStart"/>
      <w:r w:rsidRPr="00350AEC">
        <w:t>és</w:t>
      </w:r>
      <w:proofErr w:type="spellEnd"/>
      <w:r w:rsidRPr="00350AEC">
        <w:t xml:space="preserve"> a </w:t>
      </w:r>
      <w:proofErr w:type="spellStart"/>
      <w:r w:rsidRPr="00350AEC">
        <w:t>leadott</w:t>
      </w:r>
      <w:proofErr w:type="spellEnd"/>
      <w:r w:rsidRPr="00350AEC">
        <w:t xml:space="preserve"> </w:t>
      </w:r>
      <w:proofErr w:type="spellStart"/>
      <w:r w:rsidRPr="00350AEC">
        <w:t>munkába</w:t>
      </w:r>
      <w:proofErr w:type="spellEnd"/>
      <w:r w:rsidRPr="00350AEC">
        <w:t xml:space="preserve"> </w:t>
      </w:r>
      <w:proofErr w:type="spellStart"/>
      <w:r w:rsidRPr="00350AEC">
        <w:t>belefűzni</w:t>
      </w:r>
      <w:proofErr w:type="spellEnd"/>
      <w:r w:rsidRPr="00350AEC">
        <w:t xml:space="preserve"> (</w:t>
      </w:r>
      <w:proofErr w:type="spellStart"/>
      <w:r w:rsidRPr="00350AEC">
        <w:t>ezen</w:t>
      </w:r>
      <w:proofErr w:type="spellEnd"/>
      <w:r w:rsidRPr="00350AEC">
        <w:t xml:space="preserve"> </w:t>
      </w:r>
      <w:proofErr w:type="spellStart"/>
      <w:r w:rsidRPr="00350AEC">
        <w:t>oldal</w:t>
      </w:r>
      <w:proofErr w:type="spellEnd"/>
      <w:r w:rsidRPr="00350AEC">
        <w:t xml:space="preserve"> HELYETT, </w:t>
      </w:r>
      <w:proofErr w:type="spellStart"/>
      <w:r w:rsidRPr="00350AEC">
        <w:t>ez</w:t>
      </w:r>
      <w:proofErr w:type="spellEnd"/>
      <w:r w:rsidRPr="00350AEC">
        <w:t xml:space="preserve"> </w:t>
      </w:r>
      <w:proofErr w:type="spellStart"/>
      <w:r w:rsidRPr="00350AEC">
        <w:t>az</w:t>
      </w:r>
      <w:proofErr w:type="spellEnd"/>
      <w:r w:rsidRPr="00350AEC">
        <w:t xml:space="preserve"> </w:t>
      </w:r>
      <w:proofErr w:type="spellStart"/>
      <w:r w:rsidRPr="00350AEC">
        <w:t>oldal</w:t>
      </w:r>
      <w:proofErr w:type="spellEnd"/>
      <w:r w:rsidRPr="00350AEC">
        <w:t xml:space="preserve"> </w:t>
      </w:r>
      <w:proofErr w:type="spellStart"/>
      <w:r w:rsidRPr="00350AEC">
        <w:t>csak</w:t>
      </w:r>
      <w:proofErr w:type="spellEnd"/>
      <w:r w:rsidRPr="00350AEC">
        <w:t xml:space="preserve"> </w:t>
      </w:r>
      <w:proofErr w:type="spellStart"/>
      <w:r w:rsidRPr="00350AEC">
        <w:t>útmutatás</w:t>
      </w:r>
      <w:proofErr w:type="spellEnd"/>
      <w:r w:rsidRPr="00350AEC">
        <w:t xml:space="preserve">). Az </w:t>
      </w:r>
      <w:proofErr w:type="spellStart"/>
      <w:r w:rsidRPr="00350AEC">
        <w:t>elektronikusan</w:t>
      </w:r>
      <w:proofErr w:type="spellEnd"/>
      <w:r w:rsidRPr="00350AEC">
        <w:t xml:space="preserve"> </w:t>
      </w:r>
      <w:proofErr w:type="spellStart"/>
      <w:r w:rsidRPr="00350AEC">
        <w:t>feltöltött</w:t>
      </w:r>
      <w:proofErr w:type="spellEnd"/>
      <w:r w:rsidRPr="00350AEC">
        <w:t xml:space="preserve"> </w:t>
      </w:r>
      <w:proofErr w:type="spellStart"/>
      <w:r w:rsidRPr="00350AEC">
        <w:t>dolgozatban</w:t>
      </w:r>
      <w:proofErr w:type="spellEnd"/>
      <w:r w:rsidRPr="00350AEC">
        <w:t xml:space="preserve"> </w:t>
      </w:r>
      <w:proofErr w:type="spellStart"/>
      <w:r w:rsidRPr="00350AEC">
        <w:t>már</w:t>
      </w:r>
      <w:proofErr w:type="spellEnd"/>
      <w:r w:rsidRPr="00350AEC">
        <w:t xml:space="preserve"> </w:t>
      </w:r>
      <w:proofErr w:type="spellStart"/>
      <w:r w:rsidRPr="00350AEC">
        <w:t>nem</w:t>
      </w:r>
      <w:proofErr w:type="spellEnd"/>
      <w:r w:rsidRPr="00350AEC">
        <w:t xml:space="preserve"> </w:t>
      </w:r>
      <w:proofErr w:type="spellStart"/>
      <w:r w:rsidRPr="00350AEC">
        <w:t>kell</w:t>
      </w:r>
      <w:proofErr w:type="spellEnd"/>
      <w:r w:rsidRPr="00350AEC">
        <w:t xml:space="preserve"> </w:t>
      </w:r>
      <w:proofErr w:type="spellStart"/>
      <w:r w:rsidRPr="00350AEC">
        <w:t>megismételni</w:t>
      </w:r>
      <w:proofErr w:type="spellEnd"/>
      <w:r w:rsidRPr="00350AEC">
        <w:t xml:space="preserve"> a </w:t>
      </w:r>
      <w:proofErr w:type="spellStart"/>
      <w:r w:rsidRPr="00350AEC">
        <w:t>feladatkiírást</w:t>
      </w:r>
      <w:proofErr w:type="spellEnd"/>
      <w:r w:rsidRPr="00350AEC">
        <w:t>.</w:t>
      </w:r>
    </w:p>
    <w:p w14:paraId="43EA0C41" w14:textId="26287894" w:rsidR="0063585C" w:rsidRPr="004851C7" w:rsidRDefault="00816BCB" w:rsidP="00D429F2">
      <w:pPr>
        <w:pStyle w:val="Cmlaplog"/>
      </w:pPr>
      <w:r>
        <w:br w:type="page"/>
      </w:r>
      <w:r w:rsidR="00A14263" w:rsidRPr="004851C7">
        <w:rPr>
          <w:noProof/>
        </w:rPr>
        <w:lastRenderedPageBreak/>
        <w:drawing>
          <wp:inline distT="0" distB="0" distL="0" distR="0" wp14:anchorId="43ED64AB" wp14:editId="63FE6D33">
            <wp:extent cx="2427050" cy="681487"/>
            <wp:effectExtent l="0" t="0" r="0" b="444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3522" cy="691728"/>
                    </a:xfrm>
                    <a:prstGeom prst="rect">
                      <a:avLst/>
                    </a:prstGeom>
                    <a:noFill/>
                    <a:ln>
                      <a:noFill/>
                    </a:ln>
                  </pic:spPr>
                </pic:pic>
              </a:graphicData>
            </a:graphic>
          </wp:inline>
        </w:drawing>
      </w:r>
    </w:p>
    <w:p w14:paraId="04E4E765" w14:textId="089658A9" w:rsidR="004851C7" w:rsidRPr="00FF4A53" w:rsidRDefault="00544E51" w:rsidP="00D429F2">
      <w:pPr>
        <w:pStyle w:val="Cmlapegyetem"/>
        <w:rPr>
          <w:sz w:val="28"/>
          <w:szCs w:val="22"/>
        </w:rPr>
      </w:pPr>
      <w:r w:rsidRPr="00FF4A53">
        <w:rPr>
          <w:sz w:val="28"/>
          <w:szCs w:val="22"/>
        </w:rPr>
        <w:t>Budapest University of Technology and Economics</w:t>
      </w:r>
    </w:p>
    <w:p w14:paraId="5C8DAFA2" w14:textId="0016BA01" w:rsidR="004851C7" w:rsidRPr="004851C7" w:rsidRDefault="00FF4A53" w:rsidP="00D429F2">
      <w:pPr>
        <w:pStyle w:val="Cmlapkarstanszk"/>
      </w:pPr>
      <w:r w:rsidRPr="00A13DBA">
        <w:t>Faculty</w:t>
      </w:r>
      <w:r>
        <w:t xml:space="preserve"> of Electrical Engineering and Informatics</w:t>
      </w:r>
    </w:p>
    <w:p w14:paraId="4297BE8E" w14:textId="78075FE1" w:rsidR="004851C7" w:rsidRDefault="00B013F4" w:rsidP="00D429F2">
      <w:pPr>
        <w:pStyle w:val="Cmlapkarstanszk"/>
      </w:pPr>
      <w:fldSimple w:instr=" DOCPROPERTY  Company  \* MERGEFORMAT ">
        <w:r w:rsidR="00FF4A53">
          <w:t>Department of Control Engineering and Information Technology</w:t>
        </w:r>
      </w:fldSimple>
    </w:p>
    <w:p w14:paraId="52762C38" w14:textId="77777777" w:rsidR="004851C7" w:rsidRDefault="004851C7"/>
    <w:p w14:paraId="1A8B49FF" w14:textId="77777777" w:rsidR="004851C7" w:rsidRDefault="004851C7"/>
    <w:p w14:paraId="6CA27375" w14:textId="77777777" w:rsidR="004851C7" w:rsidRDefault="004851C7"/>
    <w:p w14:paraId="2F3435B5" w14:textId="77777777" w:rsidR="004851C7" w:rsidRDefault="004851C7"/>
    <w:p w14:paraId="00FD314E" w14:textId="77777777" w:rsidR="004851C7" w:rsidRDefault="004851C7"/>
    <w:p w14:paraId="0C593AEE" w14:textId="77777777" w:rsidR="004851C7" w:rsidRDefault="004851C7"/>
    <w:p w14:paraId="56367BC7" w14:textId="77777777" w:rsidR="004851C7" w:rsidRPr="00B50CAA" w:rsidRDefault="004851C7"/>
    <w:p w14:paraId="033752EE" w14:textId="19694B2F" w:rsidR="0063585C" w:rsidRPr="00B50CAA" w:rsidRDefault="00A14263" w:rsidP="00171054">
      <w:pPr>
        <w:pStyle w:val="Cmlapszerz"/>
      </w:pPr>
      <w:r>
        <w:t>Menyhárt Bence</w:t>
      </w:r>
    </w:p>
    <w:p w14:paraId="5E7CD170" w14:textId="3673064A" w:rsidR="008D02AE" w:rsidRPr="00FF4A53" w:rsidRDefault="00A14263" w:rsidP="00FF4A53">
      <w:pPr>
        <w:pStyle w:val="Cm"/>
      </w:pPr>
      <w:r w:rsidRPr="00FF4A53">
        <w:t xml:space="preserve">Game engine specific optimization techniques for </w:t>
      </w:r>
      <w:r w:rsidR="00FF4A53" w:rsidRPr="00FF4A53">
        <w:t>U</w:t>
      </w:r>
      <w:r w:rsidRPr="00FF4A53">
        <w:t>nity</w:t>
      </w:r>
    </w:p>
    <w:p w14:paraId="7A33271E" w14:textId="08A8720E" w:rsidR="0063585C" w:rsidRPr="00D429F2" w:rsidRDefault="00A14263" w:rsidP="009C1C93">
      <w:pPr>
        <w:pStyle w:val="Alcm"/>
      </w:pPr>
      <w:r w:rsidRPr="00D429F2">
        <mc:AlternateContent>
          <mc:Choice Requires="wps">
            <w:drawing>
              <wp:anchor distT="0" distB="0" distL="114300" distR="114300" simplePos="0" relativeHeight="251657728" behindDoc="0" locked="0" layoutInCell="1" allowOverlap="1" wp14:anchorId="46CFF44D" wp14:editId="1B14D126">
                <wp:simplePos x="0" y="0"/>
                <wp:positionH relativeFrom="page">
                  <wp:posOffset>2602865</wp:posOffset>
                </wp:positionH>
                <wp:positionV relativeFrom="paragraph">
                  <wp:posOffset>362585</wp:posOffset>
                </wp:positionV>
                <wp:extent cx="2879725" cy="1028700"/>
                <wp:effectExtent l="2540" t="2540" r="3810" b="0"/>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780997" w14:textId="2CDF44C8" w:rsidR="00B013F4" w:rsidRDefault="00B013F4" w:rsidP="00171054">
                            <w:pPr>
                              <w:keepLines/>
                              <w:spacing w:after="0"/>
                              <w:ind w:firstLine="0"/>
                              <w:jc w:val="center"/>
                              <w:rPr>
                                <w:smallCaps/>
                              </w:rPr>
                            </w:pPr>
                            <w:r>
                              <w:rPr>
                                <w:smallCaps/>
                              </w:rPr>
                              <w:t>Consultant</w:t>
                            </w:r>
                          </w:p>
                          <w:p w14:paraId="1514B356" w14:textId="34135B65" w:rsidR="00B013F4" w:rsidRDefault="00B013F4" w:rsidP="00171054">
                            <w:pPr>
                              <w:pStyle w:val="Cmlapszerz"/>
                            </w:pPr>
                            <w:fldSimple w:instr=" DOCPROPERTY &quot;Manager&quot;  \* MERGEFORMAT ">
                              <w:r>
                                <w:t xml:space="preserve">Dr. Magdics </w:t>
                              </w:r>
                            </w:fldSimple>
                            <w:r>
                              <w:t>Milán</w:t>
                            </w:r>
                          </w:p>
                          <w:p w14:paraId="563096AC" w14:textId="6BCC5F4A" w:rsidR="00B013F4" w:rsidRDefault="00B013F4" w:rsidP="009C1C93">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CFF44D"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" stroked="f">
                <v:textbox>
                  <w:txbxContent>
                    <w:p w14:paraId="21780997" w14:textId="2CDF44C8" w:rsidR="00B013F4" w:rsidRDefault="00B013F4" w:rsidP="00171054">
                      <w:pPr>
                        <w:keepLines/>
                        <w:spacing w:after="0"/>
                        <w:ind w:firstLine="0"/>
                        <w:jc w:val="center"/>
                        <w:rPr>
                          <w:smallCaps/>
                        </w:rPr>
                      </w:pPr>
                      <w:r>
                        <w:rPr>
                          <w:smallCaps/>
                        </w:rPr>
                        <w:t>Consultant</w:t>
                      </w:r>
                    </w:p>
                    <w:p w14:paraId="1514B356" w14:textId="34135B65" w:rsidR="00B013F4" w:rsidRDefault="00B013F4" w:rsidP="00171054">
                      <w:pPr>
                        <w:pStyle w:val="Cmlapszerz"/>
                      </w:pPr>
                      <w:fldSimple w:instr=" DOCPROPERTY &quot;Manager&quot;  \* MERGEFORMAT ">
                        <w:r>
                          <w:t xml:space="preserve">Dr. Magdics </w:t>
                        </w:r>
                      </w:fldSimple>
                      <w:r>
                        <w:t>Milán</w:t>
                      </w:r>
                    </w:p>
                    <w:p w14:paraId="563096AC" w14:textId="6BCC5F4A" w:rsidR="00B013F4" w:rsidRDefault="00B013F4" w:rsidP="009C1C93">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v:textbox>
                <w10:wrap anchorx="page"/>
              </v:shape>
            </w:pict>
          </mc:Fallback>
        </mc:AlternateContent>
      </w:r>
    </w:p>
    <w:p w14:paraId="177094C0" w14:textId="0C71C7AD" w:rsidR="0063585C" w:rsidRPr="00B50CAA" w:rsidRDefault="00D536AB" w:rsidP="00B96880">
      <w:pPr>
        <w:pStyle w:val="Fejezetcmtartalomjegyzknlkl"/>
      </w:pPr>
      <w:r>
        <w:lastRenderedPageBreak/>
        <w:t>Contents</w:t>
      </w:r>
      <w:r w:rsidR="00741328">
        <w:t xml:space="preserve"> (frissítsd majd az oldalszámokat)</w:t>
      </w:r>
    </w:p>
    <w:p w14:paraId="55073E20" w14:textId="43F65D63" w:rsidR="00B96880" w:rsidRPr="006D338C" w:rsidRDefault="00730B3C">
      <w:pPr>
        <w:pStyle w:val="TJ1"/>
        <w:rPr>
          <w:rFonts w:ascii="Calibri" w:hAnsi="Calibri"/>
          <w:b w:val="0"/>
          <w:noProof/>
          <w:sz w:val="22"/>
          <w:szCs w:val="22"/>
          <w:lang w:eastAsia="hu-HU"/>
        </w:rPr>
      </w:pPr>
      <w:r>
        <w:fldChar w:fldCharType="begin"/>
      </w:r>
      <w:r>
        <w:instrText xml:space="preserve"> TOC \o "1-3" \h \z \u </w:instrText>
      </w:r>
      <w:r>
        <w:fldChar w:fldCharType="separate"/>
      </w:r>
      <w:hyperlink w:anchor="_Toc332798843" w:history="1">
        <w:r w:rsidR="00B96880" w:rsidRPr="00A83F6A">
          <w:rPr>
            <w:rStyle w:val="Hiperhivatkozs"/>
            <w:noProof/>
          </w:rPr>
          <w:t>Összefoglaló</w:t>
        </w:r>
        <w:r w:rsidR="00B96880">
          <w:rPr>
            <w:noProof/>
            <w:webHidden/>
          </w:rPr>
          <w:tab/>
        </w:r>
        <w:r w:rsidR="00B96880">
          <w:rPr>
            <w:noProof/>
            <w:webHidden/>
          </w:rPr>
          <w:fldChar w:fldCharType="begin"/>
        </w:r>
        <w:r w:rsidR="00B96880">
          <w:rPr>
            <w:noProof/>
            <w:webHidden/>
          </w:rPr>
          <w:instrText xml:space="preserve"> PAGEREF _Toc332798843 \h </w:instrText>
        </w:r>
        <w:r w:rsidR="00B96880">
          <w:rPr>
            <w:noProof/>
            <w:webHidden/>
          </w:rPr>
        </w:r>
        <w:r w:rsidR="00B96880">
          <w:rPr>
            <w:noProof/>
            <w:webHidden/>
          </w:rPr>
          <w:fldChar w:fldCharType="separate"/>
        </w:r>
        <w:r w:rsidR="002D69B9">
          <w:rPr>
            <w:noProof/>
            <w:webHidden/>
          </w:rPr>
          <w:t>5</w:t>
        </w:r>
        <w:r w:rsidR="00B96880">
          <w:rPr>
            <w:noProof/>
            <w:webHidden/>
          </w:rPr>
          <w:fldChar w:fldCharType="end"/>
        </w:r>
      </w:hyperlink>
    </w:p>
    <w:p w14:paraId="11E72A32" w14:textId="7171B93D" w:rsidR="00B96880" w:rsidRPr="006D338C" w:rsidRDefault="00B013F4">
      <w:pPr>
        <w:pStyle w:val="TJ1"/>
        <w:rPr>
          <w:rFonts w:ascii="Calibri" w:hAnsi="Calibri"/>
          <w:b w:val="0"/>
          <w:noProof/>
          <w:sz w:val="22"/>
          <w:szCs w:val="22"/>
          <w:lang w:eastAsia="hu-HU"/>
        </w:rPr>
      </w:pPr>
      <w:hyperlink w:anchor="_Toc332798844" w:history="1">
        <w:r w:rsidR="00B96880" w:rsidRPr="00A83F6A">
          <w:rPr>
            <w:rStyle w:val="Hiperhivatkozs"/>
            <w:noProof/>
          </w:rPr>
          <w:t>Abstract</w:t>
        </w:r>
        <w:r w:rsidR="00B96880">
          <w:rPr>
            <w:noProof/>
            <w:webHidden/>
          </w:rPr>
          <w:tab/>
        </w:r>
        <w:r w:rsidR="00B96880">
          <w:rPr>
            <w:noProof/>
            <w:webHidden/>
          </w:rPr>
          <w:fldChar w:fldCharType="begin"/>
        </w:r>
        <w:r w:rsidR="00B96880">
          <w:rPr>
            <w:noProof/>
            <w:webHidden/>
          </w:rPr>
          <w:instrText xml:space="preserve"> PAGEREF _Toc332798844 \h </w:instrText>
        </w:r>
        <w:r w:rsidR="00B96880">
          <w:rPr>
            <w:noProof/>
            <w:webHidden/>
          </w:rPr>
        </w:r>
        <w:r w:rsidR="00B96880">
          <w:rPr>
            <w:noProof/>
            <w:webHidden/>
          </w:rPr>
          <w:fldChar w:fldCharType="separate"/>
        </w:r>
        <w:r w:rsidR="002D69B9">
          <w:rPr>
            <w:noProof/>
            <w:webHidden/>
          </w:rPr>
          <w:t>6</w:t>
        </w:r>
        <w:r w:rsidR="00B96880">
          <w:rPr>
            <w:noProof/>
            <w:webHidden/>
          </w:rPr>
          <w:fldChar w:fldCharType="end"/>
        </w:r>
      </w:hyperlink>
    </w:p>
    <w:p w14:paraId="6C4A6819" w14:textId="76E96D7C" w:rsidR="00B96880" w:rsidRPr="006D338C" w:rsidRDefault="00B013F4">
      <w:pPr>
        <w:pStyle w:val="TJ1"/>
        <w:rPr>
          <w:rFonts w:ascii="Calibri" w:hAnsi="Calibri"/>
          <w:b w:val="0"/>
          <w:noProof/>
          <w:sz w:val="22"/>
          <w:szCs w:val="22"/>
          <w:lang w:eastAsia="hu-HU"/>
        </w:rPr>
      </w:pPr>
      <w:hyperlink w:anchor="_Toc332798845" w:history="1">
        <w:r w:rsidR="00B96880" w:rsidRPr="00A83F6A">
          <w:rPr>
            <w:rStyle w:val="Hiperhivatkozs"/>
            <w:noProof/>
          </w:rPr>
          <w:t xml:space="preserve">1 </w:t>
        </w:r>
        <w:r w:rsidR="00D536AB">
          <w:rPr>
            <w:rStyle w:val="Hiperhivatkozs"/>
            <w:noProof/>
          </w:rPr>
          <w:t>Introduction</w:t>
        </w:r>
        <w:r w:rsidR="00B96880">
          <w:rPr>
            <w:noProof/>
            <w:webHidden/>
          </w:rPr>
          <w:tab/>
        </w:r>
        <w:r w:rsidR="00B96880">
          <w:rPr>
            <w:noProof/>
            <w:webHidden/>
          </w:rPr>
          <w:fldChar w:fldCharType="begin"/>
        </w:r>
        <w:r w:rsidR="00B96880">
          <w:rPr>
            <w:noProof/>
            <w:webHidden/>
          </w:rPr>
          <w:instrText xml:space="preserve"> PAGEREF _Toc332798845 \h </w:instrText>
        </w:r>
        <w:r w:rsidR="00B96880">
          <w:rPr>
            <w:noProof/>
            <w:webHidden/>
          </w:rPr>
        </w:r>
        <w:r w:rsidR="00B96880">
          <w:rPr>
            <w:noProof/>
            <w:webHidden/>
          </w:rPr>
          <w:fldChar w:fldCharType="separate"/>
        </w:r>
        <w:r w:rsidR="002D69B9">
          <w:rPr>
            <w:b w:val="0"/>
            <w:bCs/>
            <w:noProof/>
            <w:webHidden/>
            <w:lang w:val="hu-HU"/>
          </w:rPr>
          <w:t>Hiba! A könyvjelző nem létezik.</w:t>
        </w:r>
        <w:r w:rsidR="00B96880">
          <w:rPr>
            <w:noProof/>
            <w:webHidden/>
          </w:rPr>
          <w:fldChar w:fldCharType="end"/>
        </w:r>
      </w:hyperlink>
    </w:p>
    <w:p w14:paraId="7D88802A" w14:textId="7472E2D7" w:rsidR="00B96880" w:rsidRPr="006D338C" w:rsidRDefault="00B013F4">
      <w:pPr>
        <w:pStyle w:val="TJ2"/>
        <w:tabs>
          <w:tab w:val="right" w:leader="dot" w:pos="8494"/>
        </w:tabs>
        <w:rPr>
          <w:rFonts w:ascii="Calibri" w:hAnsi="Calibri"/>
          <w:noProof/>
          <w:sz w:val="22"/>
          <w:szCs w:val="22"/>
          <w:lang w:eastAsia="hu-HU"/>
        </w:rPr>
      </w:pPr>
      <w:hyperlink w:anchor="_Toc332798846" w:history="1">
        <w:r w:rsidR="00B96880" w:rsidRPr="00A83F6A">
          <w:rPr>
            <w:rStyle w:val="Hiperhivatkozs"/>
            <w:noProof/>
          </w:rPr>
          <w:t>1.1 Formázási tudnivalók</w:t>
        </w:r>
        <w:r w:rsidR="00B96880">
          <w:rPr>
            <w:noProof/>
            <w:webHidden/>
          </w:rPr>
          <w:tab/>
        </w:r>
        <w:r w:rsidR="00B96880">
          <w:rPr>
            <w:noProof/>
            <w:webHidden/>
          </w:rPr>
          <w:fldChar w:fldCharType="begin"/>
        </w:r>
        <w:r w:rsidR="00B96880">
          <w:rPr>
            <w:noProof/>
            <w:webHidden/>
          </w:rPr>
          <w:instrText xml:space="preserve"> PAGEREF _Toc332798846 \h </w:instrText>
        </w:r>
        <w:r w:rsidR="00B96880">
          <w:rPr>
            <w:noProof/>
            <w:webHidden/>
          </w:rPr>
        </w:r>
        <w:r w:rsidR="00B96880">
          <w:rPr>
            <w:noProof/>
            <w:webHidden/>
          </w:rPr>
          <w:fldChar w:fldCharType="separate"/>
        </w:r>
        <w:r w:rsidR="002D69B9">
          <w:rPr>
            <w:b/>
            <w:bCs/>
            <w:noProof/>
            <w:webHidden/>
            <w:lang w:val="hu-HU"/>
          </w:rPr>
          <w:t>Hiba! A könyvjelző nem létezik.</w:t>
        </w:r>
        <w:r w:rsidR="00B96880">
          <w:rPr>
            <w:noProof/>
            <w:webHidden/>
          </w:rPr>
          <w:fldChar w:fldCharType="end"/>
        </w:r>
      </w:hyperlink>
    </w:p>
    <w:p w14:paraId="78A9B979" w14:textId="1F82DF52" w:rsidR="00B96880" w:rsidRPr="006D338C" w:rsidRDefault="00B013F4">
      <w:pPr>
        <w:pStyle w:val="TJ3"/>
        <w:tabs>
          <w:tab w:val="right" w:leader="dot" w:pos="8494"/>
        </w:tabs>
        <w:rPr>
          <w:rFonts w:ascii="Calibri" w:hAnsi="Calibri"/>
          <w:noProof/>
          <w:sz w:val="22"/>
          <w:szCs w:val="22"/>
          <w:lang w:eastAsia="hu-HU"/>
        </w:rPr>
      </w:pPr>
      <w:hyperlink w:anchor="_Toc332798847" w:history="1">
        <w:r w:rsidR="00B96880" w:rsidRPr="00A83F6A">
          <w:rPr>
            <w:rStyle w:val="Hiperhivatkozs"/>
            <w:noProof/>
          </w:rPr>
          <w:t>1.1.1 Címsorok</w:t>
        </w:r>
        <w:r w:rsidR="00B96880">
          <w:rPr>
            <w:noProof/>
            <w:webHidden/>
          </w:rPr>
          <w:tab/>
        </w:r>
        <w:r w:rsidR="00B96880">
          <w:rPr>
            <w:noProof/>
            <w:webHidden/>
          </w:rPr>
          <w:fldChar w:fldCharType="begin"/>
        </w:r>
        <w:r w:rsidR="00B96880">
          <w:rPr>
            <w:noProof/>
            <w:webHidden/>
          </w:rPr>
          <w:instrText xml:space="preserve"> PAGEREF _Toc332798847 \h </w:instrText>
        </w:r>
        <w:r w:rsidR="00B96880">
          <w:rPr>
            <w:noProof/>
            <w:webHidden/>
          </w:rPr>
        </w:r>
        <w:r w:rsidR="00B96880">
          <w:rPr>
            <w:noProof/>
            <w:webHidden/>
          </w:rPr>
          <w:fldChar w:fldCharType="separate"/>
        </w:r>
        <w:r w:rsidR="002D69B9">
          <w:rPr>
            <w:b/>
            <w:bCs/>
            <w:noProof/>
            <w:webHidden/>
            <w:lang w:val="hu-HU"/>
          </w:rPr>
          <w:t>Hiba! A könyvjelző nem létezik.</w:t>
        </w:r>
        <w:r w:rsidR="00B96880">
          <w:rPr>
            <w:noProof/>
            <w:webHidden/>
          </w:rPr>
          <w:fldChar w:fldCharType="end"/>
        </w:r>
      </w:hyperlink>
    </w:p>
    <w:p w14:paraId="223D5EA8" w14:textId="128D7BCA" w:rsidR="00B96880" w:rsidRPr="006D338C" w:rsidRDefault="00B013F4">
      <w:pPr>
        <w:pStyle w:val="TJ3"/>
        <w:tabs>
          <w:tab w:val="right" w:leader="dot" w:pos="8494"/>
        </w:tabs>
        <w:rPr>
          <w:rFonts w:ascii="Calibri" w:hAnsi="Calibri"/>
          <w:noProof/>
          <w:sz w:val="22"/>
          <w:szCs w:val="22"/>
          <w:lang w:eastAsia="hu-HU"/>
        </w:rPr>
      </w:pPr>
      <w:hyperlink w:anchor="_Toc332798848" w:history="1">
        <w:r w:rsidR="00B96880" w:rsidRPr="00A83F6A">
          <w:rPr>
            <w:rStyle w:val="Hiperhivatkozs"/>
            <w:noProof/>
          </w:rPr>
          <w:t>1.1.2 Képek</w:t>
        </w:r>
        <w:r w:rsidR="00B96880">
          <w:rPr>
            <w:noProof/>
            <w:webHidden/>
          </w:rPr>
          <w:tab/>
        </w:r>
        <w:r w:rsidR="00B96880">
          <w:rPr>
            <w:noProof/>
            <w:webHidden/>
          </w:rPr>
          <w:fldChar w:fldCharType="begin"/>
        </w:r>
        <w:r w:rsidR="00B96880">
          <w:rPr>
            <w:noProof/>
            <w:webHidden/>
          </w:rPr>
          <w:instrText xml:space="preserve"> PAGEREF _Toc332798848 \h </w:instrText>
        </w:r>
        <w:r w:rsidR="00B96880">
          <w:rPr>
            <w:noProof/>
            <w:webHidden/>
          </w:rPr>
        </w:r>
        <w:r w:rsidR="00B96880">
          <w:rPr>
            <w:noProof/>
            <w:webHidden/>
          </w:rPr>
          <w:fldChar w:fldCharType="separate"/>
        </w:r>
        <w:r w:rsidR="002D69B9">
          <w:rPr>
            <w:b/>
            <w:bCs/>
            <w:noProof/>
            <w:webHidden/>
            <w:lang w:val="hu-HU"/>
          </w:rPr>
          <w:t>Hiba! A könyvjelző nem létezik.</w:t>
        </w:r>
        <w:r w:rsidR="00B96880">
          <w:rPr>
            <w:noProof/>
            <w:webHidden/>
          </w:rPr>
          <w:fldChar w:fldCharType="end"/>
        </w:r>
      </w:hyperlink>
    </w:p>
    <w:p w14:paraId="276504B6" w14:textId="78969525" w:rsidR="00B96880" w:rsidRPr="006D338C" w:rsidRDefault="00B013F4">
      <w:pPr>
        <w:pStyle w:val="TJ3"/>
        <w:tabs>
          <w:tab w:val="right" w:leader="dot" w:pos="8494"/>
        </w:tabs>
        <w:rPr>
          <w:rFonts w:ascii="Calibri" w:hAnsi="Calibri"/>
          <w:noProof/>
          <w:sz w:val="22"/>
          <w:szCs w:val="22"/>
          <w:lang w:eastAsia="hu-HU"/>
        </w:rPr>
      </w:pPr>
      <w:hyperlink w:anchor="_Toc332798849" w:history="1">
        <w:r w:rsidR="00B96880" w:rsidRPr="00A83F6A">
          <w:rPr>
            <w:rStyle w:val="Hiperhivatkozs"/>
            <w:noProof/>
          </w:rPr>
          <w:t>1.1.3 Kódrészletek</w:t>
        </w:r>
        <w:r w:rsidR="00B96880">
          <w:rPr>
            <w:noProof/>
            <w:webHidden/>
          </w:rPr>
          <w:tab/>
        </w:r>
        <w:r w:rsidR="00B96880">
          <w:rPr>
            <w:noProof/>
            <w:webHidden/>
          </w:rPr>
          <w:fldChar w:fldCharType="begin"/>
        </w:r>
        <w:r w:rsidR="00B96880">
          <w:rPr>
            <w:noProof/>
            <w:webHidden/>
          </w:rPr>
          <w:instrText xml:space="preserve"> PAGEREF _Toc332798849 \h </w:instrText>
        </w:r>
        <w:r w:rsidR="00B96880">
          <w:rPr>
            <w:noProof/>
            <w:webHidden/>
          </w:rPr>
        </w:r>
        <w:r w:rsidR="00B96880">
          <w:rPr>
            <w:noProof/>
            <w:webHidden/>
          </w:rPr>
          <w:fldChar w:fldCharType="separate"/>
        </w:r>
        <w:r w:rsidR="002D69B9">
          <w:rPr>
            <w:b/>
            <w:bCs/>
            <w:noProof/>
            <w:webHidden/>
            <w:lang w:val="hu-HU"/>
          </w:rPr>
          <w:t>Hiba! A könyvjelző nem létezik.</w:t>
        </w:r>
        <w:r w:rsidR="00B96880">
          <w:rPr>
            <w:noProof/>
            <w:webHidden/>
          </w:rPr>
          <w:fldChar w:fldCharType="end"/>
        </w:r>
      </w:hyperlink>
    </w:p>
    <w:p w14:paraId="69727E00" w14:textId="20CE0B6D" w:rsidR="00B96880" w:rsidRPr="006D338C" w:rsidRDefault="00B013F4">
      <w:pPr>
        <w:pStyle w:val="TJ3"/>
        <w:tabs>
          <w:tab w:val="right" w:leader="dot" w:pos="8494"/>
        </w:tabs>
        <w:rPr>
          <w:rFonts w:ascii="Calibri" w:hAnsi="Calibri"/>
          <w:noProof/>
          <w:sz w:val="22"/>
          <w:szCs w:val="22"/>
          <w:lang w:eastAsia="hu-HU"/>
        </w:rPr>
      </w:pPr>
      <w:hyperlink w:anchor="_Toc332798850" w:history="1">
        <w:r w:rsidR="00B96880" w:rsidRPr="00A83F6A">
          <w:rPr>
            <w:rStyle w:val="Hiperhivatkozs"/>
            <w:noProof/>
          </w:rPr>
          <w:t>1.1.4 Irodalomjegyzék</w:t>
        </w:r>
        <w:r w:rsidR="00B96880">
          <w:rPr>
            <w:noProof/>
            <w:webHidden/>
          </w:rPr>
          <w:tab/>
        </w:r>
        <w:r w:rsidR="00B96880">
          <w:rPr>
            <w:noProof/>
            <w:webHidden/>
          </w:rPr>
          <w:fldChar w:fldCharType="begin"/>
        </w:r>
        <w:r w:rsidR="00B96880">
          <w:rPr>
            <w:noProof/>
            <w:webHidden/>
          </w:rPr>
          <w:instrText xml:space="preserve"> PAGEREF _Toc332798850 \h </w:instrText>
        </w:r>
        <w:r w:rsidR="00B96880">
          <w:rPr>
            <w:noProof/>
            <w:webHidden/>
          </w:rPr>
        </w:r>
        <w:r w:rsidR="00B96880">
          <w:rPr>
            <w:noProof/>
            <w:webHidden/>
          </w:rPr>
          <w:fldChar w:fldCharType="separate"/>
        </w:r>
        <w:r w:rsidR="002D69B9">
          <w:rPr>
            <w:b/>
            <w:bCs/>
            <w:noProof/>
            <w:webHidden/>
            <w:lang w:val="hu-HU"/>
          </w:rPr>
          <w:t>Hiba! A könyvjelző nem létezik.</w:t>
        </w:r>
        <w:r w:rsidR="00B96880">
          <w:rPr>
            <w:noProof/>
            <w:webHidden/>
          </w:rPr>
          <w:fldChar w:fldCharType="end"/>
        </w:r>
      </w:hyperlink>
    </w:p>
    <w:p w14:paraId="6858B591" w14:textId="59FFA541" w:rsidR="00B96880" w:rsidRPr="006D338C" w:rsidRDefault="00B013F4">
      <w:pPr>
        <w:pStyle w:val="TJ1"/>
        <w:rPr>
          <w:rFonts w:ascii="Calibri" w:hAnsi="Calibri"/>
          <w:b w:val="0"/>
          <w:noProof/>
          <w:sz w:val="22"/>
          <w:szCs w:val="22"/>
          <w:lang w:eastAsia="hu-HU"/>
        </w:rPr>
      </w:pPr>
      <w:hyperlink w:anchor="_Toc332798851" w:history="1">
        <w:r w:rsidR="00B96880" w:rsidRPr="00A83F6A">
          <w:rPr>
            <w:rStyle w:val="Hiperhivatkozs"/>
            <w:noProof/>
          </w:rPr>
          <w:t>2 Utolsó simítások</w:t>
        </w:r>
        <w:r w:rsidR="00B96880">
          <w:rPr>
            <w:noProof/>
            <w:webHidden/>
          </w:rPr>
          <w:tab/>
        </w:r>
        <w:r w:rsidR="00B96880">
          <w:rPr>
            <w:noProof/>
            <w:webHidden/>
          </w:rPr>
          <w:fldChar w:fldCharType="begin"/>
        </w:r>
        <w:r w:rsidR="00B96880">
          <w:rPr>
            <w:noProof/>
            <w:webHidden/>
          </w:rPr>
          <w:instrText xml:space="preserve"> PAGEREF _Toc332798851 \h </w:instrText>
        </w:r>
        <w:r w:rsidR="00B96880">
          <w:rPr>
            <w:noProof/>
            <w:webHidden/>
          </w:rPr>
        </w:r>
        <w:r w:rsidR="00B96880">
          <w:rPr>
            <w:noProof/>
            <w:webHidden/>
          </w:rPr>
          <w:fldChar w:fldCharType="separate"/>
        </w:r>
        <w:r w:rsidR="002D69B9">
          <w:rPr>
            <w:noProof/>
            <w:webHidden/>
          </w:rPr>
          <w:t>20</w:t>
        </w:r>
        <w:r w:rsidR="00B96880">
          <w:rPr>
            <w:noProof/>
            <w:webHidden/>
          </w:rPr>
          <w:fldChar w:fldCharType="end"/>
        </w:r>
      </w:hyperlink>
    </w:p>
    <w:p w14:paraId="2E3A6746" w14:textId="4DD680DB" w:rsidR="00B96880" w:rsidRPr="006D338C" w:rsidRDefault="00B013F4">
      <w:pPr>
        <w:pStyle w:val="TJ1"/>
        <w:rPr>
          <w:rFonts w:ascii="Calibri" w:hAnsi="Calibri"/>
          <w:b w:val="0"/>
          <w:noProof/>
          <w:sz w:val="22"/>
          <w:szCs w:val="22"/>
          <w:lang w:eastAsia="hu-HU"/>
        </w:rPr>
      </w:pPr>
      <w:hyperlink w:anchor="_Toc332798852" w:history="1">
        <w:r w:rsidR="00B96880" w:rsidRPr="00A83F6A">
          <w:rPr>
            <w:rStyle w:val="Hiperhivatkozs"/>
            <w:noProof/>
          </w:rPr>
          <w:t>Irodalomjegyzék</w:t>
        </w:r>
        <w:r w:rsidR="00B96880">
          <w:rPr>
            <w:noProof/>
            <w:webHidden/>
          </w:rPr>
          <w:tab/>
        </w:r>
        <w:r w:rsidR="00B96880">
          <w:rPr>
            <w:noProof/>
            <w:webHidden/>
          </w:rPr>
          <w:fldChar w:fldCharType="begin"/>
        </w:r>
        <w:r w:rsidR="00B96880">
          <w:rPr>
            <w:noProof/>
            <w:webHidden/>
          </w:rPr>
          <w:instrText xml:space="preserve"> PAGEREF _Toc332798852 \h </w:instrText>
        </w:r>
        <w:r w:rsidR="00B96880">
          <w:rPr>
            <w:noProof/>
            <w:webHidden/>
          </w:rPr>
        </w:r>
        <w:r w:rsidR="00B96880">
          <w:rPr>
            <w:noProof/>
            <w:webHidden/>
          </w:rPr>
          <w:fldChar w:fldCharType="separate"/>
        </w:r>
        <w:r w:rsidR="002D69B9">
          <w:rPr>
            <w:noProof/>
            <w:webHidden/>
          </w:rPr>
          <w:t>44</w:t>
        </w:r>
        <w:r w:rsidR="00B96880">
          <w:rPr>
            <w:noProof/>
            <w:webHidden/>
          </w:rPr>
          <w:fldChar w:fldCharType="end"/>
        </w:r>
      </w:hyperlink>
    </w:p>
    <w:p w14:paraId="1198BBFA" w14:textId="1ECA470C" w:rsidR="00B96880" w:rsidRPr="006D338C" w:rsidRDefault="00B013F4">
      <w:pPr>
        <w:pStyle w:val="TJ1"/>
        <w:rPr>
          <w:rFonts w:ascii="Calibri" w:hAnsi="Calibri"/>
          <w:b w:val="0"/>
          <w:noProof/>
          <w:sz w:val="22"/>
          <w:szCs w:val="22"/>
          <w:lang w:eastAsia="hu-HU"/>
        </w:rPr>
      </w:pPr>
      <w:hyperlink w:anchor="_Toc332798853" w:history="1">
        <w:r w:rsidR="00B96880" w:rsidRPr="00A83F6A">
          <w:rPr>
            <w:rStyle w:val="Hiperhivatkozs"/>
            <w:noProof/>
          </w:rPr>
          <w:t>Függelék</w:t>
        </w:r>
        <w:r w:rsidR="00B96880">
          <w:rPr>
            <w:noProof/>
            <w:webHidden/>
          </w:rPr>
          <w:tab/>
        </w:r>
        <w:r w:rsidR="00B96880">
          <w:rPr>
            <w:noProof/>
            <w:webHidden/>
          </w:rPr>
          <w:fldChar w:fldCharType="begin"/>
        </w:r>
        <w:r w:rsidR="00B96880">
          <w:rPr>
            <w:noProof/>
            <w:webHidden/>
          </w:rPr>
          <w:instrText xml:space="preserve"> PAGEREF _Toc332798853 \h </w:instrText>
        </w:r>
        <w:r w:rsidR="00B96880">
          <w:rPr>
            <w:noProof/>
            <w:webHidden/>
          </w:rPr>
        </w:r>
        <w:r w:rsidR="00B96880">
          <w:rPr>
            <w:noProof/>
            <w:webHidden/>
          </w:rPr>
          <w:fldChar w:fldCharType="separate"/>
        </w:r>
        <w:r w:rsidR="002D69B9">
          <w:rPr>
            <w:b w:val="0"/>
            <w:bCs/>
            <w:noProof/>
            <w:webHidden/>
            <w:lang w:val="hu-HU"/>
          </w:rPr>
          <w:t>Hiba! A könyvjelző nem létezik.</w:t>
        </w:r>
        <w:r w:rsidR="00B96880">
          <w:rPr>
            <w:noProof/>
            <w:webHidden/>
          </w:rPr>
          <w:fldChar w:fldCharType="end"/>
        </w:r>
      </w:hyperlink>
    </w:p>
    <w:p w14:paraId="2B702D9A" w14:textId="77777777" w:rsidR="00730B3C" w:rsidRDefault="00730B3C">
      <w:r>
        <w:rPr>
          <w:b/>
          <w:bCs/>
        </w:rPr>
        <w:fldChar w:fldCharType="end"/>
      </w:r>
    </w:p>
    <w:p w14:paraId="0992473D" w14:textId="77777777" w:rsidR="0063585C" w:rsidRPr="00B50CAA" w:rsidRDefault="0063585C" w:rsidP="008F7624">
      <w:pPr>
        <w:pStyle w:val="Kpalrs"/>
      </w:pPr>
    </w:p>
    <w:p w14:paraId="4BC39DEA" w14:textId="77777777" w:rsidR="00681E99" w:rsidRPr="00B50CAA" w:rsidRDefault="00681E99" w:rsidP="00854BDC">
      <w:pPr>
        <w:pStyle w:val="Nyilatkozatcm"/>
      </w:pPr>
      <w:r w:rsidRPr="00B50CAA">
        <w:lastRenderedPageBreak/>
        <w:t>Hallgatói nyilatkozat</w:t>
      </w:r>
    </w:p>
    <w:p w14:paraId="2A8E0109" w14:textId="77901AAB" w:rsidR="00681E99" w:rsidRDefault="00681E99" w:rsidP="005E01E0">
      <w:pPr>
        <w:pStyle w:val="Nyilatkozatszveg"/>
      </w:pPr>
      <w:proofErr w:type="spellStart"/>
      <w:r w:rsidRPr="00B50CAA">
        <w:t>Alulírott</w:t>
      </w:r>
      <w:proofErr w:type="spellEnd"/>
      <w:r w:rsidRPr="00B50CAA">
        <w:t xml:space="preserve"> </w:t>
      </w:r>
      <w:r w:rsidR="00176146">
        <w:rPr>
          <w:b/>
          <w:bCs/>
        </w:rPr>
        <w:t>Menyhárt Bence</w:t>
      </w:r>
      <w:r w:rsidRPr="00B50CAA">
        <w:t xml:space="preserve">, </w:t>
      </w:r>
      <w:proofErr w:type="spellStart"/>
      <w:r w:rsidRPr="00B50CAA">
        <w:t>szigorló</w:t>
      </w:r>
      <w:proofErr w:type="spellEnd"/>
      <w:r w:rsidRPr="00B50CAA">
        <w:t xml:space="preserve"> </w:t>
      </w:r>
      <w:proofErr w:type="spellStart"/>
      <w:r w:rsidRPr="00B50CAA">
        <w:t>hallgató</w:t>
      </w:r>
      <w:proofErr w:type="spellEnd"/>
      <w:r w:rsidRPr="00B50CAA">
        <w:t xml:space="preserve"> </w:t>
      </w:r>
      <w:proofErr w:type="spellStart"/>
      <w:r w:rsidRPr="00B50CAA">
        <w:t>kijelentem</w:t>
      </w:r>
      <w:proofErr w:type="spellEnd"/>
      <w:r w:rsidRPr="00B50CAA">
        <w:t xml:space="preserve">, </w:t>
      </w:r>
      <w:proofErr w:type="spellStart"/>
      <w:r w:rsidRPr="00B50CAA">
        <w:t>hogy</w:t>
      </w:r>
      <w:proofErr w:type="spellEnd"/>
      <w:r w:rsidRPr="00B50CAA">
        <w:t xml:space="preserve"> </w:t>
      </w:r>
      <w:proofErr w:type="spellStart"/>
      <w:r w:rsidRPr="00B50CAA">
        <w:t>ezt</w:t>
      </w:r>
      <w:proofErr w:type="spellEnd"/>
      <w:r w:rsidRPr="00B50CAA">
        <w:t xml:space="preserve"> a </w:t>
      </w:r>
      <w:proofErr w:type="spellStart"/>
      <w:r>
        <w:t>szakdolgozatot</w:t>
      </w:r>
      <w:proofErr w:type="spellEnd"/>
      <w:r>
        <w:t xml:space="preserve">/ </w:t>
      </w:r>
      <w:proofErr w:type="spellStart"/>
      <w:r w:rsidRPr="00B50CAA">
        <w:t>diplomatervet</w:t>
      </w:r>
      <w:proofErr w:type="spellEnd"/>
      <w:r w:rsidRPr="00B50CAA">
        <w:t xml:space="preserve"> </w:t>
      </w:r>
      <w:r w:rsidRPr="0048395A">
        <w:rPr>
          <w:color w:val="0000FF"/>
        </w:rPr>
        <w:t>(</w:t>
      </w:r>
      <w:proofErr w:type="spellStart"/>
      <w:r w:rsidRPr="0048395A">
        <w:rPr>
          <w:color w:val="0000FF"/>
        </w:rPr>
        <w:t>nem</w:t>
      </w:r>
      <w:proofErr w:type="spellEnd"/>
      <w:r w:rsidRPr="0048395A">
        <w:rPr>
          <w:color w:val="0000FF"/>
        </w:rPr>
        <w:t xml:space="preserve"> </w:t>
      </w:r>
      <w:proofErr w:type="spellStart"/>
      <w:r w:rsidRPr="0048395A">
        <w:rPr>
          <w:color w:val="0000FF"/>
        </w:rPr>
        <w:t>kívánt</w:t>
      </w:r>
      <w:proofErr w:type="spellEnd"/>
      <w:r w:rsidRPr="0048395A">
        <w:rPr>
          <w:color w:val="0000FF"/>
        </w:rPr>
        <w:t xml:space="preserve"> </w:t>
      </w:r>
      <w:proofErr w:type="spellStart"/>
      <w:r w:rsidRPr="0048395A">
        <w:rPr>
          <w:color w:val="0000FF"/>
        </w:rPr>
        <w:t>törlendő</w:t>
      </w:r>
      <w:proofErr w:type="spellEnd"/>
      <w:r w:rsidRPr="0048395A">
        <w:rPr>
          <w:color w:val="0000FF"/>
        </w:rPr>
        <w:t>)</w:t>
      </w:r>
      <w:r>
        <w:t xml:space="preserve"> </w:t>
      </w:r>
      <w:r w:rsidRPr="00B50CAA">
        <w:t xml:space="preserve">meg </w:t>
      </w:r>
      <w:proofErr w:type="spellStart"/>
      <w:r w:rsidRPr="00B50CAA">
        <w:t>nem</w:t>
      </w:r>
      <w:proofErr w:type="spellEnd"/>
      <w:r w:rsidRPr="00B50CAA">
        <w:t xml:space="preserve"> </w:t>
      </w:r>
      <w:proofErr w:type="spellStart"/>
      <w:r w:rsidRPr="00B50CAA">
        <w:t>engedett</w:t>
      </w:r>
      <w:proofErr w:type="spellEnd"/>
      <w:r w:rsidRPr="00B50CAA">
        <w:t xml:space="preserve"> </w:t>
      </w:r>
      <w:proofErr w:type="spellStart"/>
      <w:r w:rsidRPr="00B50CAA">
        <w:t>segítség</w:t>
      </w:r>
      <w:proofErr w:type="spellEnd"/>
      <w:r w:rsidRPr="00B50CAA">
        <w:t xml:space="preserve"> </w:t>
      </w:r>
      <w:proofErr w:type="spellStart"/>
      <w:r w:rsidRPr="00B50CAA">
        <w:t>nélkül</w:t>
      </w:r>
      <w:proofErr w:type="spellEnd"/>
      <w:r w:rsidRPr="00B50CAA">
        <w:t xml:space="preserve">, </w:t>
      </w:r>
      <w:proofErr w:type="spellStart"/>
      <w:r w:rsidRPr="00B50CAA">
        <w:t>saját</w:t>
      </w:r>
      <w:proofErr w:type="spellEnd"/>
      <w:r w:rsidRPr="00B50CAA">
        <w:t xml:space="preserve"> </w:t>
      </w:r>
      <w:proofErr w:type="spellStart"/>
      <w:r w:rsidRPr="00B50CAA">
        <w:t>magam</w:t>
      </w:r>
      <w:proofErr w:type="spellEnd"/>
      <w:r w:rsidRPr="00B50CAA">
        <w:t xml:space="preserve"> </w:t>
      </w:r>
      <w:proofErr w:type="spellStart"/>
      <w:r w:rsidRPr="00B50CAA">
        <w:t>készítettem</w:t>
      </w:r>
      <w:proofErr w:type="spellEnd"/>
      <w:r w:rsidRPr="00B50CAA">
        <w:t xml:space="preserve">, </w:t>
      </w:r>
      <w:proofErr w:type="spellStart"/>
      <w:r w:rsidRPr="00B50CAA">
        <w:t>csak</w:t>
      </w:r>
      <w:proofErr w:type="spellEnd"/>
      <w:r w:rsidRPr="00B50CAA">
        <w:t xml:space="preserve"> a </w:t>
      </w:r>
      <w:proofErr w:type="spellStart"/>
      <w:r w:rsidRPr="00B50CAA">
        <w:t>megadott</w:t>
      </w:r>
      <w:proofErr w:type="spellEnd"/>
      <w:r w:rsidRPr="00B50CAA">
        <w:t xml:space="preserve"> </w:t>
      </w:r>
      <w:proofErr w:type="spellStart"/>
      <w:r w:rsidRPr="00B50CAA">
        <w:t>forrásokat</w:t>
      </w:r>
      <w:proofErr w:type="spellEnd"/>
      <w:r w:rsidRPr="00B50CAA">
        <w:t xml:space="preserve"> (</w:t>
      </w:r>
      <w:proofErr w:type="spellStart"/>
      <w:r w:rsidRPr="00B50CAA">
        <w:t>szakirodalom</w:t>
      </w:r>
      <w:proofErr w:type="spellEnd"/>
      <w:r w:rsidRPr="00B50CAA">
        <w:t xml:space="preserve">, </w:t>
      </w:r>
      <w:proofErr w:type="spellStart"/>
      <w:r w:rsidRPr="00B50CAA">
        <w:t>eszközök</w:t>
      </w:r>
      <w:proofErr w:type="spellEnd"/>
      <w:r w:rsidRPr="00B50CAA">
        <w:t xml:space="preserve"> </w:t>
      </w:r>
      <w:proofErr w:type="spellStart"/>
      <w:r w:rsidRPr="00B50CAA">
        <w:t>stb</w:t>
      </w:r>
      <w:proofErr w:type="spellEnd"/>
      <w:r w:rsidRPr="00B50CAA">
        <w:t xml:space="preserve">.) </w:t>
      </w:r>
      <w:proofErr w:type="spellStart"/>
      <w:r w:rsidRPr="00B50CAA">
        <w:t>használtam</w:t>
      </w:r>
      <w:proofErr w:type="spellEnd"/>
      <w:r w:rsidRPr="00B50CAA">
        <w:t xml:space="preserve"> </w:t>
      </w:r>
      <w:proofErr w:type="spellStart"/>
      <w:r w:rsidRPr="00B50CAA">
        <w:t>fel</w:t>
      </w:r>
      <w:proofErr w:type="spellEnd"/>
      <w:r w:rsidRPr="00B50CAA">
        <w:t xml:space="preserve">. Minden </w:t>
      </w:r>
      <w:proofErr w:type="spellStart"/>
      <w:r w:rsidRPr="00B50CAA">
        <w:t>olyan</w:t>
      </w:r>
      <w:proofErr w:type="spellEnd"/>
      <w:r w:rsidRPr="00B50CAA">
        <w:t xml:space="preserve"> </w:t>
      </w:r>
      <w:proofErr w:type="spellStart"/>
      <w:r w:rsidRPr="00B50CAA">
        <w:t>részt</w:t>
      </w:r>
      <w:proofErr w:type="spellEnd"/>
      <w:r w:rsidRPr="00B50CAA">
        <w:t xml:space="preserve">, </w:t>
      </w:r>
      <w:proofErr w:type="spellStart"/>
      <w:r w:rsidRPr="00B50CAA">
        <w:t>melyet</w:t>
      </w:r>
      <w:proofErr w:type="spellEnd"/>
      <w:r w:rsidRPr="00B50CAA">
        <w:t xml:space="preserve"> </w:t>
      </w:r>
      <w:proofErr w:type="spellStart"/>
      <w:r w:rsidRPr="00B50CAA">
        <w:t>szó</w:t>
      </w:r>
      <w:proofErr w:type="spellEnd"/>
      <w:r w:rsidRPr="00B50CAA">
        <w:t xml:space="preserve"> </w:t>
      </w:r>
      <w:proofErr w:type="spellStart"/>
      <w:r w:rsidRPr="00B50CAA">
        <w:t>szerint</w:t>
      </w:r>
      <w:proofErr w:type="spellEnd"/>
      <w:r w:rsidRPr="00B50CAA">
        <w:t xml:space="preserve">, </w:t>
      </w:r>
      <w:proofErr w:type="spellStart"/>
      <w:r w:rsidRPr="00B50CAA">
        <w:t>vagy</w:t>
      </w:r>
      <w:proofErr w:type="spellEnd"/>
      <w:r w:rsidRPr="00B50CAA">
        <w:t xml:space="preserve"> </w:t>
      </w:r>
      <w:proofErr w:type="spellStart"/>
      <w:r w:rsidRPr="00B50CAA">
        <w:t>azonos</w:t>
      </w:r>
      <w:proofErr w:type="spellEnd"/>
      <w:r w:rsidRPr="00B50CAA">
        <w:t xml:space="preserve"> </w:t>
      </w:r>
      <w:proofErr w:type="spellStart"/>
      <w:r w:rsidRPr="00B50CAA">
        <w:t>értelemben</w:t>
      </w:r>
      <w:proofErr w:type="spellEnd"/>
      <w:r>
        <w:t>,</w:t>
      </w:r>
      <w:r w:rsidRPr="00B50CAA">
        <w:t xml:space="preserve"> de </w:t>
      </w:r>
      <w:proofErr w:type="spellStart"/>
      <w:r w:rsidRPr="00B50CAA">
        <w:t>átfogalmazva</w:t>
      </w:r>
      <w:proofErr w:type="spellEnd"/>
      <w:r w:rsidRPr="00B50CAA">
        <w:t xml:space="preserve"> </w:t>
      </w:r>
      <w:proofErr w:type="spellStart"/>
      <w:r w:rsidRPr="00B50CAA">
        <w:t>más</w:t>
      </w:r>
      <w:proofErr w:type="spellEnd"/>
      <w:r w:rsidRPr="00B50CAA">
        <w:t xml:space="preserve"> </w:t>
      </w:r>
      <w:proofErr w:type="spellStart"/>
      <w:r w:rsidRPr="00B50CAA">
        <w:t>forrásból</w:t>
      </w:r>
      <w:proofErr w:type="spellEnd"/>
      <w:r w:rsidRPr="00B50CAA">
        <w:t xml:space="preserve"> </w:t>
      </w:r>
      <w:proofErr w:type="spellStart"/>
      <w:r w:rsidRPr="00B50CAA">
        <w:t>átvettem</w:t>
      </w:r>
      <w:proofErr w:type="spellEnd"/>
      <w:r w:rsidRPr="00B50CAA">
        <w:t xml:space="preserve">, </w:t>
      </w:r>
      <w:proofErr w:type="spellStart"/>
      <w:r w:rsidRPr="00B50CAA">
        <w:t>egyértelműen</w:t>
      </w:r>
      <w:proofErr w:type="spellEnd"/>
      <w:r w:rsidRPr="00B50CAA">
        <w:t xml:space="preserve">, a </w:t>
      </w:r>
      <w:proofErr w:type="spellStart"/>
      <w:r w:rsidRPr="00B50CAA">
        <w:t>forrás</w:t>
      </w:r>
      <w:proofErr w:type="spellEnd"/>
      <w:r w:rsidRPr="00B50CAA">
        <w:t xml:space="preserve"> </w:t>
      </w:r>
      <w:proofErr w:type="spellStart"/>
      <w:r w:rsidRPr="00B50CAA">
        <w:t>megadásával</w:t>
      </w:r>
      <w:proofErr w:type="spellEnd"/>
      <w:r w:rsidRPr="00B50CAA">
        <w:t xml:space="preserve"> </w:t>
      </w:r>
      <w:proofErr w:type="spellStart"/>
      <w:r w:rsidRPr="00B50CAA">
        <w:t>megjelöltem</w:t>
      </w:r>
      <w:proofErr w:type="spellEnd"/>
      <w:r w:rsidRPr="00B50CAA">
        <w:t>.</w:t>
      </w:r>
    </w:p>
    <w:p w14:paraId="24CA86BF" w14:textId="77777777" w:rsidR="00681E99" w:rsidRPr="00EE1A1F" w:rsidRDefault="00681E99" w:rsidP="005E01E0">
      <w:pPr>
        <w:pStyle w:val="Nyilatkozatszveg"/>
      </w:pPr>
      <w:proofErr w:type="spellStart"/>
      <w:r w:rsidRPr="00EE1A1F">
        <w:t>Hozzájárulok</w:t>
      </w:r>
      <w:proofErr w:type="spellEnd"/>
      <w:r w:rsidRPr="00EE1A1F">
        <w:t xml:space="preserve">, </w:t>
      </w:r>
      <w:proofErr w:type="spellStart"/>
      <w:r w:rsidRPr="00EE1A1F">
        <w:t>hogy</w:t>
      </w:r>
      <w:proofErr w:type="spellEnd"/>
      <w:r w:rsidRPr="00EE1A1F">
        <w:t xml:space="preserve"> a </w:t>
      </w:r>
      <w:proofErr w:type="spellStart"/>
      <w:r w:rsidRPr="00EE1A1F">
        <w:t>jelen</w:t>
      </w:r>
      <w:proofErr w:type="spellEnd"/>
      <w:r w:rsidRPr="00EE1A1F">
        <w:t xml:space="preserve"> </w:t>
      </w:r>
      <w:proofErr w:type="spellStart"/>
      <w:r w:rsidRPr="00EE1A1F">
        <w:t>munkám</w:t>
      </w:r>
      <w:proofErr w:type="spellEnd"/>
      <w:r w:rsidRPr="00EE1A1F">
        <w:t xml:space="preserve"> </w:t>
      </w:r>
      <w:proofErr w:type="spellStart"/>
      <w:r w:rsidRPr="00EE1A1F">
        <w:t>alapadatait</w:t>
      </w:r>
      <w:proofErr w:type="spellEnd"/>
      <w:r w:rsidRPr="00EE1A1F">
        <w:t xml:space="preserve"> (</w:t>
      </w:r>
      <w:proofErr w:type="spellStart"/>
      <w:r w:rsidRPr="00EE1A1F">
        <w:t>szerző</w:t>
      </w:r>
      <w:proofErr w:type="spellEnd"/>
      <w:r w:rsidRPr="00EE1A1F">
        <w:t xml:space="preserve">(k), </w:t>
      </w:r>
      <w:proofErr w:type="spellStart"/>
      <w:r w:rsidRPr="00EE1A1F">
        <w:t>cím</w:t>
      </w:r>
      <w:proofErr w:type="spellEnd"/>
      <w:r w:rsidRPr="00EE1A1F">
        <w:t xml:space="preserve">, </w:t>
      </w:r>
      <w:proofErr w:type="spellStart"/>
      <w:r w:rsidRPr="00EE1A1F">
        <w:t>angol</w:t>
      </w:r>
      <w:proofErr w:type="spellEnd"/>
      <w:r w:rsidRPr="00EE1A1F">
        <w:t xml:space="preserve"> </w:t>
      </w:r>
      <w:proofErr w:type="spellStart"/>
      <w:r w:rsidRPr="00EE1A1F">
        <w:t>és</w:t>
      </w:r>
      <w:proofErr w:type="spellEnd"/>
      <w:r w:rsidRPr="00EE1A1F">
        <w:t xml:space="preserve"> </w:t>
      </w:r>
      <w:proofErr w:type="spellStart"/>
      <w:r w:rsidRPr="00EE1A1F">
        <w:t>magyar</w:t>
      </w:r>
      <w:proofErr w:type="spellEnd"/>
      <w:r w:rsidRPr="00EE1A1F">
        <w:t xml:space="preserve"> </w:t>
      </w:r>
      <w:proofErr w:type="spellStart"/>
      <w:r w:rsidRPr="00EE1A1F">
        <w:t>nyelvű</w:t>
      </w:r>
      <w:proofErr w:type="spellEnd"/>
      <w:r w:rsidRPr="00EE1A1F">
        <w:t xml:space="preserve"> </w:t>
      </w:r>
      <w:proofErr w:type="spellStart"/>
      <w:r w:rsidRPr="00EE1A1F">
        <w:t>tartalmi</w:t>
      </w:r>
      <w:proofErr w:type="spellEnd"/>
      <w:r w:rsidRPr="00EE1A1F">
        <w:t xml:space="preserve"> </w:t>
      </w:r>
      <w:proofErr w:type="spellStart"/>
      <w:r w:rsidRPr="00EE1A1F">
        <w:t>kivonat</w:t>
      </w:r>
      <w:proofErr w:type="spellEnd"/>
      <w:r w:rsidRPr="00EE1A1F">
        <w:t xml:space="preserve">, </w:t>
      </w:r>
      <w:proofErr w:type="spellStart"/>
      <w:r w:rsidRPr="00EE1A1F">
        <w:t>készítés</w:t>
      </w:r>
      <w:proofErr w:type="spellEnd"/>
      <w:r w:rsidRPr="00EE1A1F">
        <w:t xml:space="preserve"> </w:t>
      </w:r>
      <w:proofErr w:type="spellStart"/>
      <w:r w:rsidRPr="00EE1A1F">
        <w:t>éve</w:t>
      </w:r>
      <w:proofErr w:type="spellEnd"/>
      <w:r w:rsidRPr="00EE1A1F">
        <w:t xml:space="preserve">, </w:t>
      </w:r>
      <w:proofErr w:type="spellStart"/>
      <w:r w:rsidRPr="00EE1A1F">
        <w:t>konzulens</w:t>
      </w:r>
      <w:proofErr w:type="spellEnd"/>
      <w:r w:rsidRPr="00EE1A1F">
        <w:t>(</w:t>
      </w:r>
      <w:proofErr w:type="spellStart"/>
      <w:r w:rsidRPr="00EE1A1F">
        <w:t>ek</w:t>
      </w:r>
      <w:proofErr w:type="spellEnd"/>
      <w:r w:rsidRPr="00EE1A1F">
        <w:t xml:space="preserve">) neve) a BME VIK </w:t>
      </w:r>
      <w:proofErr w:type="spellStart"/>
      <w:r w:rsidRPr="00EE1A1F">
        <w:t>nyilvánosan</w:t>
      </w:r>
      <w:proofErr w:type="spellEnd"/>
      <w:r w:rsidRPr="00EE1A1F">
        <w:t xml:space="preserve"> </w:t>
      </w:r>
      <w:proofErr w:type="spellStart"/>
      <w:r w:rsidRPr="00EE1A1F">
        <w:t>hozzáférhető</w:t>
      </w:r>
      <w:proofErr w:type="spellEnd"/>
      <w:r w:rsidRPr="00EE1A1F">
        <w:t xml:space="preserve"> </w:t>
      </w:r>
      <w:proofErr w:type="spellStart"/>
      <w:r w:rsidRPr="00EE1A1F">
        <w:t>elektronikus</w:t>
      </w:r>
      <w:proofErr w:type="spellEnd"/>
      <w:r w:rsidRPr="00EE1A1F">
        <w:t xml:space="preserve"> </w:t>
      </w:r>
      <w:proofErr w:type="spellStart"/>
      <w:r w:rsidRPr="00EE1A1F">
        <w:t>formában</w:t>
      </w:r>
      <w:proofErr w:type="spellEnd"/>
      <w:r w:rsidRPr="00EE1A1F">
        <w:t xml:space="preserve">, a </w:t>
      </w:r>
      <w:proofErr w:type="spellStart"/>
      <w:r w:rsidRPr="00EE1A1F">
        <w:t>munka</w:t>
      </w:r>
      <w:proofErr w:type="spellEnd"/>
      <w:r w:rsidRPr="00EE1A1F">
        <w:t xml:space="preserve"> </w:t>
      </w:r>
      <w:proofErr w:type="spellStart"/>
      <w:r w:rsidRPr="00EE1A1F">
        <w:t>teljes</w:t>
      </w:r>
      <w:proofErr w:type="spellEnd"/>
      <w:r w:rsidRPr="00EE1A1F">
        <w:t xml:space="preserve"> </w:t>
      </w:r>
      <w:proofErr w:type="spellStart"/>
      <w:r w:rsidRPr="00EE1A1F">
        <w:t>szövegét</w:t>
      </w:r>
      <w:proofErr w:type="spellEnd"/>
      <w:r w:rsidRPr="00EE1A1F">
        <w:t xml:space="preserve"> </w:t>
      </w:r>
      <w:proofErr w:type="spellStart"/>
      <w:r w:rsidRPr="00EE1A1F">
        <w:t>pedig</w:t>
      </w:r>
      <w:proofErr w:type="spellEnd"/>
      <w:r w:rsidRPr="00EE1A1F">
        <w:t xml:space="preserve"> </w:t>
      </w:r>
      <w:proofErr w:type="spellStart"/>
      <w:r w:rsidRPr="00EE1A1F">
        <w:t>az</w:t>
      </w:r>
      <w:proofErr w:type="spellEnd"/>
      <w:r w:rsidRPr="00EE1A1F">
        <w:t xml:space="preserve"> </w:t>
      </w:r>
      <w:proofErr w:type="spellStart"/>
      <w:r w:rsidRPr="00EE1A1F">
        <w:t>egyetem</w:t>
      </w:r>
      <w:proofErr w:type="spellEnd"/>
      <w:r w:rsidRPr="00EE1A1F">
        <w:t xml:space="preserve"> </w:t>
      </w:r>
      <w:proofErr w:type="spellStart"/>
      <w:r w:rsidRPr="00EE1A1F">
        <w:t>belső</w:t>
      </w:r>
      <w:proofErr w:type="spellEnd"/>
      <w:r w:rsidRPr="00EE1A1F">
        <w:t xml:space="preserve"> </w:t>
      </w:r>
      <w:proofErr w:type="spellStart"/>
      <w:r w:rsidRPr="00EE1A1F">
        <w:t>hálózatán</w:t>
      </w:r>
      <w:proofErr w:type="spellEnd"/>
      <w:r w:rsidRPr="00EE1A1F">
        <w:t xml:space="preserve"> </w:t>
      </w:r>
      <w:proofErr w:type="spellStart"/>
      <w:r w:rsidRPr="00EE1A1F">
        <w:t>keresztül</w:t>
      </w:r>
      <w:proofErr w:type="spellEnd"/>
      <w:r w:rsidRPr="00EE1A1F">
        <w:t xml:space="preserve"> (</w:t>
      </w:r>
      <w:proofErr w:type="spellStart"/>
      <w:r w:rsidRPr="00EE1A1F">
        <w:t>vagy</w:t>
      </w:r>
      <w:proofErr w:type="spellEnd"/>
      <w:r w:rsidRPr="00EE1A1F">
        <w:t xml:space="preserve"> </w:t>
      </w:r>
      <w:proofErr w:type="spellStart"/>
      <w:r w:rsidR="00730B3C">
        <w:t>hitelesített</w:t>
      </w:r>
      <w:proofErr w:type="spellEnd"/>
      <w:r w:rsidRPr="00EE1A1F">
        <w:t xml:space="preserve"> </w:t>
      </w:r>
      <w:proofErr w:type="spellStart"/>
      <w:r w:rsidRPr="00EE1A1F">
        <w:t>felhasználók</w:t>
      </w:r>
      <w:proofErr w:type="spellEnd"/>
      <w:r w:rsidRPr="00EE1A1F">
        <w:t xml:space="preserve"> </w:t>
      </w:r>
      <w:proofErr w:type="spellStart"/>
      <w:r w:rsidRPr="00EE1A1F">
        <w:t>számára</w:t>
      </w:r>
      <w:proofErr w:type="spellEnd"/>
      <w:r w:rsidRPr="00EE1A1F">
        <w:t xml:space="preserve">) </w:t>
      </w:r>
      <w:proofErr w:type="spellStart"/>
      <w:r w:rsidRPr="00EE1A1F">
        <w:t>közzétegye</w:t>
      </w:r>
      <w:proofErr w:type="spellEnd"/>
      <w:r w:rsidRPr="00EE1A1F">
        <w:t xml:space="preserve">. </w:t>
      </w:r>
      <w:proofErr w:type="spellStart"/>
      <w:r w:rsidRPr="00EE1A1F">
        <w:t>Kijelentem</w:t>
      </w:r>
      <w:proofErr w:type="spellEnd"/>
      <w:r w:rsidRPr="00EE1A1F">
        <w:t xml:space="preserve">, </w:t>
      </w:r>
      <w:proofErr w:type="spellStart"/>
      <w:r w:rsidRPr="00EE1A1F">
        <w:t>hogy</w:t>
      </w:r>
      <w:proofErr w:type="spellEnd"/>
      <w:r w:rsidRPr="00EE1A1F">
        <w:t xml:space="preserve"> a </w:t>
      </w:r>
      <w:proofErr w:type="spellStart"/>
      <w:r w:rsidRPr="00EE1A1F">
        <w:t>benyújtott</w:t>
      </w:r>
      <w:proofErr w:type="spellEnd"/>
      <w:r w:rsidRPr="00EE1A1F">
        <w:t xml:space="preserve"> </w:t>
      </w:r>
      <w:proofErr w:type="spellStart"/>
      <w:r w:rsidRPr="00EE1A1F">
        <w:t>munka</w:t>
      </w:r>
      <w:proofErr w:type="spellEnd"/>
      <w:r w:rsidRPr="00EE1A1F">
        <w:t xml:space="preserve"> </w:t>
      </w:r>
      <w:proofErr w:type="spellStart"/>
      <w:r w:rsidRPr="00EE1A1F">
        <w:t>és</w:t>
      </w:r>
      <w:proofErr w:type="spellEnd"/>
      <w:r w:rsidRPr="00EE1A1F">
        <w:t xml:space="preserve"> </w:t>
      </w:r>
      <w:proofErr w:type="spellStart"/>
      <w:r w:rsidRPr="00EE1A1F">
        <w:t>annak</w:t>
      </w:r>
      <w:proofErr w:type="spellEnd"/>
      <w:r w:rsidRPr="00EE1A1F">
        <w:t xml:space="preserve"> </w:t>
      </w:r>
      <w:proofErr w:type="spellStart"/>
      <w:r w:rsidRPr="00EE1A1F">
        <w:t>elektronikus</w:t>
      </w:r>
      <w:proofErr w:type="spellEnd"/>
      <w:r w:rsidRPr="00EE1A1F">
        <w:t xml:space="preserve"> </w:t>
      </w:r>
      <w:proofErr w:type="spellStart"/>
      <w:r w:rsidRPr="00EE1A1F">
        <w:t>verziója</w:t>
      </w:r>
      <w:proofErr w:type="spellEnd"/>
      <w:r w:rsidRPr="00EE1A1F">
        <w:t xml:space="preserve"> </w:t>
      </w:r>
      <w:proofErr w:type="spellStart"/>
      <w:r w:rsidRPr="00EE1A1F">
        <w:t>megegyezik</w:t>
      </w:r>
      <w:proofErr w:type="spellEnd"/>
      <w:r w:rsidRPr="00EE1A1F">
        <w:t>.</w:t>
      </w:r>
      <w:r>
        <w:t xml:space="preserve"> </w:t>
      </w:r>
      <w:proofErr w:type="spellStart"/>
      <w:r>
        <w:t>Dékáni</w:t>
      </w:r>
      <w:proofErr w:type="spellEnd"/>
      <w:r>
        <w:t xml:space="preserve"> </w:t>
      </w:r>
      <w:proofErr w:type="spellStart"/>
      <w:r>
        <w:t>engedéllyel</w:t>
      </w:r>
      <w:proofErr w:type="spellEnd"/>
      <w:r>
        <w:t xml:space="preserve"> </w:t>
      </w:r>
      <w:proofErr w:type="spellStart"/>
      <w:r>
        <w:t>titkosított</w:t>
      </w:r>
      <w:proofErr w:type="spellEnd"/>
      <w:r>
        <w:t xml:space="preserve"> </w:t>
      </w:r>
      <w:proofErr w:type="spellStart"/>
      <w:r>
        <w:t>diplomatervek</w:t>
      </w:r>
      <w:proofErr w:type="spellEnd"/>
      <w:r>
        <w:t xml:space="preserve"> </w:t>
      </w:r>
      <w:proofErr w:type="spellStart"/>
      <w:r>
        <w:t>esetén</w:t>
      </w:r>
      <w:proofErr w:type="spellEnd"/>
      <w:r>
        <w:t xml:space="preserve"> a </w:t>
      </w:r>
      <w:proofErr w:type="spellStart"/>
      <w:r>
        <w:t>dolgozat</w:t>
      </w:r>
      <w:proofErr w:type="spellEnd"/>
      <w:r>
        <w:t xml:space="preserve"> </w:t>
      </w:r>
      <w:proofErr w:type="spellStart"/>
      <w:r>
        <w:t>szövege</w:t>
      </w:r>
      <w:proofErr w:type="spellEnd"/>
      <w:r>
        <w:t xml:space="preserve"> </w:t>
      </w:r>
      <w:proofErr w:type="spellStart"/>
      <w:r>
        <w:t>csak</w:t>
      </w:r>
      <w:proofErr w:type="spellEnd"/>
      <w:r>
        <w:t xml:space="preserve"> 3 </w:t>
      </w:r>
      <w:proofErr w:type="spellStart"/>
      <w:r>
        <w:t>év</w:t>
      </w:r>
      <w:proofErr w:type="spellEnd"/>
      <w:r>
        <w:t xml:space="preserve"> </w:t>
      </w:r>
      <w:proofErr w:type="spellStart"/>
      <w:r w:rsidR="002D7DA9">
        <w:t>eltelte</w:t>
      </w:r>
      <w:proofErr w:type="spellEnd"/>
      <w:r w:rsidR="002D7DA9">
        <w:t xml:space="preserve"> </w:t>
      </w:r>
      <w:proofErr w:type="spellStart"/>
      <w:r w:rsidR="002D7DA9">
        <w:t>után</w:t>
      </w:r>
      <w:proofErr w:type="spellEnd"/>
      <w:r>
        <w:t xml:space="preserve"> </w:t>
      </w:r>
      <w:proofErr w:type="spellStart"/>
      <w:r>
        <w:t>válik</w:t>
      </w:r>
      <w:proofErr w:type="spellEnd"/>
      <w:r>
        <w:t xml:space="preserve"> </w:t>
      </w:r>
      <w:proofErr w:type="spellStart"/>
      <w:r>
        <w:t>hozzáférhetővé</w:t>
      </w:r>
      <w:proofErr w:type="spellEnd"/>
      <w:r>
        <w:t>.</w:t>
      </w:r>
    </w:p>
    <w:p w14:paraId="08A00403" w14:textId="0B020EDA" w:rsidR="00681E99" w:rsidRPr="00B50CAA" w:rsidRDefault="00681E99" w:rsidP="00681E99">
      <w:pPr>
        <w:pStyle w:val="Nyilatkozatkeltezs"/>
      </w:pPr>
      <w:proofErr w:type="spellStart"/>
      <w:r w:rsidRPr="00B50CAA">
        <w:t>Kelt</w:t>
      </w:r>
      <w:proofErr w:type="spellEnd"/>
      <w:r w:rsidRPr="00B50CAA">
        <w:t xml:space="preserve">: Budapest, </w:t>
      </w:r>
      <w:r w:rsidRPr="00B50CAA">
        <w:fldChar w:fldCharType="begin"/>
      </w:r>
      <w:r w:rsidRPr="00B50CAA">
        <w:instrText xml:space="preserve"> DATE \@ "yyyy. MM. dd." \* MERGEFORMAT </w:instrText>
      </w:r>
      <w:r w:rsidRPr="00B50CAA">
        <w:fldChar w:fldCharType="separate"/>
      </w:r>
      <w:r w:rsidR="006D5926">
        <w:rPr>
          <w:noProof/>
        </w:rPr>
        <w:t>2020. 12. 02.</w:t>
      </w:r>
      <w:r w:rsidRPr="00B50CAA">
        <w:fldChar w:fldCharType="end"/>
      </w:r>
    </w:p>
    <w:p w14:paraId="7DC6AA86" w14:textId="77777777" w:rsidR="00681E99" w:rsidRDefault="005E01E0" w:rsidP="00854BDC">
      <w:pPr>
        <w:pStyle w:val="Nyilatkozatalrs"/>
      </w:pPr>
      <w:r>
        <w:tab/>
      </w:r>
      <w:r w:rsidR="00854BDC">
        <w:t>...</w:t>
      </w:r>
      <w:r>
        <w:t>…………………………………………….</w:t>
      </w:r>
    </w:p>
    <w:p w14:paraId="4988C2CD" w14:textId="08C08EB8" w:rsidR="005E01E0" w:rsidRDefault="005E01E0" w:rsidP="00854BDC">
      <w:pPr>
        <w:pStyle w:val="Nyilatkozatalrs"/>
      </w:pPr>
      <w:r>
        <w:tab/>
      </w:r>
      <w:fldSimple w:instr=" AUTHOR   \* MERGEFORMAT ">
        <w:r w:rsidR="00552448">
          <w:t>Menyhárt Bence</w:t>
        </w:r>
      </w:fldSimple>
    </w:p>
    <w:p w14:paraId="1EA61083" w14:textId="77777777" w:rsidR="00854BDC" w:rsidRPr="00B50CAA" w:rsidRDefault="00854BDC" w:rsidP="00854BDC">
      <w:pPr>
        <w:pStyle w:val="Nyilatkozatszveg"/>
      </w:pPr>
    </w:p>
    <w:p w14:paraId="63D4237D"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C627190" w14:textId="77777777" w:rsidR="0063585C" w:rsidRDefault="0063585C" w:rsidP="00816BCB">
      <w:pPr>
        <w:pStyle w:val="Fejezetcimszmozsnlkl"/>
      </w:pPr>
      <w:bookmarkStart w:id="0" w:name="_Toc332798843"/>
      <w:proofErr w:type="spellStart"/>
      <w:r w:rsidRPr="00B50CAA">
        <w:lastRenderedPageBreak/>
        <w:t>Összefoglaló</w:t>
      </w:r>
      <w:bookmarkEnd w:id="0"/>
      <w:proofErr w:type="spellEnd"/>
    </w:p>
    <w:p w14:paraId="47AB8484" w14:textId="77777777" w:rsidR="00D23BFC" w:rsidRPr="00D23BFC" w:rsidRDefault="00D23BFC" w:rsidP="00D23BFC">
      <w:r>
        <w:t xml:space="preserve">Ide </w:t>
      </w:r>
      <w:proofErr w:type="spellStart"/>
      <w:r>
        <w:t>jön</w:t>
      </w:r>
      <w:proofErr w:type="spellEnd"/>
      <w:r>
        <w:t xml:space="preserve"> a</w:t>
      </w:r>
      <w:r w:rsidR="00681E99">
        <w:t xml:space="preserve"> ½-</w:t>
      </w:r>
      <w:r>
        <w:t xml:space="preserve">1 </w:t>
      </w:r>
      <w:proofErr w:type="spellStart"/>
      <w:r>
        <w:t>oldalas</w:t>
      </w:r>
      <w:proofErr w:type="spellEnd"/>
      <w:r>
        <w:t xml:space="preserve"> </w:t>
      </w:r>
      <w:proofErr w:type="spellStart"/>
      <w:r>
        <w:t>magyar</w:t>
      </w:r>
      <w:proofErr w:type="spellEnd"/>
      <w:r>
        <w:t xml:space="preserve"> </w:t>
      </w:r>
      <w:proofErr w:type="spellStart"/>
      <w:r>
        <w:t>nyelvű</w:t>
      </w:r>
      <w:proofErr w:type="spellEnd"/>
      <w:r>
        <w:t xml:space="preserve"> </w:t>
      </w:r>
      <w:proofErr w:type="spellStart"/>
      <w:r>
        <w:t>összefoglaló</w:t>
      </w:r>
      <w:proofErr w:type="spellEnd"/>
      <w:r w:rsidR="00681E99">
        <w:t xml:space="preserve">, </w:t>
      </w:r>
      <w:proofErr w:type="spellStart"/>
      <w:r w:rsidR="00681E99">
        <w:t>melynek</w:t>
      </w:r>
      <w:proofErr w:type="spellEnd"/>
      <w:r w:rsidR="00681E99">
        <w:t xml:space="preserve"> </w:t>
      </w:r>
      <w:proofErr w:type="spellStart"/>
      <w:r w:rsidR="00681E99">
        <w:t>szövege</w:t>
      </w:r>
      <w:proofErr w:type="spellEnd"/>
      <w:r w:rsidR="00681E99">
        <w:t xml:space="preserve"> a</w:t>
      </w:r>
      <w:r w:rsidR="002D0621">
        <w:t xml:space="preserve"> </w:t>
      </w:r>
      <w:proofErr w:type="spellStart"/>
      <w:r w:rsidR="002D0621">
        <w:t>Diplomaterv</w:t>
      </w:r>
      <w:proofErr w:type="spellEnd"/>
      <w:r w:rsidR="00681E99">
        <w:t xml:space="preserve"> </w:t>
      </w:r>
      <w:proofErr w:type="spellStart"/>
      <w:r w:rsidR="00681E99">
        <w:t>Portálra</w:t>
      </w:r>
      <w:proofErr w:type="spellEnd"/>
      <w:r w:rsidR="00681E99">
        <w:t xml:space="preserve"> </w:t>
      </w:r>
      <w:proofErr w:type="spellStart"/>
      <w:r w:rsidR="00681E99">
        <w:t>külön</w:t>
      </w:r>
      <w:proofErr w:type="spellEnd"/>
      <w:r w:rsidR="00681E99">
        <w:t xml:space="preserve"> i</w:t>
      </w:r>
      <w:r w:rsidR="000A7483">
        <w:t>s</w:t>
      </w:r>
      <w:r w:rsidR="00681E99">
        <w:t xml:space="preserve"> </w:t>
      </w:r>
      <w:proofErr w:type="spellStart"/>
      <w:r w:rsidR="00681E99">
        <w:t>feltöltésre</w:t>
      </w:r>
      <w:proofErr w:type="spellEnd"/>
      <w:r w:rsidR="00681E99">
        <w:t xml:space="preserve"> </w:t>
      </w:r>
      <w:proofErr w:type="spellStart"/>
      <w:r w:rsidR="00681E99">
        <w:t>kerül</w:t>
      </w:r>
      <w:proofErr w:type="spellEnd"/>
      <w:r>
        <w:t>.</w:t>
      </w:r>
    </w:p>
    <w:p w14:paraId="1A07A8AD" w14:textId="77777777" w:rsidR="0063585C" w:rsidRDefault="0063585C" w:rsidP="00816BCB">
      <w:pPr>
        <w:pStyle w:val="Fejezetcimszmozsnlkl"/>
      </w:pPr>
      <w:bookmarkStart w:id="1" w:name="_Toc332798844"/>
      <w:r w:rsidRPr="00A13DBA">
        <w:lastRenderedPageBreak/>
        <w:t>Abstract</w:t>
      </w:r>
      <w:bookmarkEnd w:id="1"/>
    </w:p>
    <w:p w14:paraId="32DEBDD4" w14:textId="77777777" w:rsidR="00692605" w:rsidRDefault="00692605" w:rsidP="00D23BFC">
      <w:r>
        <w:t xml:space="preserve">Ide </w:t>
      </w:r>
      <w:proofErr w:type="spellStart"/>
      <w:r>
        <w:t>jön</w:t>
      </w:r>
      <w:proofErr w:type="spellEnd"/>
      <w:r>
        <w:t xml:space="preserve"> a</w:t>
      </w:r>
      <w:r w:rsidR="000A7483">
        <w:t xml:space="preserve"> ½-</w:t>
      </w:r>
      <w:r w:rsidR="00D23BFC">
        <w:t xml:space="preserve">1 </w:t>
      </w:r>
      <w:proofErr w:type="spellStart"/>
      <w:r w:rsidR="00D23BFC">
        <w:t>oldalas</w:t>
      </w:r>
      <w:proofErr w:type="spellEnd"/>
      <w:r w:rsidR="00D23BFC">
        <w:t xml:space="preserve"> </w:t>
      </w:r>
      <w:proofErr w:type="spellStart"/>
      <w:r w:rsidR="00D23BFC">
        <w:t>a</w:t>
      </w:r>
      <w:r>
        <w:t>ngol</w:t>
      </w:r>
      <w:proofErr w:type="spellEnd"/>
      <w:r>
        <w:t xml:space="preserve"> </w:t>
      </w:r>
      <w:proofErr w:type="spellStart"/>
      <w:r>
        <w:t>nyelvű</w:t>
      </w:r>
      <w:proofErr w:type="spellEnd"/>
      <w:r>
        <w:t xml:space="preserve"> </w:t>
      </w:r>
      <w:proofErr w:type="spellStart"/>
      <w:r>
        <w:t>összefoglaló</w:t>
      </w:r>
      <w:proofErr w:type="spellEnd"/>
      <w:r w:rsidR="000A7483">
        <w:t xml:space="preserve">, </w:t>
      </w:r>
      <w:proofErr w:type="spellStart"/>
      <w:r w:rsidR="000A7483">
        <w:t>amelynek</w:t>
      </w:r>
      <w:proofErr w:type="spellEnd"/>
      <w:r w:rsidR="000A7483">
        <w:t xml:space="preserve"> </w:t>
      </w:r>
      <w:proofErr w:type="spellStart"/>
      <w:r w:rsidR="000A7483">
        <w:t>szövege</w:t>
      </w:r>
      <w:proofErr w:type="spellEnd"/>
      <w:r w:rsidR="000A7483">
        <w:t xml:space="preserve"> a</w:t>
      </w:r>
      <w:r w:rsidR="002D0621">
        <w:t xml:space="preserve"> </w:t>
      </w:r>
      <w:proofErr w:type="spellStart"/>
      <w:r w:rsidR="002D0621">
        <w:t>Diplomaterv</w:t>
      </w:r>
      <w:proofErr w:type="spellEnd"/>
      <w:r w:rsidR="000A7483">
        <w:t xml:space="preserve"> </w:t>
      </w:r>
      <w:proofErr w:type="spellStart"/>
      <w:r w:rsidR="000A7483">
        <w:t>Portálra</w:t>
      </w:r>
      <w:proofErr w:type="spellEnd"/>
      <w:r w:rsidR="000A7483">
        <w:t xml:space="preserve"> </w:t>
      </w:r>
      <w:proofErr w:type="spellStart"/>
      <w:r w:rsidR="000A7483">
        <w:t>külön</w:t>
      </w:r>
      <w:proofErr w:type="spellEnd"/>
      <w:r w:rsidR="000A7483">
        <w:t xml:space="preserve"> is </w:t>
      </w:r>
      <w:proofErr w:type="spellStart"/>
      <w:r w:rsidR="000A7483">
        <w:t>feltöltésre</w:t>
      </w:r>
      <w:proofErr w:type="spellEnd"/>
      <w:r w:rsidR="000A7483">
        <w:t xml:space="preserve"> </w:t>
      </w:r>
      <w:proofErr w:type="spellStart"/>
      <w:r w:rsidR="000A7483">
        <w:t>kerül</w:t>
      </w:r>
      <w:proofErr w:type="spellEnd"/>
      <w:r>
        <w:t>.</w:t>
      </w:r>
    </w:p>
    <w:p w14:paraId="262544B6" w14:textId="79363183" w:rsidR="001A57BC" w:rsidRDefault="008B6D9E" w:rsidP="006A1B7F">
      <w:pPr>
        <w:pStyle w:val="Cmsor1"/>
      </w:pPr>
      <w:r>
        <w:lastRenderedPageBreak/>
        <w:t>Introduction</w:t>
      </w:r>
    </w:p>
    <w:p w14:paraId="3DA17891" w14:textId="43FCE3D1" w:rsidR="00E6372B" w:rsidRDefault="005E0217" w:rsidP="00940E73">
      <w:pPr>
        <w:spacing w:after="0"/>
        <w:ind w:firstLine="425"/>
      </w:pPr>
      <w:r>
        <w:t>In computer science optimization is a process to modify our system in a way to work more efficiently by</w:t>
      </w:r>
      <w:r w:rsidR="0083241A">
        <w:t xml:space="preserve"> </w:t>
      </w:r>
      <w:r>
        <w:t xml:space="preserve">running faster on the target hardware </w:t>
      </w:r>
      <w:r w:rsidR="005944AC">
        <w:t xml:space="preserve">and/or </w:t>
      </w:r>
      <w:r>
        <w:t xml:space="preserve">using </w:t>
      </w:r>
      <w:r w:rsidR="00EC29EE">
        <w:t>fewer resources</w:t>
      </w:r>
      <w:r w:rsidR="0083241A">
        <w:t>. This can be achieved at many levels and at different stages of the development</w:t>
      </w:r>
      <w:r w:rsidR="00940E73">
        <w:t xml:space="preserve"> </w:t>
      </w:r>
      <w:r w:rsidR="0083241A">
        <w:t>process</w:t>
      </w:r>
      <w:r w:rsidR="005105F6">
        <w:t xml:space="preserve"> affecting </w:t>
      </w:r>
      <w:r w:rsidR="00612BC2">
        <w:t>various stakeholders</w:t>
      </w:r>
      <w:r w:rsidR="005105F6">
        <w:t>.</w:t>
      </w:r>
    </w:p>
    <w:p w14:paraId="60EF6918" w14:textId="1543E3C8" w:rsidR="008779FC" w:rsidRDefault="005105F6" w:rsidP="00DD2203">
      <w:pPr>
        <w:spacing w:after="0"/>
        <w:ind w:firstLine="0"/>
      </w:pPr>
      <w:r>
        <w:t xml:space="preserve">For example, </w:t>
      </w:r>
      <w:r w:rsidR="006B3879">
        <w:t xml:space="preserve">reducing the shadow distance and </w:t>
      </w:r>
      <w:r w:rsidR="00E6372B">
        <w:t>shadow</w:t>
      </w:r>
      <w:r w:rsidR="00F26998">
        <w:t xml:space="preserve"> </w:t>
      </w:r>
      <w:r w:rsidR="006B3879">
        <w:t>resolution</w:t>
      </w:r>
      <w:r w:rsidR="00E6372B">
        <w:t xml:space="preserve"> for objects further away in a slightly tilted top-down game would dramatically improve the CPU performance thus directly affecting our end users.</w:t>
      </w:r>
      <w:r w:rsidR="00DB3C52">
        <w:t xml:space="preserve"> This is an optimization that would </w:t>
      </w:r>
      <w:r w:rsidR="00DD2203">
        <w:t>be typically</w:t>
      </w:r>
      <w:r w:rsidR="00DB3C52">
        <w:t xml:space="preserve"> made at a later stage in development</w:t>
      </w:r>
      <w:r w:rsidR="00DD2203">
        <w:t xml:space="preserve"> and have a significant business impact.</w:t>
      </w:r>
    </w:p>
    <w:p w14:paraId="6DBC9AEF" w14:textId="465A734B" w:rsidR="0083241A" w:rsidRDefault="00E6372B" w:rsidP="005B3F9D">
      <w:pPr>
        <w:ind w:firstLine="0"/>
      </w:pPr>
      <w:r>
        <w:t xml:space="preserve">On the other hand, making our </w:t>
      </w:r>
      <w:r w:rsidR="00AF4229">
        <w:t>u</w:t>
      </w:r>
      <w:r>
        <w:t xml:space="preserve">nit tests, </w:t>
      </w:r>
      <w:r w:rsidR="00AF4229">
        <w:t>integration</w:t>
      </w:r>
      <w:r>
        <w:t xml:space="preserve"> tests</w:t>
      </w:r>
      <w:r w:rsidR="00AF4229">
        <w:t xml:space="preserve"> </w:t>
      </w:r>
      <w:r>
        <w:t xml:space="preserve">run faster </w:t>
      </w:r>
      <w:r w:rsidR="00AF4229">
        <w:t>by optimizing the test environment will not directly affect our end users but our development team</w:t>
      </w:r>
      <w:r w:rsidR="00DB3C52">
        <w:t xml:space="preserve">. </w:t>
      </w:r>
      <w:r w:rsidR="00DD2203">
        <w:t>These kind</w:t>
      </w:r>
      <w:r w:rsidR="00B77F93">
        <w:t>s</w:t>
      </w:r>
      <w:r w:rsidR="00DD2203">
        <w:t xml:space="preserve"> of optimizations </w:t>
      </w:r>
      <w:r w:rsidR="00DB3C52">
        <w:t xml:space="preserve">are also important and are typically made throughout the project </w:t>
      </w:r>
      <w:r w:rsidR="00576B0A">
        <w:t>lifecycle when they reach a certain business impact.</w:t>
      </w:r>
      <w:r w:rsidR="00AF4229">
        <w:t xml:space="preserve"> </w:t>
      </w:r>
      <w:r w:rsidR="00DD2203">
        <w:t>Sadly,</w:t>
      </w:r>
      <w:r w:rsidR="00576B0A">
        <w:t xml:space="preserve"> </w:t>
      </w:r>
      <w:r w:rsidR="00B77F93">
        <w:t xml:space="preserve">these types of optimizations </w:t>
      </w:r>
      <w:r w:rsidR="00576B0A">
        <w:t xml:space="preserve">are </w:t>
      </w:r>
      <w:proofErr w:type="gramStart"/>
      <w:r w:rsidR="00576B0A">
        <w:t>tend</w:t>
      </w:r>
      <w:proofErr w:type="gramEnd"/>
      <w:r w:rsidR="00576B0A">
        <w:t xml:space="preserve"> to be </w:t>
      </w:r>
      <w:r w:rsidR="00B77F93">
        <w:t>ignored</w:t>
      </w:r>
      <w:r w:rsidR="00576B0A">
        <w:t xml:space="preserve"> by the management</w:t>
      </w:r>
      <w:r w:rsidR="002A1B99">
        <w:t xml:space="preserve"> but they can </w:t>
      </w:r>
      <w:r w:rsidR="00AB0DAC">
        <w:t xml:space="preserve">considerably </w:t>
      </w:r>
      <w:r w:rsidR="002A1B99">
        <w:t>speed up development iterations</w:t>
      </w:r>
      <w:r w:rsidR="002C5A43">
        <w:t xml:space="preserve"> thus should be always take into </w:t>
      </w:r>
      <w:r w:rsidR="003713B8">
        <w:t>consideration</w:t>
      </w:r>
      <w:r w:rsidR="00576B0A">
        <w:t>.</w:t>
      </w:r>
    </w:p>
    <w:p w14:paraId="51824BD0" w14:textId="545BC8E7" w:rsidR="006F3BD8" w:rsidRDefault="00AB0DAC" w:rsidP="006F3BD8">
      <w:pPr>
        <w:ind w:firstLine="425"/>
      </w:pPr>
      <w:r>
        <w:t>In game development</w:t>
      </w:r>
      <w:r w:rsidR="00554583">
        <w:t>,</w:t>
      </w:r>
      <w:r>
        <w:t xml:space="preserve"> optimization is a</w:t>
      </w:r>
      <w:r w:rsidR="00AC23CE">
        <w:t>n even</w:t>
      </w:r>
      <w:r>
        <w:t xml:space="preserve"> more </w:t>
      </w:r>
      <w:r w:rsidR="00AC23CE">
        <w:t xml:space="preserve">broad and </w:t>
      </w:r>
      <w:r>
        <w:t>complicated process</w:t>
      </w:r>
      <w:r w:rsidR="00552448">
        <w:t xml:space="preserve"> </w:t>
      </w:r>
      <w:r w:rsidR="00554583">
        <w:t>than in general software engineering. T</w:t>
      </w:r>
      <w:r w:rsidR="00552448">
        <w:t xml:space="preserve">he development pipeline includes the work of artists, </w:t>
      </w:r>
      <w:r w:rsidR="001147EC">
        <w:t xml:space="preserve">writers, </w:t>
      </w:r>
      <w:r w:rsidR="00552448">
        <w:t xml:space="preserve">audio engineers, </w:t>
      </w:r>
      <w:r w:rsidR="00330F85">
        <w:t xml:space="preserve">different kind of </w:t>
      </w:r>
      <w:r w:rsidR="00552448">
        <w:t>programmers</w:t>
      </w:r>
      <w:r w:rsidR="00330F85">
        <w:t xml:space="preserve"> (user-interface, gameplay, graphics etc..), tester</w:t>
      </w:r>
      <w:r w:rsidR="005871CE">
        <w:t>s</w:t>
      </w:r>
      <w:r w:rsidR="00330F85">
        <w:t xml:space="preserve"> and many more.</w:t>
      </w:r>
      <w:r w:rsidR="005871CE">
        <w:t xml:space="preserve"> </w:t>
      </w:r>
      <w:r w:rsidR="00B935F4">
        <w:t>We</w:t>
      </w:r>
      <w:r w:rsidR="001147EC">
        <w:t xml:space="preserve"> can clearly see that the stack is far larger than e.g. in web development. </w:t>
      </w:r>
      <w:r w:rsidR="005871CE">
        <w:t xml:space="preserve">If we stick to the shadow distance optimization </w:t>
      </w:r>
      <w:r w:rsidR="0062471A">
        <w:t xml:space="preserve">example </w:t>
      </w:r>
      <w:r w:rsidR="00BC2957">
        <w:t>above,</w:t>
      </w:r>
      <w:r w:rsidR="005871CE">
        <w:t xml:space="preserve"> </w:t>
      </w:r>
      <w:r w:rsidR="00B84717">
        <w:t>a</w:t>
      </w:r>
      <w:r w:rsidR="005871CE">
        <w:t xml:space="preserve"> programmer would be satisfied with a decrease of </w:t>
      </w:r>
      <w:r w:rsidR="003713B8">
        <w:t>15-30</w:t>
      </w:r>
      <w:r w:rsidR="005871CE">
        <w:t xml:space="preserve">% CPU </w:t>
      </w:r>
      <w:r w:rsidR="0062471A">
        <w:t>load</w:t>
      </w:r>
      <w:r w:rsidR="005871CE">
        <w:t xml:space="preserve"> by halving the shadow distance, but our environment artist would be kind of disappointed after realizing that </w:t>
      </w:r>
      <w:r w:rsidR="008D4118">
        <w:t xml:space="preserve">outside of a </w:t>
      </w:r>
      <w:proofErr w:type="gramStart"/>
      <w:r w:rsidR="008D4118">
        <w:t>150</w:t>
      </w:r>
      <w:r w:rsidR="00751398">
        <w:t xml:space="preserve"> </w:t>
      </w:r>
      <w:r w:rsidR="008D4118">
        <w:t>unit</w:t>
      </w:r>
      <w:proofErr w:type="gramEnd"/>
      <w:r w:rsidR="008D4118">
        <w:t xml:space="preserve"> range shadows would be cull</w:t>
      </w:r>
      <w:r w:rsidR="00C617D3">
        <w:t>ed</w:t>
      </w:r>
      <w:r w:rsidR="008D4118">
        <w:t>.</w:t>
      </w:r>
      <w:r w:rsidR="00DC2689">
        <w:t xml:space="preserve"> So, we the programmers are might require to make compromises with our colleagues when applying an optimization to a sub system that affect the </w:t>
      </w:r>
      <w:r w:rsidR="00B47DDA" w:rsidRPr="00B47DDA">
        <w:t>are</w:t>
      </w:r>
      <w:r w:rsidR="00B47DDA">
        <w:t>a</w:t>
      </w:r>
      <w:r w:rsidR="00B47DDA" w:rsidRPr="00B47DDA">
        <w:t xml:space="preserve"> of their expertise</w:t>
      </w:r>
      <w:r w:rsidR="00DC2689">
        <w:t>.</w:t>
      </w:r>
    </w:p>
    <w:p w14:paraId="7F9FD127" w14:textId="1FE956BF" w:rsidR="00170F06" w:rsidRDefault="000C755D" w:rsidP="006F3BD8">
      <w:pPr>
        <w:ind w:firstLine="425"/>
      </w:pPr>
      <w:r>
        <w:t>As the above example trying to illustrate o</w:t>
      </w:r>
      <w:r w:rsidR="00E75A59">
        <w:t xml:space="preserve">ptimization </w:t>
      </w:r>
      <w:r>
        <w:t xml:space="preserve">in game development is a truly exciting journey. </w:t>
      </w:r>
      <w:r w:rsidR="004E5335">
        <w:t>W</w:t>
      </w:r>
      <w:r w:rsidR="00E75A59">
        <w:t xml:space="preserve">e can optimize our 3d models, </w:t>
      </w:r>
      <w:r w:rsidR="004E5335">
        <w:t>textures</w:t>
      </w:r>
      <w:r w:rsidR="00E75A59">
        <w:t xml:space="preserve">, </w:t>
      </w:r>
      <w:r w:rsidR="004E5335">
        <w:t xml:space="preserve">audios, </w:t>
      </w:r>
      <w:r w:rsidR="00AC23CE">
        <w:t>file</w:t>
      </w:r>
      <w:r w:rsidR="000F0FAD">
        <w:t xml:space="preserve"> size</w:t>
      </w:r>
      <w:r w:rsidR="00AC23CE">
        <w:t>s</w:t>
      </w:r>
      <w:r w:rsidR="00E75A59">
        <w:t>, the algorithms that drive our AI, the loading times</w:t>
      </w:r>
      <w:r w:rsidR="004E5335">
        <w:t xml:space="preserve"> and many more and </w:t>
      </w:r>
      <w:r w:rsidR="00AC23CE">
        <w:t xml:space="preserve">probably </w:t>
      </w:r>
      <w:r w:rsidR="004E5335">
        <w:t xml:space="preserve">half of this does not even </w:t>
      </w:r>
      <w:r w:rsidR="001F05E4">
        <w:t>depend</w:t>
      </w:r>
      <w:r w:rsidR="004E5335">
        <w:t xml:space="preserve"> on the </w:t>
      </w:r>
      <w:r w:rsidR="001F05E4">
        <w:t xml:space="preserve">programmers, although the </w:t>
      </w:r>
      <w:r w:rsidR="00E867B5">
        <w:t xml:space="preserve">background </w:t>
      </w:r>
      <w:r w:rsidR="001F05E4">
        <w:t xml:space="preserve">knowledge </w:t>
      </w:r>
      <w:r w:rsidR="00B8533A">
        <w:t>wh</w:t>
      </w:r>
      <w:r w:rsidR="00E867B5">
        <w:t xml:space="preserve">y are these needed is </w:t>
      </w:r>
      <w:r w:rsidR="0081783D">
        <w:t xml:space="preserve">usually </w:t>
      </w:r>
      <w:r w:rsidR="00E867B5">
        <w:t>with</w:t>
      </w:r>
      <w:r w:rsidR="00A301F2">
        <w:t>in our stack</w:t>
      </w:r>
      <w:r w:rsidR="00E867B5">
        <w:t>.</w:t>
      </w:r>
    </w:p>
    <w:p w14:paraId="034F23F9" w14:textId="314E9BA8" w:rsidR="00AC4352" w:rsidRDefault="00A63AD3" w:rsidP="00A63AD3">
      <w:pPr>
        <w:spacing w:after="0"/>
        <w:ind w:firstLine="425"/>
      </w:pPr>
      <w:r>
        <w:lastRenderedPageBreak/>
        <w:t>To take part in this</w:t>
      </w:r>
      <w:r w:rsidR="00492560">
        <w:t xml:space="preserve"> exciting journey,</w:t>
      </w:r>
      <w:r w:rsidR="005102C1">
        <w:t xml:space="preserve"> we </w:t>
      </w:r>
      <w:r>
        <w:t>will</w:t>
      </w:r>
      <w:r w:rsidR="005102C1">
        <w:t xml:space="preserve"> </w:t>
      </w:r>
      <w:r w:rsidR="00492560">
        <w:t>use</w:t>
      </w:r>
      <w:r w:rsidR="005102C1">
        <w:t xml:space="preserve"> the popular real-time development platform Unity</w:t>
      </w:r>
      <w:r w:rsidR="00492560">
        <w:t>.</w:t>
      </w:r>
      <w:r w:rsidR="005102C1">
        <w:t xml:space="preserve"> </w:t>
      </w:r>
      <w:r w:rsidR="00492560">
        <w:t>We are going to</w:t>
      </w:r>
      <w:r w:rsidR="00A301F2">
        <w:t xml:space="preserve"> learn</w:t>
      </w:r>
      <w:r w:rsidR="005102C1">
        <w:t xml:space="preserve"> how we can squish out as much performance as we can</w:t>
      </w:r>
      <w:r w:rsidR="00AC4352">
        <w:t xml:space="preserve"> from it</w:t>
      </w:r>
      <w:r w:rsidR="00492560">
        <w:t>,</w:t>
      </w:r>
      <w:r w:rsidR="00AC4352">
        <w:t xml:space="preserve"> via the glasses of a programmer.</w:t>
      </w:r>
    </w:p>
    <w:p w14:paraId="1DE65174" w14:textId="20AB3A83" w:rsidR="005102C1" w:rsidRDefault="00AC4352" w:rsidP="00AC4352">
      <w:pPr>
        <w:spacing w:after="0"/>
        <w:ind w:firstLine="0"/>
      </w:pPr>
      <w:r>
        <w:t>We are going to look into topics like:</w:t>
      </w:r>
    </w:p>
    <w:p w14:paraId="63F06710" w14:textId="1B77719D" w:rsidR="00AC4352" w:rsidRDefault="00C714CA" w:rsidP="00AC4352">
      <w:pPr>
        <w:pStyle w:val="Listaszerbekezds"/>
        <w:numPr>
          <w:ilvl w:val="0"/>
          <w:numId w:val="23"/>
        </w:numPr>
        <w:spacing w:after="0"/>
      </w:pPr>
      <w:r>
        <w:t>How</w:t>
      </w:r>
      <w:r w:rsidR="00751398">
        <w:t xml:space="preserve"> and when in the development process we should</w:t>
      </w:r>
      <w:r>
        <w:t xml:space="preserve"> define </w:t>
      </w:r>
      <w:r w:rsidR="00456AE7">
        <w:t>our target hardware and</w:t>
      </w:r>
      <w:r w:rsidR="00751398">
        <w:t xml:space="preserve"> </w:t>
      </w:r>
      <w:r>
        <w:t xml:space="preserve">optimization </w:t>
      </w:r>
      <w:r w:rsidR="009830BD">
        <w:t>goals</w:t>
      </w:r>
    </w:p>
    <w:p w14:paraId="6474335F" w14:textId="7E8EC969" w:rsidR="00456AE7" w:rsidRDefault="00E977F5" w:rsidP="00AC4352">
      <w:pPr>
        <w:pStyle w:val="Listaszerbekezds"/>
        <w:numPr>
          <w:ilvl w:val="0"/>
          <w:numId w:val="23"/>
        </w:numPr>
        <w:spacing w:after="0"/>
      </w:pPr>
      <w:r>
        <w:t>Deep dive into how Unity works, especially its scripting</w:t>
      </w:r>
      <w:r w:rsidR="0037682B">
        <w:t>.</w:t>
      </w:r>
      <w:r w:rsidR="003B2D6E">
        <w:t xml:space="preserve"> I</w:t>
      </w:r>
      <w:r w:rsidR="0037682B">
        <w:t xml:space="preserve">dentify which parts of </w:t>
      </w:r>
      <w:r w:rsidR="003B2D6E">
        <w:t>it</w:t>
      </w:r>
      <w:r w:rsidR="0037682B">
        <w:t xml:space="preserve"> are usually performance critical</w:t>
      </w:r>
    </w:p>
    <w:p w14:paraId="2EABBC91" w14:textId="70076F10" w:rsidR="00E916A6" w:rsidRDefault="008350B2" w:rsidP="00AC4352">
      <w:pPr>
        <w:pStyle w:val="Listaszerbekezds"/>
        <w:numPr>
          <w:ilvl w:val="0"/>
          <w:numId w:val="23"/>
        </w:numPr>
        <w:spacing w:after="0"/>
      </w:pPr>
      <w:r>
        <w:t>Show how to properly benchmark Unity application</w:t>
      </w:r>
      <w:r w:rsidR="00B935F4">
        <w:t>s</w:t>
      </w:r>
      <w:r>
        <w:t xml:space="preserve"> and what kind of tools are available for</w:t>
      </w:r>
      <w:r w:rsidR="00716985">
        <w:t xml:space="preserve"> performance analysis</w:t>
      </w:r>
    </w:p>
    <w:p w14:paraId="1806499F" w14:textId="6A73674D" w:rsidR="008350B2" w:rsidRDefault="00716985" w:rsidP="00AC4352">
      <w:pPr>
        <w:pStyle w:val="Listaszerbekezds"/>
        <w:numPr>
          <w:ilvl w:val="0"/>
          <w:numId w:val="23"/>
        </w:numPr>
        <w:spacing w:after="0"/>
      </w:pPr>
      <w:r>
        <w:t>Examine Unity specific optimizations and understand why they perform better</w:t>
      </w:r>
    </w:p>
    <w:p w14:paraId="684EDE18" w14:textId="76F960DC" w:rsidR="00BD403A" w:rsidRDefault="00BD403A" w:rsidP="00BD403A">
      <w:pPr>
        <w:spacing w:after="0"/>
      </w:pPr>
    </w:p>
    <w:p w14:paraId="5805DD11" w14:textId="19386C17" w:rsidR="00BD403A" w:rsidRDefault="004758BF" w:rsidP="00BD403A">
      <w:pPr>
        <w:pStyle w:val="Cmsor1"/>
      </w:pPr>
      <w:r>
        <w:lastRenderedPageBreak/>
        <w:t>Optimization goals</w:t>
      </w:r>
    </w:p>
    <w:p w14:paraId="147D106F" w14:textId="15DF3E12" w:rsidR="004758BF" w:rsidRDefault="00707CC4" w:rsidP="001E23A3">
      <w:pPr>
        <w:ind w:firstLine="425"/>
      </w:pPr>
      <w:r>
        <w:t xml:space="preserve">Game </w:t>
      </w:r>
      <w:r w:rsidR="00827753">
        <w:t>developers</w:t>
      </w:r>
      <w:r>
        <w:t xml:space="preserve"> </w:t>
      </w:r>
      <w:r w:rsidR="00827753">
        <w:t>are</w:t>
      </w:r>
      <w:r>
        <w:t xml:space="preserve"> always pushing the limits of hardware thus optimization </w:t>
      </w:r>
      <w:r w:rsidR="000F3F55">
        <w:t xml:space="preserve">is a crucial part of </w:t>
      </w:r>
      <w:r w:rsidR="003A797A">
        <w:t>the</w:t>
      </w:r>
      <w:r w:rsidR="00827753">
        <w:t xml:space="preserve"> development</w:t>
      </w:r>
      <w:r w:rsidR="000F3F55">
        <w:t xml:space="preserve">. </w:t>
      </w:r>
      <w:r w:rsidR="00543A69">
        <w:t>But</w:t>
      </w:r>
      <w:r w:rsidR="00CB7487">
        <w:t>,</w:t>
      </w:r>
      <w:r w:rsidR="00543A69">
        <w:t xml:space="preserve"> how</w:t>
      </w:r>
      <w:r w:rsidR="00F10970">
        <w:t xml:space="preserve"> do</w:t>
      </w:r>
      <w:r w:rsidR="00543A69">
        <w:t xml:space="preserve"> we decide when we should optimize? </w:t>
      </w:r>
      <w:r w:rsidR="007C7ED3">
        <w:t>What should an optimization goal contain?</w:t>
      </w:r>
      <w:r w:rsidR="000E2488">
        <w:t xml:space="preserve"> </w:t>
      </w:r>
      <w:r w:rsidR="00F10970">
        <w:t xml:space="preserve">How to decide if the </w:t>
      </w:r>
      <w:r w:rsidR="000E2488">
        <w:t xml:space="preserve">proposed </w:t>
      </w:r>
      <w:r w:rsidR="00F10970">
        <w:t xml:space="preserve">solution is </w:t>
      </w:r>
      <w:r w:rsidR="000E2488">
        <w:t xml:space="preserve">in fact </w:t>
      </w:r>
      <w:r w:rsidR="00F10970">
        <w:t>optimal?</w:t>
      </w:r>
    </w:p>
    <w:p w14:paraId="22B0840B" w14:textId="1CF0931B" w:rsidR="001E23A3" w:rsidRDefault="007C7ED3" w:rsidP="001E23A3">
      <w:pPr>
        <w:ind w:firstLine="425"/>
      </w:pPr>
      <w:r>
        <w:t>Firstly</w:t>
      </w:r>
      <w:r w:rsidR="001E23A3">
        <w:t>,</w:t>
      </w:r>
      <w:r>
        <w:t xml:space="preserve"> every optimization goal starts with an </w:t>
      </w:r>
      <w:r w:rsidR="00C567D7">
        <w:t>observation</w:t>
      </w:r>
      <w:r>
        <w:t xml:space="preserve">. </w:t>
      </w:r>
      <w:r w:rsidR="001E23A3">
        <w:t xml:space="preserve">It’s usually identified by a single </w:t>
      </w:r>
      <w:r w:rsidR="00AB29BD">
        <w:t xml:space="preserve">observation </w:t>
      </w:r>
      <w:r w:rsidR="001E23A3">
        <w:t>like</w:t>
      </w:r>
    </w:p>
    <w:p w14:paraId="5241AA39" w14:textId="3CB109FF" w:rsidR="001E23A3" w:rsidRDefault="001E23A3" w:rsidP="00B93E2B">
      <w:pPr>
        <w:ind w:firstLine="0"/>
        <w:jc w:val="center"/>
        <w:rPr>
          <w:rStyle w:val="Irodalomjegyzkforrs"/>
        </w:rPr>
      </w:pPr>
      <w:r>
        <w:rPr>
          <w:rStyle w:val="Irodalomjegyzkforrs"/>
        </w:rPr>
        <w:t>“The game freezes for seconds when opening the inventory.”</w:t>
      </w:r>
    </w:p>
    <w:p w14:paraId="7438EF25" w14:textId="230F82E8" w:rsidR="00214CE1" w:rsidRDefault="003A733A" w:rsidP="009B3007">
      <w:pPr>
        <w:spacing w:after="240"/>
        <w:ind w:firstLine="0"/>
      </w:pPr>
      <w:r>
        <w:t xml:space="preserve">After this observation, the project </w:t>
      </w:r>
      <w:proofErr w:type="gramStart"/>
      <w:r>
        <w:t>lead</w:t>
      </w:r>
      <w:proofErr w:type="gramEnd"/>
      <w:r>
        <w:t xml:space="preserve"> forwards the observation to the appropriate team</w:t>
      </w:r>
      <w:r w:rsidR="00EB70BE">
        <w:t>.</w:t>
      </w:r>
      <w:r>
        <w:t xml:space="preserve"> The commissioned </w:t>
      </w:r>
      <w:r w:rsidR="00D0245D">
        <w:t>team</w:t>
      </w:r>
      <w:r w:rsidR="00EB70BE">
        <w:t xml:space="preserve"> studies the report</w:t>
      </w:r>
      <w:r w:rsidR="00D0245D">
        <w:t xml:space="preserve"> then </w:t>
      </w:r>
      <w:r w:rsidR="00C567D7">
        <w:t>starts to identify</w:t>
      </w:r>
      <w:r w:rsidR="006D68EF">
        <w:t xml:space="preserve"> where is the problem that </w:t>
      </w:r>
      <w:r w:rsidR="00EB70BE">
        <w:t xml:space="preserve">can </w:t>
      </w:r>
      <w:r w:rsidR="006D68EF">
        <w:t>cause this freeze.</w:t>
      </w:r>
      <w:r w:rsidR="00D225FB">
        <w:t xml:space="preserve"> This is done by profiling and</w:t>
      </w:r>
      <w:r w:rsidR="00160279">
        <w:t xml:space="preserve"> </w:t>
      </w:r>
      <w:r w:rsidR="00D01F7D">
        <w:t>testing</w:t>
      </w:r>
      <w:r w:rsidR="00D225FB">
        <w:t>.</w:t>
      </w:r>
      <w:r w:rsidR="00C4722F">
        <w:t xml:space="preserve"> The developers attach a profiling tool to the game so they can get results for CPU, memory, renderer, audio</w:t>
      </w:r>
      <w:r w:rsidR="006E2176">
        <w:t xml:space="preserve"> and storage usage. After analyzing the </w:t>
      </w:r>
      <w:r w:rsidR="0047307E">
        <w:t>results,</w:t>
      </w:r>
      <w:r w:rsidR="006E2176">
        <w:t xml:space="preserve"> they can then identify which </w:t>
      </w:r>
      <w:r w:rsidR="0047307E">
        <w:t>parts of the software causes this undesired effect. The commissioned team writes down these observations</w:t>
      </w:r>
      <w:r w:rsidR="005D0AB9">
        <w:t xml:space="preserve"> and</w:t>
      </w:r>
      <w:r w:rsidR="0047307E">
        <w:t xml:space="preserve"> proposes </w:t>
      </w:r>
      <w:r w:rsidR="005E6538">
        <w:t xml:space="preserve">an achievable </w:t>
      </w:r>
      <w:r w:rsidR="001E330B">
        <w:t>performance</w:t>
      </w:r>
      <w:r w:rsidR="000D687D">
        <w:t xml:space="preserve"> </w:t>
      </w:r>
      <w:r w:rsidR="005E6538">
        <w:t>goal</w:t>
      </w:r>
      <w:r w:rsidR="005D0AB9">
        <w:t>,</w:t>
      </w:r>
      <w:r w:rsidR="00C53CC7">
        <w:t xml:space="preserve"> then forwards them to the project lead.</w:t>
      </w:r>
      <w:r w:rsidR="0047307E">
        <w:t xml:space="preserve"> </w:t>
      </w:r>
      <w:r w:rsidR="00C53CC7">
        <w:t xml:space="preserve">After that the project lead prioritizes </w:t>
      </w:r>
      <w:r w:rsidR="003215B1">
        <w:t xml:space="preserve">the optimization goal and according to </w:t>
      </w:r>
      <w:r w:rsidR="00214CE1">
        <w:t>its</w:t>
      </w:r>
      <w:r w:rsidR="003215B1">
        <w:t xml:space="preserve"> priority the optimization will </w:t>
      </w:r>
      <w:r w:rsidR="001E555E">
        <w:t>be applied</w:t>
      </w:r>
      <w:r w:rsidR="003215B1">
        <w:t>.</w:t>
      </w:r>
      <w:r w:rsidR="00214CE1">
        <w:t xml:space="preserve"> The optimization goal is fulfilled if the proposed </w:t>
      </w:r>
      <w:r w:rsidR="000D687D">
        <w:t>performance</w:t>
      </w:r>
      <w:r w:rsidR="00214CE1">
        <w:t xml:space="preserve"> goal is achieved.</w:t>
      </w:r>
      <w:r w:rsidR="009B3007">
        <w:t xml:space="preserve"> </w:t>
      </w:r>
      <w:r w:rsidR="00CA621B">
        <w:t xml:space="preserve">As </w:t>
      </w:r>
      <w:r w:rsidR="00BD338E">
        <w:t>we</w:t>
      </w:r>
      <w:r w:rsidR="00CA621B">
        <w:t xml:space="preserve"> can see optimization is not about writing a truly optimal solution but writing a solution that is optimal for the given </w:t>
      </w:r>
      <w:r w:rsidR="0030748E">
        <w:t>metric/goal</w:t>
      </w:r>
      <w:r w:rsidR="00CA621B">
        <w:t>.</w:t>
      </w:r>
      <w:r w:rsidR="005A2075">
        <w:t xml:space="preserve"> That’s why it is important to consult with the appropriate team before setting up a</w:t>
      </w:r>
      <w:r w:rsidR="003162CC">
        <w:t>n optimization</w:t>
      </w:r>
      <w:r w:rsidR="005A2075">
        <w:t xml:space="preserve"> goal</w:t>
      </w:r>
      <w:r w:rsidR="00BD338E">
        <w:t xml:space="preserve"> since they have the knowledge to setup an achievable </w:t>
      </w:r>
      <w:r w:rsidR="003162CC">
        <w:t>one</w:t>
      </w:r>
      <w:r w:rsidR="00BD338E">
        <w:t>.</w:t>
      </w:r>
    </w:p>
    <w:p w14:paraId="10C384D1" w14:textId="655DB3E4" w:rsidR="0007239C" w:rsidRDefault="0007239C" w:rsidP="008F7624">
      <w:pPr>
        <w:pStyle w:val="Cmsor2"/>
      </w:pPr>
      <w:r>
        <w:t>Recording optimization goals</w:t>
      </w:r>
    </w:p>
    <w:p w14:paraId="09462829" w14:textId="4C46E9F8" w:rsidR="00905267" w:rsidRDefault="00905267" w:rsidP="00214CE1">
      <w:pPr>
        <w:ind w:firstLine="425"/>
      </w:pPr>
      <w:r>
        <w:t xml:space="preserve">There are numerous ways to record optimization goals. </w:t>
      </w:r>
      <w:r w:rsidR="00E7498E">
        <w:t>In agile</w:t>
      </w:r>
      <w:r>
        <w:t xml:space="preserve"> development they are </w:t>
      </w:r>
      <w:r w:rsidR="009C2501">
        <w:t xml:space="preserve">usually </w:t>
      </w:r>
      <w:r w:rsidR="00204A82">
        <w:t>recorded via the level of stories</w:t>
      </w:r>
      <w:r w:rsidR="00C45123">
        <w:t xml:space="preserve"> (performance related ones, if the team maintains such category)</w:t>
      </w:r>
      <w:r w:rsidR="00204A82">
        <w:t>.</w:t>
      </w:r>
      <w:r w:rsidR="00462C97">
        <w:t xml:space="preserve"> </w:t>
      </w:r>
      <w:r w:rsidR="009C2501">
        <w:t>In a requirement driven development (quite uncommon in game development)</w:t>
      </w:r>
      <w:r w:rsidR="00E7498E">
        <w:t xml:space="preserve"> they are bounded to performance related requirements.</w:t>
      </w:r>
      <w:r w:rsidR="00C45123">
        <w:t xml:space="preserve"> But they </w:t>
      </w:r>
      <w:r w:rsidR="00C3412B">
        <w:t xml:space="preserve">can be </w:t>
      </w:r>
      <w:r w:rsidR="00C45123">
        <w:t xml:space="preserve">simply maintained on a </w:t>
      </w:r>
      <w:r w:rsidR="00C3412B">
        <w:t xml:space="preserve">dedicated </w:t>
      </w:r>
      <w:r w:rsidR="00C45123">
        <w:t>wiki</w:t>
      </w:r>
      <w:r w:rsidR="00C3412B">
        <w:t xml:space="preserve"> section</w:t>
      </w:r>
      <w:r w:rsidR="008E38A6">
        <w:t xml:space="preserve"> </w:t>
      </w:r>
      <w:r w:rsidR="00C32041">
        <w:t>as well</w:t>
      </w:r>
      <w:r w:rsidR="008E38A6">
        <w:t>, t</w:t>
      </w:r>
      <w:r w:rsidR="00C3412B">
        <w:t>he choice is in the team’s hand.</w:t>
      </w:r>
    </w:p>
    <w:p w14:paraId="13E8000B" w14:textId="77777777" w:rsidR="00C3412B" w:rsidRDefault="00820512" w:rsidP="00C3412B">
      <w:pPr>
        <w:pStyle w:val="Kp"/>
      </w:pPr>
      <w:r w:rsidRPr="00820512">
        <w:rPr>
          <w:noProof/>
        </w:rPr>
        <w:lastRenderedPageBreak/>
        <w:drawing>
          <wp:inline distT="0" distB="0" distL="0" distR="0" wp14:anchorId="23EAA0D3" wp14:editId="39FDB097">
            <wp:extent cx="4683784" cy="4939028"/>
            <wp:effectExtent l="95250" t="114300" r="97790" b="10985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10">
                      <a:extLst>
                        <a:ext uri="{28A0092B-C50C-407E-A947-70E740481C1C}">
                          <a14:useLocalDpi xmlns:a14="http://schemas.microsoft.com/office/drawing/2010/main" val="0"/>
                        </a:ext>
                      </a:extLst>
                    </a:blip>
                    <a:stretch>
                      <a:fillRect/>
                    </a:stretch>
                  </pic:blipFill>
                  <pic:spPr>
                    <a:xfrm>
                      <a:off x="0" y="0"/>
                      <a:ext cx="4730931" cy="4988744"/>
                    </a:xfrm>
                    <a:prstGeom prst="rect">
                      <a:avLst/>
                    </a:prstGeom>
                    <a:effectLst>
                      <a:outerShdw blurRad="63500" sx="102000" sy="102000" algn="ctr" rotWithShape="0">
                        <a:prstClr val="black">
                          <a:alpha val="40000"/>
                        </a:prstClr>
                      </a:outerShdw>
                    </a:effectLst>
                  </pic:spPr>
                </pic:pic>
              </a:graphicData>
            </a:graphic>
          </wp:inline>
        </w:drawing>
      </w:r>
    </w:p>
    <w:p w14:paraId="46564F5B" w14:textId="7F024B8E" w:rsidR="00C3412B" w:rsidRPr="008F7624" w:rsidRDefault="00C3412B" w:rsidP="008F7624">
      <w:pPr>
        <w:pStyle w:val="Kpalrs"/>
      </w:pPr>
      <w:r w:rsidRPr="008F7624">
        <w:t xml:space="preserve">Figure </w:t>
      </w:r>
      <w:r w:rsidR="008F7624" w:rsidRPr="008F7624">
        <w:fldChar w:fldCharType="begin"/>
      </w:r>
      <w:r w:rsidR="008F7624" w:rsidRPr="008F7624">
        <w:instrText xml:space="preserve"> SEQ Figure \* ARABIC </w:instrText>
      </w:r>
      <w:r w:rsidR="008F7624" w:rsidRPr="008F7624">
        <w:fldChar w:fldCharType="separate"/>
      </w:r>
      <w:r w:rsidR="009049A9">
        <w:rPr>
          <w:noProof/>
        </w:rPr>
        <w:t>1</w:t>
      </w:r>
      <w:r w:rsidR="008F7624" w:rsidRPr="008F7624">
        <w:rPr>
          <w:noProof/>
        </w:rPr>
        <w:fldChar w:fldCharType="end"/>
      </w:r>
      <w:r w:rsidR="00F110FE" w:rsidRPr="008F7624">
        <w:t xml:space="preserve">: </w:t>
      </w:r>
      <w:r w:rsidR="00F110FE" w:rsidRPr="008F7624">
        <w:rPr>
          <w:b w:val="0"/>
          <w:bCs w:val="0"/>
        </w:rPr>
        <w:t>An optimization goal in an agile project</w:t>
      </w:r>
      <w:r w:rsidR="00B34798" w:rsidRPr="008F7624">
        <w:rPr>
          <w:b w:val="0"/>
          <w:bCs w:val="0"/>
        </w:rPr>
        <w:t xml:space="preserve"> using Azure Boards</w:t>
      </w:r>
      <w:r w:rsidR="00F110FE" w:rsidRPr="008F7624">
        <w:rPr>
          <w:b w:val="0"/>
          <w:bCs w:val="0"/>
        </w:rPr>
        <w:t>.</w:t>
      </w:r>
    </w:p>
    <w:p w14:paraId="234FD5CC" w14:textId="0B8051ED" w:rsidR="00657729" w:rsidRDefault="005A55F3" w:rsidP="00430A4C">
      <w:pPr>
        <w:ind w:firstLine="425"/>
      </w:pPr>
      <w:r>
        <w:t xml:space="preserve">We can clearly see </w:t>
      </w:r>
      <w:r w:rsidR="00B67D0A">
        <w:t xml:space="preserve">the </w:t>
      </w:r>
      <w:r>
        <w:t xml:space="preserve">aforementioned four stages in </w:t>
      </w:r>
      <w:r w:rsidRPr="00B67D0A">
        <w:rPr>
          <w:b/>
          <w:bCs/>
        </w:rPr>
        <w:t>Figure 1</w:t>
      </w:r>
      <w:r>
        <w:t>. Firstly, a</w:t>
      </w:r>
      <w:r w:rsidR="00B67D0A">
        <w:t xml:space="preserve">n observation was made </w:t>
      </w:r>
      <w:r w:rsidR="0062757D">
        <w:t xml:space="preserve">and </w:t>
      </w:r>
      <w:r w:rsidR="00B67D0A">
        <w:t>then an issue was created. The issue got moved to the appropriate team’s backlog</w:t>
      </w:r>
      <w:r w:rsidR="008F49BF">
        <w:rPr>
          <w:rStyle w:val="Lbjegyzet-hivatkozs"/>
        </w:rPr>
        <w:footnoteReference w:id="1"/>
      </w:r>
      <w:r w:rsidR="00B67D0A">
        <w:t xml:space="preserve"> so it can be investigated and analyzed. </w:t>
      </w:r>
      <w:r w:rsidR="001358CC">
        <w:t>After the team</w:t>
      </w:r>
      <w:r w:rsidR="00B67D0A">
        <w:t xml:space="preserve"> finished with investigating</w:t>
      </w:r>
      <w:r w:rsidR="001358CC">
        <w:t xml:space="preserve">, they closed </w:t>
      </w:r>
      <w:r w:rsidR="0038396E">
        <w:t>the issue and assigned an achievable optimization goal to the problem (recorded in the issue). The project lead accepted the goal created a follow up story</w:t>
      </w:r>
      <w:r w:rsidR="00BA403D">
        <w:rPr>
          <w:rStyle w:val="Lbjegyzet-hivatkozs"/>
        </w:rPr>
        <w:footnoteReference w:id="2"/>
      </w:r>
      <w:r w:rsidR="0038396E">
        <w:t xml:space="preserve"> (</w:t>
      </w:r>
      <w:r w:rsidR="0038396E" w:rsidRPr="0038396E">
        <w:rPr>
          <w:b/>
          <w:bCs/>
        </w:rPr>
        <w:t>Figure 1</w:t>
      </w:r>
      <w:r w:rsidR="0038396E">
        <w:t>)</w:t>
      </w:r>
      <w:r w:rsidR="001358CC">
        <w:t xml:space="preserve"> and assigned a priority to it. The </w:t>
      </w:r>
      <w:r w:rsidR="0005353F">
        <w:t>A</w:t>
      </w:r>
      <w:r w:rsidR="000C7F29">
        <w:t>cceptance criteria</w:t>
      </w:r>
      <w:r w:rsidR="0005353F">
        <w:rPr>
          <w:rStyle w:val="Lbjegyzet-hivatkozs"/>
        </w:rPr>
        <w:footnoteReference w:id="3"/>
      </w:r>
      <w:r w:rsidR="0005353F">
        <w:t xml:space="preserve"> </w:t>
      </w:r>
      <w:r w:rsidR="008F49BF">
        <w:t xml:space="preserve">clearly states that the story can only be </w:t>
      </w:r>
      <w:r w:rsidR="00B4275C">
        <w:t>marked as verified</w:t>
      </w:r>
      <w:r w:rsidR="008F49BF">
        <w:t xml:space="preserve"> if the optimization fulfills the goal and it is verified by performance tests.</w:t>
      </w:r>
    </w:p>
    <w:p w14:paraId="38298385" w14:textId="3FE38D0D" w:rsidR="004758BF" w:rsidRPr="004758BF" w:rsidRDefault="004758BF" w:rsidP="004758BF">
      <w:pPr>
        <w:pStyle w:val="Cmsor2"/>
      </w:pPr>
      <w:r>
        <w:lastRenderedPageBreak/>
        <w:t>Pre-defined optimization goals</w:t>
      </w:r>
    </w:p>
    <w:p w14:paraId="3638AC70" w14:textId="7C3540C6" w:rsidR="0087020D" w:rsidRDefault="00E97E0D" w:rsidP="00802222">
      <w:pPr>
        <w:spacing w:after="200"/>
        <w:ind w:firstLine="425"/>
      </w:pPr>
      <w:r>
        <w:t>If you have ever searched for an optimization problem y</w:t>
      </w:r>
      <w:r w:rsidR="0087020D">
        <w:t xml:space="preserve">ou </w:t>
      </w:r>
      <w:r w:rsidR="004421FE">
        <w:t xml:space="preserve">probably </w:t>
      </w:r>
      <w:r>
        <w:t xml:space="preserve">heard </w:t>
      </w:r>
      <w:r w:rsidR="004421FE">
        <w:t xml:space="preserve">about the </w:t>
      </w:r>
      <w:r w:rsidR="002A3F4C">
        <w:t>following quote from Donald Knuth</w:t>
      </w:r>
    </w:p>
    <w:p w14:paraId="3C66A9BF" w14:textId="2202F2BA" w:rsidR="002A3F4C" w:rsidRDefault="00E97E0D" w:rsidP="00B93E2B">
      <w:pPr>
        <w:ind w:firstLine="0"/>
        <w:jc w:val="center"/>
        <w:rPr>
          <w:rStyle w:val="Irodalomjegyzkforrs"/>
        </w:rPr>
      </w:pPr>
      <w:r>
        <w:rPr>
          <w:rStyle w:val="Irodalomjegyzkforrs"/>
        </w:rPr>
        <w:t>“</w:t>
      </w:r>
      <w:r w:rsidR="002A3F4C">
        <w:rPr>
          <w:rStyle w:val="Irodalomjegyzkforrs"/>
        </w:rPr>
        <w:t>P</w:t>
      </w:r>
      <w:r w:rsidR="002A3F4C" w:rsidRPr="002A3F4C">
        <w:rPr>
          <w:rStyle w:val="Irodalomjegyzkforrs"/>
        </w:rPr>
        <w:t>remature optimization is the root of all evil</w:t>
      </w:r>
      <w:r w:rsidR="002A3F4C">
        <w:rPr>
          <w:rStyle w:val="Irodalomjegyzkforrs"/>
        </w:rPr>
        <w:t>.</w:t>
      </w:r>
      <w:r>
        <w:rPr>
          <w:rStyle w:val="Irodalomjegyzkforrs"/>
        </w:rPr>
        <w:t>”</w:t>
      </w:r>
    </w:p>
    <w:p w14:paraId="66B12FF2" w14:textId="1C67FED3" w:rsidR="005E189D" w:rsidRDefault="009C0BF4" w:rsidP="00E97E0D">
      <w:pPr>
        <w:spacing w:before="200"/>
        <w:ind w:firstLine="0"/>
      </w:pPr>
      <w:r>
        <w:t xml:space="preserve">Sadly, I see this quote quite often miss interpreted and dragged out of context. </w:t>
      </w:r>
      <w:r w:rsidR="003D45A0">
        <w:t>People of Stackoverflow</w:t>
      </w:r>
      <w:r w:rsidR="00361098">
        <w:t xml:space="preserve">, Unity Answers and other forums are </w:t>
      </w:r>
      <w:proofErr w:type="gramStart"/>
      <w:r w:rsidR="00361098">
        <w:t>tend</w:t>
      </w:r>
      <w:proofErr w:type="gramEnd"/>
      <w:r w:rsidR="00361098">
        <w:t xml:space="preserve"> to </w:t>
      </w:r>
      <w:r w:rsidR="009A1D1C">
        <w:t xml:space="preserve">quote it </w:t>
      </w:r>
      <w:r w:rsidR="005E3F05">
        <w:t>mindlessly</w:t>
      </w:r>
      <w:r w:rsidR="00845D13">
        <w:t>, and forget its original context.</w:t>
      </w:r>
      <w:r w:rsidR="00C6314B">
        <w:t xml:space="preserve"> They usually </w:t>
      </w:r>
      <w:proofErr w:type="gramStart"/>
      <w:r w:rsidR="00C6314B">
        <w:t>connects</w:t>
      </w:r>
      <w:proofErr w:type="gramEnd"/>
      <w:r w:rsidR="00C6314B">
        <w:t xml:space="preserve"> it with the most of the time right fact that </w:t>
      </w:r>
      <w:r w:rsidR="00B935F4">
        <w:t>we</w:t>
      </w:r>
      <w:r w:rsidR="00C6314B">
        <w:t xml:space="preserve"> should implement first then optimize </w:t>
      </w:r>
      <w:r w:rsidR="00B935F4">
        <w:t>our</w:t>
      </w:r>
      <w:r w:rsidR="00C6314B">
        <w:t xml:space="preserve"> code</w:t>
      </w:r>
      <w:r w:rsidR="0059479F">
        <w:t xml:space="preserve"> (which I would correct to implement, measure and optimize anyway)</w:t>
      </w:r>
      <w:r w:rsidR="00014981">
        <w:t xml:space="preserve">, so any </w:t>
      </w:r>
      <w:r w:rsidR="00845142">
        <w:t xml:space="preserve">thought about </w:t>
      </w:r>
      <w:r w:rsidR="00014981">
        <w:t>optimization before the implementation makes no sense</w:t>
      </w:r>
      <w:r w:rsidR="0059479F">
        <w:t xml:space="preserve"> and actually harmful</w:t>
      </w:r>
      <w:r w:rsidR="004C2F5B">
        <w:t>, at least that’s what they suggest</w:t>
      </w:r>
      <w:r w:rsidR="00014981">
        <w:t>.</w:t>
      </w:r>
      <w:r w:rsidR="00CE1685">
        <w:t xml:space="preserve"> </w:t>
      </w:r>
      <w:r w:rsidR="0059479F">
        <w:t>Although the above</w:t>
      </w:r>
      <w:r w:rsidR="00CE1685">
        <w:t xml:space="preserve"> statement is</w:t>
      </w:r>
      <w:r w:rsidR="00143B80">
        <w:t xml:space="preserve"> mostly</w:t>
      </w:r>
      <w:r w:rsidR="00CE1685">
        <w:t xml:space="preserve"> true however when a game concept is born </w:t>
      </w:r>
      <w:r w:rsidR="00143B80">
        <w:t>and the programmers have the task to architect the foundation of the game (</w:t>
      </w:r>
      <w:r w:rsidR="005E189D">
        <w:t>we are not talking about the engine here but the game’s</w:t>
      </w:r>
      <w:r w:rsidR="00325F0A">
        <w:t xml:space="preserve"> </w:t>
      </w:r>
      <w:r w:rsidR="001425CA">
        <w:t>foundation</w:t>
      </w:r>
      <w:r w:rsidR="00143B80">
        <w:t>)</w:t>
      </w:r>
      <w:r w:rsidR="005E189D">
        <w:t xml:space="preserve"> they should already </w:t>
      </w:r>
      <w:r w:rsidR="00813767">
        <w:t xml:space="preserve">have </w:t>
      </w:r>
      <w:r w:rsidR="00325F0A">
        <w:t>a solid grasp where the possibly bottlenecks</w:t>
      </w:r>
      <w:r w:rsidR="008B18B9">
        <w:t xml:space="preserve"> and critical </w:t>
      </w:r>
      <w:r w:rsidR="00060930">
        <w:t>parts</w:t>
      </w:r>
      <w:r w:rsidR="00325F0A">
        <w:t xml:space="preserve"> can be</w:t>
      </w:r>
      <w:r w:rsidR="009679D0">
        <w:t xml:space="preserve"> without writing down a single line of code</w:t>
      </w:r>
      <w:r w:rsidR="00325F0A">
        <w:t xml:space="preserve">. </w:t>
      </w:r>
      <w:r w:rsidR="008B18B9">
        <w:t>Therefore,</w:t>
      </w:r>
      <w:r w:rsidR="009679D0">
        <w:t xml:space="preserve"> at the architect phase </w:t>
      </w:r>
      <w:r w:rsidR="008B18B9">
        <w:t>we should already define some kind of optimization goals</w:t>
      </w:r>
      <w:r w:rsidR="009679D0">
        <w:t xml:space="preserve"> </w:t>
      </w:r>
      <w:r w:rsidR="000A159D">
        <w:t xml:space="preserve">depending on our project specific needs </w:t>
      </w:r>
      <w:r w:rsidR="00994E06">
        <w:t>and these are far from premature</w:t>
      </w:r>
      <w:r w:rsidR="004C2F5B">
        <w:t xml:space="preserve">, </w:t>
      </w:r>
      <w:r w:rsidR="00324A8D">
        <w:t>useless and harmful</w:t>
      </w:r>
      <w:r w:rsidR="00994E06">
        <w:t xml:space="preserve">. And now allow me to </w:t>
      </w:r>
      <w:r w:rsidR="003A4BDF">
        <w:t>put the above quote into its original context</w:t>
      </w:r>
    </w:p>
    <w:p w14:paraId="09E36ACA" w14:textId="77777777" w:rsidR="00845D13" w:rsidRDefault="00845D13" w:rsidP="00845D13">
      <w:pPr>
        <w:spacing w:before="200" w:after="0"/>
        <w:ind w:left="425" w:right="425" w:firstLine="0"/>
        <w:rPr>
          <w:rStyle w:val="Irodalomjegyzkforrs"/>
        </w:rPr>
      </w:pPr>
      <w:r w:rsidRPr="00845D13">
        <w:rPr>
          <w:rStyle w:val="Irodalomjegyzkforrs"/>
        </w:rPr>
        <w:t>Programmers waste enormous amounts of time thinking about, or worrying about, the speed of noncritical parts of their programs, and these attempts at efficiency actually have a strong negative impact when debugging and maintenance are considered. We should forget about small efficiencies, say about 97% of the time: premature optimization is the root of all evil. Yet we</w:t>
      </w:r>
    </w:p>
    <w:p w14:paraId="720D7672" w14:textId="289B89B7" w:rsidR="00845D13" w:rsidRDefault="00845D13" w:rsidP="00845D13">
      <w:pPr>
        <w:ind w:left="425" w:right="425" w:firstLine="0"/>
        <w:jc w:val="center"/>
        <w:rPr>
          <w:rStyle w:val="Irodalomjegyzkforrs"/>
        </w:rPr>
      </w:pPr>
      <w:r w:rsidRPr="00845D13">
        <w:rPr>
          <w:rStyle w:val="Irodalomjegyzkforrs"/>
        </w:rPr>
        <w:t>should not pass up our opportunities in that critical 3%.</w:t>
      </w:r>
    </w:p>
    <w:p w14:paraId="71FF095E" w14:textId="71E163B4" w:rsidR="003A4BDF" w:rsidRPr="00504FCD" w:rsidRDefault="003A4BDF" w:rsidP="003A4BDF">
      <w:pPr>
        <w:ind w:left="425" w:right="425" w:firstLine="0"/>
        <w:jc w:val="right"/>
        <w:rPr>
          <w:rStyle w:val="Irodalomjegyzkforrs"/>
        </w:rPr>
      </w:pPr>
      <w:r>
        <w:rPr>
          <w:rStyle w:val="Irodalomjegyzkforrs"/>
        </w:rPr>
        <w:t>Donald Knuth</w:t>
      </w:r>
      <w:r w:rsidR="00E44C32">
        <w:rPr>
          <w:rStyle w:val="Irodalomjegyzkforrs"/>
        </w:rPr>
        <w:t>, Premature Optimization</w:t>
      </w:r>
      <w:r w:rsidR="00D553D6">
        <w:rPr>
          <w:rStyle w:val="Irodalomjegyzkforrs"/>
        </w:rPr>
        <w:fldChar w:fldCharType="begin"/>
      </w:r>
      <w:r w:rsidR="00D553D6">
        <w:rPr>
          <w:rStyle w:val="Irodalomjegyzkforrs"/>
        </w:rPr>
        <w:instrText xml:space="preserve"> REF _Ref57636799 \r \h </w:instrText>
      </w:r>
      <w:r w:rsidR="00D553D6">
        <w:rPr>
          <w:rStyle w:val="Irodalomjegyzkforrs"/>
        </w:rPr>
      </w:r>
      <w:r w:rsidR="00D553D6">
        <w:rPr>
          <w:rStyle w:val="Irodalomjegyzkforrs"/>
        </w:rPr>
        <w:fldChar w:fldCharType="separate"/>
      </w:r>
      <w:r w:rsidR="00D553D6">
        <w:rPr>
          <w:rStyle w:val="Irodalomjegyzkforrs"/>
        </w:rPr>
        <w:t>[1]</w:t>
      </w:r>
      <w:r w:rsidR="00D553D6">
        <w:rPr>
          <w:rStyle w:val="Irodalomjegyzkforrs"/>
        </w:rPr>
        <w:fldChar w:fldCharType="end"/>
      </w:r>
    </w:p>
    <w:p w14:paraId="7251D9E6" w14:textId="492137A1" w:rsidR="00B40C2B" w:rsidRDefault="003A4BDF" w:rsidP="00B43652">
      <w:pPr>
        <w:spacing w:before="200"/>
        <w:ind w:firstLine="0"/>
      </w:pPr>
      <w:r>
        <w:t xml:space="preserve">As </w:t>
      </w:r>
      <w:r w:rsidR="00B935F4">
        <w:t>we</w:t>
      </w:r>
      <w:r>
        <w:t xml:space="preserve"> can see </w:t>
      </w:r>
      <w:r w:rsidR="000C62EB">
        <w:t xml:space="preserve">it’s about worrying </w:t>
      </w:r>
      <w:r w:rsidR="00D815F1">
        <w:t xml:space="preserve">unnecessarily about </w:t>
      </w:r>
      <w:r w:rsidR="000C62EB">
        <w:t xml:space="preserve">non-critical parts </w:t>
      </w:r>
      <w:r w:rsidR="00D815F1">
        <w:t xml:space="preserve">of our code </w:t>
      </w:r>
      <w:r w:rsidR="00B25C4E">
        <w:t xml:space="preserve">but worrying about critical parts is </w:t>
      </w:r>
      <w:r w:rsidR="001425CA">
        <w:t>indeed a</w:t>
      </w:r>
      <w:r w:rsidR="00B25C4E">
        <w:t xml:space="preserve"> wise thing to do</w:t>
      </w:r>
      <w:r w:rsidR="001425CA">
        <w:t xml:space="preserve"> as the professor suggest</w:t>
      </w:r>
      <w:r w:rsidR="00163ABA">
        <w:t>s.</w:t>
      </w:r>
      <w:r w:rsidR="00060930">
        <w:br/>
        <w:t>In conclusion one shall not fall into the pitfall of micro optimizations</w:t>
      </w:r>
      <w:r w:rsidR="00C457F2">
        <w:t xml:space="preserve"> especially at non critical parts</w:t>
      </w:r>
      <w:r w:rsidR="000B34FF">
        <w:t>, but identifying critical components and defining optimization goals before the implementation begins is a good strategy.</w:t>
      </w:r>
    </w:p>
    <w:p w14:paraId="37533489" w14:textId="533708AD" w:rsidR="00670F5E" w:rsidRDefault="00670F5E" w:rsidP="00670F5E">
      <w:pPr>
        <w:pStyle w:val="Cmsor2"/>
      </w:pPr>
      <w:r>
        <w:lastRenderedPageBreak/>
        <w:t>Game development pipeline</w:t>
      </w:r>
    </w:p>
    <w:p w14:paraId="0154B19D" w14:textId="2DEB7544" w:rsidR="00670F5E" w:rsidRDefault="00802222" w:rsidP="00CC330A">
      <w:pPr>
        <w:spacing w:before="200"/>
        <w:ind w:firstLine="425"/>
      </w:pPr>
      <w:r>
        <w:t>In this section we are going to take a look at how a game development pipeline generally looks like, and at what stages we should define the aforementioned optimization goals.</w:t>
      </w:r>
    </w:p>
    <w:p w14:paraId="3CFE7C7B" w14:textId="1BB8587A" w:rsidR="00CC330A" w:rsidRDefault="00911B0E" w:rsidP="00CC330A">
      <w:pPr>
        <w:spacing w:before="200"/>
        <w:ind w:firstLine="425"/>
      </w:pPr>
      <w:r>
        <w:t xml:space="preserve">Game development pipeline </w:t>
      </w:r>
      <w:r w:rsidR="007B2F26">
        <w:t xml:space="preserve">describes </w:t>
      </w:r>
      <w:r>
        <w:t xml:space="preserve">the process of making a video game from </w:t>
      </w:r>
      <w:r w:rsidR="00BD1B8A">
        <w:t>an idea</w:t>
      </w:r>
      <w:r>
        <w:t xml:space="preserve"> to </w:t>
      </w:r>
      <w:r w:rsidR="005642CA">
        <w:t xml:space="preserve">a </w:t>
      </w:r>
      <w:r>
        <w:t>finished product.</w:t>
      </w:r>
      <w:r w:rsidR="004D7F6D">
        <w:t xml:space="preserve"> </w:t>
      </w:r>
      <w:r w:rsidR="00B935F4">
        <w:t>We</w:t>
      </w:r>
      <w:r w:rsidR="005642CA">
        <w:t xml:space="preserve"> throw the basic idea and concept into the start of the pipe</w:t>
      </w:r>
      <w:r w:rsidR="004D7F6D">
        <w:t xml:space="preserve">, and at the end of </w:t>
      </w:r>
      <w:r w:rsidR="00EF5B73">
        <w:t>it</w:t>
      </w:r>
      <w:r w:rsidR="004D7F6D">
        <w:t xml:space="preserve"> a finished product will flow out. But what are between these two ends?</w:t>
      </w:r>
      <w:r w:rsidR="00E54D18">
        <w:t xml:space="preserve"> The answer is it depends. AAA studios usually have </w:t>
      </w:r>
      <w:r w:rsidR="009D231E">
        <w:t>their own pipeline</w:t>
      </w:r>
      <w:r w:rsidR="00F71162">
        <w:t xml:space="preserve">s, and they quite often have </w:t>
      </w:r>
      <w:r w:rsidR="0061290F">
        <w:t xml:space="preserve">different </w:t>
      </w:r>
      <w:r w:rsidR="00F71162">
        <w:t>pipelines</w:t>
      </w:r>
      <w:r w:rsidR="009D231E">
        <w:t xml:space="preserve"> for their </w:t>
      </w:r>
      <w:r w:rsidR="0061290F">
        <w:t xml:space="preserve">distinct </w:t>
      </w:r>
      <w:r w:rsidR="009D231E">
        <w:t>titles. Indies might don’t even follow a pipeline</w:t>
      </w:r>
      <w:r w:rsidR="00BF6209">
        <w:t xml:space="preserve"> (although they usually do unintentionally), which is a common mistake amongst them. </w:t>
      </w:r>
      <w:r w:rsidR="00771E47">
        <w:t>A famous studio like Ubisoft when decides to add one more sequel to one of their leading title</w:t>
      </w:r>
      <w:r w:rsidR="00AD290C">
        <w:t xml:space="preserve">, will probably </w:t>
      </w:r>
      <w:r w:rsidR="00FC2D51">
        <w:t xml:space="preserve">omit steps from the pipeline like </w:t>
      </w:r>
      <w:r w:rsidR="00E41FA7">
        <w:t>p</w:t>
      </w:r>
      <w:r w:rsidR="00FC2D51">
        <w:t>rototyping</w:t>
      </w:r>
      <w:r w:rsidR="00E41FA7">
        <w:t xml:space="preserve"> core game mechanics</w:t>
      </w:r>
      <w:r w:rsidR="00FC2D51">
        <w:t xml:space="preserve"> since they already know that the prequels were a hit and the mechanic</w:t>
      </w:r>
      <w:r w:rsidR="00E41FA7">
        <w:t>s</w:t>
      </w:r>
      <w:r w:rsidR="00FC2D51">
        <w:t xml:space="preserve"> </w:t>
      </w:r>
      <w:r w:rsidR="00E41FA7">
        <w:t>are</w:t>
      </w:r>
      <w:r w:rsidR="00FC2D51">
        <w:t xml:space="preserve"> great</w:t>
      </w:r>
      <w:r w:rsidR="00E41FA7">
        <w:t xml:space="preserve"> and fit together. On the other </w:t>
      </w:r>
      <w:r w:rsidR="00EF5B73">
        <w:t>hand,</w:t>
      </w:r>
      <w:r w:rsidR="00E41FA7">
        <w:t xml:space="preserve"> an Indie studio should always make a prototype </w:t>
      </w:r>
      <w:r w:rsidR="00561D5B">
        <w:t>in order to avoid common mistakes like the game is not even</w:t>
      </w:r>
      <w:r w:rsidR="00E85B8F">
        <w:t xml:space="preserve"> that</w:t>
      </w:r>
      <w:r w:rsidR="00561D5B">
        <w:t xml:space="preserve"> enjoyable</w:t>
      </w:r>
      <w:r w:rsidR="00E85B8F">
        <w:t xml:space="preserve"> like on paper</w:t>
      </w:r>
      <w:r w:rsidR="00561D5B">
        <w:t xml:space="preserve"> or the </w:t>
      </w:r>
      <w:r w:rsidR="00E85B8F">
        <w:t xml:space="preserve">desired </w:t>
      </w:r>
      <w:r w:rsidR="00561D5B">
        <w:t>mechanic</w:t>
      </w:r>
      <w:r w:rsidR="00666F88">
        <w:t>s</w:t>
      </w:r>
      <w:r w:rsidR="00561D5B">
        <w:t xml:space="preserve"> simply </w:t>
      </w:r>
      <w:proofErr w:type="spellStart"/>
      <w:r w:rsidR="00561D5B">
        <w:t>can not</w:t>
      </w:r>
      <w:proofErr w:type="spellEnd"/>
      <w:r w:rsidR="00561D5B">
        <w:t xml:space="preserve"> be executed.</w:t>
      </w:r>
      <w:r w:rsidR="008E2C34">
        <w:t xml:space="preserve"> So, although different projects and studios might use different </w:t>
      </w:r>
      <w:r w:rsidR="00492715">
        <w:t>pipelines,</w:t>
      </w:r>
      <w:r w:rsidR="008E2C34">
        <w:t xml:space="preserve"> we can still generalize a rough pipeline that should be kept for every studio and project</w:t>
      </w:r>
      <w:r w:rsidR="00E85B8F">
        <w:t xml:space="preserve">, and from which we will </w:t>
      </w:r>
      <w:r w:rsidR="000E67D6">
        <w:t xml:space="preserve">be </w:t>
      </w:r>
      <w:r w:rsidR="00E85B8F">
        <w:t>able to define when</w:t>
      </w:r>
      <w:r w:rsidR="001A5E30">
        <w:t xml:space="preserve"> and what type of optimization goals we should pre</w:t>
      </w:r>
      <w:r w:rsidR="00960EA6">
        <w:t>-</w:t>
      </w:r>
      <w:r w:rsidR="001A5E30">
        <w:t>specify.</w:t>
      </w:r>
    </w:p>
    <w:p w14:paraId="65E97EF9" w14:textId="0AB43901" w:rsidR="00D228C8" w:rsidRDefault="004A5D8A" w:rsidP="00D228C8">
      <w:pPr>
        <w:spacing w:before="200"/>
        <w:ind w:firstLine="425"/>
      </w:pPr>
      <w:r>
        <w:t xml:space="preserve">A general game development pipeline contains </w:t>
      </w:r>
      <w:r w:rsidR="000A01A1">
        <w:t>four</w:t>
      </w:r>
      <w:r>
        <w:t xml:space="preserve"> major </w:t>
      </w:r>
      <w:r w:rsidR="00A63187">
        <w:t>phases</w:t>
      </w:r>
      <w:r>
        <w:t>, namely Concep</w:t>
      </w:r>
      <w:r w:rsidR="00EE37A7">
        <w:t>t</w:t>
      </w:r>
      <w:r>
        <w:t xml:space="preserve">, </w:t>
      </w:r>
      <w:r w:rsidR="00EE37A7">
        <w:t>Pre</w:t>
      </w:r>
      <w:r w:rsidR="00C051C0">
        <w:t>-</w:t>
      </w:r>
      <w:r w:rsidR="00EE37A7">
        <w:t>production, Production, Post</w:t>
      </w:r>
      <w:r w:rsidR="00C051C0">
        <w:t>-</w:t>
      </w:r>
      <w:r w:rsidR="00EE37A7">
        <w:t>production.</w:t>
      </w:r>
      <w:r w:rsidR="000A01A1">
        <w:t xml:space="preserve"> </w:t>
      </w:r>
    </w:p>
    <w:p w14:paraId="2516D9D0" w14:textId="77777777" w:rsidR="001B69D7" w:rsidRDefault="00D228C8" w:rsidP="001B69D7">
      <w:pPr>
        <w:pStyle w:val="Kp"/>
      </w:pPr>
      <w:r>
        <w:rPr>
          <w:noProof/>
        </w:rPr>
        <w:drawing>
          <wp:inline distT="0" distB="0" distL="0" distR="0" wp14:anchorId="2AFC0308" wp14:editId="4385939A">
            <wp:extent cx="5398575" cy="1327150"/>
            <wp:effectExtent l="38100" t="0" r="5016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8575" cy="1327150"/>
                    </a:xfrm>
                    <a:prstGeom prst="rect">
                      <a:avLst/>
                    </a:prstGeom>
                    <a:effectLst>
                      <a:outerShdw blurRad="50800" dist="38100" dir="2700000" algn="tl" rotWithShape="0">
                        <a:prstClr val="black">
                          <a:alpha val="40000"/>
                        </a:prstClr>
                      </a:outerShdw>
                    </a:effectLst>
                  </pic:spPr>
                </pic:pic>
              </a:graphicData>
            </a:graphic>
          </wp:inline>
        </w:drawing>
      </w:r>
    </w:p>
    <w:p w14:paraId="5B81F042" w14:textId="5ECF4EEE" w:rsidR="00D228C8" w:rsidRPr="009355DE" w:rsidRDefault="001B69D7" w:rsidP="008F7624">
      <w:pPr>
        <w:pStyle w:val="Kpalrs"/>
      </w:pPr>
      <w:r w:rsidRPr="009355DE">
        <w:t xml:space="preserve">Figure </w:t>
      </w:r>
      <w:r w:rsidR="008F7624">
        <w:fldChar w:fldCharType="begin"/>
      </w:r>
      <w:r w:rsidR="008F7624">
        <w:instrText xml:space="preserve"> SEQ Figure \* ARABIC </w:instrText>
      </w:r>
      <w:r w:rsidR="008F7624">
        <w:fldChar w:fldCharType="separate"/>
      </w:r>
      <w:r w:rsidR="009049A9">
        <w:rPr>
          <w:noProof/>
        </w:rPr>
        <w:t>2</w:t>
      </w:r>
      <w:r w:rsidR="008F7624">
        <w:rPr>
          <w:noProof/>
        </w:rPr>
        <w:fldChar w:fldCharType="end"/>
      </w:r>
      <w:r w:rsidRPr="009355DE">
        <w:t xml:space="preserve">: </w:t>
      </w:r>
      <w:r w:rsidRPr="008F7624">
        <w:rPr>
          <w:b w:val="0"/>
          <w:bCs w:val="0"/>
        </w:rPr>
        <w:t>The four</w:t>
      </w:r>
      <w:r w:rsidR="00AB03CB" w:rsidRPr="008F7624">
        <w:rPr>
          <w:b w:val="0"/>
          <w:bCs w:val="0"/>
        </w:rPr>
        <w:t xml:space="preserve"> major</w:t>
      </w:r>
      <w:r w:rsidRPr="008F7624">
        <w:rPr>
          <w:b w:val="0"/>
          <w:bCs w:val="0"/>
        </w:rPr>
        <w:t xml:space="preserve"> stages of a game development pipeline</w:t>
      </w:r>
    </w:p>
    <w:p w14:paraId="009BEE77" w14:textId="4233F044" w:rsidR="00B479E9" w:rsidRDefault="000A01A1" w:rsidP="00B479E9">
      <w:pPr>
        <w:spacing w:before="200"/>
        <w:ind w:firstLine="425"/>
      </w:pPr>
      <w:r>
        <w:t>Each of this</w:t>
      </w:r>
      <w:r w:rsidR="00B479E9">
        <w:t xml:space="preserve"> phase</w:t>
      </w:r>
      <w:r>
        <w:t xml:space="preserve"> contains </w:t>
      </w:r>
      <w:r w:rsidR="00C3369C">
        <w:t xml:space="preserve">various topics that needs to be </w:t>
      </w:r>
      <w:r w:rsidR="00A63187">
        <w:t>“</w:t>
      </w:r>
      <w:r w:rsidR="00C3369C">
        <w:t>answered</w:t>
      </w:r>
      <w:r w:rsidR="00A63187">
        <w:t>”</w:t>
      </w:r>
      <w:r w:rsidR="00424AA3">
        <w:t>, some of them can vary from project to project but some of them are project independent.</w:t>
      </w:r>
      <w:r w:rsidR="00B479E9">
        <w:t xml:space="preserve"> </w:t>
      </w:r>
    </w:p>
    <w:p w14:paraId="5D952DCE" w14:textId="3F0B0E27" w:rsidR="00980F08" w:rsidRDefault="00980F08" w:rsidP="00B479E9">
      <w:pPr>
        <w:spacing w:before="200"/>
        <w:ind w:firstLine="425"/>
      </w:pPr>
    </w:p>
    <w:p w14:paraId="262AD19A" w14:textId="7FECD69B" w:rsidR="00980F08" w:rsidRDefault="00567139" w:rsidP="00980F08">
      <w:pPr>
        <w:pStyle w:val="Cmsor3"/>
      </w:pPr>
      <w:r>
        <w:lastRenderedPageBreak/>
        <w:t>Concept</w:t>
      </w:r>
    </w:p>
    <w:p w14:paraId="15A57604" w14:textId="371D97D8" w:rsidR="00A04B64" w:rsidRDefault="00EC1D2F" w:rsidP="006465C3">
      <w:pPr>
        <w:ind w:firstLine="425"/>
      </w:pPr>
      <w:r>
        <w:t xml:space="preserve">The game concept </w:t>
      </w:r>
      <w:r w:rsidR="00796B38">
        <w:t xml:space="preserve">is basically the rough idea of </w:t>
      </w:r>
      <w:r w:rsidR="00B935F4">
        <w:t>the</w:t>
      </w:r>
      <w:r w:rsidR="00796B38">
        <w:t xml:space="preserve"> game e.g.</w:t>
      </w:r>
      <w:r w:rsidR="00A04B64">
        <w:t xml:space="preserve"> The First Tree</w:t>
      </w:r>
      <w:r w:rsidR="002836BE">
        <w:t>’s</w:t>
      </w:r>
      <w:r w:rsidR="00A04B64">
        <w:t xml:space="preserve"> rough concept was</w:t>
      </w:r>
    </w:p>
    <w:p w14:paraId="3BF1E9E7" w14:textId="79E43A93" w:rsidR="00567139" w:rsidRDefault="00A04B64" w:rsidP="00A04B64">
      <w:pPr>
        <w:ind w:firstLine="425"/>
        <w:jc w:val="center"/>
        <w:rPr>
          <w:i/>
          <w:iCs/>
        </w:rPr>
      </w:pPr>
      <w:r w:rsidRPr="00A04B64">
        <w:rPr>
          <w:i/>
          <w:iCs/>
        </w:rPr>
        <w:t>“Make a game about a fox with minimalistic graphics and deep narrative storytelling”</w:t>
      </w:r>
    </w:p>
    <w:p w14:paraId="0809C2D2" w14:textId="77777777" w:rsidR="00857C34" w:rsidRDefault="00857C34" w:rsidP="00857C34">
      <w:pPr>
        <w:pStyle w:val="Kp"/>
      </w:pPr>
      <w:r w:rsidRPr="00857C34">
        <w:rPr>
          <w:noProof/>
        </w:rPr>
        <w:drawing>
          <wp:inline distT="0" distB="0" distL="0" distR="0" wp14:anchorId="056E70DF" wp14:editId="0D719BE5">
            <wp:extent cx="4319342" cy="2390775"/>
            <wp:effectExtent l="0" t="0" r="508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8256" cy="2428919"/>
                    </a:xfrm>
                    <a:prstGeom prst="rect">
                      <a:avLst/>
                    </a:prstGeom>
                  </pic:spPr>
                </pic:pic>
              </a:graphicData>
            </a:graphic>
          </wp:inline>
        </w:drawing>
      </w:r>
    </w:p>
    <w:p w14:paraId="4FB8DBEA" w14:textId="4316AB2E" w:rsidR="00DF17B1" w:rsidRPr="008F7624" w:rsidRDefault="00857C34" w:rsidP="008F7624">
      <w:pPr>
        <w:pStyle w:val="Kpalrs"/>
        <w:rPr>
          <w:b w:val="0"/>
          <w:bCs w:val="0"/>
        </w:rPr>
      </w:pPr>
      <w:r>
        <w:t xml:space="preserve">Figure </w:t>
      </w:r>
      <w:r w:rsidR="008F7624">
        <w:fldChar w:fldCharType="begin"/>
      </w:r>
      <w:r w:rsidR="008F7624">
        <w:instrText xml:space="preserve"> SEQ Figure \* ARABIC </w:instrText>
      </w:r>
      <w:r w:rsidR="008F7624">
        <w:fldChar w:fldCharType="separate"/>
      </w:r>
      <w:r w:rsidR="009049A9">
        <w:rPr>
          <w:noProof/>
        </w:rPr>
        <w:t>3</w:t>
      </w:r>
      <w:r w:rsidR="008F7624">
        <w:rPr>
          <w:noProof/>
        </w:rPr>
        <w:fldChar w:fldCharType="end"/>
      </w:r>
      <w:r>
        <w:t xml:space="preserve">: </w:t>
      </w:r>
      <w:r w:rsidR="00A04B64" w:rsidRPr="008F7624">
        <w:rPr>
          <w:b w:val="0"/>
          <w:bCs w:val="0"/>
        </w:rPr>
        <w:t>The cover</w:t>
      </w:r>
      <w:r w:rsidR="00DC6FB3" w:rsidRPr="008F7624">
        <w:rPr>
          <w:b w:val="0"/>
          <w:bCs w:val="0"/>
        </w:rPr>
        <w:t xml:space="preserve"> </w:t>
      </w:r>
      <w:r w:rsidR="00565DA7" w:rsidRPr="008F7624">
        <w:rPr>
          <w:b w:val="0"/>
          <w:bCs w:val="0"/>
        </w:rPr>
        <w:t>of The First Tree.</w:t>
      </w:r>
      <w:r w:rsidR="008F7624">
        <w:rPr>
          <w:b w:val="0"/>
          <w:bCs w:val="0"/>
        </w:rPr>
        <w:t xml:space="preserve"> </w:t>
      </w:r>
      <w:r w:rsidR="00666F88" w:rsidRPr="008F7624">
        <w:rPr>
          <w:b w:val="0"/>
          <w:bCs w:val="0"/>
        </w:rPr>
        <w:fldChar w:fldCharType="begin"/>
      </w:r>
      <w:r w:rsidR="00666F88" w:rsidRPr="008F7624">
        <w:rPr>
          <w:b w:val="0"/>
          <w:bCs w:val="0"/>
        </w:rPr>
        <w:instrText xml:space="preserve"> REF _Ref55722065 \r \h </w:instrText>
      </w:r>
      <w:r w:rsidR="009355DE" w:rsidRPr="008F7624">
        <w:rPr>
          <w:b w:val="0"/>
          <w:bCs w:val="0"/>
        </w:rPr>
        <w:instrText xml:space="preserve"> \* MERGEFORMAT </w:instrText>
      </w:r>
      <w:r w:rsidR="00666F88" w:rsidRPr="008F7624">
        <w:rPr>
          <w:b w:val="0"/>
          <w:bCs w:val="0"/>
        </w:rPr>
      </w:r>
      <w:r w:rsidR="00666F88" w:rsidRPr="008F7624">
        <w:rPr>
          <w:b w:val="0"/>
          <w:bCs w:val="0"/>
        </w:rPr>
        <w:fldChar w:fldCharType="separate"/>
      </w:r>
      <w:r w:rsidR="002D69B9">
        <w:rPr>
          <w:b w:val="0"/>
          <w:bCs w:val="0"/>
        </w:rPr>
        <w:t>[3]</w:t>
      </w:r>
      <w:r w:rsidR="00666F88" w:rsidRPr="008F7624">
        <w:rPr>
          <w:b w:val="0"/>
          <w:bCs w:val="0"/>
        </w:rPr>
        <w:fldChar w:fldCharType="end"/>
      </w:r>
    </w:p>
    <w:p w14:paraId="36533E22" w14:textId="4CA7E3BB" w:rsidR="008B4B53" w:rsidRDefault="00B810BD" w:rsidP="0038539E">
      <w:pPr>
        <w:ind w:firstLine="0"/>
      </w:pPr>
      <w:r>
        <w:t xml:space="preserve">The </w:t>
      </w:r>
      <w:r w:rsidR="00E033F2">
        <w:t>rough</w:t>
      </w:r>
      <w:r>
        <w:t xml:space="preserve"> concept</w:t>
      </w:r>
      <w:r w:rsidR="00D71398">
        <w:t xml:space="preserve"> as </w:t>
      </w:r>
      <w:r w:rsidR="00B935F4">
        <w:t>we</w:t>
      </w:r>
      <w:r w:rsidR="00D71398">
        <w:t xml:space="preserve"> can see</w:t>
      </w:r>
      <w:r w:rsidR="00F101DF">
        <w:t xml:space="preserve"> is</w:t>
      </w:r>
      <w:r w:rsidR="00D71398">
        <w:t xml:space="preserve"> just usually few sentences</w:t>
      </w:r>
      <w:r w:rsidR="008B4B53">
        <w:t xml:space="preserve"> or paragraphs</w:t>
      </w:r>
      <w:r w:rsidR="00D71398">
        <w:t>.</w:t>
      </w:r>
      <w:r w:rsidR="00F101DF">
        <w:t xml:space="preserve"> It roughly describes </w:t>
      </w:r>
      <w:r w:rsidR="00B935F4">
        <w:t>the</w:t>
      </w:r>
      <w:r w:rsidR="00F101DF">
        <w:t xml:space="preserve"> </w:t>
      </w:r>
      <w:r w:rsidR="00E033F2">
        <w:t>game and some key elements</w:t>
      </w:r>
      <w:r w:rsidR="00100131">
        <w:t>.</w:t>
      </w:r>
    </w:p>
    <w:p w14:paraId="7C1D9FB4" w14:textId="0FD001DA" w:rsidR="002836BE" w:rsidRDefault="00E033F2" w:rsidP="00100131">
      <w:pPr>
        <w:ind w:firstLine="0"/>
      </w:pPr>
      <w:r>
        <w:t xml:space="preserve">Once the </w:t>
      </w:r>
      <w:r w:rsidR="00FC3D64">
        <w:t>rough</w:t>
      </w:r>
      <w:r>
        <w:t xml:space="preserve"> concept is </w:t>
      </w:r>
      <w:r w:rsidR="00944CFF">
        <w:t>defined,</w:t>
      </w:r>
      <w:r w:rsidR="00FC3D64">
        <w:t xml:space="preserve"> </w:t>
      </w:r>
      <w:r w:rsidR="00AA10FD">
        <w:t xml:space="preserve">we </w:t>
      </w:r>
      <w:r w:rsidR="00944CFF">
        <w:t>need</w:t>
      </w:r>
      <w:r w:rsidR="00AA10FD">
        <w:t xml:space="preserve"> to specify </w:t>
      </w:r>
      <w:r w:rsidR="00944CFF">
        <w:t>things like:</w:t>
      </w:r>
    </w:p>
    <w:p w14:paraId="40A85E71" w14:textId="1502521E" w:rsidR="00107D5F" w:rsidRDefault="00107D5F" w:rsidP="00107D5F">
      <w:pPr>
        <w:pStyle w:val="Listaszerbekezds"/>
        <w:numPr>
          <w:ilvl w:val="0"/>
          <w:numId w:val="24"/>
        </w:numPr>
      </w:pPr>
      <w:r>
        <w:t>What are some of the key features?</w:t>
      </w:r>
    </w:p>
    <w:p w14:paraId="72106A0C" w14:textId="4266E74E" w:rsidR="00944CFF" w:rsidRDefault="00100131" w:rsidP="00944CFF">
      <w:pPr>
        <w:pStyle w:val="Listaszerbekezds"/>
        <w:numPr>
          <w:ilvl w:val="0"/>
          <w:numId w:val="24"/>
        </w:numPr>
      </w:pPr>
      <w:r>
        <w:t>Who</w:t>
      </w:r>
      <w:r w:rsidR="00944CFF">
        <w:t xml:space="preserve"> is the target audience?</w:t>
      </w:r>
    </w:p>
    <w:p w14:paraId="32AA65A7" w14:textId="10EA32F6" w:rsidR="00944CFF" w:rsidRDefault="00100131" w:rsidP="00944CFF">
      <w:pPr>
        <w:pStyle w:val="Listaszerbekezds"/>
        <w:numPr>
          <w:ilvl w:val="0"/>
          <w:numId w:val="24"/>
        </w:numPr>
      </w:pPr>
      <w:r>
        <w:t>What are the target platforms?</w:t>
      </w:r>
    </w:p>
    <w:p w14:paraId="460900AB" w14:textId="0ECC2C3C" w:rsidR="006A6F4E" w:rsidRDefault="006A6F4E" w:rsidP="006A6F4E">
      <w:pPr>
        <w:pStyle w:val="Listaszerbekezds"/>
        <w:numPr>
          <w:ilvl w:val="0"/>
          <w:numId w:val="24"/>
        </w:numPr>
      </w:pPr>
      <w:r>
        <w:t>Are there any competitors?</w:t>
      </w:r>
    </w:p>
    <w:p w14:paraId="483A8847" w14:textId="6E920B77" w:rsidR="003F7C16" w:rsidRDefault="005478CA" w:rsidP="00310C39">
      <w:pPr>
        <w:ind w:firstLine="425"/>
      </w:pPr>
      <w:r>
        <w:t xml:space="preserve">Even the concept phase is important from an optimization point of view. Since we define our initial target platforms </w:t>
      </w:r>
      <w:r w:rsidR="00E22E04">
        <w:t>here,</w:t>
      </w:r>
      <w:r>
        <w:t xml:space="preserve"> we</w:t>
      </w:r>
      <w:r w:rsidR="00E22E04">
        <w:t xml:space="preserve"> already have a basic idea that what type of limitations</w:t>
      </w:r>
      <w:r w:rsidR="00536EC8">
        <w:t xml:space="preserve"> we will encounter</w:t>
      </w:r>
      <w:r w:rsidR="00937913">
        <w:t>.</w:t>
      </w:r>
      <w:r w:rsidR="00D975A9">
        <w:t xml:space="preserve"> </w:t>
      </w:r>
      <w:r w:rsidR="00937913">
        <w:t>E</w:t>
      </w:r>
      <w:r w:rsidR="00D975A9">
        <w:t>.g.</w:t>
      </w:r>
      <w:r w:rsidR="00536EC8">
        <w:t xml:space="preserve"> </w:t>
      </w:r>
      <w:r w:rsidR="00D975A9">
        <w:t xml:space="preserve">different consoles support different shader models, </w:t>
      </w:r>
      <w:r w:rsidR="00937913">
        <w:t>mobile games should not</w:t>
      </w:r>
      <w:r w:rsidR="00D21597">
        <w:t xml:space="preserve"> be</w:t>
      </w:r>
      <w:r w:rsidR="00937913">
        <w:t xml:space="preserve"> computing </w:t>
      </w:r>
      <w:r w:rsidR="00D21597">
        <w:t>expensive otherwise the mobile’s battery will drain fast and mor</w:t>
      </w:r>
      <w:r w:rsidR="003F7C16">
        <w:t>e</w:t>
      </w:r>
      <w:r w:rsidR="00D21597">
        <w:t xml:space="preserve">. </w:t>
      </w:r>
      <w:r w:rsidR="007B64F4">
        <w:t xml:space="preserve">The key features will </w:t>
      </w:r>
      <w:r w:rsidR="008716AE">
        <w:t xml:space="preserve">also give us a hint what type of bottlenecks we </w:t>
      </w:r>
      <w:r w:rsidR="00BF6A1A">
        <w:t>might</w:t>
      </w:r>
      <w:r w:rsidR="008716AE">
        <w:t xml:space="preserve"> encounter</w:t>
      </w:r>
      <w:r w:rsidR="00BF6A1A">
        <w:t>.</w:t>
      </w:r>
    </w:p>
    <w:p w14:paraId="556714B3" w14:textId="77777777" w:rsidR="003F7C16" w:rsidRDefault="003F7C16" w:rsidP="00310C39">
      <w:pPr>
        <w:ind w:firstLine="425"/>
      </w:pPr>
    </w:p>
    <w:p w14:paraId="3EC96ED3" w14:textId="6F3D513B" w:rsidR="008251E1" w:rsidRDefault="00AF2BFD" w:rsidP="00593E08">
      <w:pPr>
        <w:ind w:firstLine="0"/>
      </w:pPr>
      <w:r>
        <w:lastRenderedPageBreak/>
        <w:br/>
      </w:r>
      <w:r w:rsidR="00BF6A1A">
        <w:t xml:space="preserve">If the game concept </w:t>
      </w:r>
      <w:r w:rsidR="00593E08">
        <w:t>is</w:t>
      </w:r>
      <w:r w:rsidR="00BF6A1A">
        <w:t xml:space="preserve"> </w:t>
      </w:r>
      <w:r w:rsidR="008251E1">
        <w:t xml:space="preserve">something </w:t>
      </w:r>
      <w:r w:rsidR="00BF6A1A">
        <w:t>like</w:t>
      </w:r>
    </w:p>
    <w:p w14:paraId="49C9BEF5" w14:textId="79A866D8" w:rsidR="006A6F4E" w:rsidRDefault="003F7C16" w:rsidP="008251E1">
      <w:pPr>
        <w:ind w:firstLine="0"/>
        <w:jc w:val="center"/>
        <w:rPr>
          <w:rStyle w:val="Irodalomjegyzkforrs"/>
        </w:rPr>
      </w:pPr>
      <w:r w:rsidRPr="008251E1">
        <w:rPr>
          <w:rStyle w:val="Irodalomjegyzkforrs"/>
        </w:rPr>
        <w:t>“An</w:t>
      </w:r>
      <w:r w:rsidR="00BF6A1A" w:rsidRPr="008251E1">
        <w:rPr>
          <w:rStyle w:val="Irodalomjegyzkforrs"/>
        </w:rPr>
        <w:t xml:space="preserve"> RTS game with</w:t>
      </w:r>
      <w:r w:rsidR="00593E08" w:rsidRPr="008251E1">
        <w:rPr>
          <w:rStyle w:val="Irodalomjegyzkforrs"/>
        </w:rPr>
        <w:t xml:space="preserve"> tens of thousands </w:t>
      </w:r>
      <w:r w:rsidR="004568CA">
        <w:rPr>
          <w:rStyle w:val="Irodalomjegyzkforrs"/>
        </w:rPr>
        <w:t xml:space="preserve">of </w:t>
      </w:r>
      <w:r w:rsidR="00593E08" w:rsidRPr="008251E1">
        <w:rPr>
          <w:rStyle w:val="Irodalomjegyzkforrs"/>
        </w:rPr>
        <w:t xml:space="preserve">units where </w:t>
      </w:r>
      <w:r w:rsidR="00B935F4">
        <w:rPr>
          <w:rStyle w:val="Irodalomjegyzkforrs"/>
        </w:rPr>
        <w:t>the player</w:t>
      </w:r>
      <w:r w:rsidR="00593E08" w:rsidRPr="008251E1">
        <w:rPr>
          <w:rStyle w:val="Irodalomjegyzkforrs"/>
        </w:rPr>
        <w:t xml:space="preserve"> can switch to </w:t>
      </w:r>
      <w:r w:rsidR="008251E1" w:rsidRPr="008251E1">
        <w:rPr>
          <w:rStyle w:val="Irodalomjegyzkforrs"/>
        </w:rPr>
        <w:t>an NPC to control it and fight</w:t>
      </w:r>
      <w:r w:rsidR="00E5318F">
        <w:rPr>
          <w:rStyle w:val="Irodalomjegyzkforrs"/>
        </w:rPr>
        <w:t xml:space="preserve"> in third person mode</w:t>
      </w:r>
      <w:r w:rsidR="008251E1" w:rsidRPr="008251E1">
        <w:rPr>
          <w:rStyle w:val="Irodalomjegyzkforrs"/>
        </w:rPr>
        <w:t>”</w:t>
      </w:r>
    </w:p>
    <w:p w14:paraId="5CC9DA49" w14:textId="7CB3A158" w:rsidR="008251E1" w:rsidRPr="00AF2BFD" w:rsidRDefault="00005F11" w:rsidP="00AF2BFD">
      <w:pPr>
        <w:ind w:firstLine="0"/>
        <w:rPr>
          <w:rStyle w:val="Irodalomjegyzkforrs"/>
          <w:i w:val="0"/>
        </w:rPr>
      </w:pPr>
      <w:r>
        <w:t xml:space="preserve">we should inform the management that the console ports are not viable, and that we need serious optimizations at AI controllers, character details, </w:t>
      </w:r>
      <w:r w:rsidR="00DD00D3">
        <w:t xml:space="preserve">and that the target audience will probably be those who have the latest </w:t>
      </w:r>
      <w:r w:rsidR="002F5F44">
        <w:t>h</w:t>
      </w:r>
      <w:r w:rsidR="00AE7342">
        <w:t>igh-end</w:t>
      </w:r>
      <w:r w:rsidR="00DD00D3">
        <w:t xml:space="preserve"> hardware.</w:t>
      </w:r>
      <w:r w:rsidR="000C413F">
        <w:t xml:space="preserve"> Although we will have solid idea what type of </w:t>
      </w:r>
      <w:r w:rsidR="00AE7342">
        <w:t xml:space="preserve">pre-defined </w:t>
      </w:r>
      <w:r w:rsidR="000C413F">
        <w:t xml:space="preserve">optimization goals we </w:t>
      </w:r>
      <w:r w:rsidR="005C5216">
        <w:t xml:space="preserve">might </w:t>
      </w:r>
      <w:r w:rsidR="000C413F">
        <w:t>need</w:t>
      </w:r>
      <w:r w:rsidR="006100A6">
        <w:t>,</w:t>
      </w:r>
      <w:r w:rsidR="00AE7342">
        <w:t xml:space="preserve"> they are typically collected in the next stage of the pipeline.</w:t>
      </w:r>
    </w:p>
    <w:p w14:paraId="0463BA0E" w14:textId="55F1C315" w:rsidR="00567139" w:rsidRDefault="00567139" w:rsidP="00567139">
      <w:pPr>
        <w:pStyle w:val="Cmsor3"/>
      </w:pPr>
      <w:bookmarkStart w:id="2" w:name="_Ref57215616"/>
      <w:r>
        <w:t>Pre-production</w:t>
      </w:r>
      <w:bookmarkEnd w:id="2"/>
    </w:p>
    <w:p w14:paraId="1AA86D20" w14:textId="03CCAF9C" w:rsidR="00E36A37" w:rsidRDefault="006100A6" w:rsidP="00AF2BFD">
      <w:pPr>
        <w:spacing w:after="60"/>
        <w:ind w:firstLine="425"/>
      </w:pPr>
      <w:r>
        <w:t xml:space="preserve">Now that the concept is </w:t>
      </w:r>
      <w:r w:rsidR="001E612E">
        <w:t>defined,</w:t>
      </w:r>
      <w:r w:rsidR="00EA1355">
        <w:t xml:space="preserve"> we can start to elaborate in details</w:t>
      </w:r>
      <w:r w:rsidR="00296031">
        <w:t>, and estimate the financial side of the project too</w:t>
      </w:r>
      <w:r w:rsidR="00EA1355">
        <w:t>.</w:t>
      </w:r>
      <w:r w:rsidR="008A3153">
        <w:t xml:space="preserve"> </w:t>
      </w:r>
      <w:r w:rsidR="00BE7EEE">
        <w:t xml:space="preserve">At the end of the phase the team should produce a prototype to </w:t>
      </w:r>
      <w:r w:rsidR="00E36A37">
        <w:t>verify</w:t>
      </w:r>
      <w:r w:rsidR="00F2562A">
        <w:t xml:space="preserve"> that the game is indeed enjoyable.</w:t>
      </w:r>
      <w:r w:rsidR="00AF2BFD">
        <w:t xml:space="preserve"> </w:t>
      </w:r>
      <w:r w:rsidR="00E36A37">
        <w:t xml:space="preserve">In this </w:t>
      </w:r>
      <w:r w:rsidR="004477BE">
        <w:t>phase we need to specify things like:</w:t>
      </w:r>
    </w:p>
    <w:p w14:paraId="47BAD253" w14:textId="653B7192" w:rsidR="008A3153" w:rsidRDefault="008A3153" w:rsidP="00AF2BFD">
      <w:pPr>
        <w:pStyle w:val="Listaszerbekezds"/>
        <w:numPr>
          <w:ilvl w:val="0"/>
          <w:numId w:val="26"/>
        </w:numPr>
        <w:spacing w:after="60"/>
        <w:ind w:left="782" w:hanging="357"/>
      </w:pPr>
      <w:r>
        <w:t>Define the story in details</w:t>
      </w:r>
    </w:p>
    <w:p w14:paraId="3480D9CA" w14:textId="01C2D308" w:rsidR="008A3153" w:rsidRDefault="00F2562A" w:rsidP="00AF2BFD">
      <w:pPr>
        <w:pStyle w:val="Listaszerbekezds"/>
        <w:numPr>
          <w:ilvl w:val="0"/>
          <w:numId w:val="26"/>
        </w:numPr>
        <w:spacing w:after="60"/>
        <w:ind w:left="782" w:hanging="357"/>
      </w:pPr>
      <w:r>
        <w:t>Define the gameplay mechanics</w:t>
      </w:r>
    </w:p>
    <w:p w14:paraId="2A269819" w14:textId="0D6FB30E" w:rsidR="00F2562A" w:rsidRDefault="00F2562A" w:rsidP="00AF2BFD">
      <w:pPr>
        <w:pStyle w:val="Listaszerbekezds"/>
        <w:numPr>
          <w:ilvl w:val="0"/>
          <w:numId w:val="26"/>
        </w:numPr>
        <w:spacing w:after="60"/>
        <w:ind w:left="782" w:hanging="357"/>
      </w:pPr>
      <w:r>
        <w:t>Estimate the cost of the game</w:t>
      </w:r>
    </w:p>
    <w:p w14:paraId="665941E9" w14:textId="2ADB10C6" w:rsidR="00F2562A" w:rsidRDefault="00F2562A" w:rsidP="00AF2BFD">
      <w:pPr>
        <w:pStyle w:val="Listaszerbekezds"/>
        <w:numPr>
          <w:ilvl w:val="0"/>
          <w:numId w:val="26"/>
        </w:numPr>
        <w:spacing w:after="60"/>
        <w:ind w:left="782" w:hanging="357"/>
      </w:pPr>
      <w:r>
        <w:t>Estimate the production time and the required human resources</w:t>
      </w:r>
    </w:p>
    <w:p w14:paraId="6A609F36" w14:textId="53755AD5" w:rsidR="006F37AA" w:rsidRDefault="00F2562A" w:rsidP="00AF2BFD">
      <w:pPr>
        <w:pStyle w:val="Listaszerbekezds"/>
        <w:numPr>
          <w:ilvl w:val="0"/>
          <w:numId w:val="26"/>
        </w:numPr>
        <w:spacing w:after="60"/>
        <w:ind w:left="782" w:hanging="357"/>
      </w:pPr>
      <w:r>
        <w:t>Define how to monetize the g</w:t>
      </w:r>
      <w:r w:rsidR="002B54CF">
        <w:t>ame</w:t>
      </w:r>
    </w:p>
    <w:p w14:paraId="582A7CC3" w14:textId="3147FCFD" w:rsidR="006F37AA" w:rsidRDefault="006F37AA" w:rsidP="00AF2BFD">
      <w:pPr>
        <w:pStyle w:val="Listaszerbekezds"/>
        <w:numPr>
          <w:ilvl w:val="0"/>
          <w:numId w:val="26"/>
        </w:numPr>
        <w:spacing w:after="60"/>
        <w:ind w:left="782" w:hanging="357"/>
      </w:pPr>
      <w:r>
        <w:t>Make a prototype to verify the concept</w:t>
      </w:r>
    </w:p>
    <w:p w14:paraId="31C13706" w14:textId="415062C5" w:rsidR="006F37AA" w:rsidRDefault="006F37AA" w:rsidP="00AF2BFD">
      <w:pPr>
        <w:pStyle w:val="Listaszerbekezds"/>
        <w:numPr>
          <w:ilvl w:val="0"/>
          <w:numId w:val="26"/>
        </w:numPr>
        <w:spacing w:after="60"/>
        <w:ind w:left="782" w:hanging="357"/>
      </w:pPr>
      <w:r>
        <w:t>Create a Game design document</w:t>
      </w:r>
      <w:r w:rsidR="00FF454C">
        <w:t xml:space="preserve"> </w:t>
      </w:r>
      <w:r w:rsidR="003263EA">
        <w:rPr>
          <w:rStyle w:val="Lbjegyzet-hivatkozs"/>
        </w:rPr>
        <w:footnoteReference w:id="4"/>
      </w:r>
    </w:p>
    <w:p w14:paraId="43E9E71F" w14:textId="16AD0EEE" w:rsidR="005C63E6" w:rsidRDefault="005C63E6" w:rsidP="005C63E6">
      <w:pPr>
        <w:ind w:firstLine="0"/>
      </w:pPr>
      <w:r>
        <w:t xml:space="preserve">Although it might sound strange to </w:t>
      </w:r>
      <w:r w:rsidR="008871ED">
        <w:t xml:space="preserve">deal with </w:t>
      </w:r>
      <w:r w:rsidR="008871ED" w:rsidRPr="008871ED">
        <w:t>monetization</w:t>
      </w:r>
      <w:r w:rsidR="008871ED">
        <w:t xml:space="preserve"> at such an early stage in development</w:t>
      </w:r>
      <w:r w:rsidR="00DD7F31">
        <w:t xml:space="preserve"> but today’s games are not only monetized via how many </w:t>
      </w:r>
      <w:proofErr w:type="gramStart"/>
      <w:r w:rsidR="00DD7F31">
        <w:t>copies</w:t>
      </w:r>
      <w:proofErr w:type="gramEnd"/>
      <w:r w:rsidR="00DD7F31">
        <w:t xml:space="preserve"> they are sold but </w:t>
      </w:r>
      <w:r w:rsidR="001A7527">
        <w:t>through</w:t>
      </w:r>
      <w:r w:rsidR="00DD7F31">
        <w:t xml:space="preserve"> IAP</w:t>
      </w:r>
      <w:r w:rsidR="001A7527">
        <w:rPr>
          <w:rStyle w:val="Lbjegyzet-hivatkozs"/>
        </w:rPr>
        <w:footnoteReference w:id="5"/>
      </w:r>
      <w:r w:rsidR="00DD7F31">
        <w:t xml:space="preserve">, </w:t>
      </w:r>
      <w:r w:rsidR="001A7527">
        <w:t>a</w:t>
      </w:r>
      <w:r w:rsidR="00DD7F31">
        <w:t>dvertises</w:t>
      </w:r>
      <w:r w:rsidR="001A7527">
        <w:t xml:space="preserve"> and small </w:t>
      </w:r>
      <w:r w:rsidR="00070C9D">
        <w:t>content</w:t>
      </w:r>
      <w:r w:rsidR="001A7527">
        <w:t xml:space="preserve"> DLC</w:t>
      </w:r>
      <w:r w:rsidR="00880620">
        <w:t>s</w:t>
      </w:r>
      <w:r w:rsidR="001F1B02">
        <w:rPr>
          <w:rStyle w:val="Lbjegyzet-hivatkozs"/>
        </w:rPr>
        <w:footnoteReference w:id="6"/>
      </w:r>
      <w:r w:rsidR="001A7527">
        <w:t>.</w:t>
      </w:r>
    </w:p>
    <w:p w14:paraId="00DB4BAB" w14:textId="1B4D6A39" w:rsidR="003263EA" w:rsidRDefault="00FF454C" w:rsidP="003263EA">
      <w:pPr>
        <w:ind w:firstLine="0"/>
      </w:pPr>
      <w:r>
        <w:lastRenderedPageBreak/>
        <w:t xml:space="preserve">This is also </w:t>
      </w:r>
      <w:r w:rsidR="00332289">
        <w:t>the</w:t>
      </w:r>
      <w:r>
        <w:t xml:space="preserve"> key phase </w:t>
      </w:r>
      <w:r w:rsidR="00626215">
        <w:t>for</w:t>
      </w:r>
      <w:r w:rsidR="00191D97">
        <w:t xml:space="preserve"> </w:t>
      </w:r>
      <w:r w:rsidR="00AA6159">
        <w:t>pre-defined optimization goals</w:t>
      </w:r>
      <w:r w:rsidR="00626215">
        <w:t xml:space="preserve"> since this is the phase where we should define them </w:t>
      </w:r>
      <w:r w:rsidR="003C3DD5">
        <w:t xml:space="preserve">and write </w:t>
      </w:r>
      <w:r w:rsidR="00BB5272">
        <w:t xml:space="preserve">them down </w:t>
      </w:r>
      <w:r w:rsidR="003C3DD5">
        <w:t>into the</w:t>
      </w:r>
      <w:r w:rsidR="00D61983">
        <w:t xml:space="preserve"> game design document. We already know the target platform</w:t>
      </w:r>
      <w:r w:rsidR="00BB5272">
        <w:t>s</w:t>
      </w:r>
      <w:r w:rsidR="00D61983">
        <w:t xml:space="preserve"> and </w:t>
      </w:r>
      <w:r w:rsidR="009771D8">
        <w:t xml:space="preserve">the </w:t>
      </w:r>
      <w:r w:rsidR="00235F19">
        <w:t xml:space="preserve">desired gameplay mechanics so the engineers can collect the optimization goals based on </w:t>
      </w:r>
      <w:r w:rsidR="004F0BA5">
        <w:t>this information</w:t>
      </w:r>
      <w:r w:rsidR="00235F19">
        <w:t xml:space="preserve">. </w:t>
      </w:r>
      <w:r w:rsidR="004F0BA5">
        <w:t>Moreover,</w:t>
      </w:r>
      <w:r w:rsidR="00365ACB">
        <w:t xml:space="preserve"> as mentioned above the team should make a prototype to verify the gameplay, which </w:t>
      </w:r>
      <w:r w:rsidR="004610FD">
        <w:t>can be also helpful to identify possible future bottlenecks.</w:t>
      </w:r>
    </w:p>
    <w:p w14:paraId="773B6BBA" w14:textId="3DCB9DDD" w:rsidR="00162ED7" w:rsidRDefault="009771D8" w:rsidP="008F0013">
      <w:pPr>
        <w:ind w:firstLine="425"/>
      </w:pPr>
      <w:r>
        <w:t xml:space="preserve">When defining optimization </w:t>
      </w:r>
      <w:r w:rsidR="00784DDC">
        <w:t>goals,</w:t>
      </w:r>
      <w:r>
        <w:t xml:space="preserve"> </w:t>
      </w:r>
      <w:r w:rsidR="00BB7701">
        <w:t xml:space="preserve">we do not provide complete solutions but </w:t>
      </w:r>
      <w:r w:rsidR="00445595">
        <w:t xml:space="preserve">rather </w:t>
      </w:r>
      <w:r w:rsidR="00BB7701">
        <w:t xml:space="preserve">guidelines </w:t>
      </w:r>
      <w:r w:rsidR="002C13F1">
        <w:t>in order to achieve optimal</w:t>
      </w:r>
      <w:r w:rsidR="00BB7701">
        <w:t xml:space="preserve"> perform</w:t>
      </w:r>
      <w:r w:rsidR="002C13F1">
        <w:t>ance</w:t>
      </w:r>
      <w:r w:rsidR="00DA11AE">
        <w:t xml:space="preserve"> </w:t>
      </w:r>
      <w:r w:rsidR="009551E8">
        <w:t xml:space="preserve">by default </w:t>
      </w:r>
      <w:r w:rsidR="00DA11AE">
        <w:t>on pre-identified critical parts</w:t>
      </w:r>
      <w:r w:rsidR="009551E8">
        <w:t>.</w:t>
      </w:r>
      <w:r w:rsidR="008F0013">
        <w:t xml:space="preserve"> </w:t>
      </w:r>
      <w:r w:rsidR="00C76F0C">
        <w:t xml:space="preserve">E.g. if </w:t>
      </w:r>
      <w:r w:rsidR="006E3A06">
        <w:t>the</w:t>
      </w:r>
      <w:r w:rsidR="00C76F0C">
        <w:t xml:space="preserve"> game heavily depends on AI</w:t>
      </w:r>
      <w:r w:rsidR="00A41B9C">
        <w:t xml:space="preserve">, </w:t>
      </w:r>
      <w:r w:rsidR="00162ED7">
        <w:t>physics</w:t>
      </w:r>
      <w:r w:rsidR="00A41B9C">
        <w:t xml:space="preserve"> and one of the main </w:t>
      </w:r>
      <w:proofErr w:type="gramStart"/>
      <w:r w:rsidR="00A41B9C">
        <w:t>goal</w:t>
      </w:r>
      <w:proofErr w:type="gramEnd"/>
      <w:r w:rsidR="00A41B9C">
        <w:t xml:space="preserve"> is to </w:t>
      </w:r>
      <w:r w:rsidR="004F216C">
        <w:t>make the game available to as broad audience as possible,</w:t>
      </w:r>
      <w:r w:rsidR="00162ED7">
        <w:t xml:space="preserve"> </w:t>
      </w:r>
      <w:r w:rsidR="00C76F0C">
        <w:t>we should assign</w:t>
      </w:r>
      <w:r w:rsidR="006E3A06">
        <w:t xml:space="preserve"> optimization goals like </w:t>
      </w:r>
    </w:p>
    <w:p w14:paraId="3CEA29E1" w14:textId="6A9C3848" w:rsidR="00162ED7" w:rsidRDefault="00162ED7" w:rsidP="00664645">
      <w:pPr>
        <w:pStyle w:val="Listaszerbekezds"/>
        <w:numPr>
          <w:ilvl w:val="0"/>
          <w:numId w:val="27"/>
        </w:numPr>
        <w:spacing w:after="0"/>
        <w:ind w:left="782" w:hanging="357"/>
      </w:pPr>
      <w:r>
        <w:t>R</w:t>
      </w:r>
      <w:r w:rsidR="006E3A06">
        <w:t xml:space="preserve">esearch path finding </w:t>
      </w:r>
      <w:r>
        <w:t>solutions</w:t>
      </w:r>
      <w:r w:rsidR="00116DCB">
        <w:t xml:space="preserve"> for our use cases</w:t>
      </w:r>
      <w:r w:rsidR="00A94DBC">
        <w:t xml:space="preserve"> to ensure smooth movement</w:t>
      </w:r>
    </w:p>
    <w:p w14:paraId="2BD6DCD0" w14:textId="2187ECA6" w:rsidR="000E1B4E" w:rsidRDefault="00116DCB" w:rsidP="00664645">
      <w:pPr>
        <w:pStyle w:val="Listaszerbekezds"/>
        <w:numPr>
          <w:ilvl w:val="0"/>
          <w:numId w:val="27"/>
        </w:numPr>
        <w:spacing w:after="0"/>
        <w:ind w:left="782" w:hanging="357"/>
      </w:pPr>
      <w:r>
        <w:t>Setup performance tests for AI and physics common use cases to ensure 60 frames per seconds on average</w:t>
      </w:r>
    </w:p>
    <w:p w14:paraId="450E2243" w14:textId="3C6D1705" w:rsidR="00A41B9C" w:rsidRDefault="00664645" w:rsidP="006C0D56">
      <w:pPr>
        <w:pStyle w:val="Listaszerbekezds"/>
        <w:numPr>
          <w:ilvl w:val="0"/>
          <w:numId w:val="27"/>
        </w:numPr>
        <w:ind w:left="782" w:hanging="357"/>
      </w:pPr>
      <w:r>
        <w:t xml:space="preserve">Compare the </w:t>
      </w:r>
      <w:r w:rsidR="00A41B9C">
        <w:t xml:space="preserve">performance of the </w:t>
      </w:r>
      <w:r>
        <w:t xml:space="preserve">available physics engines, </w:t>
      </w:r>
      <w:r w:rsidR="00A41B9C">
        <w:t xml:space="preserve">in order to define </w:t>
      </w:r>
      <w:r>
        <w:t xml:space="preserve">which </w:t>
      </w:r>
      <w:r w:rsidR="001F522D">
        <w:t>performs better in</w:t>
      </w:r>
      <w:r>
        <w:t xml:space="preserve"> our use cases.</w:t>
      </w:r>
    </w:p>
    <w:p w14:paraId="3E05851E" w14:textId="1C2F7398" w:rsidR="00C40AC6" w:rsidRDefault="00C40AC6" w:rsidP="002D5776">
      <w:pPr>
        <w:spacing w:after="0"/>
        <w:ind w:firstLine="0"/>
      </w:pPr>
      <w:r>
        <w:t>Unity for example by default has 4 physics engine</w:t>
      </w:r>
      <w:r w:rsidR="002E119E">
        <w:t>s</w:t>
      </w:r>
    </w:p>
    <w:p w14:paraId="03468273" w14:textId="382202E5" w:rsidR="00C40AC6" w:rsidRPr="00C40AC6" w:rsidRDefault="00C40AC6" w:rsidP="002D5776">
      <w:pPr>
        <w:pStyle w:val="Listaszerbekezds"/>
        <w:numPr>
          <w:ilvl w:val="0"/>
          <w:numId w:val="28"/>
        </w:numPr>
        <w:spacing w:after="0"/>
        <w:ind w:left="714" w:hanging="357"/>
      </w:pPr>
      <w:r>
        <w:t>The b</w:t>
      </w:r>
      <w:r w:rsidRPr="00C40AC6">
        <w:t xml:space="preserve">uilt-in 3D physics </w:t>
      </w:r>
      <w:r>
        <w:t xml:space="preserve">based on an older </w:t>
      </w:r>
      <w:r w:rsidRPr="00C40AC6">
        <w:t>Nvidia PhysX</w:t>
      </w:r>
      <w:r>
        <w:rPr>
          <w:rStyle w:val="Lbjegyzet-hivatkozs"/>
        </w:rPr>
        <w:footnoteReference w:id="7"/>
      </w:r>
      <w:r w:rsidRPr="00C40AC6">
        <w:t xml:space="preserve"> </w:t>
      </w:r>
      <w:r>
        <w:t>version</w:t>
      </w:r>
    </w:p>
    <w:p w14:paraId="4739C352" w14:textId="24D69F99" w:rsidR="000569E0" w:rsidRPr="000569E0" w:rsidRDefault="000569E0" w:rsidP="002D5776">
      <w:pPr>
        <w:pStyle w:val="Listaszerbekezds"/>
        <w:numPr>
          <w:ilvl w:val="0"/>
          <w:numId w:val="28"/>
        </w:numPr>
        <w:spacing w:after="0"/>
        <w:ind w:left="714" w:hanging="357"/>
      </w:pPr>
      <w:r>
        <w:t>The b</w:t>
      </w:r>
      <w:r w:rsidRPr="000569E0">
        <w:t xml:space="preserve">uilt-in 2D physics </w:t>
      </w:r>
      <w:r>
        <w:t xml:space="preserve">based on </w:t>
      </w:r>
      <w:r w:rsidRPr="000569E0">
        <w:t>Box2D</w:t>
      </w:r>
      <w:r w:rsidR="00B8051F">
        <w:rPr>
          <w:rStyle w:val="Lbjegyzet-hivatkozs"/>
        </w:rPr>
        <w:footnoteReference w:id="8"/>
      </w:r>
      <w:r w:rsidRPr="000569E0">
        <w:t xml:space="preserve"> engine</w:t>
      </w:r>
    </w:p>
    <w:p w14:paraId="68C87379" w14:textId="67CF9E0E" w:rsidR="00C40AC6" w:rsidRDefault="000569E0" w:rsidP="002D5776">
      <w:pPr>
        <w:pStyle w:val="Listaszerbekezds"/>
        <w:numPr>
          <w:ilvl w:val="0"/>
          <w:numId w:val="28"/>
        </w:numPr>
        <w:spacing w:after="0"/>
        <w:ind w:left="714" w:hanging="357"/>
      </w:pPr>
      <w:r>
        <w:t>Unity physics</w:t>
      </w:r>
      <w:r w:rsidR="002006BB">
        <w:t xml:space="preserve">, a </w:t>
      </w:r>
      <w:r w:rsidR="002006BB" w:rsidRPr="002006BB">
        <w:t>complete deterministic rigid body dynamics and spatial query system written entirely in high performance C# using DOTS</w:t>
      </w:r>
      <w:r w:rsidR="00003701">
        <w:rPr>
          <w:rStyle w:val="Lbjegyzet-hivatkozs"/>
        </w:rPr>
        <w:footnoteReference w:id="9"/>
      </w:r>
    </w:p>
    <w:p w14:paraId="34DDB7DE" w14:textId="2261B4E5" w:rsidR="002006BB" w:rsidRDefault="002006BB" w:rsidP="002D5776">
      <w:pPr>
        <w:pStyle w:val="Listaszerbekezds"/>
        <w:numPr>
          <w:ilvl w:val="0"/>
          <w:numId w:val="28"/>
        </w:numPr>
        <w:spacing w:after="0"/>
      </w:pPr>
      <w:r>
        <w:t xml:space="preserve">Havok Physics, </w:t>
      </w:r>
      <w:r w:rsidRPr="002006BB">
        <w:t>an implementation of the Havok physics</w:t>
      </w:r>
      <w:r>
        <w:rPr>
          <w:rStyle w:val="Lbjegyzet-hivatkozs"/>
        </w:rPr>
        <w:footnoteReference w:id="10"/>
      </w:r>
      <w:r w:rsidRPr="002006BB">
        <w:t xml:space="preserve"> engine for Unity</w:t>
      </w:r>
      <w:r w:rsidR="00A01CB4">
        <w:t xml:space="preserve"> built on top of Unity physics</w:t>
      </w:r>
      <w:r w:rsidR="00BD5E5E">
        <w:t xml:space="preserve"> (It requires a special license for Pro users)</w:t>
      </w:r>
    </w:p>
    <w:p w14:paraId="19657841" w14:textId="6EE48F75" w:rsidR="002D0DAC" w:rsidRDefault="002D0DAC" w:rsidP="002D0DAC">
      <w:pPr>
        <w:spacing w:after="0"/>
        <w:ind w:firstLine="0"/>
      </w:pPr>
      <w:r>
        <w:t xml:space="preserve">Comparing the </w:t>
      </w:r>
      <w:r w:rsidR="002D5776">
        <w:t>above-mentioned</w:t>
      </w:r>
      <w:r>
        <w:t xml:space="preserve"> physics solution</w:t>
      </w:r>
      <w:r w:rsidR="002D5776">
        <w:t>s</w:t>
      </w:r>
      <w:r w:rsidR="00574F4B">
        <w:t xml:space="preserve"> for our use cases will allow us to</w:t>
      </w:r>
      <w:r w:rsidR="0013182D">
        <w:t xml:space="preserve"> build upon the most optimal solution </w:t>
      </w:r>
      <w:r w:rsidR="00620B6B">
        <w:t xml:space="preserve">thus we won’t be limited by the library which we usually unable to </w:t>
      </w:r>
      <w:r w:rsidR="00F73F01">
        <w:t>modify but change completely</w:t>
      </w:r>
      <w:r w:rsidR="00B26077">
        <w:t>.</w:t>
      </w:r>
    </w:p>
    <w:p w14:paraId="4130C2ED" w14:textId="59FF1E55" w:rsidR="00844280" w:rsidRDefault="00DD7C6F" w:rsidP="000A3FC2">
      <w:pPr>
        <w:ind w:firstLine="0"/>
      </w:pPr>
      <w:r>
        <w:lastRenderedPageBreak/>
        <w:t>Now let’s</w:t>
      </w:r>
      <w:r w:rsidR="002349C1">
        <w:t xml:space="preserve"> look at an example </w:t>
      </w:r>
      <w:r>
        <w:t>where we did not set up these pre-defined optimization goals.</w:t>
      </w:r>
      <w:r w:rsidR="00844280">
        <w:t xml:space="preserve"> We are at the middle of the production phase, when we get reports that </w:t>
      </w:r>
      <w:r w:rsidR="00253CCA">
        <w:t xml:space="preserve">the default built-in 3D physics’ collision detection </w:t>
      </w:r>
      <w:r w:rsidR="00C95374">
        <w:t xml:space="preserve">solution is producing undesired stutters </w:t>
      </w:r>
      <w:r w:rsidR="003A5848">
        <w:t>in our fps</w:t>
      </w:r>
      <w:r w:rsidR="001265C2">
        <w:t>.</w:t>
      </w:r>
      <w:r w:rsidR="00E042C2">
        <w:t xml:space="preserve"> After identifying where is the </w:t>
      </w:r>
      <w:r w:rsidR="00036991">
        <w:t xml:space="preserve">exact problem we conclude that we are unable to solve it without the help of Unity. </w:t>
      </w:r>
      <w:r w:rsidR="000A44E8">
        <w:t>Sadly,</w:t>
      </w:r>
      <w:r w:rsidR="00036991">
        <w:t xml:space="preserve"> we do not have </w:t>
      </w:r>
      <w:r w:rsidR="0012237D" w:rsidRPr="0012237D">
        <w:t>$100,000</w:t>
      </w:r>
      <w:r w:rsidR="0012237D">
        <w:t xml:space="preserve"> to buy </w:t>
      </w:r>
      <w:r w:rsidR="00742D4B">
        <w:t>Unity’s</w:t>
      </w:r>
      <w:r w:rsidR="0012237D">
        <w:t xml:space="preserve"> source code and change the implementation</w:t>
      </w:r>
      <w:r w:rsidR="00742D4B">
        <w:t>, so we have to find a better alternative physics solution to the built-in one.</w:t>
      </w:r>
      <w:r w:rsidR="00D91AD8">
        <w:t xml:space="preserve"> After</w:t>
      </w:r>
      <w:r w:rsidR="000A44E8">
        <w:t xml:space="preserve"> </w:t>
      </w:r>
      <w:r w:rsidR="00B42E4F">
        <w:t>benchmarking</w:t>
      </w:r>
      <w:r w:rsidR="000A44E8">
        <w:t xml:space="preserve"> and </w:t>
      </w:r>
      <w:r w:rsidR="00127AFB">
        <w:t>measurements,</w:t>
      </w:r>
      <w:r w:rsidR="000A44E8">
        <w:t xml:space="preserve"> we conclude that Unity’s new DOTS based solution will be sufficient for us</w:t>
      </w:r>
      <w:r w:rsidR="003F3D0C">
        <w:t xml:space="preserve">, however DOTS </w:t>
      </w:r>
      <w:proofErr w:type="gramStart"/>
      <w:r w:rsidR="003F3D0C">
        <w:t>requires</w:t>
      </w:r>
      <w:proofErr w:type="gramEnd"/>
      <w:r w:rsidR="003F3D0C">
        <w:t xml:space="preserve"> ECS</w:t>
      </w:r>
      <w:r w:rsidR="00127AFB">
        <w:rPr>
          <w:rStyle w:val="Lbjegyzet-hivatkozs"/>
        </w:rPr>
        <w:footnoteReference w:id="11"/>
      </w:r>
      <w:r w:rsidR="003F3D0C">
        <w:t xml:space="preserve"> </w:t>
      </w:r>
      <w:r w:rsidR="009C6983">
        <w:t xml:space="preserve">opposite to our component and object-oriented view. Unfortunately, converting </w:t>
      </w:r>
      <w:r w:rsidR="00705672">
        <w:t xml:space="preserve">all of </w:t>
      </w:r>
      <w:r w:rsidR="009C6983">
        <w:t>our already finished GameObjects</w:t>
      </w:r>
      <w:r w:rsidR="005F4215">
        <w:t xml:space="preserve"> </w:t>
      </w:r>
      <w:r w:rsidR="00133ADB">
        <w:t xml:space="preserve">and Components </w:t>
      </w:r>
      <w:r w:rsidR="005F4215">
        <w:t xml:space="preserve">to </w:t>
      </w:r>
      <w:r w:rsidR="00A46BAF">
        <w:t>E</w:t>
      </w:r>
      <w:r w:rsidR="005F4215">
        <w:t>ntities</w:t>
      </w:r>
      <w:r w:rsidR="00133ADB">
        <w:t xml:space="preserve"> to fully utilize DOTS</w:t>
      </w:r>
      <w:r w:rsidR="005F4215">
        <w:t xml:space="preserve"> will require quite some time</w:t>
      </w:r>
      <w:r w:rsidR="00133ADB">
        <w:t>.</w:t>
      </w:r>
    </w:p>
    <w:p w14:paraId="18C459BA" w14:textId="42B55B8E" w:rsidR="00CA6963" w:rsidRDefault="00CA6963" w:rsidP="00CA6963">
      <w:pPr>
        <w:spacing w:after="0"/>
        <w:ind w:firstLine="425"/>
      </w:pPr>
      <w:r>
        <w:t xml:space="preserve">As we can see, in the above situation the development time have to be </w:t>
      </w:r>
      <w:r w:rsidR="000A3FC2">
        <w:t>extended</w:t>
      </w:r>
      <w:r>
        <w:t xml:space="preserve"> </w:t>
      </w:r>
      <w:r w:rsidR="000A3FC2">
        <w:t>because</w:t>
      </w:r>
      <w:r>
        <w:t xml:space="preserve"> a </w:t>
      </w:r>
      <w:r w:rsidR="00870E45">
        <w:t>critical</w:t>
      </w:r>
      <w:r>
        <w:t xml:space="preserve"> component that we</w:t>
      </w:r>
      <w:r w:rsidR="00EA390E">
        <w:t xml:space="preserve"> based on have to be completely changed to a </w:t>
      </w:r>
      <w:r w:rsidR="006B48F3">
        <w:t>more performant</w:t>
      </w:r>
      <w:r w:rsidR="00EA390E">
        <w:t xml:space="preserve"> one. This will cause delay, increase of production cost and other undesired effects.</w:t>
      </w:r>
      <w:r w:rsidR="00870E45">
        <w:t xml:space="preserve"> The below graph </w:t>
      </w:r>
      <w:r w:rsidR="00103274">
        <w:t>illustrates</w:t>
      </w:r>
      <w:r w:rsidR="0099500A">
        <w:t xml:space="preserve"> why it is important to pre-identify possible critical components</w:t>
      </w:r>
      <w:r w:rsidR="00310067">
        <w:t xml:space="preserve"> at an early stage in development</w:t>
      </w:r>
      <w:r w:rsidR="00103274">
        <w:t xml:space="preserve"> from a financial point of view</w:t>
      </w:r>
      <w:r w:rsidR="00310067">
        <w:t>.</w:t>
      </w:r>
    </w:p>
    <w:p w14:paraId="6EB8FC58" w14:textId="77777777" w:rsidR="00F25CBC" w:rsidRDefault="00F25CBC" w:rsidP="00F25CBC">
      <w:pPr>
        <w:pStyle w:val="Kp"/>
      </w:pPr>
      <w:r>
        <w:rPr>
          <w:noProof/>
        </w:rPr>
        <w:drawing>
          <wp:inline distT="0" distB="0" distL="0" distR="0" wp14:anchorId="522F6AB7" wp14:editId="0E3DE778">
            <wp:extent cx="5400040" cy="3037522"/>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400040" cy="3037522"/>
                    </a:xfrm>
                    <a:prstGeom prst="rect">
                      <a:avLst/>
                    </a:prstGeom>
                    <a:noFill/>
                    <a:ln>
                      <a:noFill/>
                    </a:ln>
                  </pic:spPr>
                </pic:pic>
              </a:graphicData>
            </a:graphic>
          </wp:inline>
        </w:drawing>
      </w:r>
    </w:p>
    <w:p w14:paraId="0D80AB9B" w14:textId="3BCB0850" w:rsidR="00C03E52" w:rsidRPr="00310067" w:rsidRDefault="00F25CBC" w:rsidP="008F7624">
      <w:pPr>
        <w:pStyle w:val="Kpalrs"/>
      </w:pPr>
      <w:r>
        <w:t xml:space="preserve">Figure </w:t>
      </w:r>
      <w:r w:rsidR="008F7624">
        <w:fldChar w:fldCharType="begin"/>
      </w:r>
      <w:r w:rsidR="008F7624">
        <w:instrText xml:space="preserve"> SEQ Figure \* ARABIC </w:instrText>
      </w:r>
      <w:r w:rsidR="008F7624">
        <w:fldChar w:fldCharType="separate"/>
      </w:r>
      <w:r w:rsidR="009049A9">
        <w:rPr>
          <w:noProof/>
        </w:rPr>
        <w:t>4</w:t>
      </w:r>
      <w:r w:rsidR="008F7624">
        <w:rPr>
          <w:noProof/>
        </w:rPr>
        <w:fldChar w:fldCharType="end"/>
      </w:r>
      <w:r>
        <w:t xml:space="preserve">: </w:t>
      </w:r>
      <w:r w:rsidRPr="008F7624">
        <w:rPr>
          <w:b w:val="0"/>
          <w:bCs w:val="0"/>
        </w:rPr>
        <w:t>The cost of change in perspective of time</w:t>
      </w:r>
    </w:p>
    <w:p w14:paraId="23D0C0DC" w14:textId="2709269A" w:rsidR="00567139" w:rsidRDefault="00567139" w:rsidP="00567139">
      <w:pPr>
        <w:pStyle w:val="Cmsor3"/>
      </w:pPr>
      <w:r>
        <w:lastRenderedPageBreak/>
        <w:t>Production</w:t>
      </w:r>
    </w:p>
    <w:p w14:paraId="703E8B5C" w14:textId="0F0267AF" w:rsidR="00E12EBF" w:rsidRDefault="008A0D81" w:rsidP="00CC7181">
      <w:pPr>
        <w:ind w:firstLine="425"/>
      </w:pPr>
      <w:r>
        <w:t>Production is the longest phase in the development pipeline</w:t>
      </w:r>
      <w:r w:rsidR="007613B7">
        <w:t>. This is the phase where we bring the project to life.</w:t>
      </w:r>
      <w:r w:rsidR="00DC6392">
        <w:t xml:space="preserve"> </w:t>
      </w:r>
      <w:r w:rsidR="007C2017">
        <w:t xml:space="preserve">Most of the well-known titles </w:t>
      </w:r>
      <w:r w:rsidR="00925DB8">
        <w:t xml:space="preserve">are in production phase for years. </w:t>
      </w:r>
      <w:r w:rsidR="00E12EBF">
        <w:t>In this phase</w:t>
      </w:r>
    </w:p>
    <w:p w14:paraId="6298B4A0" w14:textId="3354D1B4" w:rsidR="00E12EBF" w:rsidRDefault="00E12EBF" w:rsidP="005F56CA">
      <w:pPr>
        <w:pStyle w:val="Listaszerbekezds"/>
        <w:numPr>
          <w:ilvl w:val="0"/>
          <w:numId w:val="29"/>
        </w:numPr>
        <w:spacing w:after="0"/>
        <w:ind w:left="1139" w:hanging="357"/>
      </w:pPr>
      <w:r>
        <w:t>The level designers design the environment in a way that it perfectly fits into the gameplay</w:t>
      </w:r>
    </w:p>
    <w:p w14:paraId="57FDA94D" w14:textId="0EBA0849" w:rsidR="00E12EBF" w:rsidRDefault="003939F9" w:rsidP="005F56CA">
      <w:pPr>
        <w:pStyle w:val="Listaszerbekezds"/>
        <w:numPr>
          <w:ilvl w:val="0"/>
          <w:numId w:val="29"/>
        </w:numPr>
        <w:spacing w:after="0"/>
        <w:ind w:left="1139" w:hanging="357"/>
      </w:pPr>
      <w:r>
        <w:t xml:space="preserve">The programmers </w:t>
      </w:r>
      <w:r w:rsidR="00C65636">
        <w:t>write</w:t>
      </w:r>
      <w:r>
        <w:t xml:space="preserve"> numerous gameplay scripts, </w:t>
      </w:r>
      <w:r w:rsidR="00C65636">
        <w:t xml:space="preserve">engine extensions and </w:t>
      </w:r>
      <w:r>
        <w:t>editor scripts to help their team iterate faster</w:t>
      </w:r>
    </w:p>
    <w:p w14:paraId="11DC931E" w14:textId="1978C0D4" w:rsidR="00C65636" w:rsidRDefault="00C65636" w:rsidP="005F56CA">
      <w:pPr>
        <w:pStyle w:val="Listaszerbekezds"/>
        <w:numPr>
          <w:ilvl w:val="0"/>
          <w:numId w:val="29"/>
        </w:numPr>
        <w:spacing w:after="0"/>
        <w:ind w:left="1139" w:hanging="357"/>
      </w:pPr>
      <w:r>
        <w:t>Audio engineers record and create unique sounds for every detail in the game</w:t>
      </w:r>
    </w:p>
    <w:p w14:paraId="488A39FD" w14:textId="506FFFD9" w:rsidR="001E333C" w:rsidRDefault="001E333C" w:rsidP="005F56CA">
      <w:pPr>
        <w:pStyle w:val="Listaszerbekezds"/>
        <w:numPr>
          <w:ilvl w:val="0"/>
          <w:numId w:val="29"/>
        </w:numPr>
        <w:spacing w:after="0"/>
        <w:ind w:left="1139" w:hanging="357"/>
      </w:pPr>
      <w:r>
        <w:t xml:space="preserve">Artists are creating characters, environmental props, and unique textures </w:t>
      </w:r>
      <w:r w:rsidR="00BD338E">
        <w:t>to fit our</w:t>
      </w:r>
      <w:r>
        <w:t xml:space="preserve"> art style</w:t>
      </w:r>
    </w:p>
    <w:p w14:paraId="5E016D03" w14:textId="77777777" w:rsidR="00E34E2C" w:rsidRDefault="00E34E2C" w:rsidP="005F56CA">
      <w:pPr>
        <w:pStyle w:val="Listaszerbekezds"/>
        <w:numPr>
          <w:ilvl w:val="0"/>
          <w:numId w:val="29"/>
        </w:numPr>
        <w:spacing w:after="0"/>
        <w:ind w:left="1139" w:hanging="357"/>
      </w:pPr>
      <w:r>
        <w:t>Animators are putting life to these lifeless polygon monstrosities</w:t>
      </w:r>
    </w:p>
    <w:p w14:paraId="70184F1E" w14:textId="5221A2E3" w:rsidR="004A575C" w:rsidRDefault="00CD143B" w:rsidP="005F56CA">
      <w:pPr>
        <w:pStyle w:val="Listaszerbekezds"/>
        <w:numPr>
          <w:ilvl w:val="0"/>
          <w:numId w:val="29"/>
        </w:numPr>
        <w:ind w:left="1139" w:hanging="357"/>
      </w:pPr>
      <w:r>
        <w:t xml:space="preserve">And </w:t>
      </w:r>
      <w:r w:rsidR="000970F0">
        <w:t>finally,</w:t>
      </w:r>
      <w:r>
        <w:t xml:space="preserve"> the</w:t>
      </w:r>
      <w:r w:rsidR="00E34E2C">
        <w:t xml:space="preserve"> project lead trying to coordinate the work of all these awesome and talented people</w:t>
      </w:r>
    </w:p>
    <w:p w14:paraId="1760FE8A" w14:textId="42D9E5D2" w:rsidR="001E333C" w:rsidRDefault="004A575C" w:rsidP="00CD143B">
      <w:pPr>
        <w:ind w:firstLine="425"/>
      </w:pPr>
      <w:r>
        <w:t xml:space="preserve">and we did not </w:t>
      </w:r>
      <w:proofErr w:type="gramStart"/>
      <w:r>
        <w:t>mentioned</w:t>
      </w:r>
      <w:proofErr w:type="gramEnd"/>
      <w:r>
        <w:t xml:space="preserve"> voice actors, actors, script writers, composers</w:t>
      </w:r>
      <w:r w:rsidR="00CD143B">
        <w:t xml:space="preserve"> and more</w:t>
      </w:r>
      <w:r>
        <w:t xml:space="preserve">. As </w:t>
      </w:r>
      <w:r w:rsidR="00BD338E">
        <w:t>we</w:t>
      </w:r>
      <w:r>
        <w:t xml:space="preserve"> can see this is the most exciting and hardest part to coordinate</w:t>
      </w:r>
      <w:r w:rsidR="00CD143B">
        <w:t xml:space="preserve"> and iterate. </w:t>
      </w:r>
      <w:r w:rsidR="00B2102F">
        <w:t>It</w:t>
      </w:r>
      <w:r w:rsidR="00CD143B">
        <w:t xml:space="preserve"> is </w:t>
      </w:r>
      <w:r w:rsidR="00B2102F">
        <w:t xml:space="preserve">also </w:t>
      </w:r>
      <w:r w:rsidR="00CD143B">
        <w:t xml:space="preserve">quite common that </w:t>
      </w:r>
      <w:proofErr w:type="spellStart"/>
      <w:r w:rsidR="00CD143B">
        <w:t>months worth</w:t>
      </w:r>
      <w:proofErr w:type="spellEnd"/>
      <w:r w:rsidR="00CD143B">
        <w:t xml:space="preserve"> of works have to be </w:t>
      </w:r>
      <w:r w:rsidR="00B2102F">
        <w:t>undone</w:t>
      </w:r>
      <w:r w:rsidR="00CD143B">
        <w:t xml:space="preserve"> because </w:t>
      </w:r>
      <w:r w:rsidR="00B2102F">
        <w:t xml:space="preserve">it does not fit into the bigger picture. This is a quite frustrating </w:t>
      </w:r>
      <w:r w:rsidR="00326508" w:rsidRPr="00B2102F">
        <w:t>phenomenon</w:t>
      </w:r>
      <w:r w:rsidR="00326508">
        <w:t xml:space="preserve"> that </w:t>
      </w:r>
      <w:r w:rsidR="007333E3">
        <w:t xml:space="preserve">can deeply </w:t>
      </w:r>
      <w:r w:rsidR="00326508">
        <w:t xml:space="preserve">demoralize our team, so preventing it </w:t>
      </w:r>
      <w:r w:rsidR="007333E3">
        <w:t>with proper planning and communication is crucial.</w:t>
      </w:r>
    </w:p>
    <w:p w14:paraId="61734EC7" w14:textId="77777777" w:rsidR="006F785B" w:rsidRDefault="007333E3" w:rsidP="00CD143B">
      <w:pPr>
        <w:ind w:firstLine="425"/>
      </w:pPr>
      <w:r>
        <w:t xml:space="preserve">When the team is finished </w:t>
      </w:r>
      <w:r w:rsidR="000051F3">
        <w:t>with this phase a fully playable alpha or beta version is produced depending on the internal pipeline and testing in the large can happen. This is also a good phase for marketing because we will have plenty of nearly full done features to be shown.</w:t>
      </w:r>
      <w:r w:rsidR="00564A62">
        <w:t xml:space="preserve"> </w:t>
      </w:r>
    </w:p>
    <w:p w14:paraId="7BC199F9" w14:textId="3FCDDB14" w:rsidR="007333E3" w:rsidRDefault="006F785B" w:rsidP="00CD143B">
      <w:pPr>
        <w:ind w:firstLine="425"/>
      </w:pPr>
      <w:r>
        <w:t xml:space="preserve">From an optimization point of view, this is the phase where we usually trying to set up a more </w:t>
      </w:r>
      <w:r w:rsidR="00CF5AF1">
        <w:t>precise</w:t>
      </w:r>
      <w:r>
        <w:t xml:space="preserve"> hardware requirement for PCs, and mobiles. We have a playable alpha or beta version so we can measure the game’s performance on different hardware. </w:t>
      </w:r>
      <w:r w:rsidR="00CF5AF1">
        <w:t xml:space="preserve">We can also collect information from alpha/beta testers </w:t>
      </w:r>
      <w:r w:rsidR="00EB5D68">
        <w:t>about the</w:t>
      </w:r>
      <w:r w:rsidR="00CF5AF1">
        <w:t xml:space="preserve"> game’s performance</w:t>
      </w:r>
      <w:r w:rsidR="00EB5D68">
        <w:t>.</w:t>
      </w:r>
      <w:r w:rsidR="00CF5AF1">
        <w:t xml:space="preserve"> On th</w:t>
      </w:r>
      <w:r w:rsidR="0019227B">
        <w:t>is</w:t>
      </w:r>
      <w:r w:rsidR="00CF5AF1">
        <w:t xml:space="preserve"> collected information</w:t>
      </w:r>
      <w:r w:rsidR="0019227B">
        <w:t xml:space="preserve"> we will then define new optimization goals and</w:t>
      </w:r>
      <w:r w:rsidR="00CF5AF1">
        <w:t xml:space="preserve"> later </w:t>
      </w:r>
      <w:r w:rsidR="002C4550">
        <w:t>usually in</w:t>
      </w:r>
      <w:r w:rsidR="00CF5AF1">
        <w:t xml:space="preserve"> the post-production </w:t>
      </w:r>
      <w:r w:rsidR="00F7213A">
        <w:t xml:space="preserve">phase </w:t>
      </w:r>
      <w:r w:rsidR="00232DCC">
        <w:t>we will then define the exact minimum/recommended hardware</w:t>
      </w:r>
      <w:r w:rsidR="002C4550">
        <w:t xml:space="preserve"> requirements</w:t>
      </w:r>
      <w:r w:rsidR="00232DCC">
        <w:t>.</w:t>
      </w:r>
    </w:p>
    <w:p w14:paraId="0E4DA3A9" w14:textId="538C4EA7" w:rsidR="00567139" w:rsidRDefault="00567139" w:rsidP="00567139"/>
    <w:p w14:paraId="48B248B7" w14:textId="0259C18B" w:rsidR="00567139" w:rsidRPr="00567139" w:rsidRDefault="00567139" w:rsidP="00567139">
      <w:pPr>
        <w:pStyle w:val="Cmsor3"/>
      </w:pPr>
      <w:r>
        <w:lastRenderedPageBreak/>
        <w:t>Post-production</w:t>
      </w:r>
    </w:p>
    <w:p w14:paraId="6BD25EC6" w14:textId="76EB899F" w:rsidR="00A63187" w:rsidRDefault="00F35172" w:rsidP="00CC330A">
      <w:pPr>
        <w:spacing w:before="200"/>
        <w:ind w:firstLine="425"/>
      </w:pPr>
      <w:r>
        <w:t xml:space="preserve">In this </w:t>
      </w:r>
      <w:r w:rsidR="00435465">
        <w:t>four-phase</w:t>
      </w:r>
      <w:r>
        <w:t xml:space="preserve"> development pipeline </w:t>
      </w:r>
      <w:r w:rsidR="00841E25">
        <w:t xml:space="preserve">post-production </w:t>
      </w:r>
      <w:r>
        <w:t>contains both just before launch and after launch</w:t>
      </w:r>
      <w:r w:rsidR="00841E25">
        <w:t xml:space="preserve"> post-production</w:t>
      </w:r>
      <w:r w:rsidR="003A4838">
        <w:t>.</w:t>
      </w:r>
      <w:r w:rsidR="00CE46CA">
        <w:t xml:space="preserve"> </w:t>
      </w:r>
    </w:p>
    <w:p w14:paraId="177F4FBA" w14:textId="77777777" w:rsidR="001070F7" w:rsidRDefault="001070F7" w:rsidP="001070F7">
      <w:pPr>
        <w:pStyle w:val="Kp"/>
      </w:pPr>
      <w:r>
        <w:rPr>
          <w:noProof/>
        </w:rPr>
        <w:drawing>
          <wp:inline distT="0" distB="0" distL="0" distR="0" wp14:anchorId="05BD742F" wp14:editId="73837E53">
            <wp:extent cx="4691598" cy="3891643"/>
            <wp:effectExtent l="0" t="0" r="0" b="0"/>
            <wp:docPr id="7" name="Kép 7" descr="The 7 stages of video gam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7 stages of video game develop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0801" cy="4048586"/>
                    </a:xfrm>
                    <a:prstGeom prst="rect">
                      <a:avLst/>
                    </a:prstGeom>
                    <a:noFill/>
                    <a:ln>
                      <a:noFill/>
                    </a:ln>
                  </pic:spPr>
                </pic:pic>
              </a:graphicData>
            </a:graphic>
          </wp:inline>
        </w:drawing>
      </w:r>
    </w:p>
    <w:p w14:paraId="7C350FBE" w14:textId="4436E6A1" w:rsidR="001070F7" w:rsidRPr="001070F7" w:rsidRDefault="001070F7" w:rsidP="008F7624">
      <w:pPr>
        <w:pStyle w:val="Kpalrs"/>
      </w:pPr>
      <w:r>
        <w:t xml:space="preserve">Figure </w:t>
      </w:r>
      <w:r w:rsidR="008F7624">
        <w:fldChar w:fldCharType="begin"/>
      </w:r>
      <w:r w:rsidR="008F7624">
        <w:instrText xml:space="preserve"> SEQ Figure \* ARABIC </w:instrText>
      </w:r>
      <w:r w:rsidR="008F7624">
        <w:fldChar w:fldCharType="separate"/>
      </w:r>
      <w:r w:rsidR="009049A9">
        <w:rPr>
          <w:noProof/>
        </w:rPr>
        <w:t>5</w:t>
      </w:r>
      <w:r w:rsidR="008F7624">
        <w:rPr>
          <w:noProof/>
        </w:rPr>
        <w:fldChar w:fldCharType="end"/>
      </w:r>
      <w:r>
        <w:t xml:space="preserve">: </w:t>
      </w:r>
      <w:r w:rsidRPr="008F7624">
        <w:rPr>
          <w:b w:val="0"/>
          <w:bCs w:val="0"/>
        </w:rPr>
        <w:t>A se</w:t>
      </w:r>
      <w:r w:rsidR="00435465" w:rsidRPr="008F7624">
        <w:rPr>
          <w:b w:val="0"/>
          <w:bCs w:val="0"/>
        </w:rPr>
        <w:t xml:space="preserve">ven-phase </w:t>
      </w:r>
      <w:r w:rsidR="00286B49" w:rsidRPr="008F7624">
        <w:rPr>
          <w:b w:val="0"/>
          <w:bCs w:val="0"/>
        </w:rPr>
        <w:t xml:space="preserve">game </w:t>
      </w:r>
      <w:r w:rsidR="00435465" w:rsidRPr="008F7624">
        <w:rPr>
          <w:b w:val="0"/>
          <w:bCs w:val="0"/>
        </w:rPr>
        <w:t>development pipeline</w:t>
      </w:r>
      <w:r w:rsidR="00CE7C79" w:rsidRPr="008F7624">
        <w:rPr>
          <w:b w:val="0"/>
          <w:bCs w:val="0"/>
        </w:rPr>
        <w:t xml:space="preserve"> </w:t>
      </w:r>
      <w:r w:rsidR="007F450A" w:rsidRPr="008F7624">
        <w:rPr>
          <w:b w:val="0"/>
          <w:bCs w:val="0"/>
        </w:rPr>
        <w:fldChar w:fldCharType="begin"/>
      </w:r>
      <w:r w:rsidR="007F450A" w:rsidRPr="008F7624">
        <w:rPr>
          <w:b w:val="0"/>
          <w:bCs w:val="0"/>
        </w:rPr>
        <w:instrText xml:space="preserve"> REF _Ref55770603 \r \h </w:instrText>
      </w:r>
      <w:r w:rsidR="009355DE" w:rsidRPr="008F7624">
        <w:rPr>
          <w:b w:val="0"/>
          <w:bCs w:val="0"/>
        </w:rPr>
        <w:instrText xml:space="preserve"> \* MERGEFORMAT </w:instrText>
      </w:r>
      <w:r w:rsidR="007F450A" w:rsidRPr="008F7624">
        <w:rPr>
          <w:b w:val="0"/>
          <w:bCs w:val="0"/>
        </w:rPr>
      </w:r>
      <w:r w:rsidR="007F450A" w:rsidRPr="008F7624">
        <w:rPr>
          <w:b w:val="0"/>
          <w:bCs w:val="0"/>
        </w:rPr>
        <w:fldChar w:fldCharType="separate"/>
      </w:r>
      <w:r w:rsidR="002D69B9">
        <w:rPr>
          <w:b w:val="0"/>
          <w:bCs w:val="0"/>
        </w:rPr>
        <w:t>[4]</w:t>
      </w:r>
      <w:r w:rsidR="007F450A" w:rsidRPr="008F7624">
        <w:rPr>
          <w:b w:val="0"/>
          <w:bCs w:val="0"/>
        </w:rPr>
        <w:fldChar w:fldCharType="end"/>
      </w:r>
    </w:p>
    <w:p w14:paraId="0C6EF79F" w14:textId="60C821EB" w:rsidR="005F56CA" w:rsidRDefault="00B3629D" w:rsidP="0042097F">
      <w:pPr>
        <w:spacing w:before="200" w:after="0"/>
        <w:ind w:firstLine="425"/>
      </w:pPr>
      <w:r>
        <w:t>Here</w:t>
      </w:r>
      <w:r w:rsidR="00CE46CA">
        <w:t xml:space="preserve"> any type of</w:t>
      </w:r>
      <w:r>
        <w:t xml:space="preserve"> big</w:t>
      </w:r>
      <w:r w:rsidR="00CE46CA">
        <w:t xml:space="preserve"> change is discouraged</w:t>
      </w:r>
      <w:r w:rsidR="0042097F">
        <w:t>,</w:t>
      </w:r>
      <w:r w:rsidR="00CE46CA">
        <w:t xml:space="preserve"> highly not recommended</w:t>
      </w:r>
      <w:r w:rsidR="0042097F">
        <w:t xml:space="preserve"> and usually a sign of a disaster</w:t>
      </w:r>
      <w:r w:rsidR="00CE46CA">
        <w:t>.</w:t>
      </w:r>
      <w:r w:rsidR="0042097F">
        <w:t xml:space="preserve"> The first</w:t>
      </w:r>
      <w:r w:rsidR="00EF3104">
        <w:t xml:space="preserve"> half of this</w:t>
      </w:r>
      <w:r w:rsidR="005F56CA">
        <w:t xml:space="preserve"> phase </w:t>
      </w:r>
      <w:r>
        <w:t>is</w:t>
      </w:r>
      <w:r w:rsidR="0042097F">
        <w:t xml:space="preserve"> about</w:t>
      </w:r>
      <w:r w:rsidR="005F56CA">
        <w:t xml:space="preserve"> applying the final touches to our game</w:t>
      </w:r>
      <w:r>
        <w:t xml:space="preserve"> </w:t>
      </w:r>
      <w:r w:rsidR="00862085">
        <w:t>before launch</w:t>
      </w:r>
      <w:r w:rsidR="005F56CA">
        <w:t>.</w:t>
      </w:r>
      <w:r>
        <w:t xml:space="preserve"> At this stage</w:t>
      </w:r>
    </w:p>
    <w:p w14:paraId="353BA6D0" w14:textId="54DD397E" w:rsidR="006C511F" w:rsidRDefault="005F56CA" w:rsidP="006C511F">
      <w:pPr>
        <w:pStyle w:val="Listaszerbekezds"/>
        <w:numPr>
          <w:ilvl w:val="0"/>
          <w:numId w:val="30"/>
        </w:numPr>
        <w:spacing w:before="120" w:after="0"/>
        <w:ind w:left="1139" w:hanging="357"/>
      </w:pPr>
      <w:r>
        <w:t>The marketing team is working hard to market our game</w:t>
      </w:r>
    </w:p>
    <w:p w14:paraId="2C9BDF6E" w14:textId="1546F58F" w:rsidR="00C7215E" w:rsidRDefault="00EF3104" w:rsidP="006B5FCF">
      <w:pPr>
        <w:pStyle w:val="Listaszerbekezds"/>
        <w:numPr>
          <w:ilvl w:val="0"/>
          <w:numId w:val="30"/>
        </w:numPr>
        <w:spacing w:before="120" w:after="0"/>
        <w:ind w:left="1139" w:hanging="357"/>
      </w:pPr>
      <w:r>
        <w:t>Some of the team members are</w:t>
      </w:r>
      <w:r w:rsidR="00C7215E">
        <w:t xml:space="preserve"> adding </w:t>
      </w:r>
      <w:r w:rsidR="006C511F">
        <w:t xml:space="preserve">small </w:t>
      </w:r>
      <w:r w:rsidR="00C7215E">
        <w:t>requested features</w:t>
      </w:r>
      <w:r w:rsidR="00862085">
        <w:t xml:space="preserve"> (usually QoL</w:t>
      </w:r>
      <w:r w:rsidR="00862085">
        <w:rPr>
          <w:rStyle w:val="Lbjegyzet-hivatkozs"/>
        </w:rPr>
        <w:footnoteReference w:id="12"/>
      </w:r>
      <w:r w:rsidR="00862085">
        <w:t xml:space="preserve">) </w:t>
      </w:r>
      <w:r w:rsidR="00C7215E">
        <w:t>that came up while beta testing</w:t>
      </w:r>
    </w:p>
    <w:p w14:paraId="50CC8133" w14:textId="19A1E489" w:rsidR="006C511F" w:rsidRDefault="006C511F" w:rsidP="006B5FCF">
      <w:pPr>
        <w:pStyle w:val="Listaszerbekezds"/>
        <w:numPr>
          <w:ilvl w:val="0"/>
          <w:numId w:val="30"/>
        </w:numPr>
        <w:spacing w:before="120" w:after="0"/>
        <w:ind w:left="1139" w:hanging="357"/>
      </w:pPr>
      <w:r>
        <w:t>Some of the</w:t>
      </w:r>
      <w:r w:rsidR="00827F58">
        <w:t xml:space="preserve">m </w:t>
      </w:r>
      <w:r>
        <w:t xml:space="preserve">are optimizing different parts of the </w:t>
      </w:r>
      <w:r w:rsidR="00827F58">
        <w:t>game for smoother gameplay experiences</w:t>
      </w:r>
    </w:p>
    <w:p w14:paraId="76236074" w14:textId="40BA47A4" w:rsidR="00EF3104" w:rsidRDefault="00EF3104" w:rsidP="006B5FCF">
      <w:pPr>
        <w:pStyle w:val="Listaszerbekezds"/>
        <w:numPr>
          <w:ilvl w:val="0"/>
          <w:numId w:val="30"/>
        </w:numPr>
        <w:spacing w:before="120" w:after="0"/>
      </w:pPr>
      <w:r>
        <w:t>But most of the</w:t>
      </w:r>
      <w:r w:rsidR="00774CAE">
        <w:t xml:space="preserve"> development</w:t>
      </w:r>
      <w:r>
        <w:t xml:space="preserve"> time is </w:t>
      </w:r>
      <w:r w:rsidR="004372CC">
        <w:t xml:space="preserve">mainly </w:t>
      </w:r>
      <w:r>
        <w:t>spent on bug fixing</w:t>
      </w:r>
    </w:p>
    <w:p w14:paraId="2FD92FD3" w14:textId="4FB8D6FE" w:rsidR="00EF3104" w:rsidRDefault="006B5FCF" w:rsidP="00FF490B">
      <w:pPr>
        <w:spacing w:before="200" w:after="0"/>
        <w:ind w:firstLine="425"/>
      </w:pPr>
      <w:r>
        <w:lastRenderedPageBreak/>
        <w:t xml:space="preserve">After the game is launched post-production </w:t>
      </w:r>
      <w:r w:rsidR="00A308E5">
        <w:t>should</w:t>
      </w:r>
      <w:r>
        <w:t xml:space="preserve"> still go on</w:t>
      </w:r>
      <w:r w:rsidR="00B3629D">
        <w:t xml:space="preserve"> because </w:t>
      </w:r>
    </w:p>
    <w:p w14:paraId="70A71776" w14:textId="28A6686D" w:rsidR="0094234F" w:rsidRDefault="0094234F" w:rsidP="00AF6099">
      <w:pPr>
        <w:pStyle w:val="Listaszerbekezds"/>
        <w:numPr>
          <w:ilvl w:val="0"/>
          <w:numId w:val="31"/>
        </w:numPr>
        <w:spacing w:before="120" w:after="0"/>
        <w:ind w:left="1139" w:hanging="357"/>
      </w:pPr>
      <w:r>
        <w:t>The game might need emergency patches (fails to launch, game breaking bugs etc.)</w:t>
      </w:r>
    </w:p>
    <w:p w14:paraId="34BB5D42" w14:textId="57A6D4B1" w:rsidR="006B5FCF" w:rsidRDefault="006B5FCF" w:rsidP="00AF6099">
      <w:pPr>
        <w:pStyle w:val="Listaszerbekezds"/>
        <w:numPr>
          <w:ilvl w:val="0"/>
          <w:numId w:val="31"/>
        </w:numPr>
        <w:spacing w:before="120" w:after="0"/>
        <w:ind w:left="1139" w:hanging="357"/>
      </w:pPr>
      <w:r>
        <w:t xml:space="preserve">The game needs patches that apply balance and </w:t>
      </w:r>
      <w:r w:rsidR="007B121A">
        <w:t xml:space="preserve">general </w:t>
      </w:r>
      <w:r>
        <w:t xml:space="preserve">bug </w:t>
      </w:r>
      <w:r w:rsidR="007B121A">
        <w:t>fixing</w:t>
      </w:r>
    </w:p>
    <w:p w14:paraId="4AC20F2A" w14:textId="2B136A31" w:rsidR="006B5FCF" w:rsidRDefault="007B121A" w:rsidP="00AF6099">
      <w:pPr>
        <w:pStyle w:val="Listaszerbekezds"/>
        <w:numPr>
          <w:ilvl w:val="0"/>
          <w:numId w:val="31"/>
        </w:numPr>
        <w:spacing w:before="120" w:after="0"/>
        <w:ind w:left="1139" w:hanging="357"/>
      </w:pPr>
      <w:r>
        <w:t>The</w:t>
      </w:r>
      <w:r w:rsidR="00CF2CA5">
        <w:t xml:space="preserve"> game might </w:t>
      </w:r>
      <w:r w:rsidR="0094234F">
        <w:t xml:space="preserve">even </w:t>
      </w:r>
      <w:r w:rsidR="00CF2CA5">
        <w:t xml:space="preserve">get </w:t>
      </w:r>
      <w:r w:rsidR="00CE46CA">
        <w:t>new content</w:t>
      </w:r>
      <w:r w:rsidR="0094234F">
        <w:t>s</w:t>
      </w:r>
    </w:p>
    <w:p w14:paraId="0EA0C4F9" w14:textId="2EC76F10" w:rsidR="0094234F" w:rsidRDefault="0094234F" w:rsidP="0094234F">
      <w:pPr>
        <w:spacing w:before="200" w:after="0"/>
        <w:ind w:firstLine="425"/>
      </w:pPr>
      <w:r>
        <w:t xml:space="preserve">In some </w:t>
      </w:r>
      <w:r w:rsidR="00647975">
        <w:t>cases,</w:t>
      </w:r>
      <w:r>
        <w:t xml:space="preserve"> post-production is a </w:t>
      </w:r>
      <w:r w:rsidR="006758E0">
        <w:t>“</w:t>
      </w:r>
      <w:r>
        <w:t>never-ending</w:t>
      </w:r>
      <w:r w:rsidR="006758E0">
        <w:t>”</w:t>
      </w:r>
      <w:r>
        <w:t xml:space="preserve"> process. E.g. in an MMORPG</w:t>
      </w:r>
      <w:r w:rsidR="00647975">
        <w:rPr>
          <w:rStyle w:val="Lbjegyzet-hivatkozs"/>
        </w:rPr>
        <w:footnoteReference w:id="13"/>
      </w:r>
      <w:r w:rsidR="00D426AA">
        <w:t xml:space="preserve"> after launch the core game will be in post-production till the servers </w:t>
      </w:r>
      <w:r w:rsidR="00146891">
        <w:t xml:space="preserve">finally </w:t>
      </w:r>
      <w:r w:rsidR="00D426AA">
        <w:t xml:space="preserve">get shutdown. </w:t>
      </w:r>
      <w:r w:rsidR="005C432B">
        <w:t>An MMORPG</w:t>
      </w:r>
      <w:r w:rsidR="00D426AA">
        <w:t xml:space="preserve"> needs </w:t>
      </w:r>
      <w:r w:rsidR="00A308E5" w:rsidRPr="00A308E5">
        <w:t>continuous</w:t>
      </w:r>
      <w:r w:rsidR="00A308E5">
        <w:t xml:space="preserve"> </w:t>
      </w:r>
      <w:r w:rsidR="00D426AA">
        <w:t>support</w:t>
      </w:r>
      <w:r w:rsidR="00A308E5">
        <w:t xml:space="preserve"> for accounts, moderation</w:t>
      </w:r>
      <w:r w:rsidR="005C432B">
        <w:t>, in-game bugs</w:t>
      </w:r>
      <w:r w:rsidR="00A308E5">
        <w:t xml:space="preserve"> and more.</w:t>
      </w:r>
      <w:r w:rsidR="00D426AA">
        <w:t xml:space="preserve"> </w:t>
      </w:r>
      <w:r w:rsidR="00A308E5">
        <w:t>T</w:t>
      </w:r>
      <w:r w:rsidR="00D426AA">
        <w:t xml:space="preserve">he developers </w:t>
      </w:r>
      <w:r w:rsidR="00A308E5">
        <w:t xml:space="preserve">also </w:t>
      </w:r>
      <w:r w:rsidR="00D426AA">
        <w:t xml:space="preserve">work actively to make the servers </w:t>
      </w:r>
      <w:r w:rsidR="00A308E5">
        <w:t xml:space="preserve">feel </w:t>
      </w:r>
      <w:r w:rsidR="00D426AA">
        <w:t>like a living world</w:t>
      </w:r>
      <w:r w:rsidR="00174BB7">
        <w:t xml:space="preserve"> by adding seasonal events, small content patches and more</w:t>
      </w:r>
      <w:r w:rsidR="00A308E5">
        <w:t>.</w:t>
      </w:r>
    </w:p>
    <w:p w14:paraId="163F6DED" w14:textId="5ADE8815" w:rsidR="005C432B" w:rsidRDefault="005C432B" w:rsidP="0094234F">
      <w:pPr>
        <w:spacing w:before="200" w:after="0"/>
        <w:ind w:firstLine="425"/>
      </w:pPr>
      <w:r>
        <w:t xml:space="preserve">From an optimization point of view, we should have only minor optimization </w:t>
      </w:r>
      <w:r w:rsidR="00E855DB">
        <w:t>goals</w:t>
      </w:r>
      <w:r>
        <w:t xml:space="preserve">. </w:t>
      </w:r>
      <w:r w:rsidR="00DF123C">
        <w:t>However,</w:t>
      </w:r>
      <w:r>
        <w:t xml:space="preserve"> this is the phase where we should define </w:t>
      </w:r>
      <w:r w:rsidR="00DF123C">
        <w:t xml:space="preserve">precisely </w:t>
      </w:r>
      <w:r>
        <w:t>the minimum/recommended hardware requirement</w:t>
      </w:r>
      <w:r w:rsidR="00DF123C">
        <w:t>s</w:t>
      </w:r>
      <w:r w:rsidR="00C57151">
        <w:t xml:space="preserve"> that will be printed on the </w:t>
      </w:r>
      <w:r w:rsidR="00AC19E3">
        <w:t>“</w:t>
      </w:r>
      <w:r w:rsidR="00C57151">
        <w:t>boxes</w:t>
      </w:r>
      <w:r w:rsidR="00AC19E3">
        <w:t>”</w:t>
      </w:r>
      <w:r w:rsidR="00C57151">
        <w:t>.</w:t>
      </w:r>
    </w:p>
    <w:p w14:paraId="52E6811C" w14:textId="247C84EE" w:rsidR="00F45180" w:rsidRDefault="0072408F" w:rsidP="00700E3A">
      <w:pPr>
        <w:pStyle w:val="Cmsor1"/>
      </w:pPr>
      <w:bookmarkStart w:id="4" w:name="_Toc332797403"/>
      <w:bookmarkStart w:id="5" w:name="_Toc332798851"/>
      <w:r>
        <w:lastRenderedPageBreak/>
        <w:t>Unity</w:t>
      </w:r>
    </w:p>
    <w:p w14:paraId="58045BFA" w14:textId="01083454" w:rsidR="0072408F" w:rsidRDefault="0072408F" w:rsidP="0072408F">
      <w:pPr>
        <w:pStyle w:val="Cmsor2"/>
      </w:pPr>
      <w:r>
        <w:t>About Unity</w:t>
      </w:r>
    </w:p>
    <w:p w14:paraId="32CC186A" w14:textId="4E34DB78" w:rsidR="0072408F" w:rsidRDefault="00F16751" w:rsidP="0072408F">
      <w:pPr>
        <w:ind w:firstLine="425"/>
      </w:pPr>
      <w:r>
        <w:t>Unity is a popular real-time development platform</w:t>
      </w:r>
      <w:r w:rsidR="002D0CA6">
        <w:t xml:space="preserve"> developed and maintained by Unity Technologies. It is mainly used for game development but in the past three years </w:t>
      </w:r>
      <w:r w:rsidR="00010728">
        <w:t>the industrial area showed serious interests towards it as well.</w:t>
      </w:r>
      <w:r w:rsidR="00CF5B64">
        <w:t xml:space="preserve"> The real success of Unity is in its portability</w:t>
      </w:r>
      <w:r w:rsidR="00B771F4">
        <w:t xml:space="preserve">, ease of use and the </w:t>
      </w:r>
      <w:r w:rsidR="00964A8C">
        <w:t xml:space="preserve">vast </w:t>
      </w:r>
      <w:proofErr w:type="gramStart"/>
      <w:r w:rsidR="00964A8C">
        <w:t>amount</w:t>
      </w:r>
      <w:proofErr w:type="gramEnd"/>
      <w:r w:rsidR="00964A8C">
        <w:t xml:space="preserve"> of tutorials and education materials made by its community</w:t>
      </w:r>
      <w:r w:rsidR="00B771F4">
        <w:t>.</w:t>
      </w:r>
      <w:r w:rsidR="001A0CAC">
        <w:t xml:space="preserve"> In 2019 53% of the top 1,000 grossing mobile games </w:t>
      </w:r>
      <w:r w:rsidR="004A4732">
        <w:t>and in overall 50% of all games were powered by Unity.</w:t>
      </w:r>
    </w:p>
    <w:p w14:paraId="02F794C4" w14:textId="77777777" w:rsidR="00DA17B2" w:rsidRDefault="00DA17B2" w:rsidP="00DA17B2">
      <w:pPr>
        <w:pStyle w:val="Kp"/>
      </w:pPr>
      <w:r>
        <w:rPr>
          <w:noProof/>
        </w:rPr>
        <w:drawing>
          <wp:inline distT="0" distB="0" distL="0" distR="0" wp14:anchorId="6812EF6D" wp14:editId="47BFEE48">
            <wp:extent cx="5243945" cy="1702556"/>
            <wp:effectExtent l="0" t="0" r="381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43945" cy="1702556"/>
                    </a:xfrm>
                    <a:prstGeom prst="rect">
                      <a:avLst/>
                    </a:prstGeom>
                  </pic:spPr>
                </pic:pic>
              </a:graphicData>
            </a:graphic>
          </wp:inline>
        </w:drawing>
      </w:r>
    </w:p>
    <w:p w14:paraId="08CF2B28" w14:textId="6A742B4E" w:rsidR="008F475F" w:rsidRPr="001A163D" w:rsidRDefault="00DA17B2" w:rsidP="008F7624">
      <w:pPr>
        <w:pStyle w:val="Kpalrs"/>
        <w:rPr>
          <w:b w:val="0"/>
          <w:bCs w:val="0"/>
        </w:rPr>
      </w:pPr>
      <w:r>
        <w:t xml:space="preserve">Figure </w:t>
      </w:r>
      <w:r w:rsidR="008F7624">
        <w:fldChar w:fldCharType="begin"/>
      </w:r>
      <w:r w:rsidR="008F7624">
        <w:instrText xml:space="preserve"> SEQ Figure \* ARABIC </w:instrText>
      </w:r>
      <w:r w:rsidR="008F7624">
        <w:fldChar w:fldCharType="separate"/>
      </w:r>
      <w:r w:rsidR="009049A9">
        <w:rPr>
          <w:noProof/>
        </w:rPr>
        <w:t>6</w:t>
      </w:r>
      <w:r w:rsidR="008F7624">
        <w:rPr>
          <w:noProof/>
        </w:rPr>
        <w:fldChar w:fldCharType="end"/>
      </w:r>
      <w:r>
        <w:t xml:space="preserve">: </w:t>
      </w:r>
      <w:r w:rsidRPr="001A163D">
        <w:rPr>
          <w:b w:val="0"/>
          <w:bCs w:val="0"/>
        </w:rPr>
        <w:t>The supported platforms of Unity 2020</w:t>
      </w:r>
      <w:r w:rsidR="001C5ADE" w:rsidRPr="001A163D">
        <w:rPr>
          <w:b w:val="0"/>
          <w:bCs w:val="0"/>
        </w:rPr>
        <w:t>.</w:t>
      </w:r>
      <w:r w:rsidR="006E064A" w:rsidRPr="001A163D">
        <w:rPr>
          <w:b w:val="0"/>
          <w:bCs w:val="0"/>
        </w:rPr>
        <w:t xml:space="preserve"> </w:t>
      </w:r>
      <w:r w:rsidR="001C5ADE" w:rsidRPr="001A163D">
        <w:rPr>
          <w:b w:val="0"/>
          <w:bCs w:val="0"/>
        </w:rPr>
        <w:t>E</w:t>
      </w:r>
      <w:r w:rsidR="006E064A" w:rsidRPr="001A163D">
        <w:rPr>
          <w:b w:val="0"/>
          <w:bCs w:val="0"/>
        </w:rPr>
        <w:t xml:space="preserve">ven though the </w:t>
      </w:r>
      <w:r w:rsidR="00044188" w:rsidRPr="001A163D">
        <w:rPr>
          <w:b w:val="0"/>
          <w:bCs w:val="0"/>
        </w:rPr>
        <w:t>next-</w:t>
      </w:r>
      <w:r w:rsidR="006E064A" w:rsidRPr="001A163D">
        <w:rPr>
          <w:b w:val="0"/>
          <w:bCs w:val="0"/>
        </w:rPr>
        <w:t xml:space="preserve">generation consoles are not yet released to the public Unity is </w:t>
      </w:r>
      <w:r w:rsidR="001C5ADE" w:rsidRPr="001A163D">
        <w:rPr>
          <w:b w:val="0"/>
          <w:bCs w:val="0"/>
        </w:rPr>
        <w:t xml:space="preserve">already </w:t>
      </w:r>
      <w:r w:rsidR="006E064A" w:rsidRPr="001A163D">
        <w:rPr>
          <w:b w:val="0"/>
          <w:bCs w:val="0"/>
        </w:rPr>
        <w:t xml:space="preserve">supporting </w:t>
      </w:r>
      <w:r w:rsidR="001C5ADE" w:rsidRPr="001A163D">
        <w:rPr>
          <w:b w:val="0"/>
          <w:bCs w:val="0"/>
        </w:rPr>
        <w:t>them</w:t>
      </w:r>
      <w:r w:rsidR="005739C4" w:rsidRPr="001A163D">
        <w:rPr>
          <w:b w:val="0"/>
          <w:bCs w:val="0"/>
        </w:rPr>
        <w:t>.</w:t>
      </w:r>
      <w:r w:rsidR="00CE7C79" w:rsidRPr="001A163D">
        <w:rPr>
          <w:b w:val="0"/>
          <w:bCs w:val="0"/>
        </w:rPr>
        <w:t xml:space="preserve"> </w:t>
      </w:r>
      <w:r w:rsidR="00995618" w:rsidRPr="001A163D">
        <w:rPr>
          <w:b w:val="0"/>
          <w:bCs w:val="0"/>
        </w:rPr>
        <w:fldChar w:fldCharType="begin"/>
      </w:r>
      <w:r w:rsidR="00995618" w:rsidRPr="001A163D">
        <w:rPr>
          <w:b w:val="0"/>
          <w:bCs w:val="0"/>
        </w:rPr>
        <w:instrText xml:space="preserve"> REF _Ref55935545 \r \h </w:instrText>
      </w:r>
      <w:r w:rsidR="00CE7C79" w:rsidRPr="001A163D">
        <w:rPr>
          <w:b w:val="0"/>
          <w:bCs w:val="0"/>
        </w:rPr>
        <w:instrText xml:space="preserve"> \* MERGEFORMAT </w:instrText>
      </w:r>
      <w:r w:rsidR="00995618" w:rsidRPr="001A163D">
        <w:rPr>
          <w:b w:val="0"/>
          <w:bCs w:val="0"/>
        </w:rPr>
      </w:r>
      <w:r w:rsidR="00995618" w:rsidRPr="001A163D">
        <w:rPr>
          <w:b w:val="0"/>
          <w:bCs w:val="0"/>
        </w:rPr>
        <w:fldChar w:fldCharType="separate"/>
      </w:r>
      <w:r w:rsidR="002D69B9">
        <w:rPr>
          <w:b w:val="0"/>
          <w:bCs w:val="0"/>
        </w:rPr>
        <w:t>[5]</w:t>
      </w:r>
      <w:r w:rsidR="00995618" w:rsidRPr="001A163D">
        <w:rPr>
          <w:b w:val="0"/>
          <w:bCs w:val="0"/>
        </w:rPr>
        <w:fldChar w:fldCharType="end"/>
      </w:r>
    </w:p>
    <w:p w14:paraId="6C4F02C8" w14:textId="77777777" w:rsidR="00A5440A" w:rsidRDefault="003255FC" w:rsidP="00A5440A">
      <w:pPr>
        <w:pStyle w:val="Kp"/>
      </w:pPr>
      <w:r>
        <w:rPr>
          <w:noProof/>
        </w:rPr>
        <w:drawing>
          <wp:inline distT="0" distB="0" distL="0" distR="0" wp14:anchorId="295AD5A1" wp14:editId="3DDC833B">
            <wp:extent cx="5209309" cy="182117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09309" cy="1821175"/>
                    </a:xfrm>
                    <a:prstGeom prst="rect">
                      <a:avLst/>
                    </a:prstGeom>
                  </pic:spPr>
                </pic:pic>
              </a:graphicData>
            </a:graphic>
          </wp:inline>
        </w:drawing>
      </w:r>
    </w:p>
    <w:p w14:paraId="7C941705" w14:textId="6BCF2F10" w:rsidR="003E2ACC" w:rsidRPr="009355DE" w:rsidRDefault="00A5440A" w:rsidP="008F7624">
      <w:pPr>
        <w:pStyle w:val="Kpalrs"/>
      </w:pPr>
      <w:r>
        <w:t xml:space="preserve">Figure </w:t>
      </w:r>
      <w:r w:rsidR="008F7624">
        <w:fldChar w:fldCharType="begin"/>
      </w:r>
      <w:r w:rsidR="008F7624">
        <w:instrText xml:space="preserve"> SEQ Figure \* ARABIC </w:instrText>
      </w:r>
      <w:r w:rsidR="008F7624">
        <w:fldChar w:fldCharType="separate"/>
      </w:r>
      <w:r w:rsidR="009049A9">
        <w:rPr>
          <w:noProof/>
        </w:rPr>
        <w:t>7</w:t>
      </w:r>
      <w:r w:rsidR="008F7624">
        <w:rPr>
          <w:noProof/>
        </w:rPr>
        <w:fldChar w:fldCharType="end"/>
      </w:r>
      <w:r>
        <w:t xml:space="preserve">: </w:t>
      </w:r>
      <w:r w:rsidRPr="001A163D">
        <w:rPr>
          <w:b w:val="0"/>
          <w:bCs w:val="0"/>
        </w:rPr>
        <w:t>Some of the well-known titles made with Unity</w:t>
      </w:r>
    </w:p>
    <w:p w14:paraId="745F23EC" w14:textId="0310E023" w:rsidR="00B61BE9" w:rsidRPr="00300504" w:rsidRDefault="000F7538" w:rsidP="00181222">
      <w:pPr>
        <w:ind w:firstLine="425"/>
      </w:pPr>
      <w:r>
        <w:t>It is a common practice that a game engine specializes for a genre</w:t>
      </w:r>
      <w:r w:rsidR="005A623D">
        <w:t>(s)</w:t>
      </w:r>
      <w:r w:rsidR="00BE4372">
        <w:t xml:space="preserve">. E.g.  </w:t>
      </w:r>
      <w:proofErr w:type="spellStart"/>
      <w:r w:rsidR="00E62E93">
        <w:t>HeroEngine</w:t>
      </w:r>
      <w:proofErr w:type="spellEnd"/>
      <w:r w:rsidR="00E62E93">
        <w:t xml:space="preserve"> specializes for MMORPGs and RPGs, CryEngine</w:t>
      </w:r>
      <w:r w:rsidR="00181222">
        <w:t xml:space="preserve"> and Frostbite</w:t>
      </w:r>
      <w:r w:rsidR="00E62E93">
        <w:t xml:space="preserve"> </w:t>
      </w:r>
      <w:r w:rsidR="005A623D">
        <w:t xml:space="preserve">mainly </w:t>
      </w:r>
      <w:r w:rsidR="00E62E93">
        <w:t xml:space="preserve">specializes </w:t>
      </w:r>
      <w:r w:rsidR="00424FA7">
        <w:t xml:space="preserve">for </w:t>
      </w:r>
      <w:r w:rsidR="005A623D">
        <w:t>first-person shooter</w:t>
      </w:r>
      <w:r w:rsidR="00A94F3C">
        <w:t xml:space="preserve">s and </w:t>
      </w:r>
      <w:r w:rsidR="00E12A3A" w:rsidRPr="00E12A3A">
        <w:t>Cocos2d</w:t>
      </w:r>
      <w:r w:rsidR="00BB2B71">
        <w:t>-x</w:t>
      </w:r>
      <w:r w:rsidR="00E12A3A">
        <w:t xml:space="preserve"> </w:t>
      </w:r>
      <w:r w:rsidR="00045B1A">
        <w:t>is exclusively developed for making</w:t>
      </w:r>
      <w:r w:rsidR="00E12A3A">
        <w:t xml:space="preserve"> 2D </w:t>
      </w:r>
      <w:r w:rsidR="0060156C">
        <w:t xml:space="preserve">(and nowadays 3D) </w:t>
      </w:r>
      <w:r w:rsidR="00E12A3A">
        <w:t>mobile games</w:t>
      </w:r>
      <w:r w:rsidR="00300504">
        <w:t xml:space="preserve">. </w:t>
      </w:r>
      <w:r w:rsidR="00045B1A">
        <w:t xml:space="preserve">However, Unity is an exception to this. </w:t>
      </w:r>
      <w:r w:rsidR="00C173BD">
        <w:br/>
      </w:r>
      <w:r w:rsidR="00C173BD">
        <w:br/>
      </w:r>
      <w:r w:rsidR="00300504">
        <w:lastRenderedPageBreak/>
        <w:t xml:space="preserve">This can be clearly seen in </w:t>
      </w:r>
      <w:r w:rsidR="00300504" w:rsidRPr="00300504">
        <w:rPr>
          <w:b/>
          <w:bCs/>
        </w:rPr>
        <w:t>Figure 7</w:t>
      </w:r>
      <w:r w:rsidR="00300504">
        <w:rPr>
          <w:b/>
          <w:bCs/>
        </w:rPr>
        <w:t xml:space="preserve"> </w:t>
      </w:r>
      <w:r w:rsidR="00300504">
        <w:t xml:space="preserve">where Cuphead is a 2D platformer, Fall Guys is a </w:t>
      </w:r>
      <w:r w:rsidR="0060156C">
        <w:t>physics</w:t>
      </w:r>
      <w:r w:rsidR="0060156C">
        <w:noBreakHyphen/>
        <w:t>based</w:t>
      </w:r>
      <w:r w:rsidR="00300504">
        <w:t xml:space="preserve"> </w:t>
      </w:r>
      <w:r w:rsidR="00FF3E92">
        <w:t xml:space="preserve">3D </w:t>
      </w:r>
      <w:r w:rsidR="009635F7">
        <w:t xml:space="preserve">battle royale platformer, </w:t>
      </w:r>
      <w:r w:rsidR="00300504">
        <w:t xml:space="preserve">Escape </w:t>
      </w:r>
      <w:proofErr w:type="gramStart"/>
      <w:r w:rsidR="00300504">
        <w:t>From</w:t>
      </w:r>
      <w:proofErr w:type="gramEnd"/>
      <w:r w:rsidR="00300504">
        <w:t xml:space="preserve"> </w:t>
      </w:r>
      <w:proofErr w:type="spellStart"/>
      <w:r w:rsidR="00300504">
        <w:t>Tarkov</w:t>
      </w:r>
      <w:proofErr w:type="spellEnd"/>
      <w:r w:rsidR="0096433C">
        <w:t xml:space="preserve"> is </w:t>
      </w:r>
      <w:r w:rsidR="005941D6">
        <w:t xml:space="preserve">a multiplayer </w:t>
      </w:r>
      <w:r w:rsidR="00FF3E92">
        <w:t>FPS</w:t>
      </w:r>
      <w:r w:rsidR="00FF3E92">
        <w:rPr>
          <w:rStyle w:val="Lbjegyzet-hivatkozs"/>
        </w:rPr>
        <w:footnoteReference w:id="14"/>
      </w:r>
      <w:r w:rsidR="005941D6">
        <w:t xml:space="preserve"> and Hollow Knight is a 2D action-adventure game.</w:t>
      </w:r>
      <w:r w:rsidR="000A42B3">
        <w:t xml:space="preserve"> All</w:t>
      </w:r>
      <w:r w:rsidR="00181222">
        <w:t xml:space="preserve"> </w:t>
      </w:r>
      <w:r w:rsidR="000A42B3">
        <w:t xml:space="preserve">these games require different technology stack </w:t>
      </w:r>
      <w:r w:rsidR="00C20403">
        <w:t>yet</w:t>
      </w:r>
      <w:r w:rsidR="000A42B3">
        <w:t xml:space="preserve"> Unity can offer them all.</w:t>
      </w:r>
      <w:r w:rsidR="00C20403">
        <w:t xml:space="preserve"> Some of the main features of the engine </w:t>
      </w:r>
      <w:r w:rsidR="0014741C">
        <w:t>includes</w:t>
      </w:r>
    </w:p>
    <w:p w14:paraId="410DFE34" w14:textId="5FAE5DC4" w:rsidR="005C20EB" w:rsidRPr="00986E90" w:rsidRDefault="005C20EB" w:rsidP="00700B8A">
      <w:pPr>
        <w:pStyle w:val="Listaszerbekezds"/>
        <w:numPr>
          <w:ilvl w:val="0"/>
          <w:numId w:val="32"/>
        </w:numPr>
        <w:spacing w:after="80"/>
        <w:ind w:left="425" w:hanging="357"/>
        <w:rPr>
          <w:sz w:val="26"/>
          <w:szCs w:val="26"/>
        </w:rPr>
      </w:pPr>
      <w:r w:rsidRPr="00986E90">
        <w:rPr>
          <w:sz w:val="26"/>
          <w:szCs w:val="26"/>
        </w:rPr>
        <w:t>Animation and cinematic tool</w:t>
      </w:r>
      <w:r w:rsidR="00965B10" w:rsidRPr="00986E90">
        <w:rPr>
          <w:sz w:val="26"/>
          <w:szCs w:val="26"/>
        </w:rPr>
        <w:t>s</w:t>
      </w:r>
    </w:p>
    <w:p w14:paraId="4AB225C7" w14:textId="38560413" w:rsidR="0074690D" w:rsidRDefault="00F35C1F" w:rsidP="00074EA8">
      <w:pPr>
        <w:pStyle w:val="Listaszerbekezds"/>
        <w:numPr>
          <w:ilvl w:val="1"/>
          <w:numId w:val="32"/>
        </w:numPr>
        <w:spacing w:after="40"/>
        <w:ind w:left="709" w:hanging="357"/>
        <w:rPr>
          <w:sz w:val="23"/>
          <w:szCs w:val="23"/>
        </w:rPr>
      </w:pPr>
      <w:r>
        <w:rPr>
          <w:sz w:val="23"/>
          <w:szCs w:val="23"/>
        </w:rPr>
        <w:t>Animation</w:t>
      </w:r>
      <w:r w:rsidR="0074690D" w:rsidRPr="0074690D">
        <w:rPr>
          <w:sz w:val="23"/>
          <w:szCs w:val="23"/>
        </w:rPr>
        <w:t xml:space="preserve"> – </w:t>
      </w:r>
      <w:r w:rsidR="00DF6786">
        <w:rPr>
          <w:sz w:val="23"/>
          <w:szCs w:val="23"/>
        </w:rPr>
        <w:t>An integrated animation workflow for both 2D and 3D</w:t>
      </w:r>
    </w:p>
    <w:p w14:paraId="147866B3" w14:textId="568732DC" w:rsidR="00F35C1F" w:rsidRPr="00F35C1F" w:rsidRDefault="00F35C1F" w:rsidP="00074EA8">
      <w:pPr>
        <w:pStyle w:val="Listaszerbekezds"/>
        <w:numPr>
          <w:ilvl w:val="1"/>
          <w:numId w:val="32"/>
        </w:numPr>
        <w:spacing w:after="40"/>
        <w:ind w:left="709" w:hanging="357"/>
        <w:rPr>
          <w:sz w:val="23"/>
          <w:szCs w:val="23"/>
        </w:rPr>
      </w:pPr>
      <w:proofErr w:type="spellStart"/>
      <w:r w:rsidRPr="0074690D">
        <w:rPr>
          <w:sz w:val="23"/>
          <w:szCs w:val="23"/>
        </w:rPr>
        <w:t>Cinemachine</w:t>
      </w:r>
      <w:proofErr w:type="spellEnd"/>
      <w:r w:rsidRPr="0074690D">
        <w:rPr>
          <w:sz w:val="23"/>
          <w:szCs w:val="23"/>
        </w:rPr>
        <w:t xml:space="preserve"> – Award winning </w:t>
      </w:r>
      <w:r>
        <w:rPr>
          <w:sz w:val="23"/>
          <w:szCs w:val="23"/>
        </w:rPr>
        <w:t xml:space="preserve">real-time </w:t>
      </w:r>
      <w:r w:rsidRPr="0074690D">
        <w:rPr>
          <w:sz w:val="23"/>
          <w:szCs w:val="23"/>
        </w:rPr>
        <w:t>codeless camera behavior</w:t>
      </w:r>
    </w:p>
    <w:p w14:paraId="4BF833F9" w14:textId="68B26215" w:rsidR="004078C1" w:rsidRDefault="00F35C1F" w:rsidP="00074EA8">
      <w:pPr>
        <w:pStyle w:val="Listaszerbekezds"/>
        <w:numPr>
          <w:ilvl w:val="1"/>
          <w:numId w:val="32"/>
        </w:numPr>
        <w:spacing w:after="40"/>
        <w:ind w:left="709" w:hanging="357"/>
        <w:rPr>
          <w:sz w:val="23"/>
          <w:szCs w:val="23"/>
        </w:rPr>
      </w:pPr>
      <w:r>
        <w:rPr>
          <w:sz w:val="23"/>
          <w:szCs w:val="23"/>
        </w:rPr>
        <w:t>Timeline – A tool to create cinematic content and complex particle effects</w:t>
      </w:r>
    </w:p>
    <w:p w14:paraId="672F0FAA" w14:textId="40DB7A2C" w:rsidR="003B47AF" w:rsidRPr="00986E90" w:rsidRDefault="004078C1" w:rsidP="00700B8A">
      <w:pPr>
        <w:pStyle w:val="Listaszerbekezds"/>
        <w:numPr>
          <w:ilvl w:val="0"/>
          <w:numId w:val="32"/>
        </w:numPr>
        <w:spacing w:after="80"/>
        <w:ind w:left="425" w:hanging="357"/>
        <w:rPr>
          <w:sz w:val="26"/>
          <w:szCs w:val="26"/>
        </w:rPr>
      </w:pPr>
      <w:r w:rsidRPr="00986E90">
        <w:rPr>
          <w:sz w:val="26"/>
          <w:szCs w:val="26"/>
        </w:rPr>
        <w:t>Audio and video tool</w:t>
      </w:r>
      <w:r w:rsidR="00965B10" w:rsidRPr="00986E90">
        <w:rPr>
          <w:sz w:val="26"/>
          <w:szCs w:val="26"/>
        </w:rPr>
        <w:t>s</w:t>
      </w:r>
    </w:p>
    <w:p w14:paraId="5654CE1A" w14:textId="1DCD5BDD" w:rsidR="00153BAB" w:rsidRPr="00986E90" w:rsidRDefault="00153BAB" w:rsidP="00700B8A">
      <w:pPr>
        <w:pStyle w:val="Listaszerbekezds"/>
        <w:numPr>
          <w:ilvl w:val="0"/>
          <w:numId w:val="32"/>
        </w:numPr>
        <w:spacing w:after="80"/>
        <w:ind w:left="425" w:hanging="357"/>
        <w:rPr>
          <w:sz w:val="26"/>
          <w:szCs w:val="26"/>
        </w:rPr>
      </w:pPr>
      <w:r w:rsidRPr="00986E90">
        <w:rPr>
          <w:sz w:val="26"/>
          <w:szCs w:val="26"/>
        </w:rPr>
        <w:t>Asset store</w:t>
      </w:r>
    </w:p>
    <w:p w14:paraId="0E73985C" w14:textId="5BA45047" w:rsidR="00153BAB" w:rsidRDefault="00153BAB" w:rsidP="00153BAB">
      <w:pPr>
        <w:pStyle w:val="Listaszerbekezds"/>
        <w:numPr>
          <w:ilvl w:val="1"/>
          <w:numId w:val="32"/>
        </w:numPr>
        <w:spacing w:after="0"/>
        <w:ind w:left="709" w:hanging="357"/>
        <w:rPr>
          <w:sz w:val="23"/>
          <w:szCs w:val="23"/>
        </w:rPr>
      </w:pPr>
      <w:r>
        <w:rPr>
          <w:sz w:val="23"/>
          <w:szCs w:val="23"/>
        </w:rPr>
        <w:t xml:space="preserve">An official store for sharing user created assets like models, animations, </w:t>
      </w:r>
      <w:r w:rsidR="0099774A">
        <w:rPr>
          <w:sz w:val="23"/>
          <w:szCs w:val="23"/>
        </w:rPr>
        <w:t>audios etc.</w:t>
      </w:r>
    </w:p>
    <w:p w14:paraId="65FF4C28" w14:textId="15ED93F0" w:rsidR="002C08D8" w:rsidRPr="00986E90" w:rsidRDefault="002C08D8" w:rsidP="00700B8A">
      <w:pPr>
        <w:pStyle w:val="Listaszerbekezds"/>
        <w:numPr>
          <w:ilvl w:val="0"/>
          <w:numId w:val="32"/>
        </w:numPr>
        <w:spacing w:after="80"/>
        <w:ind w:left="425" w:hanging="357"/>
        <w:rPr>
          <w:sz w:val="26"/>
          <w:szCs w:val="26"/>
        </w:rPr>
      </w:pPr>
      <w:r w:rsidRPr="00986E90">
        <w:rPr>
          <w:sz w:val="26"/>
          <w:szCs w:val="26"/>
        </w:rPr>
        <w:t>VR</w:t>
      </w:r>
      <w:r w:rsidRPr="00986E90">
        <w:rPr>
          <w:rStyle w:val="Lbjegyzet-hivatkozs"/>
          <w:sz w:val="26"/>
          <w:szCs w:val="26"/>
        </w:rPr>
        <w:footnoteReference w:id="15"/>
      </w:r>
      <w:r w:rsidRPr="00986E90">
        <w:rPr>
          <w:sz w:val="26"/>
          <w:szCs w:val="26"/>
        </w:rPr>
        <w:t>, MR</w:t>
      </w:r>
      <w:r w:rsidRPr="00986E90">
        <w:rPr>
          <w:rStyle w:val="Lbjegyzet-hivatkozs"/>
          <w:sz w:val="26"/>
          <w:szCs w:val="26"/>
        </w:rPr>
        <w:footnoteReference w:id="16"/>
      </w:r>
      <w:r w:rsidRPr="00986E90">
        <w:rPr>
          <w:sz w:val="26"/>
          <w:szCs w:val="26"/>
        </w:rPr>
        <w:t xml:space="preserve"> and AR</w:t>
      </w:r>
      <w:r w:rsidRPr="00986E90">
        <w:rPr>
          <w:rStyle w:val="Lbjegyzet-hivatkozs"/>
          <w:sz w:val="26"/>
          <w:szCs w:val="26"/>
        </w:rPr>
        <w:footnoteReference w:id="17"/>
      </w:r>
      <w:r w:rsidRPr="00986E90">
        <w:rPr>
          <w:sz w:val="26"/>
          <w:szCs w:val="26"/>
        </w:rPr>
        <w:t xml:space="preserve"> support</w:t>
      </w:r>
    </w:p>
    <w:p w14:paraId="0EAA74A0" w14:textId="0D023CF4" w:rsidR="009614C8" w:rsidRPr="00986E90" w:rsidRDefault="009614C8" w:rsidP="00700B8A">
      <w:pPr>
        <w:pStyle w:val="Listaszerbekezds"/>
        <w:numPr>
          <w:ilvl w:val="0"/>
          <w:numId w:val="32"/>
        </w:numPr>
        <w:spacing w:after="80"/>
        <w:ind w:left="425" w:hanging="357"/>
        <w:rPr>
          <w:sz w:val="26"/>
          <w:szCs w:val="26"/>
        </w:rPr>
      </w:pPr>
      <w:r w:rsidRPr="00986E90">
        <w:rPr>
          <w:sz w:val="26"/>
          <w:szCs w:val="26"/>
        </w:rPr>
        <w:t>Editor</w:t>
      </w:r>
    </w:p>
    <w:p w14:paraId="3C48C623" w14:textId="7BB9F8E1" w:rsidR="009614C8" w:rsidRDefault="00E948ED" w:rsidP="00074EA8">
      <w:pPr>
        <w:pStyle w:val="Listaszerbekezds"/>
        <w:numPr>
          <w:ilvl w:val="1"/>
          <w:numId w:val="32"/>
        </w:numPr>
        <w:spacing w:after="40"/>
        <w:ind w:left="709" w:hanging="357"/>
        <w:rPr>
          <w:sz w:val="23"/>
          <w:szCs w:val="23"/>
        </w:rPr>
      </w:pPr>
      <w:r>
        <w:rPr>
          <w:sz w:val="23"/>
          <w:szCs w:val="23"/>
        </w:rPr>
        <w:t>Customizable Editor</w:t>
      </w:r>
      <w:r w:rsidR="009614C8">
        <w:rPr>
          <w:sz w:val="23"/>
          <w:szCs w:val="23"/>
        </w:rPr>
        <w:t xml:space="preserve"> UI</w:t>
      </w:r>
    </w:p>
    <w:p w14:paraId="5539163D" w14:textId="279EB055" w:rsidR="00857792" w:rsidRDefault="00857792" w:rsidP="00074EA8">
      <w:pPr>
        <w:pStyle w:val="Listaszerbekezds"/>
        <w:numPr>
          <w:ilvl w:val="1"/>
          <w:numId w:val="32"/>
        </w:numPr>
        <w:spacing w:after="40"/>
        <w:ind w:left="709" w:hanging="357"/>
        <w:rPr>
          <w:sz w:val="23"/>
          <w:szCs w:val="23"/>
        </w:rPr>
      </w:pPr>
      <w:r>
        <w:rPr>
          <w:sz w:val="23"/>
          <w:szCs w:val="23"/>
        </w:rPr>
        <w:t>Package Manager – NPM and NuGet like package management for editor extensions</w:t>
      </w:r>
    </w:p>
    <w:p w14:paraId="0DDF703E" w14:textId="55F8F56C" w:rsidR="00556D05" w:rsidRDefault="00556D05" w:rsidP="00074EA8">
      <w:pPr>
        <w:pStyle w:val="Listaszerbekezds"/>
        <w:numPr>
          <w:ilvl w:val="1"/>
          <w:numId w:val="32"/>
        </w:numPr>
        <w:spacing w:after="40"/>
        <w:ind w:left="709" w:hanging="357"/>
        <w:rPr>
          <w:sz w:val="23"/>
          <w:szCs w:val="23"/>
        </w:rPr>
      </w:pPr>
      <w:r>
        <w:rPr>
          <w:sz w:val="23"/>
          <w:szCs w:val="23"/>
        </w:rPr>
        <w:t xml:space="preserve">Native import of well-known </w:t>
      </w:r>
      <w:r w:rsidR="00626124">
        <w:rPr>
          <w:sz w:val="23"/>
          <w:szCs w:val="23"/>
        </w:rPr>
        <w:t>software</w:t>
      </w:r>
      <w:r>
        <w:rPr>
          <w:sz w:val="23"/>
          <w:szCs w:val="23"/>
        </w:rPr>
        <w:t xml:space="preserve"> file formats – Photosho</w:t>
      </w:r>
      <w:r w:rsidR="00F031B8">
        <w:rPr>
          <w:sz w:val="23"/>
          <w:szCs w:val="23"/>
        </w:rPr>
        <w:t>p</w:t>
      </w:r>
      <w:r>
        <w:rPr>
          <w:sz w:val="23"/>
          <w:szCs w:val="23"/>
        </w:rPr>
        <w:t>, Maya, 3dsMax</w:t>
      </w:r>
      <w:r w:rsidR="00F031B8">
        <w:rPr>
          <w:sz w:val="23"/>
          <w:szCs w:val="23"/>
        </w:rPr>
        <w:t xml:space="preserve"> etc.</w:t>
      </w:r>
    </w:p>
    <w:p w14:paraId="23C60008" w14:textId="57748116" w:rsidR="00857792" w:rsidRPr="00986E90" w:rsidRDefault="00857792" w:rsidP="00700B8A">
      <w:pPr>
        <w:pStyle w:val="Listaszerbekezds"/>
        <w:numPr>
          <w:ilvl w:val="0"/>
          <w:numId w:val="32"/>
        </w:numPr>
        <w:spacing w:after="80"/>
        <w:ind w:left="425" w:hanging="357"/>
        <w:rPr>
          <w:sz w:val="26"/>
          <w:szCs w:val="26"/>
        </w:rPr>
      </w:pPr>
      <w:r w:rsidRPr="00986E90">
        <w:rPr>
          <w:sz w:val="26"/>
          <w:szCs w:val="26"/>
        </w:rPr>
        <w:t>Programming Tools</w:t>
      </w:r>
    </w:p>
    <w:p w14:paraId="7DFBED32" w14:textId="1040A2AE" w:rsidR="00857792" w:rsidRDefault="00965B10" w:rsidP="00074EA8">
      <w:pPr>
        <w:pStyle w:val="Listaszerbekezds"/>
        <w:numPr>
          <w:ilvl w:val="1"/>
          <w:numId w:val="32"/>
        </w:numPr>
        <w:spacing w:after="40"/>
        <w:ind w:left="709" w:hanging="357"/>
        <w:rPr>
          <w:sz w:val="23"/>
          <w:szCs w:val="23"/>
        </w:rPr>
      </w:pPr>
      <w:r>
        <w:rPr>
          <w:sz w:val="23"/>
          <w:szCs w:val="23"/>
        </w:rPr>
        <w:t>IDE support – Visual Studio, Visual Studio Code, Rider</w:t>
      </w:r>
    </w:p>
    <w:p w14:paraId="6F36D24C" w14:textId="2B7BF446" w:rsidR="00D810F5" w:rsidRDefault="00965B10" w:rsidP="00074EA8">
      <w:pPr>
        <w:pStyle w:val="Listaszerbekezds"/>
        <w:numPr>
          <w:ilvl w:val="1"/>
          <w:numId w:val="32"/>
        </w:numPr>
        <w:spacing w:after="40"/>
        <w:ind w:left="709" w:hanging="357"/>
        <w:rPr>
          <w:sz w:val="23"/>
          <w:szCs w:val="23"/>
        </w:rPr>
      </w:pPr>
      <w:r>
        <w:rPr>
          <w:sz w:val="23"/>
          <w:szCs w:val="23"/>
        </w:rPr>
        <w:t>Unity Test Framework</w:t>
      </w:r>
      <w:r w:rsidR="00626124">
        <w:rPr>
          <w:sz w:val="23"/>
          <w:szCs w:val="23"/>
        </w:rPr>
        <w:t xml:space="preserve"> – A test framework for Unity</w:t>
      </w:r>
    </w:p>
    <w:p w14:paraId="774CEC59" w14:textId="2A9FBE30" w:rsidR="002E2A40" w:rsidRDefault="00CA76FD" w:rsidP="00074EA8">
      <w:pPr>
        <w:pStyle w:val="Listaszerbekezds"/>
        <w:numPr>
          <w:ilvl w:val="1"/>
          <w:numId w:val="32"/>
        </w:numPr>
        <w:spacing w:after="40"/>
        <w:ind w:left="709" w:hanging="357"/>
        <w:rPr>
          <w:sz w:val="23"/>
          <w:szCs w:val="23"/>
        </w:rPr>
      </w:pPr>
      <w:r>
        <w:rPr>
          <w:sz w:val="23"/>
          <w:szCs w:val="23"/>
        </w:rPr>
        <w:t>Selectable Scripting backend</w:t>
      </w:r>
      <w:r w:rsidR="00626124">
        <w:rPr>
          <w:sz w:val="23"/>
          <w:szCs w:val="23"/>
        </w:rPr>
        <w:t xml:space="preserve"> – Mono, IL2CPP</w:t>
      </w:r>
    </w:p>
    <w:p w14:paraId="406E87F9" w14:textId="60E0DBC8" w:rsidR="000F12E8" w:rsidRDefault="000F12E8" w:rsidP="00074EA8">
      <w:pPr>
        <w:pStyle w:val="Listaszerbekezds"/>
        <w:numPr>
          <w:ilvl w:val="1"/>
          <w:numId w:val="32"/>
        </w:numPr>
        <w:spacing w:after="40"/>
        <w:ind w:left="709" w:hanging="357"/>
        <w:rPr>
          <w:sz w:val="23"/>
          <w:szCs w:val="23"/>
        </w:rPr>
      </w:pPr>
      <w:r>
        <w:rPr>
          <w:sz w:val="23"/>
          <w:szCs w:val="23"/>
        </w:rPr>
        <w:t xml:space="preserve">Unity Profiler – A profiler tool for performance </w:t>
      </w:r>
      <w:r w:rsidR="00D810F5">
        <w:rPr>
          <w:sz w:val="23"/>
          <w:szCs w:val="23"/>
        </w:rPr>
        <w:t>analyzation</w:t>
      </w:r>
    </w:p>
    <w:p w14:paraId="2D5C7A5F" w14:textId="5D1257F2" w:rsidR="00D810F5" w:rsidRDefault="00D810F5" w:rsidP="00074EA8">
      <w:pPr>
        <w:pStyle w:val="Listaszerbekezds"/>
        <w:numPr>
          <w:ilvl w:val="1"/>
          <w:numId w:val="32"/>
        </w:numPr>
        <w:spacing w:after="40"/>
        <w:ind w:left="709" w:hanging="357"/>
        <w:rPr>
          <w:sz w:val="23"/>
          <w:szCs w:val="23"/>
        </w:rPr>
      </w:pPr>
      <w:r>
        <w:rPr>
          <w:sz w:val="23"/>
          <w:szCs w:val="23"/>
        </w:rPr>
        <w:t xml:space="preserve">Frame Debugger – Debug the </w:t>
      </w:r>
      <w:r w:rsidRPr="00D810F5">
        <w:rPr>
          <w:sz w:val="23"/>
          <w:szCs w:val="23"/>
        </w:rPr>
        <w:t xml:space="preserve">individual draw calls that are used to render </w:t>
      </w:r>
      <w:r>
        <w:rPr>
          <w:sz w:val="23"/>
          <w:szCs w:val="23"/>
        </w:rPr>
        <w:t>a</w:t>
      </w:r>
      <w:r w:rsidRPr="00D810F5">
        <w:rPr>
          <w:sz w:val="23"/>
          <w:szCs w:val="23"/>
        </w:rPr>
        <w:t xml:space="preserve"> frame</w:t>
      </w:r>
    </w:p>
    <w:p w14:paraId="5F75D69C" w14:textId="11C56489" w:rsidR="00857792" w:rsidRDefault="00965B10" w:rsidP="00074EA8">
      <w:pPr>
        <w:pStyle w:val="Listaszerbekezds"/>
        <w:numPr>
          <w:ilvl w:val="1"/>
          <w:numId w:val="32"/>
        </w:numPr>
        <w:spacing w:after="40"/>
        <w:ind w:left="709" w:hanging="357"/>
        <w:rPr>
          <w:sz w:val="23"/>
          <w:szCs w:val="23"/>
        </w:rPr>
      </w:pPr>
      <w:r>
        <w:rPr>
          <w:sz w:val="23"/>
          <w:szCs w:val="23"/>
        </w:rPr>
        <w:t>Detailed API Documentation</w:t>
      </w:r>
    </w:p>
    <w:p w14:paraId="003EBC66" w14:textId="541C1F3B" w:rsidR="00965B10" w:rsidRPr="00986E90" w:rsidRDefault="00CC42BD" w:rsidP="003F5320">
      <w:pPr>
        <w:pStyle w:val="Listaszerbekezds"/>
        <w:numPr>
          <w:ilvl w:val="0"/>
          <w:numId w:val="32"/>
        </w:numPr>
        <w:spacing w:after="80"/>
        <w:ind w:left="425" w:hanging="357"/>
        <w:rPr>
          <w:sz w:val="26"/>
          <w:szCs w:val="26"/>
        </w:rPr>
      </w:pPr>
      <w:r w:rsidRPr="00986E90">
        <w:rPr>
          <w:sz w:val="26"/>
          <w:szCs w:val="26"/>
        </w:rPr>
        <w:lastRenderedPageBreak/>
        <w:t>Rendering</w:t>
      </w:r>
    </w:p>
    <w:p w14:paraId="01CE4CBB" w14:textId="1BB63AAC" w:rsidR="00965B10" w:rsidRDefault="00CC42BD" w:rsidP="00074EA8">
      <w:pPr>
        <w:pStyle w:val="Listaszerbekezds"/>
        <w:numPr>
          <w:ilvl w:val="1"/>
          <w:numId w:val="32"/>
        </w:numPr>
        <w:spacing w:after="40"/>
        <w:ind w:left="709" w:hanging="357"/>
        <w:rPr>
          <w:sz w:val="23"/>
          <w:szCs w:val="23"/>
        </w:rPr>
      </w:pPr>
      <w:r>
        <w:rPr>
          <w:sz w:val="23"/>
          <w:szCs w:val="23"/>
        </w:rPr>
        <w:t>Various Render Pipelines – Different render pipelines for different requirements</w:t>
      </w:r>
    </w:p>
    <w:p w14:paraId="626253D6" w14:textId="6CA31EDA" w:rsidR="00965B10" w:rsidRDefault="00CC42BD" w:rsidP="00074EA8">
      <w:pPr>
        <w:pStyle w:val="Listaszerbekezds"/>
        <w:numPr>
          <w:ilvl w:val="1"/>
          <w:numId w:val="32"/>
        </w:numPr>
        <w:spacing w:after="40"/>
        <w:ind w:left="709" w:hanging="357"/>
        <w:rPr>
          <w:sz w:val="23"/>
          <w:szCs w:val="23"/>
        </w:rPr>
      </w:pPr>
      <w:r>
        <w:rPr>
          <w:sz w:val="23"/>
          <w:szCs w:val="23"/>
        </w:rPr>
        <w:t>Visual Shader Editor</w:t>
      </w:r>
    </w:p>
    <w:p w14:paraId="1FA2D4D6" w14:textId="698F67F4" w:rsidR="00CC42BD" w:rsidRDefault="00CC42BD" w:rsidP="00074EA8">
      <w:pPr>
        <w:pStyle w:val="Listaszerbekezds"/>
        <w:numPr>
          <w:ilvl w:val="1"/>
          <w:numId w:val="32"/>
        </w:numPr>
        <w:spacing w:after="40"/>
        <w:ind w:left="709" w:hanging="357"/>
        <w:rPr>
          <w:sz w:val="23"/>
          <w:szCs w:val="23"/>
        </w:rPr>
      </w:pPr>
      <w:r>
        <w:rPr>
          <w:sz w:val="23"/>
          <w:szCs w:val="23"/>
        </w:rPr>
        <w:t>Visual VFX Editor</w:t>
      </w:r>
    </w:p>
    <w:p w14:paraId="3D93F793" w14:textId="77DDAFB3" w:rsidR="00C87101" w:rsidRDefault="00C87101" w:rsidP="00074EA8">
      <w:pPr>
        <w:pStyle w:val="Listaszerbekezds"/>
        <w:numPr>
          <w:ilvl w:val="1"/>
          <w:numId w:val="32"/>
        </w:numPr>
        <w:spacing w:after="40"/>
        <w:ind w:left="709" w:hanging="357"/>
        <w:rPr>
          <w:sz w:val="23"/>
          <w:szCs w:val="23"/>
        </w:rPr>
      </w:pPr>
      <w:r>
        <w:rPr>
          <w:sz w:val="23"/>
          <w:szCs w:val="23"/>
        </w:rPr>
        <w:t>Post-processing</w:t>
      </w:r>
    </w:p>
    <w:p w14:paraId="0EAA6A81" w14:textId="341B2E21" w:rsidR="00100982" w:rsidRDefault="00100982" w:rsidP="00074EA8">
      <w:pPr>
        <w:pStyle w:val="Listaszerbekezds"/>
        <w:numPr>
          <w:ilvl w:val="1"/>
          <w:numId w:val="32"/>
        </w:numPr>
        <w:spacing w:after="40"/>
        <w:ind w:left="709" w:hanging="357"/>
        <w:rPr>
          <w:sz w:val="23"/>
          <w:szCs w:val="23"/>
        </w:rPr>
      </w:pPr>
      <w:r>
        <w:rPr>
          <w:sz w:val="23"/>
          <w:szCs w:val="23"/>
        </w:rPr>
        <w:t>Shader skeletons and pre-built shaders</w:t>
      </w:r>
    </w:p>
    <w:p w14:paraId="7207F5D7" w14:textId="0778E54A" w:rsidR="002E2A40" w:rsidRDefault="002E2A40" w:rsidP="00074EA8">
      <w:pPr>
        <w:pStyle w:val="Listaszerbekezds"/>
        <w:numPr>
          <w:ilvl w:val="1"/>
          <w:numId w:val="32"/>
        </w:numPr>
        <w:spacing w:after="40"/>
        <w:ind w:left="709" w:hanging="357"/>
        <w:rPr>
          <w:sz w:val="23"/>
          <w:szCs w:val="23"/>
        </w:rPr>
      </w:pPr>
      <w:r>
        <w:rPr>
          <w:sz w:val="23"/>
          <w:szCs w:val="23"/>
        </w:rPr>
        <w:t>Ray tracing</w:t>
      </w:r>
    </w:p>
    <w:p w14:paraId="1503AFDB" w14:textId="154F22A9" w:rsidR="000F12E8" w:rsidRDefault="000F12E8" w:rsidP="00074EA8">
      <w:pPr>
        <w:pStyle w:val="Listaszerbekezds"/>
        <w:numPr>
          <w:ilvl w:val="1"/>
          <w:numId w:val="32"/>
        </w:numPr>
        <w:spacing w:after="40"/>
        <w:ind w:left="709" w:hanging="357"/>
        <w:rPr>
          <w:sz w:val="23"/>
          <w:szCs w:val="23"/>
        </w:rPr>
      </w:pPr>
      <w:r>
        <w:rPr>
          <w:sz w:val="23"/>
          <w:szCs w:val="23"/>
        </w:rPr>
        <w:t>Particle System</w:t>
      </w:r>
    </w:p>
    <w:p w14:paraId="22C7B50E" w14:textId="5A411E29" w:rsidR="003B47AF" w:rsidRPr="00986E90" w:rsidRDefault="000B7CB5" w:rsidP="00393FB5">
      <w:pPr>
        <w:pStyle w:val="Listaszerbekezds"/>
        <w:numPr>
          <w:ilvl w:val="0"/>
          <w:numId w:val="32"/>
        </w:numPr>
        <w:spacing w:after="80"/>
        <w:ind w:left="425" w:hanging="357"/>
        <w:rPr>
          <w:sz w:val="26"/>
          <w:szCs w:val="26"/>
        </w:rPr>
      </w:pPr>
      <w:r w:rsidRPr="00986E90">
        <w:rPr>
          <w:sz w:val="26"/>
          <w:szCs w:val="26"/>
        </w:rPr>
        <w:t xml:space="preserve">Multiplayer and </w:t>
      </w:r>
      <w:r w:rsidR="003B47AF" w:rsidRPr="00986E90">
        <w:rPr>
          <w:sz w:val="26"/>
          <w:szCs w:val="26"/>
        </w:rPr>
        <w:t>Networking</w:t>
      </w:r>
    </w:p>
    <w:p w14:paraId="0F2EE03E" w14:textId="14197568" w:rsidR="000B7CB5" w:rsidRPr="00986E90" w:rsidRDefault="000B7CB5" w:rsidP="00393FB5">
      <w:pPr>
        <w:pStyle w:val="Listaszerbekezds"/>
        <w:numPr>
          <w:ilvl w:val="0"/>
          <w:numId w:val="32"/>
        </w:numPr>
        <w:spacing w:after="80"/>
        <w:ind w:left="425" w:hanging="357"/>
        <w:rPr>
          <w:sz w:val="26"/>
          <w:szCs w:val="26"/>
        </w:rPr>
      </w:pPr>
      <w:r w:rsidRPr="00986E90">
        <w:rPr>
          <w:sz w:val="26"/>
          <w:szCs w:val="26"/>
        </w:rPr>
        <w:t>Navigation and Pathfinding</w:t>
      </w:r>
    </w:p>
    <w:p w14:paraId="23E9572A" w14:textId="1C2BC06D" w:rsidR="000B7CB5" w:rsidRPr="00986E90" w:rsidRDefault="000B7CB5" w:rsidP="00393FB5">
      <w:pPr>
        <w:pStyle w:val="Listaszerbekezds"/>
        <w:numPr>
          <w:ilvl w:val="0"/>
          <w:numId w:val="32"/>
        </w:numPr>
        <w:spacing w:after="80"/>
        <w:ind w:left="425" w:hanging="357"/>
        <w:rPr>
          <w:sz w:val="26"/>
          <w:szCs w:val="26"/>
        </w:rPr>
      </w:pPr>
      <w:r w:rsidRPr="00986E90">
        <w:rPr>
          <w:sz w:val="26"/>
          <w:szCs w:val="26"/>
        </w:rPr>
        <w:t>Physics 3D</w:t>
      </w:r>
    </w:p>
    <w:p w14:paraId="49C1B981" w14:textId="7709932F" w:rsidR="000B7CB5" w:rsidRDefault="000B7CB5" w:rsidP="000B7CB5">
      <w:pPr>
        <w:pStyle w:val="Listaszerbekezds"/>
        <w:numPr>
          <w:ilvl w:val="1"/>
          <w:numId w:val="32"/>
        </w:numPr>
        <w:spacing w:after="0"/>
        <w:ind w:left="709" w:hanging="357"/>
        <w:rPr>
          <w:sz w:val="23"/>
          <w:szCs w:val="23"/>
        </w:rPr>
      </w:pPr>
      <w:r>
        <w:rPr>
          <w:sz w:val="23"/>
          <w:szCs w:val="23"/>
        </w:rPr>
        <w:t>Various Physics solutions</w:t>
      </w:r>
    </w:p>
    <w:p w14:paraId="2EE74A72" w14:textId="78563DA9" w:rsidR="000A6F3D" w:rsidRPr="00986E90" w:rsidRDefault="000A6F3D" w:rsidP="00393FB5">
      <w:pPr>
        <w:pStyle w:val="Listaszerbekezds"/>
        <w:numPr>
          <w:ilvl w:val="0"/>
          <w:numId w:val="32"/>
        </w:numPr>
        <w:spacing w:after="80"/>
        <w:ind w:left="425" w:hanging="357"/>
        <w:rPr>
          <w:sz w:val="26"/>
          <w:szCs w:val="26"/>
        </w:rPr>
      </w:pPr>
      <w:r w:rsidRPr="00986E90">
        <w:rPr>
          <w:sz w:val="26"/>
          <w:szCs w:val="26"/>
        </w:rPr>
        <w:t>Physics 2D</w:t>
      </w:r>
    </w:p>
    <w:p w14:paraId="4847C6B7" w14:textId="480E0323" w:rsidR="000A6F3D" w:rsidRPr="000A6F3D" w:rsidRDefault="000A6F3D" w:rsidP="000A6F3D">
      <w:pPr>
        <w:pStyle w:val="Listaszerbekezds"/>
        <w:numPr>
          <w:ilvl w:val="1"/>
          <w:numId w:val="32"/>
        </w:numPr>
        <w:spacing w:after="0"/>
        <w:ind w:left="709" w:hanging="357"/>
        <w:rPr>
          <w:sz w:val="23"/>
          <w:szCs w:val="23"/>
        </w:rPr>
      </w:pPr>
      <w:r>
        <w:rPr>
          <w:sz w:val="23"/>
          <w:szCs w:val="23"/>
        </w:rPr>
        <w:t>Box2D – A highly efficient 2D physics solution</w:t>
      </w:r>
    </w:p>
    <w:p w14:paraId="73B981BA" w14:textId="44FCDF17" w:rsidR="00CC42BD" w:rsidRPr="001C32D1" w:rsidRDefault="000A6F3D" w:rsidP="00CC42BD">
      <w:pPr>
        <w:pStyle w:val="Listaszerbekezds"/>
        <w:numPr>
          <w:ilvl w:val="0"/>
          <w:numId w:val="32"/>
        </w:numPr>
        <w:spacing w:after="0"/>
        <w:ind w:left="425" w:hanging="357"/>
        <w:rPr>
          <w:sz w:val="26"/>
          <w:szCs w:val="26"/>
        </w:rPr>
      </w:pPr>
      <w:r w:rsidRPr="001C32D1">
        <w:rPr>
          <w:sz w:val="26"/>
          <w:szCs w:val="26"/>
        </w:rPr>
        <w:t>User Interface</w:t>
      </w:r>
    </w:p>
    <w:p w14:paraId="2EB2B1FC" w14:textId="63BD9E55" w:rsidR="00CC42BD" w:rsidRDefault="000D2034" w:rsidP="00CC42BD">
      <w:pPr>
        <w:pStyle w:val="Listaszerbekezds"/>
        <w:numPr>
          <w:ilvl w:val="1"/>
          <w:numId w:val="32"/>
        </w:numPr>
        <w:spacing w:after="0"/>
        <w:ind w:left="709" w:hanging="357"/>
        <w:rPr>
          <w:sz w:val="23"/>
          <w:szCs w:val="23"/>
        </w:rPr>
      </w:pPr>
      <w:r>
        <w:rPr>
          <w:sz w:val="23"/>
          <w:szCs w:val="23"/>
        </w:rPr>
        <w:t>Various UI solutions for both in-editor and in-game UI scripting</w:t>
      </w:r>
    </w:p>
    <w:p w14:paraId="7C701631" w14:textId="42096BA7" w:rsidR="00A16419" w:rsidRDefault="00A16419" w:rsidP="00CC42BD">
      <w:pPr>
        <w:pStyle w:val="Listaszerbekezds"/>
        <w:numPr>
          <w:ilvl w:val="1"/>
          <w:numId w:val="32"/>
        </w:numPr>
        <w:spacing w:after="0"/>
        <w:ind w:left="709" w:hanging="357"/>
        <w:rPr>
          <w:sz w:val="23"/>
          <w:szCs w:val="23"/>
        </w:rPr>
      </w:pPr>
      <w:r>
        <w:rPr>
          <w:sz w:val="23"/>
          <w:szCs w:val="23"/>
        </w:rPr>
        <w:t>Visual UI Editor</w:t>
      </w:r>
      <w:r w:rsidR="002C26EA">
        <w:rPr>
          <w:sz w:val="23"/>
          <w:szCs w:val="23"/>
        </w:rPr>
        <w:t xml:space="preserve"> – </w:t>
      </w:r>
      <w:r w:rsidR="00F83BFE">
        <w:rPr>
          <w:sz w:val="23"/>
          <w:szCs w:val="23"/>
        </w:rPr>
        <w:t xml:space="preserve">A </w:t>
      </w:r>
      <w:r w:rsidR="002C26EA">
        <w:rPr>
          <w:sz w:val="23"/>
          <w:szCs w:val="23"/>
        </w:rPr>
        <w:t>CSS like UI workflow called USS</w:t>
      </w:r>
    </w:p>
    <w:p w14:paraId="6D615B4E" w14:textId="62674420" w:rsidR="000D2034" w:rsidRPr="001C32D1" w:rsidRDefault="000D2034" w:rsidP="000D2034">
      <w:pPr>
        <w:pStyle w:val="Listaszerbekezds"/>
        <w:numPr>
          <w:ilvl w:val="0"/>
          <w:numId w:val="32"/>
        </w:numPr>
        <w:spacing w:after="0"/>
        <w:ind w:left="425" w:hanging="357"/>
        <w:rPr>
          <w:sz w:val="26"/>
          <w:szCs w:val="26"/>
        </w:rPr>
      </w:pPr>
      <w:r w:rsidRPr="001C32D1">
        <w:rPr>
          <w:sz w:val="26"/>
          <w:szCs w:val="26"/>
        </w:rPr>
        <w:t>2D</w:t>
      </w:r>
    </w:p>
    <w:p w14:paraId="024A09A9" w14:textId="66C271E4" w:rsidR="000D2034" w:rsidRDefault="00E217C4" w:rsidP="00074EA8">
      <w:pPr>
        <w:pStyle w:val="Listaszerbekezds"/>
        <w:numPr>
          <w:ilvl w:val="1"/>
          <w:numId w:val="32"/>
        </w:numPr>
        <w:spacing w:after="40"/>
        <w:ind w:left="709" w:hanging="357"/>
        <w:rPr>
          <w:sz w:val="23"/>
          <w:szCs w:val="23"/>
        </w:rPr>
      </w:pPr>
      <w:r>
        <w:rPr>
          <w:sz w:val="23"/>
          <w:szCs w:val="23"/>
        </w:rPr>
        <w:t>Sprite editing</w:t>
      </w:r>
    </w:p>
    <w:p w14:paraId="4C98163D" w14:textId="6AE92C15" w:rsidR="00505A7A" w:rsidRDefault="00505A7A" w:rsidP="00074EA8">
      <w:pPr>
        <w:pStyle w:val="Listaszerbekezds"/>
        <w:numPr>
          <w:ilvl w:val="1"/>
          <w:numId w:val="32"/>
        </w:numPr>
        <w:spacing w:after="40"/>
        <w:ind w:left="709" w:hanging="357"/>
        <w:rPr>
          <w:sz w:val="23"/>
          <w:szCs w:val="23"/>
        </w:rPr>
      </w:pPr>
      <w:r>
        <w:rPr>
          <w:sz w:val="23"/>
          <w:szCs w:val="23"/>
        </w:rPr>
        <w:t>Sprite Atlas</w:t>
      </w:r>
    </w:p>
    <w:p w14:paraId="0BEEF1A8" w14:textId="319C9728" w:rsidR="00505A7A" w:rsidRDefault="00505A7A" w:rsidP="00074EA8">
      <w:pPr>
        <w:pStyle w:val="Listaszerbekezds"/>
        <w:numPr>
          <w:ilvl w:val="1"/>
          <w:numId w:val="32"/>
        </w:numPr>
        <w:spacing w:after="40"/>
        <w:ind w:left="709" w:hanging="357"/>
        <w:rPr>
          <w:sz w:val="23"/>
          <w:szCs w:val="23"/>
        </w:rPr>
      </w:pPr>
      <w:r>
        <w:rPr>
          <w:sz w:val="23"/>
          <w:szCs w:val="23"/>
        </w:rPr>
        <w:t>Tilemap support</w:t>
      </w:r>
    </w:p>
    <w:p w14:paraId="5F5FABE0" w14:textId="4208CD8D" w:rsidR="00505A7A" w:rsidRPr="000D2034" w:rsidRDefault="00505A7A" w:rsidP="00074EA8">
      <w:pPr>
        <w:pStyle w:val="Listaszerbekezds"/>
        <w:numPr>
          <w:ilvl w:val="1"/>
          <w:numId w:val="32"/>
        </w:numPr>
        <w:spacing w:after="40"/>
        <w:ind w:left="709" w:hanging="357"/>
        <w:rPr>
          <w:sz w:val="23"/>
          <w:szCs w:val="23"/>
        </w:rPr>
      </w:pPr>
      <w:r>
        <w:rPr>
          <w:sz w:val="23"/>
          <w:szCs w:val="23"/>
        </w:rPr>
        <w:t>Layer sorting</w:t>
      </w:r>
    </w:p>
    <w:p w14:paraId="21ACD20F" w14:textId="4A26BEC8" w:rsidR="000A6F3D" w:rsidRPr="001C32D1" w:rsidRDefault="000A6F3D" w:rsidP="000A6F3D">
      <w:pPr>
        <w:pStyle w:val="Listaszerbekezds"/>
        <w:numPr>
          <w:ilvl w:val="0"/>
          <w:numId w:val="32"/>
        </w:numPr>
        <w:spacing w:after="0"/>
        <w:ind w:left="425" w:hanging="357"/>
        <w:rPr>
          <w:sz w:val="26"/>
          <w:szCs w:val="26"/>
        </w:rPr>
      </w:pPr>
      <w:r w:rsidRPr="001C32D1">
        <w:rPr>
          <w:sz w:val="26"/>
          <w:szCs w:val="26"/>
        </w:rPr>
        <w:t>World Building</w:t>
      </w:r>
    </w:p>
    <w:p w14:paraId="7E034A7C" w14:textId="1B64F423" w:rsidR="000A6F3D" w:rsidRDefault="000A6F3D" w:rsidP="00074EA8">
      <w:pPr>
        <w:pStyle w:val="Listaszerbekezds"/>
        <w:numPr>
          <w:ilvl w:val="1"/>
          <w:numId w:val="32"/>
        </w:numPr>
        <w:spacing w:after="40"/>
        <w:ind w:left="709" w:hanging="357"/>
        <w:rPr>
          <w:sz w:val="23"/>
          <w:szCs w:val="23"/>
        </w:rPr>
      </w:pPr>
      <w:r>
        <w:rPr>
          <w:sz w:val="23"/>
          <w:szCs w:val="23"/>
        </w:rPr>
        <w:t xml:space="preserve">Terrain System – A highly efficient heightmap based terrain system with </w:t>
      </w:r>
      <w:r w:rsidR="000348D3">
        <w:rPr>
          <w:sz w:val="23"/>
          <w:szCs w:val="23"/>
        </w:rPr>
        <w:t xml:space="preserve">various </w:t>
      </w:r>
      <w:r>
        <w:rPr>
          <w:sz w:val="23"/>
          <w:szCs w:val="23"/>
        </w:rPr>
        <w:t>tools</w:t>
      </w:r>
    </w:p>
    <w:p w14:paraId="5F4D6A5C" w14:textId="2D138410" w:rsidR="000A6F3D" w:rsidRDefault="000A6F3D" w:rsidP="00074EA8">
      <w:pPr>
        <w:pStyle w:val="Listaszerbekezds"/>
        <w:numPr>
          <w:ilvl w:val="1"/>
          <w:numId w:val="32"/>
        </w:numPr>
        <w:spacing w:after="40"/>
        <w:ind w:left="709" w:hanging="357"/>
        <w:rPr>
          <w:sz w:val="23"/>
          <w:szCs w:val="23"/>
        </w:rPr>
      </w:pPr>
      <w:r>
        <w:rPr>
          <w:sz w:val="23"/>
          <w:szCs w:val="23"/>
        </w:rPr>
        <w:t xml:space="preserve">Polybrush </w:t>
      </w:r>
      <w:r w:rsidR="006C7727">
        <w:rPr>
          <w:sz w:val="23"/>
          <w:szCs w:val="23"/>
        </w:rPr>
        <w:t>–</w:t>
      </w:r>
      <w:r>
        <w:rPr>
          <w:sz w:val="23"/>
          <w:szCs w:val="23"/>
        </w:rPr>
        <w:t xml:space="preserve"> </w:t>
      </w:r>
      <w:r w:rsidR="006C7727">
        <w:rPr>
          <w:sz w:val="23"/>
          <w:szCs w:val="23"/>
        </w:rPr>
        <w:t xml:space="preserve">Allows to </w:t>
      </w:r>
      <w:r w:rsidRPr="000F12E8">
        <w:rPr>
          <w:sz w:val="23"/>
          <w:szCs w:val="23"/>
        </w:rPr>
        <w:t>blend textures</w:t>
      </w:r>
      <w:r w:rsidR="006C7727">
        <w:rPr>
          <w:sz w:val="23"/>
          <w:szCs w:val="23"/>
        </w:rPr>
        <w:t xml:space="preserve"> and</w:t>
      </w:r>
      <w:r>
        <w:rPr>
          <w:sz w:val="23"/>
          <w:szCs w:val="23"/>
        </w:rPr>
        <w:t xml:space="preserve"> </w:t>
      </w:r>
      <w:r w:rsidRPr="000F12E8">
        <w:rPr>
          <w:sz w:val="23"/>
          <w:szCs w:val="23"/>
        </w:rPr>
        <w:t xml:space="preserve">sculpt meshes directly in the </w:t>
      </w:r>
      <w:r>
        <w:rPr>
          <w:sz w:val="23"/>
          <w:szCs w:val="23"/>
        </w:rPr>
        <w:t>e</w:t>
      </w:r>
      <w:r w:rsidRPr="000F12E8">
        <w:rPr>
          <w:sz w:val="23"/>
          <w:szCs w:val="23"/>
        </w:rPr>
        <w:t>ditor</w:t>
      </w:r>
    </w:p>
    <w:p w14:paraId="37F63A3E" w14:textId="643992AD" w:rsidR="000A6F3D" w:rsidRDefault="000A6F3D" w:rsidP="00074EA8">
      <w:pPr>
        <w:pStyle w:val="Listaszerbekezds"/>
        <w:numPr>
          <w:ilvl w:val="1"/>
          <w:numId w:val="32"/>
        </w:numPr>
        <w:spacing w:after="40"/>
        <w:ind w:left="709" w:hanging="357"/>
        <w:rPr>
          <w:sz w:val="23"/>
          <w:szCs w:val="23"/>
        </w:rPr>
      </w:pPr>
      <w:proofErr w:type="spellStart"/>
      <w:r>
        <w:rPr>
          <w:sz w:val="23"/>
          <w:szCs w:val="23"/>
        </w:rPr>
        <w:t>ProBuilder</w:t>
      </w:r>
      <w:proofErr w:type="spellEnd"/>
      <w:r>
        <w:rPr>
          <w:sz w:val="23"/>
          <w:szCs w:val="23"/>
        </w:rPr>
        <w:t xml:space="preserve"> - A</w:t>
      </w:r>
      <w:r w:rsidRPr="00C87101">
        <w:rPr>
          <w:sz w:val="23"/>
          <w:szCs w:val="23"/>
        </w:rPr>
        <w:t xml:space="preserve"> 3D modeling and level design tool</w:t>
      </w:r>
      <w:r>
        <w:rPr>
          <w:sz w:val="23"/>
          <w:szCs w:val="23"/>
        </w:rPr>
        <w:t xml:space="preserve"> for fast prototyping</w:t>
      </w:r>
    </w:p>
    <w:p w14:paraId="7FFE46BA" w14:textId="7FFFB56C" w:rsidR="00074EA8" w:rsidRPr="00100982" w:rsidRDefault="000D2034" w:rsidP="00100982">
      <w:pPr>
        <w:pStyle w:val="Listaszerbekezds"/>
        <w:numPr>
          <w:ilvl w:val="1"/>
          <w:numId w:val="32"/>
        </w:numPr>
        <w:spacing w:after="40"/>
        <w:ind w:left="709" w:hanging="357"/>
        <w:rPr>
          <w:sz w:val="23"/>
          <w:szCs w:val="23"/>
        </w:rPr>
      </w:pPr>
      <w:r>
        <w:rPr>
          <w:sz w:val="23"/>
          <w:szCs w:val="23"/>
        </w:rPr>
        <w:t>LOD</w:t>
      </w:r>
      <w:r w:rsidR="00E217C4">
        <w:rPr>
          <w:rStyle w:val="Lbjegyzet-hivatkozs"/>
          <w:sz w:val="23"/>
          <w:szCs w:val="23"/>
        </w:rPr>
        <w:footnoteReference w:id="18"/>
      </w:r>
      <w:r>
        <w:rPr>
          <w:sz w:val="23"/>
          <w:szCs w:val="23"/>
        </w:rPr>
        <w:t xml:space="preserve"> system</w:t>
      </w:r>
    </w:p>
    <w:p w14:paraId="0B7A966E" w14:textId="1DE5DCFD" w:rsidR="00AD496E" w:rsidRPr="00AD496E" w:rsidRDefault="00E54D78" w:rsidP="009B66A6">
      <w:pPr>
        <w:spacing w:after="160"/>
        <w:ind w:firstLine="0"/>
        <w:rPr>
          <w:sz w:val="23"/>
          <w:szCs w:val="23"/>
        </w:rPr>
      </w:pPr>
      <w:r>
        <w:lastRenderedPageBreak/>
        <w:t xml:space="preserve">The </w:t>
      </w:r>
      <w:r w:rsidR="00D802B1">
        <w:t>aforementioned</w:t>
      </w:r>
      <w:r>
        <w:t xml:space="preserve"> list of main features </w:t>
      </w:r>
      <w:r w:rsidR="00072FBF">
        <w:t>supposed to</w:t>
      </w:r>
      <w:r w:rsidR="0013274A">
        <w:t xml:space="preserve"> illustrate how versatile the Unity engine</w:t>
      </w:r>
      <w:r w:rsidR="00D802B1">
        <w:t xml:space="preserve"> </w:t>
      </w:r>
      <w:r w:rsidR="0013274A">
        <w:t>is.</w:t>
      </w:r>
      <w:r w:rsidR="00074EA8">
        <w:t xml:space="preserve"> </w:t>
      </w:r>
      <w:r w:rsidR="00616557">
        <w:t xml:space="preserve">However, </w:t>
      </w:r>
      <w:r w:rsidR="006D5281">
        <w:t>it is important to point out that these features</w:t>
      </w:r>
      <w:r w:rsidR="00FE2AAE">
        <w:t xml:space="preserve"> are collected from </w:t>
      </w:r>
      <w:r w:rsidR="009043C8">
        <w:t>the LTS version of Unity 2019.</w:t>
      </w:r>
      <w:r w:rsidR="00D547A2">
        <w:t xml:space="preserve"> </w:t>
      </w:r>
      <w:r w:rsidR="000C54AD">
        <w:t xml:space="preserve">Unity releases </w:t>
      </w:r>
      <w:r w:rsidR="004F10BF">
        <w:t xml:space="preserve">four </w:t>
      </w:r>
      <w:r w:rsidR="005452D5">
        <w:t>major</w:t>
      </w:r>
      <w:r w:rsidR="004F10BF">
        <w:t xml:space="preserve"> </w:t>
      </w:r>
      <w:r w:rsidR="002B6780">
        <w:t>builds every year</w:t>
      </w:r>
      <w:r w:rsidR="003A3E56">
        <w:t>.</w:t>
      </w:r>
      <w:r w:rsidR="00165B96">
        <w:t xml:space="preserve"> </w:t>
      </w:r>
      <w:r w:rsidR="003A3E56">
        <w:t>T</w:t>
      </w:r>
      <w:r w:rsidR="00165B96">
        <w:t>hree tech releases</w:t>
      </w:r>
      <w:r w:rsidR="003A3E56">
        <w:t xml:space="preserve"> and one </w:t>
      </w:r>
      <w:r w:rsidR="004F2EBC" w:rsidRPr="004F2EBC">
        <w:t>Long-term support</w:t>
      </w:r>
      <w:r w:rsidR="00532C47">
        <w:t xml:space="preserve"> (LTS).</w:t>
      </w:r>
      <w:r w:rsidR="00E13E09">
        <w:t xml:space="preserve"> </w:t>
      </w:r>
      <w:r w:rsidR="002D1501">
        <w:t>(</w:t>
      </w:r>
      <w:r w:rsidR="00E13E09">
        <w:t>This is going to change with Unity 2020 and up, where there will be three major releases, two tech and one LTS</w:t>
      </w:r>
      <w:r w:rsidR="002D1501">
        <w:t>)</w:t>
      </w:r>
      <w:r w:rsidR="00E13E09">
        <w:t>.</w:t>
      </w:r>
      <w:r w:rsidR="002D1501">
        <w:t xml:space="preserve"> Tech releases are supposed to </w:t>
      </w:r>
      <w:r w:rsidR="00D75884">
        <w:t>show off</w:t>
      </w:r>
      <w:r w:rsidR="002D1501">
        <w:t xml:space="preserve"> new completed features to the users while LTS releases </w:t>
      </w:r>
      <w:r w:rsidR="00D75884">
        <w:t>are maintained for a longer period of time than tech releases</w:t>
      </w:r>
      <w:r w:rsidR="00F8784E">
        <w:t>, however they contain no new features just usability and stability improvements</w:t>
      </w:r>
      <w:r w:rsidR="00267E35">
        <w:t xml:space="preserve">. </w:t>
      </w:r>
      <w:r w:rsidR="00CA022C">
        <w:t>Between</w:t>
      </w:r>
      <w:r w:rsidR="00B00BD4">
        <w:t xml:space="preserve"> the tech</w:t>
      </w:r>
      <w:r w:rsidR="00CA022C">
        <w:t xml:space="preserve"> releases there might be breaking changes</w:t>
      </w:r>
      <w:r w:rsidR="00CA022C">
        <w:rPr>
          <w:rStyle w:val="Lbjegyzet-hivatkozs"/>
        </w:rPr>
        <w:footnoteReference w:id="19"/>
      </w:r>
      <w:r w:rsidR="00D8638C">
        <w:t xml:space="preserve">, </w:t>
      </w:r>
      <w:r w:rsidR="007F3015">
        <w:t>deprecated</w:t>
      </w:r>
      <w:r w:rsidR="00D8638C">
        <w:t xml:space="preserve"> APIs</w:t>
      </w:r>
      <w:r w:rsidR="00B00BD4">
        <w:t xml:space="preserve"> or completely new features</w:t>
      </w:r>
      <w:r w:rsidR="001F47F8">
        <w:t xml:space="preserve"> thus,</w:t>
      </w:r>
      <w:r w:rsidR="00492886">
        <w:t xml:space="preserve"> </w:t>
      </w:r>
      <w:r w:rsidR="001F47F8">
        <w:t>e</w:t>
      </w:r>
      <w:r w:rsidR="00492886">
        <w:t xml:space="preserve">very </w:t>
      </w:r>
      <w:r w:rsidR="001F47F8">
        <w:t xml:space="preserve">serious </w:t>
      </w:r>
      <w:r w:rsidR="00492886">
        <w:t>project should use the LTS versions of Unity. In this thesis we will use the LTS version of Unity 2019.</w:t>
      </w:r>
    </w:p>
    <w:p w14:paraId="072056A9" w14:textId="45BBB36F" w:rsidR="003E2ACC" w:rsidRDefault="003E2ACC" w:rsidP="003E2ACC">
      <w:pPr>
        <w:ind w:firstLine="425"/>
      </w:pPr>
      <w:r>
        <w:t>Unity offers four type of plans for developers namely Personal, Plus, Pro and Enterprise. Personal and Plus have restrictions on annual revenue meaning that only those are eligible for using them that meet those criteria. Personal and Plus also have limitations on official support services by Unity like collaboration tools, build servers and more</w:t>
      </w:r>
      <w:r>
        <w:rPr>
          <w:rStyle w:val="Lbjegyzet-hivatkozs"/>
        </w:rPr>
        <w:footnoteReference w:id="20"/>
      </w:r>
      <w:r>
        <w:t>. Pro have little to no restrictions and Enterprise is basically an upgraded Pro license for bigger companies with dedicated contact to Unity. It is important to note that even the free Personal license has no restrictions on the engine itself meaning that even the smallest team can achieve anything without spending a single penny on Unity. The only drawback of the Personal license is that the splash screen</w:t>
      </w:r>
      <w:r>
        <w:rPr>
          <w:rStyle w:val="Lbjegyzet-hivatkozs"/>
        </w:rPr>
        <w:footnoteReference w:id="21"/>
      </w:r>
      <w:r>
        <w:t xml:space="preserve"> have to contain the Unity logo. </w:t>
      </w:r>
      <w:r>
        <w:br/>
        <w:t>In this thesis we will use the Pro version of Unity.</w:t>
      </w:r>
    </w:p>
    <w:p w14:paraId="0CE2ACEA" w14:textId="6F103BC3" w:rsidR="003E2ACC" w:rsidRPr="003E2ACC" w:rsidRDefault="00180940" w:rsidP="00180940">
      <w:pPr>
        <w:spacing w:after="0" w:line="240" w:lineRule="auto"/>
        <w:ind w:firstLine="0"/>
        <w:jc w:val="left"/>
        <w:rPr>
          <w:sz w:val="23"/>
          <w:szCs w:val="23"/>
        </w:rPr>
      </w:pPr>
      <w:r>
        <w:rPr>
          <w:sz w:val="23"/>
          <w:szCs w:val="23"/>
        </w:rPr>
        <w:br w:type="page"/>
      </w:r>
    </w:p>
    <w:p w14:paraId="3D4A0F9D" w14:textId="2428B20D" w:rsidR="000611ED" w:rsidRDefault="008F475F" w:rsidP="008F475F">
      <w:pPr>
        <w:pStyle w:val="Cmsor2"/>
      </w:pPr>
      <w:r>
        <w:lastRenderedPageBreak/>
        <w:t>Overview</w:t>
      </w:r>
      <w:r w:rsidR="008B4E92">
        <w:t xml:space="preserve"> of the workflow</w:t>
      </w:r>
    </w:p>
    <w:p w14:paraId="559C2837" w14:textId="23802579" w:rsidR="00B10961" w:rsidRDefault="008A0868" w:rsidP="00B10961">
      <w:pPr>
        <w:ind w:firstLine="425"/>
      </w:pPr>
      <w:r>
        <w:t>Unity’s</w:t>
      </w:r>
      <w:r w:rsidR="00E305A3">
        <w:t xml:space="preserve"> main</w:t>
      </w:r>
      <w:r>
        <w:t xml:space="preserve"> workflow revolves around </w:t>
      </w:r>
      <w:r w:rsidR="00E305A3">
        <w:t>GameObjects and C</w:t>
      </w:r>
      <w:r>
        <w:t>omponents.</w:t>
      </w:r>
      <w:r w:rsidR="00E305A3">
        <w:t xml:space="preserve"> </w:t>
      </w:r>
      <w:r w:rsidR="008E7F66">
        <w:t xml:space="preserve">GameObjects are the actors or </w:t>
      </w:r>
      <w:r w:rsidR="0093187B">
        <w:t xml:space="preserve">we can think about them as </w:t>
      </w:r>
      <w:r w:rsidR="008E7F66">
        <w:t xml:space="preserve">container of Components while the </w:t>
      </w:r>
      <w:r w:rsidR="002B6425">
        <w:t xml:space="preserve">Components </w:t>
      </w:r>
      <w:r w:rsidR="00414D82">
        <w:t>define how a GameObject behaves in the scene</w:t>
      </w:r>
      <w:r w:rsidR="00E16CFF">
        <w:t>.</w:t>
      </w:r>
      <w:r w:rsidR="00A5079E">
        <w:t xml:space="preserve"> This workflow is extremely convenient and easy to understand, the developer just creates a GameObject adds some Components </w:t>
      </w:r>
      <w:r w:rsidR="0048395C">
        <w:t xml:space="preserve">to it then these </w:t>
      </w:r>
      <w:r w:rsidR="00A5079E">
        <w:t xml:space="preserve">will define how </w:t>
      </w:r>
      <w:r w:rsidR="0048395C">
        <w:t xml:space="preserve">the GameObject behaves in the scene. E.g. adding </w:t>
      </w:r>
      <w:r w:rsidR="00150A11">
        <w:t xml:space="preserve">a Rigidbody component to a GameObject </w:t>
      </w:r>
      <w:r w:rsidR="00730717">
        <w:t xml:space="preserve">will allow it to take part in physics calculations and if the </w:t>
      </w:r>
      <w:r w:rsidR="005D055E">
        <w:t>developer click</w:t>
      </w:r>
      <w:r w:rsidR="00E71299">
        <w:t>s</w:t>
      </w:r>
      <w:r w:rsidR="005D055E">
        <w:t xml:space="preserve"> on play</w:t>
      </w:r>
      <w:r w:rsidR="000F505C">
        <w:t>,</w:t>
      </w:r>
      <w:r w:rsidR="00730717">
        <w:t xml:space="preserve"> </w:t>
      </w:r>
      <w:r w:rsidR="000F505C">
        <w:t>the</w:t>
      </w:r>
      <w:r w:rsidR="00730717">
        <w:t xml:space="preserve"> GameObject will instantly start to fall according to the laws of gravity.</w:t>
      </w:r>
      <w:r w:rsidR="00BC693A">
        <w:t xml:space="preserve"> This is the main workflow of Unity</w:t>
      </w:r>
      <w:r w:rsidR="001429AC">
        <w:t>.</w:t>
      </w:r>
      <w:r w:rsidR="00BC693A">
        <w:t xml:space="preserve"> </w:t>
      </w:r>
      <w:r w:rsidR="001429AC">
        <w:t>H</w:t>
      </w:r>
      <w:r w:rsidR="00BC693A">
        <w:t>owever</w:t>
      </w:r>
      <w:r w:rsidR="001429AC">
        <w:t xml:space="preserve">, </w:t>
      </w:r>
      <w:r w:rsidR="00BC693A">
        <w:t xml:space="preserve">since Unity 2018 a new workflow was introduced called DOTS. </w:t>
      </w:r>
      <w:r w:rsidR="005D055E">
        <w:t>DOTS is pushing a data</w:t>
      </w:r>
      <w:r w:rsidR="00F467DD">
        <w:noBreakHyphen/>
      </w:r>
      <w:r w:rsidR="005D055E">
        <w:t xml:space="preserve">oriented design view over </w:t>
      </w:r>
      <w:r w:rsidR="00C67F32">
        <w:t xml:space="preserve">the standard object-oriented one. Unity suggest that </w:t>
      </w:r>
      <w:r w:rsidR="00B05291">
        <w:t>we</w:t>
      </w:r>
      <w:r w:rsidR="00C67F32">
        <w:t xml:space="preserve"> should organize </w:t>
      </w:r>
      <w:r w:rsidR="00B05291">
        <w:t>our</w:t>
      </w:r>
      <w:r w:rsidR="000C52C4">
        <w:t xml:space="preserve"> code around data </w:t>
      </w:r>
      <w:r w:rsidR="00D95B8E">
        <w:t xml:space="preserve">and </w:t>
      </w:r>
      <w:r w:rsidR="0093187B">
        <w:t xml:space="preserve">the way </w:t>
      </w:r>
      <w:r w:rsidR="00D95B8E">
        <w:t>how it</w:t>
      </w:r>
      <w:r w:rsidR="0093187B">
        <w:t xml:space="preserve"> is</w:t>
      </w:r>
      <w:r w:rsidR="00D95B8E">
        <w:t xml:space="preserve"> stored in memory. This results in an extremely </w:t>
      </w:r>
      <w:r w:rsidR="00EB4B85">
        <w:t>performant</w:t>
      </w:r>
      <w:r w:rsidR="00D95B8E">
        <w:t xml:space="preserve"> code that can fully harvest the capabilities of modern hardware</w:t>
      </w:r>
      <w:r w:rsidR="00EB4B85">
        <w:t>, via caching data efficiently.</w:t>
      </w:r>
      <w:r w:rsidR="006C7469">
        <w:t xml:space="preserve"> </w:t>
      </w:r>
      <w:r w:rsidR="00E71299">
        <w:t>E.g. w</w:t>
      </w:r>
      <w:r w:rsidR="00996343">
        <w:t>hen a developer wants to iterate over all the zombies in the game</w:t>
      </w:r>
      <w:r w:rsidR="00230E9A">
        <w:t xml:space="preserve"> in order to move them</w:t>
      </w:r>
      <w:r w:rsidR="00996343">
        <w:t xml:space="preserve"> the CPU will load </w:t>
      </w:r>
      <w:r w:rsidR="00E71299">
        <w:t>a bunch of</w:t>
      </w:r>
      <w:r w:rsidR="00996343">
        <w:t xml:space="preserve"> </w:t>
      </w:r>
      <w:proofErr w:type="spellStart"/>
      <w:r w:rsidR="00E71299">
        <w:t>ZombieController</w:t>
      </w:r>
      <w:proofErr w:type="spellEnd"/>
      <w:r w:rsidR="00E71299">
        <w:t xml:space="preserve"> </w:t>
      </w:r>
      <w:r w:rsidR="00207493">
        <w:t xml:space="preserve">scripts </w:t>
      </w:r>
      <w:r w:rsidR="00E71299">
        <w:t xml:space="preserve">into </w:t>
      </w:r>
      <w:r w:rsidR="00230E9A">
        <w:t xml:space="preserve">its cache. The problem is that </w:t>
      </w:r>
      <w:proofErr w:type="spellStart"/>
      <w:r w:rsidR="00230E9A">
        <w:t>ZombieController</w:t>
      </w:r>
      <w:proofErr w:type="spellEnd"/>
      <w:r w:rsidR="00230E9A">
        <w:t xml:space="preserve"> </w:t>
      </w:r>
      <w:r w:rsidR="00CC2F39">
        <w:t xml:space="preserve">contains not just only the position of the zombie but it contains other various properties like health, </w:t>
      </w:r>
      <w:r w:rsidR="003B14E6">
        <w:t>stamina, behavior type</w:t>
      </w:r>
      <w:r w:rsidR="00776C79">
        <w:t xml:space="preserve">, </w:t>
      </w:r>
      <w:r w:rsidR="003B14E6">
        <w:t xml:space="preserve">and </w:t>
      </w:r>
      <w:r w:rsidR="006B1CC3">
        <w:t>attack type</w:t>
      </w:r>
      <w:r w:rsidR="002F088E">
        <w:t>. Obviously</w:t>
      </w:r>
      <w:r w:rsidR="00797F2E">
        <w:t xml:space="preserve"> for movement translation</w:t>
      </w:r>
      <w:r w:rsidR="002F088E">
        <w:t>s</w:t>
      </w:r>
      <w:r w:rsidR="00797F2E">
        <w:t xml:space="preserve"> the only relevant property is </w:t>
      </w:r>
      <w:r w:rsidR="002F088E">
        <w:t>position</w:t>
      </w:r>
      <w:r w:rsidR="00776C79">
        <w:t xml:space="preserve">, yet the CPU loads all the irrelevant properties </w:t>
      </w:r>
      <w:r w:rsidR="007F1604">
        <w:t xml:space="preserve">as well </w:t>
      </w:r>
      <w:r w:rsidR="00255B3A">
        <w:t xml:space="preserve">thus </w:t>
      </w:r>
      <w:r w:rsidR="007F1604">
        <w:t>wasting our precious</w:t>
      </w:r>
      <w:r w:rsidR="001429AC">
        <w:t xml:space="preserve"> and extremely fast</w:t>
      </w:r>
      <w:r w:rsidR="007F1604">
        <w:t xml:space="preserve"> L1, L2, L3 caches.</w:t>
      </w:r>
    </w:p>
    <w:p w14:paraId="3EFC03AC" w14:textId="77777777" w:rsidR="009542F2" w:rsidRDefault="00B10961" w:rsidP="009542F2">
      <w:pPr>
        <w:pStyle w:val="Kp"/>
      </w:pPr>
      <w:r>
        <w:rPr>
          <w:noProof/>
        </w:rPr>
        <w:drawing>
          <wp:inline distT="0" distB="0" distL="0" distR="0" wp14:anchorId="14C6DFC5" wp14:editId="3759A7D2">
            <wp:extent cx="5400040" cy="2571447"/>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571447"/>
                    </a:xfrm>
                    <a:prstGeom prst="rect">
                      <a:avLst/>
                    </a:prstGeom>
                  </pic:spPr>
                </pic:pic>
              </a:graphicData>
            </a:graphic>
          </wp:inline>
        </w:drawing>
      </w:r>
    </w:p>
    <w:p w14:paraId="06257206" w14:textId="5D1586BA" w:rsidR="00B10961" w:rsidRDefault="009542F2" w:rsidP="008F7624">
      <w:pPr>
        <w:pStyle w:val="Kpalrs"/>
      </w:pPr>
      <w:r>
        <w:t xml:space="preserve">Figure </w:t>
      </w:r>
      <w:r w:rsidR="008F7624">
        <w:fldChar w:fldCharType="begin"/>
      </w:r>
      <w:r w:rsidR="008F7624">
        <w:instrText xml:space="preserve"> SEQ Figure \* ARABIC </w:instrText>
      </w:r>
      <w:r w:rsidR="008F7624">
        <w:fldChar w:fldCharType="separate"/>
      </w:r>
      <w:r w:rsidR="009049A9">
        <w:rPr>
          <w:noProof/>
        </w:rPr>
        <w:t>8</w:t>
      </w:r>
      <w:r w:rsidR="008F7624">
        <w:rPr>
          <w:noProof/>
        </w:rPr>
        <w:fldChar w:fldCharType="end"/>
      </w:r>
      <w:r>
        <w:t xml:space="preserve">: </w:t>
      </w:r>
      <w:r w:rsidRPr="001A163D">
        <w:rPr>
          <w:b w:val="0"/>
          <w:bCs w:val="0"/>
        </w:rPr>
        <w:t>The difference between Object-oriented and Data-Oriented design</w:t>
      </w:r>
      <w:r w:rsidR="00CE7C79" w:rsidRPr="001A163D">
        <w:rPr>
          <w:b w:val="0"/>
          <w:bCs w:val="0"/>
        </w:rPr>
        <w:t xml:space="preserve"> </w:t>
      </w:r>
      <w:r w:rsidRPr="001A163D">
        <w:rPr>
          <w:b w:val="0"/>
          <w:bCs w:val="0"/>
        </w:rPr>
        <w:fldChar w:fldCharType="begin"/>
      </w:r>
      <w:r w:rsidRPr="001A163D">
        <w:rPr>
          <w:b w:val="0"/>
          <w:bCs w:val="0"/>
        </w:rPr>
        <w:instrText xml:space="preserve"> REF _Ref55945928 \r \h </w:instrText>
      </w:r>
      <w:r w:rsidR="00167730" w:rsidRPr="001A163D">
        <w:rPr>
          <w:b w:val="0"/>
          <w:bCs w:val="0"/>
        </w:rPr>
        <w:instrText xml:space="preserve"> \* MERGEFORMAT </w:instrText>
      </w:r>
      <w:r w:rsidRPr="001A163D">
        <w:rPr>
          <w:b w:val="0"/>
          <w:bCs w:val="0"/>
        </w:rPr>
      </w:r>
      <w:r w:rsidRPr="001A163D">
        <w:rPr>
          <w:b w:val="0"/>
          <w:bCs w:val="0"/>
        </w:rPr>
        <w:fldChar w:fldCharType="separate"/>
      </w:r>
      <w:r w:rsidR="002D69B9">
        <w:rPr>
          <w:b w:val="0"/>
          <w:bCs w:val="0"/>
        </w:rPr>
        <w:t>[6]</w:t>
      </w:r>
      <w:r w:rsidRPr="001A163D">
        <w:rPr>
          <w:b w:val="0"/>
          <w:bCs w:val="0"/>
        </w:rPr>
        <w:fldChar w:fldCharType="end"/>
      </w:r>
    </w:p>
    <w:p w14:paraId="0A5EC729" w14:textId="0D84A951" w:rsidR="00255B3A" w:rsidRDefault="00255B3A" w:rsidP="00255B3A">
      <w:pPr>
        <w:ind w:firstLine="0"/>
      </w:pPr>
      <w:r>
        <w:lastRenderedPageBreak/>
        <w:t xml:space="preserve">As we can see in </w:t>
      </w:r>
      <w:r w:rsidRPr="00255B3A">
        <w:rPr>
          <w:b/>
          <w:bCs/>
        </w:rPr>
        <w:t xml:space="preserve">Figure </w:t>
      </w:r>
      <w:r w:rsidR="0094477C">
        <w:rPr>
          <w:b/>
          <w:bCs/>
        </w:rPr>
        <w:t>8</w:t>
      </w:r>
      <w:r>
        <w:rPr>
          <w:b/>
          <w:bCs/>
        </w:rPr>
        <w:t xml:space="preserve"> </w:t>
      </w:r>
      <w:r w:rsidR="00882895">
        <w:t>object-oriented design</w:t>
      </w:r>
      <w:r>
        <w:t xml:space="preserve"> </w:t>
      </w:r>
      <w:r w:rsidR="00882895">
        <w:t>uses an unoptimized data layout which brings irrelevant data</w:t>
      </w:r>
      <w:r w:rsidR="00861571">
        <w:t xml:space="preserve"> (red)</w:t>
      </w:r>
      <w:r w:rsidR="00882895">
        <w:t xml:space="preserve"> into the CPU cache </w:t>
      </w:r>
      <w:r w:rsidR="00861571">
        <w:t xml:space="preserve">thus it has to use the slower main memory. On the other hand, data-oriented design uses an optimized data layout that only brings the relevant data into the cache resulting in </w:t>
      </w:r>
      <w:r w:rsidR="00105056">
        <w:t>a half empty CPU cache</w:t>
      </w:r>
      <w:r w:rsidR="00303C8B">
        <w:t xml:space="preserve"> which is ready to cache more “zombies”. </w:t>
      </w:r>
      <w:r w:rsidR="007D2108">
        <w:t>What Unity does since 2018 is that they are rewriting the core of the engine to harvest the full power of data-oriented programming.</w:t>
      </w:r>
      <w:r w:rsidR="006C0491">
        <w:t xml:space="preserve"> However</w:t>
      </w:r>
      <w:r w:rsidR="00056F1A">
        <w:t>, even though the promising result</w:t>
      </w:r>
      <w:r w:rsidR="002D7EBB">
        <w:t>s and performance boost by default,</w:t>
      </w:r>
      <w:r w:rsidR="006C0491">
        <w:t xml:space="preserve"> we are not going to use this approach in this thesis because most of the DOTS features available to the </w:t>
      </w:r>
      <w:r w:rsidR="00C658AF">
        <w:t>developers are still in early preview</w:t>
      </w:r>
      <w:r w:rsidR="00DE6A40">
        <w:t xml:space="preserve"> thus expected to change frequently and significantly wh</w:t>
      </w:r>
      <w:r w:rsidR="00056F1A">
        <w:t>ile</w:t>
      </w:r>
      <w:r w:rsidR="00DE6A40">
        <w:t xml:space="preserve"> containing quite many bugs according to my experiences</w:t>
      </w:r>
      <w:r w:rsidR="00CE6D68">
        <w:t>.</w:t>
      </w:r>
    </w:p>
    <w:p w14:paraId="7499ECFE" w14:textId="77777777" w:rsidR="005C4F45" w:rsidRDefault="00007CE5" w:rsidP="005C4F45">
      <w:pPr>
        <w:pStyle w:val="Kp"/>
      </w:pPr>
      <w:r>
        <w:rPr>
          <w:noProof/>
        </w:rPr>
        <w:drawing>
          <wp:inline distT="0" distB="0" distL="0" distR="0" wp14:anchorId="302AB5DA" wp14:editId="3535344D">
            <wp:extent cx="2068445" cy="2676525"/>
            <wp:effectExtent l="0" t="0" r="698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68445" cy="2676525"/>
                    </a:xfrm>
                    <a:prstGeom prst="rect">
                      <a:avLst/>
                    </a:prstGeom>
                  </pic:spPr>
                </pic:pic>
              </a:graphicData>
            </a:graphic>
          </wp:inline>
        </w:drawing>
      </w:r>
    </w:p>
    <w:p w14:paraId="50AC4777" w14:textId="2F92D692" w:rsidR="006E2AC1" w:rsidRDefault="005C4F45" w:rsidP="008F7624">
      <w:pPr>
        <w:pStyle w:val="Kpalrs"/>
      </w:pPr>
      <w:r>
        <w:t xml:space="preserve">Figure </w:t>
      </w:r>
      <w:r w:rsidR="008F7624">
        <w:fldChar w:fldCharType="begin"/>
      </w:r>
      <w:r w:rsidR="008F7624">
        <w:instrText xml:space="preserve"> SEQ Figure \* ARABIC </w:instrText>
      </w:r>
      <w:r w:rsidR="008F7624">
        <w:fldChar w:fldCharType="separate"/>
      </w:r>
      <w:r w:rsidR="009049A9">
        <w:rPr>
          <w:noProof/>
        </w:rPr>
        <w:t>9</w:t>
      </w:r>
      <w:r w:rsidR="008F7624">
        <w:rPr>
          <w:noProof/>
        </w:rPr>
        <w:fldChar w:fldCharType="end"/>
      </w:r>
      <w:r w:rsidR="00ED1D65">
        <w:t xml:space="preserve">: </w:t>
      </w:r>
      <w:r w:rsidR="00ED1D65" w:rsidRPr="001A163D">
        <w:rPr>
          <w:b w:val="0"/>
          <w:bCs w:val="0"/>
        </w:rPr>
        <w:t>The packages of DOTS.</w:t>
      </w:r>
      <w:r w:rsidR="00F7284E" w:rsidRPr="001A163D">
        <w:rPr>
          <w:b w:val="0"/>
          <w:bCs w:val="0"/>
        </w:rPr>
        <w:t xml:space="preserve"> </w:t>
      </w:r>
      <w:r w:rsidR="00273AF4" w:rsidRPr="001A163D">
        <w:rPr>
          <w:b w:val="0"/>
          <w:bCs w:val="0"/>
        </w:rPr>
        <w:fldChar w:fldCharType="begin"/>
      </w:r>
      <w:r w:rsidR="00273AF4" w:rsidRPr="001A163D">
        <w:rPr>
          <w:b w:val="0"/>
          <w:bCs w:val="0"/>
        </w:rPr>
        <w:instrText xml:space="preserve"> REF _Ref56177476 \r \h </w:instrText>
      </w:r>
      <w:r w:rsidR="001A163D">
        <w:rPr>
          <w:b w:val="0"/>
          <w:bCs w:val="0"/>
        </w:rPr>
        <w:instrText xml:space="preserve"> \* MERGEFORMAT </w:instrText>
      </w:r>
      <w:r w:rsidR="00273AF4" w:rsidRPr="001A163D">
        <w:rPr>
          <w:b w:val="0"/>
          <w:bCs w:val="0"/>
        </w:rPr>
      </w:r>
      <w:r w:rsidR="00273AF4" w:rsidRPr="001A163D">
        <w:rPr>
          <w:b w:val="0"/>
          <w:bCs w:val="0"/>
        </w:rPr>
        <w:fldChar w:fldCharType="separate"/>
      </w:r>
      <w:r w:rsidR="002D69B9">
        <w:rPr>
          <w:b w:val="0"/>
          <w:bCs w:val="0"/>
        </w:rPr>
        <w:t>[7]</w:t>
      </w:r>
      <w:r w:rsidR="00273AF4" w:rsidRPr="001A163D">
        <w:rPr>
          <w:b w:val="0"/>
          <w:bCs w:val="0"/>
        </w:rPr>
        <w:fldChar w:fldCharType="end"/>
      </w:r>
    </w:p>
    <w:p w14:paraId="15E8DC79" w14:textId="62CAB1A0" w:rsidR="006E2AC1" w:rsidRPr="006E2AC1" w:rsidRDefault="00E82373" w:rsidP="00E82373">
      <w:pPr>
        <w:spacing w:after="0" w:line="240" w:lineRule="auto"/>
        <w:ind w:firstLine="0"/>
        <w:jc w:val="left"/>
      </w:pPr>
      <w:r>
        <w:br w:type="page"/>
      </w:r>
    </w:p>
    <w:p w14:paraId="39A692D3" w14:textId="628D3DD1" w:rsidR="00731207" w:rsidRDefault="00731207" w:rsidP="00731207">
      <w:pPr>
        <w:pStyle w:val="Cmsor1"/>
      </w:pPr>
      <w:r>
        <w:lastRenderedPageBreak/>
        <w:t>Scripting in Unity</w:t>
      </w:r>
    </w:p>
    <w:p w14:paraId="64E8FEC7" w14:textId="60D2EE27" w:rsidR="00EE174B" w:rsidRDefault="00D65994" w:rsidP="00037A5E">
      <w:pPr>
        <w:spacing w:after="0"/>
        <w:ind w:firstLine="425"/>
      </w:pPr>
      <w:r>
        <w:t>Scripting is an essential part of game development. Its main purpose is to decouple the game engine layer from the game l</w:t>
      </w:r>
      <w:r w:rsidR="009935B0">
        <w:t>ogic</w:t>
      </w:r>
      <w:r w:rsidR="003208B4">
        <w:t xml:space="preserve"> layer</w:t>
      </w:r>
      <w:r w:rsidR="009935B0">
        <w:t>, therefore allowing the management of both layers independently.</w:t>
      </w:r>
      <w:r>
        <w:t xml:space="preserve"> </w:t>
      </w:r>
      <w:r w:rsidR="00133B7A">
        <w:t xml:space="preserve">In order to fully understand how </w:t>
      </w:r>
      <w:r w:rsidR="00E67E22">
        <w:t>scripting works in Unity we will look into the following topics</w:t>
      </w:r>
    </w:p>
    <w:p w14:paraId="0FD3CAB5" w14:textId="0489295F" w:rsidR="00E67E22" w:rsidRDefault="00895E3E" w:rsidP="00E67E22">
      <w:pPr>
        <w:pStyle w:val="Listaszerbekezds"/>
        <w:numPr>
          <w:ilvl w:val="0"/>
          <w:numId w:val="33"/>
        </w:numPr>
        <w:spacing w:after="0"/>
      </w:pPr>
      <w:r>
        <w:t>C# the</w:t>
      </w:r>
      <w:r w:rsidR="00E67E22">
        <w:t xml:space="preserve"> scripting language of Unity</w:t>
      </w:r>
    </w:p>
    <w:p w14:paraId="5A12C3AE" w14:textId="1953A078" w:rsidR="00E67E22" w:rsidRDefault="00AD3CF1" w:rsidP="00E67E22">
      <w:pPr>
        <w:pStyle w:val="Listaszerbekezds"/>
        <w:numPr>
          <w:ilvl w:val="0"/>
          <w:numId w:val="33"/>
        </w:numPr>
        <w:spacing w:after="0"/>
      </w:pPr>
      <w:r>
        <w:t>.</w:t>
      </w:r>
      <w:r w:rsidR="000F3BF3">
        <w:t>NET in Unity</w:t>
      </w:r>
    </w:p>
    <w:p w14:paraId="4E853393" w14:textId="721DCDCE" w:rsidR="000D4575" w:rsidRDefault="00AD3CF1" w:rsidP="009935B0">
      <w:pPr>
        <w:pStyle w:val="Listaszerbekezds"/>
        <w:numPr>
          <w:ilvl w:val="0"/>
          <w:numId w:val="33"/>
        </w:numPr>
        <w:ind w:left="1139" w:hanging="357"/>
      </w:pPr>
      <w:r>
        <w:t>Scripting backends</w:t>
      </w:r>
    </w:p>
    <w:p w14:paraId="7632F359" w14:textId="42AAD451" w:rsidR="000D4575" w:rsidRDefault="000D4575" w:rsidP="000D4575">
      <w:pPr>
        <w:ind w:firstLine="425"/>
      </w:pPr>
      <w:r>
        <w:t>Unity is a C/C++ engine, which means that most of the inner functionalities are written in these two languages. However, Unity’s scripting language is C#, which means that the game logic will be probably written entirely in C#. This tends to confuse newcomers since interactions with the Unity API happens via C# objects</w:t>
      </w:r>
      <w:r w:rsidR="00743D4C">
        <w:t xml:space="preserve"> (wrapper classes around the native C/C++ libraries)</w:t>
      </w:r>
      <w:r>
        <w:t xml:space="preserve">, they think that the engine itself is written in C# as well. So, it is essential to know that this is not true and this knowledge is especially crucial if our task is to optimize part of our scripting logic. Unity’s source code is also </w:t>
      </w:r>
      <w:r w:rsidRPr="008117FD">
        <w:t xml:space="preserve">proprietary </w:t>
      </w:r>
      <w:r>
        <w:t>which means any problem that is on Unity’s side have to be solved by them thus the developers are sometimes depending on the Unity team. Although, in 2018 Unity Technologies decided to release the source code</w:t>
      </w:r>
      <w:r>
        <w:rPr>
          <w:rStyle w:val="Lbjegyzet-hivatkozs"/>
        </w:rPr>
        <w:footnoteReference w:id="22"/>
      </w:r>
      <w:r>
        <w:t xml:space="preserve"> of their .NET assemblies under a reference-only license</w:t>
      </w:r>
      <w:r>
        <w:rPr>
          <w:rStyle w:val="Lbjegyzet-hivatkozs"/>
        </w:rPr>
        <w:footnoteReference w:id="23"/>
      </w:r>
      <w:r>
        <w:t xml:space="preserve"> which helped to find many bugs in these assemblies via the help of the community</w:t>
      </w:r>
      <w:r w:rsidR="0041270A">
        <w:t>,</w:t>
      </w:r>
      <w:r>
        <w:t xml:space="preserve"> we still don’t have much insight into the inner mechanisms of the engine (C/C++ part). </w:t>
      </w:r>
      <w:r w:rsidR="00A36B18">
        <w:t>Moreover</w:t>
      </w:r>
      <w:r>
        <w:t xml:space="preserve">, Unity does not accept pull requests or issues on the GitHub repository which means every bug has to be reported via Unity’s official bug tracker called </w:t>
      </w:r>
      <w:r w:rsidR="00C10965">
        <w:t xml:space="preserve">the </w:t>
      </w:r>
      <w:r>
        <w:t>Unity Bug Reporter.</w:t>
      </w:r>
    </w:p>
    <w:p w14:paraId="33220CC0" w14:textId="4B40AA9E" w:rsidR="00507DA3" w:rsidRDefault="00C10965" w:rsidP="00037A5E">
      <w:pPr>
        <w:ind w:firstLine="425"/>
      </w:pPr>
      <w:r>
        <w:t xml:space="preserve">But why Unity used </w:t>
      </w:r>
      <w:r w:rsidR="004D5EEF">
        <w:t>C# and not C++ which would require no wrapper classes around the engine libraries</w:t>
      </w:r>
      <w:r w:rsidR="0010001A">
        <w:t xml:space="preserve"> thus avoiding language interoperability</w:t>
      </w:r>
      <w:r w:rsidR="004D5EEF">
        <w:t xml:space="preserve"> </w:t>
      </w:r>
      <w:r w:rsidR="00B05291">
        <w:t>o</w:t>
      </w:r>
      <w:r w:rsidR="004D5EEF">
        <w:t xml:space="preserve">r why </w:t>
      </w:r>
      <w:r w:rsidR="00176146">
        <w:t xml:space="preserve">did they </w:t>
      </w:r>
      <w:r w:rsidR="004D5EEF">
        <w:t xml:space="preserve">not choose Java </w:t>
      </w:r>
      <w:r w:rsidR="00743D4C">
        <w:t>an older</w:t>
      </w:r>
      <w:r w:rsidR="004D5EEF">
        <w:t xml:space="preserve"> and </w:t>
      </w:r>
      <w:r w:rsidR="00B05291">
        <w:t>library rich language that is cross-platform by default</w:t>
      </w:r>
      <w:r w:rsidR="001849D9">
        <w:t xml:space="preserve"> or another C# like language</w:t>
      </w:r>
      <w:r w:rsidR="00B05291">
        <w:t>?</w:t>
      </w:r>
      <w:r w:rsidR="00743D4C">
        <w:t xml:space="preserve"> In order to </w:t>
      </w:r>
      <w:r w:rsidR="00C46D5D">
        <w:t>answer these questions first let’s see what C# is.</w:t>
      </w:r>
    </w:p>
    <w:p w14:paraId="2B847A3C" w14:textId="77777777" w:rsidR="00507DA3" w:rsidRDefault="00507DA3" w:rsidP="00C47B8C">
      <w:pPr>
        <w:pStyle w:val="Cmsor2"/>
      </w:pPr>
      <w:r>
        <w:lastRenderedPageBreak/>
        <w:t>C# the scripting language of Unity</w:t>
      </w:r>
    </w:p>
    <w:p w14:paraId="626AFDCC" w14:textId="44FFE512" w:rsidR="001447CD" w:rsidRDefault="00E9501C" w:rsidP="001447CD">
      <w:pPr>
        <w:ind w:firstLine="425"/>
      </w:pPr>
      <w:r>
        <w:t xml:space="preserve">C# </w:t>
      </w:r>
      <w:r w:rsidR="0020679E">
        <w:t>is a modern</w:t>
      </w:r>
      <w:r w:rsidR="00A933A4">
        <w:t xml:space="preserve"> </w:t>
      </w:r>
      <w:r w:rsidR="00CA58BC">
        <w:t>general-purpose, multi-paradigm</w:t>
      </w:r>
      <w:r w:rsidR="00B42673">
        <w:rPr>
          <w:rStyle w:val="Lbjegyzet-hivatkozs"/>
        </w:rPr>
        <w:footnoteReference w:id="24"/>
      </w:r>
      <w:r w:rsidR="009A398B">
        <w:t xml:space="preserve"> programming language.</w:t>
      </w:r>
      <w:r>
        <w:t xml:space="preserve"> </w:t>
      </w:r>
      <w:r w:rsidR="00AD164C">
        <w:t>It</w:t>
      </w:r>
      <w:r w:rsidR="00176146">
        <w:t xml:space="preserve"> has </w:t>
      </w:r>
      <w:proofErr w:type="gramStart"/>
      <w:r w:rsidR="00176146">
        <w:t>its</w:t>
      </w:r>
      <w:proofErr w:type="gramEnd"/>
      <w:r w:rsidR="00176146">
        <w:t xml:space="preserve"> roots in the C family of languages and</w:t>
      </w:r>
      <w:r w:rsidR="0062440C">
        <w:t xml:space="preserve"> usually shares similar syntaxes with them.</w:t>
      </w:r>
      <w:r w:rsidR="00DE553B">
        <w:t xml:space="preserve"> </w:t>
      </w:r>
      <w:r w:rsidR="00AD164C">
        <w:t>C#</w:t>
      </w:r>
      <w:r w:rsidR="0052632A">
        <w:t xml:space="preserve"> </w:t>
      </w:r>
      <w:r w:rsidR="008E2DB2">
        <w:t>is mainly an object-oriented</w:t>
      </w:r>
      <w:r w:rsidR="00B8407E">
        <w:t xml:space="preserve"> and</w:t>
      </w:r>
      <w:r w:rsidR="008E2DB2">
        <w:t xml:space="preserve"> component-oriented programming language</w:t>
      </w:r>
      <w:r w:rsidR="0052632A">
        <w:t>.</w:t>
      </w:r>
      <w:r w:rsidR="00401DF7">
        <w:t xml:space="preserve"> </w:t>
      </w:r>
      <w:r w:rsidR="0052632A">
        <w:t>I</w:t>
      </w:r>
      <w:r w:rsidR="00401DF7">
        <w:t>t</w:t>
      </w:r>
      <w:r w:rsidR="008E2DB2">
        <w:t xml:space="preserve"> </w:t>
      </w:r>
      <w:r w:rsidR="00BE6FF3">
        <w:t>aids these paradigms on a language level making it a natural language in which to create and use components.</w:t>
      </w:r>
      <w:r w:rsidR="008E3D92">
        <w:t xml:space="preserve"> </w:t>
      </w:r>
      <w:r w:rsidR="008E3D92" w:rsidRPr="008E3D92">
        <w:t xml:space="preserve">Since its origin, </w:t>
      </w:r>
      <w:r w:rsidR="00BA06DB">
        <w:t>C#</w:t>
      </w:r>
      <w:r w:rsidR="008E3D92" w:rsidRPr="008E3D92">
        <w:t xml:space="preserve"> has added features to support new workloads and emerging software design practices</w:t>
      </w:r>
      <w:r w:rsidR="008E3D92">
        <w:t xml:space="preserve"> like functional</w:t>
      </w:r>
      <w:r w:rsidR="00645540">
        <w:t>, generic or dynamic programming</w:t>
      </w:r>
      <w:r w:rsidR="0052632A">
        <w:t xml:space="preserve"> making </w:t>
      </w:r>
      <w:r w:rsidR="00BA06DB">
        <w:t>it</w:t>
      </w:r>
      <w:r w:rsidR="0052632A">
        <w:t xml:space="preserve"> a truly flexible </w:t>
      </w:r>
      <w:r w:rsidR="00BA06DB">
        <w:t>programming language</w:t>
      </w:r>
      <w:r w:rsidR="0052632A">
        <w:t>.</w:t>
      </w:r>
      <w:r w:rsidR="00683647">
        <w:t xml:space="preserve"> </w:t>
      </w:r>
      <w:r w:rsidR="007F7B0B">
        <w:t xml:space="preserve">C# </w:t>
      </w:r>
      <w:r w:rsidR="00E34AAD">
        <w:t>was developed</w:t>
      </w:r>
      <w:r w:rsidR="006E44A9">
        <w:t xml:space="preserve"> as one of the programming language</w:t>
      </w:r>
      <w:r w:rsidR="00807D7A">
        <w:t>s</w:t>
      </w:r>
      <w:r w:rsidR="006E44A9">
        <w:t xml:space="preserve"> for the Common Language Infrastructure (CLI)</w:t>
      </w:r>
      <w:r w:rsidR="007C500D">
        <w:t xml:space="preserve"> which</w:t>
      </w:r>
      <w:r w:rsidR="006E44A9">
        <w:t xml:space="preserve"> is a standardized (ISO</w:t>
      </w:r>
      <w:r w:rsidR="006E44A9">
        <w:rPr>
          <w:rStyle w:val="Lbjegyzet-hivatkozs"/>
        </w:rPr>
        <w:footnoteReference w:id="25"/>
      </w:r>
      <w:r w:rsidR="006E44A9">
        <w:t>/ECMA</w:t>
      </w:r>
      <w:r w:rsidR="00C22135">
        <w:rPr>
          <w:rStyle w:val="Lbjegyzet-hivatkozs"/>
        </w:rPr>
        <w:footnoteReference w:id="26"/>
      </w:r>
      <w:r w:rsidR="006E44A9">
        <w:t>)</w:t>
      </w:r>
      <w:r w:rsidR="00BF181F">
        <w:t xml:space="preserve"> </w:t>
      </w:r>
      <w:r w:rsidR="00474F8D">
        <w:t xml:space="preserve">open specification developed and maintained by Microsoft </w:t>
      </w:r>
      <w:r w:rsidR="002977DB">
        <w:t>that</w:t>
      </w:r>
      <w:r w:rsidR="00474F8D">
        <w:t xml:space="preserve"> allows </w:t>
      </w:r>
      <w:r w:rsidR="00A5479E">
        <w:t>the use of different languages on different platforms without rewriting the code for that specific platform</w:t>
      </w:r>
      <w:r w:rsidR="002977DB">
        <w:t xml:space="preserve"> making CLI a platform agnostic solution.</w:t>
      </w:r>
      <w:r w:rsidR="00807D7A">
        <w:t xml:space="preserve"> </w:t>
      </w:r>
      <w:r w:rsidR="00A77E6B">
        <w:t xml:space="preserve">This thesis is </w:t>
      </w:r>
      <w:r w:rsidR="00807D7A">
        <w:t>too short</w:t>
      </w:r>
      <w:r w:rsidR="00A77E6B">
        <w:t xml:space="preserve"> to fully introduce C# and all of its features so we will concentrate on the areas that makes it </w:t>
      </w:r>
      <w:r w:rsidR="00B8407E">
        <w:t xml:space="preserve">a </w:t>
      </w:r>
      <w:r w:rsidR="00807D7A">
        <w:t>perfect choice</w:t>
      </w:r>
      <w:r w:rsidR="00A77E6B">
        <w:t xml:space="preserve"> for game development.</w:t>
      </w:r>
    </w:p>
    <w:p w14:paraId="12C85213" w14:textId="77777777" w:rsidR="000F460A" w:rsidRDefault="00E6256E" w:rsidP="001447CD">
      <w:pPr>
        <w:ind w:firstLine="425"/>
      </w:pPr>
      <w:r>
        <w:t xml:space="preserve">In the introduction of the parent section we asked a </w:t>
      </w:r>
      <w:r w:rsidR="000F460A">
        <w:t xml:space="preserve">simple yet important </w:t>
      </w:r>
      <w:r>
        <w:t>question</w:t>
      </w:r>
    </w:p>
    <w:p w14:paraId="548807D3" w14:textId="57A32546" w:rsidR="001447CD" w:rsidRDefault="00E6256E" w:rsidP="00387F3D">
      <w:pPr>
        <w:ind w:firstLine="0"/>
        <w:jc w:val="center"/>
      </w:pPr>
      <w:r>
        <w:t>“</w:t>
      </w:r>
      <w:r w:rsidR="000D43B2">
        <w:t>Why Unity</w:t>
      </w:r>
      <w:r>
        <w:t xml:space="preserve"> uses C# </w:t>
      </w:r>
      <w:r w:rsidR="000F460A">
        <w:t>instead of C++?</w:t>
      </w:r>
      <w:r>
        <w:t>”</w:t>
      </w:r>
    </w:p>
    <w:p w14:paraId="0A3D8A0A" w14:textId="0D490C09" w:rsidR="000F460A" w:rsidRDefault="00EC7C8C" w:rsidP="000D43B2">
      <w:pPr>
        <w:ind w:firstLine="0"/>
      </w:pPr>
      <w:r>
        <w:t xml:space="preserve">A short answer with the </w:t>
      </w:r>
      <w:r w:rsidR="00015AE7">
        <w:t>primary</w:t>
      </w:r>
      <w:r>
        <w:t xml:space="preserve"> reason to this question would be</w:t>
      </w:r>
      <w:r w:rsidR="00BA06DB">
        <w:t xml:space="preserve"> “because of speed”. </w:t>
      </w:r>
      <w:r w:rsidR="00A36B18">
        <w:br/>
      </w:r>
      <w:r w:rsidR="000D43B2">
        <w:t>Yes,</w:t>
      </w:r>
      <w:r w:rsidR="004D7025">
        <w:t xml:space="preserve"> C# is faster </w:t>
      </w:r>
      <w:r w:rsidR="000D43B2">
        <w:t>than C++</w:t>
      </w:r>
      <w:r w:rsidR="003A2E68">
        <w:t xml:space="preserve">, usually by </w:t>
      </w:r>
      <w:r>
        <w:t xml:space="preserve">around </w:t>
      </w:r>
      <w:r w:rsidR="003A2E68">
        <w:t>3-</w:t>
      </w:r>
      <w:r w:rsidR="000E284D">
        <w:t>12</w:t>
      </w:r>
      <w:r w:rsidR="00F960DC">
        <w:t xml:space="preserve"> months</w:t>
      </w:r>
      <w:r w:rsidR="00A947B2">
        <w:t xml:space="preserve"> on larger projects</w:t>
      </w:r>
      <w:r w:rsidR="00F960DC">
        <w:t xml:space="preserve">. </w:t>
      </w:r>
      <w:r w:rsidR="00B55453">
        <w:t xml:space="preserve">Jokes aside </w:t>
      </w:r>
      <w:r w:rsidR="00BC5B30">
        <w:t xml:space="preserve">C# is an extremely productive language and in game development iteration time is a crucial </w:t>
      </w:r>
      <w:r w:rsidR="00A405AF">
        <w:t xml:space="preserve">part of the development process. </w:t>
      </w:r>
      <w:r>
        <w:t xml:space="preserve">Many of the AAA games have an extremely long development time. E.g. the new “The Elder Scrolls” </w:t>
      </w:r>
      <w:r w:rsidR="0036580B">
        <w:t xml:space="preserve">sequel </w:t>
      </w:r>
      <w:r w:rsidR="006C63AC">
        <w:t>is expected to be in development for six years.</w:t>
      </w:r>
      <w:r w:rsidR="00255D28">
        <w:t xml:space="preserve"> </w:t>
      </w:r>
      <w:r w:rsidR="00A947B2">
        <w:t>This means that</w:t>
      </w:r>
      <w:r w:rsidR="00255D28">
        <w:t xml:space="preserve"> </w:t>
      </w:r>
      <w:r w:rsidR="00284F4D">
        <w:t xml:space="preserve">for </w:t>
      </w:r>
      <w:r w:rsidR="00255D28">
        <w:t>six years the studio</w:t>
      </w:r>
      <w:r w:rsidR="00A947B2">
        <w:t xml:space="preserve"> will make no profit from the sequel only burn money on</w:t>
      </w:r>
      <w:r w:rsidR="009F6E0D">
        <w:t xml:space="preserve"> </w:t>
      </w:r>
      <w:r w:rsidR="007A2E71">
        <w:t xml:space="preserve">it. </w:t>
      </w:r>
      <w:r w:rsidR="00264D08">
        <w:t>The</w:t>
      </w:r>
      <w:r w:rsidR="007A2E71">
        <w:t xml:space="preserve"> cost of an engineer is not cheap, if we </w:t>
      </w:r>
      <w:r w:rsidR="00A800B5">
        <w:t>have the ability to</w:t>
      </w:r>
      <w:r w:rsidR="007A2E71">
        <w:t xml:space="preserve"> boost </w:t>
      </w:r>
      <w:r w:rsidR="00A800B5">
        <w:t>their</w:t>
      </w:r>
      <w:r w:rsidR="00264D08">
        <w:t xml:space="preserve"> productivity </w:t>
      </w:r>
      <w:r w:rsidR="001E605F">
        <w:t xml:space="preserve">just by changing the </w:t>
      </w:r>
      <w:proofErr w:type="gramStart"/>
      <w:r w:rsidR="001E605F">
        <w:t>language</w:t>
      </w:r>
      <w:proofErr w:type="gramEnd"/>
      <w:r w:rsidR="001E605F">
        <w:t xml:space="preserve"> they use </w:t>
      </w:r>
      <w:r w:rsidR="00A800B5">
        <w:t>that would be quite beneficial</w:t>
      </w:r>
      <w:r w:rsidR="001E605F">
        <w:t xml:space="preserve"> from a financial point of view</w:t>
      </w:r>
      <w:r w:rsidR="00A800B5">
        <w:t xml:space="preserve">. </w:t>
      </w:r>
      <w:r w:rsidR="001E605F">
        <w:t xml:space="preserve">Remember that every game </w:t>
      </w:r>
      <w:r w:rsidR="0046143E">
        <w:t xml:space="preserve">is a business product. The goal is to make an enjoyable and profitable game from as low cost as possible and </w:t>
      </w:r>
      <w:r w:rsidR="003A6209">
        <w:t xml:space="preserve">generally </w:t>
      </w:r>
      <w:r w:rsidR="00C832F7">
        <w:t xml:space="preserve">C# will help us </w:t>
      </w:r>
      <w:r w:rsidR="003A6209">
        <w:t>more to achieve this than C++. Let’s see why.</w:t>
      </w:r>
    </w:p>
    <w:p w14:paraId="495EDA84" w14:textId="77E26FC1" w:rsidR="003A6209" w:rsidRDefault="00682107" w:rsidP="000D43B2">
      <w:pPr>
        <w:ind w:firstLine="0"/>
      </w:pPr>
      <w:r>
        <w:lastRenderedPageBreak/>
        <w:t>One of the main reason</w:t>
      </w:r>
      <w:r w:rsidR="008678BA">
        <w:t>s</w:t>
      </w:r>
      <w:r>
        <w:t xml:space="preserve"> that programming in C# is </w:t>
      </w:r>
      <w:r w:rsidR="008678BA">
        <w:t xml:space="preserve">generally </w:t>
      </w:r>
      <w:r>
        <w:t>more productive than in C++ is that</w:t>
      </w:r>
      <w:r w:rsidR="002A57E5">
        <w:t xml:space="preserve"> C# is less error prone</w:t>
      </w:r>
      <w:r w:rsidR="004C3209">
        <w:t xml:space="preserve"> </w:t>
      </w:r>
      <w:r w:rsidR="00194BA6">
        <w:t xml:space="preserve">which </w:t>
      </w:r>
      <w:r w:rsidR="004C3209">
        <w:t>means less debugging</w:t>
      </w:r>
      <w:r w:rsidR="00194BA6">
        <w:t>,</w:t>
      </w:r>
      <w:r w:rsidR="004C3209">
        <w:t xml:space="preserve"> bug fixing thus the programmers can focus on features </w:t>
      </w:r>
      <w:r w:rsidR="00194BA6">
        <w:t xml:space="preserve">rather </w:t>
      </w:r>
      <w:r w:rsidR="004C3209">
        <w:t>than on bug</w:t>
      </w:r>
      <w:r w:rsidR="00F0725E">
        <w:t>s</w:t>
      </w:r>
      <w:r w:rsidR="004C3209">
        <w:t xml:space="preserve">. </w:t>
      </w:r>
      <w:r w:rsidR="002A57E5">
        <w:t xml:space="preserve">This </w:t>
      </w:r>
      <w:r w:rsidR="00194BA6">
        <w:t xml:space="preserve">reliability </w:t>
      </w:r>
      <w:r w:rsidR="002A57E5">
        <w:t xml:space="preserve">comes from different </w:t>
      </w:r>
      <w:r w:rsidR="008678BA">
        <w:t>features of the language and its runtime.</w:t>
      </w:r>
    </w:p>
    <w:p w14:paraId="2E253ED2" w14:textId="02EDA683" w:rsidR="00AB453E" w:rsidRDefault="00BA2B04" w:rsidP="00AB453E">
      <w:pPr>
        <w:ind w:firstLine="425"/>
      </w:pPr>
      <w:r>
        <w:t>Firstly,</w:t>
      </w:r>
      <w:r w:rsidR="00AB453E">
        <w:t xml:space="preserve"> C# is a managed language</w:t>
      </w:r>
      <w:r w:rsidR="003F508B">
        <w:t xml:space="preserve"> in contrast to </w:t>
      </w:r>
      <w:r>
        <w:t>C/C++</w:t>
      </w:r>
      <w:r w:rsidR="00AB453E">
        <w:t xml:space="preserve">. </w:t>
      </w:r>
      <w:r w:rsidR="003050AC">
        <w:t>Managed languages</w:t>
      </w:r>
      <w:r w:rsidR="00AE5FDA">
        <w:t xml:space="preserve"> are languages </w:t>
      </w:r>
      <w:r w:rsidR="00870049">
        <w:t>whose execution are managed by a runtime.</w:t>
      </w:r>
      <w:r w:rsidR="003F508B">
        <w:t xml:space="preserve"> </w:t>
      </w:r>
      <w:r w:rsidR="008E1489">
        <w:t>In case of C# the runtime is called the Common language Runtime (CLR)</w:t>
      </w:r>
      <w:r w:rsidR="00D97347">
        <w:t xml:space="preserve">. </w:t>
      </w:r>
      <w:r w:rsidR="00DB24CD">
        <w:t>The CLR provides various services that makes the development process more productive</w:t>
      </w:r>
      <w:r w:rsidR="00BF7EFF">
        <w:t xml:space="preserve">. One of the most important services of the CLR is the automatic memory management. </w:t>
      </w:r>
      <w:r w:rsidR="00BF7EFF" w:rsidRPr="00BF7EFF">
        <w:t xml:space="preserve">The CLR provides a Garbage Collector (GC) which takes care of </w:t>
      </w:r>
      <w:r w:rsidR="00E67024">
        <w:t xml:space="preserve">releasing </w:t>
      </w:r>
      <w:r w:rsidR="00BF7EFF" w:rsidRPr="00BF7EFF">
        <w:t>objects that are no longer used</w:t>
      </w:r>
      <w:r w:rsidR="00BF7EFF">
        <w:t xml:space="preserve"> by the program</w:t>
      </w:r>
      <w:r w:rsidR="00536113">
        <w:t xml:space="preserve">. </w:t>
      </w:r>
      <w:r w:rsidR="0027451C">
        <w:t xml:space="preserve">Garbage collectors </w:t>
      </w:r>
      <w:r w:rsidR="000D6870">
        <w:t xml:space="preserve">nearly fully </w:t>
      </w:r>
      <w:r w:rsidR="0027451C">
        <w:t>eliminate</w:t>
      </w:r>
      <w:r w:rsidR="00E67024">
        <w:t xml:space="preserve"> </w:t>
      </w:r>
      <w:r w:rsidR="000D6870">
        <w:t xml:space="preserve">the need of manual memory management thus </w:t>
      </w:r>
      <w:r w:rsidR="003F1812">
        <w:t>nullifying</w:t>
      </w:r>
      <w:r w:rsidR="000D6870">
        <w:t xml:space="preserve"> one of the most </w:t>
      </w:r>
      <w:r w:rsidR="003F1812">
        <w:t xml:space="preserve">common </w:t>
      </w:r>
      <w:r w:rsidR="0072008D">
        <w:t>sources</w:t>
      </w:r>
      <w:r w:rsidR="003F1812">
        <w:t xml:space="preserve"> of bugs called memory leaks.</w:t>
      </w:r>
      <w:r w:rsidR="007810E2">
        <w:t xml:space="preserve"> E.g. according to Microsoft and Google </w:t>
      </w:r>
      <w:r w:rsidR="007810E2" w:rsidRPr="007810E2">
        <w:t>70% of all security bugs are memory safety issues</w:t>
      </w:r>
      <w:r w:rsidR="00E84B01">
        <w:fldChar w:fldCharType="begin"/>
      </w:r>
      <w:r w:rsidR="00E84B01">
        <w:instrText xml:space="preserve"> REF _Ref56524106 \r \h </w:instrText>
      </w:r>
      <w:r w:rsidR="00E84B01">
        <w:fldChar w:fldCharType="separate"/>
      </w:r>
      <w:r w:rsidR="002D69B9">
        <w:t>[13]</w:t>
      </w:r>
      <w:r w:rsidR="00E84B01">
        <w:fldChar w:fldCharType="end"/>
      </w:r>
      <w:r w:rsidR="007810E2">
        <w:t>.</w:t>
      </w:r>
    </w:p>
    <w:p w14:paraId="29F0DAF5" w14:textId="77777777" w:rsidR="007D67C1" w:rsidRDefault="00B825F2" w:rsidP="00793898">
      <w:pPr>
        <w:pStyle w:val="Kp"/>
      </w:pPr>
      <w:r>
        <w:rPr>
          <w:noProof/>
        </w:rPr>
        <w:drawing>
          <wp:inline distT="0" distB="0" distL="0" distR="0" wp14:anchorId="4CBEF992" wp14:editId="54AD1910">
            <wp:extent cx="5232352" cy="2000885"/>
            <wp:effectExtent l="114300" t="95250" r="121285" b="9461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52595" cy="2008626"/>
                    </a:xfrm>
                    <a:prstGeom prst="rect">
                      <a:avLst/>
                    </a:prstGeom>
                    <a:effectLst>
                      <a:outerShdw blurRad="63500" sx="102000" sy="102000" algn="ctr" rotWithShape="0">
                        <a:prstClr val="black">
                          <a:alpha val="40000"/>
                        </a:prstClr>
                      </a:outerShdw>
                    </a:effectLst>
                  </pic:spPr>
                </pic:pic>
              </a:graphicData>
            </a:graphic>
          </wp:inline>
        </w:drawing>
      </w:r>
    </w:p>
    <w:p w14:paraId="1CFB0051" w14:textId="4B79A0CE" w:rsidR="00B825F2" w:rsidRDefault="007D67C1" w:rsidP="008F7624">
      <w:pPr>
        <w:pStyle w:val="Kpalrs"/>
      </w:pPr>
      <w:r>
        <w:t xml:space="preserve">Figure </w:t>
      </w:r>
      <w:r w:rsidR="008F7624">
        <w:fldChar w:fldCharType="begin"/>
      </w:r>
      <w:r w:rsidR="008F7624">
        <w:instrText xml:space="preserve"> SEQ Figure \* ARABIC </w:instrText>
      </w:r>
      <w:r w:rsidR="008F7624">
        <w:fldChar w:fldCharType="separate"/>
      </w:r>
      <w:r w:rsidR="009049A9">
        <w:rPr>
          <w:noProof/>
        </w:rPr>
        <w:t>10</w:t>
      </w:r>
      <w:r w:rsidR="008F7624">
        <w:rPr>
          <w:noProof/>
        </w:rPr>
        <w:fldChar w:fldCharType="end"/>
      </w:r>
      <w:r>
        <w:t xml:space="preserve">: </w:t>
      </w:r>
      <w:r w:rsidRPr="001A163D">
        <w:rPr>
          <w:b w:val="0"/>
          <w:bCs w:val="0"/>
        </w:rPr>
        <w:t>Microsoft’s statistics about memory safety. According to Google at least 3</w:t>
      </w:r>
      <w:r w:rsidR="00133555" w:rsidRPr="001A163D">
        <w:rPr>
          <w:b w:val="0"/>
          <w:bCs w:val="0"/>
        </w:rPr>
        <w:t>0</w:t>
      </w:r>
      <w:r w:rsidRPr="001A163D">
        <w:rPr>
          <w:b w:val="0"/>
          <w:bCs w:val="0"/>
        </w:rPr>
        <w:t xml:space="preserve">% of the memory safety issues are “use-after-free” </w:t>
      </w:r>
      <w:r w:rsidR="00ED4C3B" w:rsidRPr="001A163D">
        <w:rPr>
          <w:b w:val="0"/>
          <w:bCs w:val="0"/>
        </w:rPr>
        <w:t>memory leaks</w:t>
      </w:r>
      <w:r w:rsidR="001A4E1D" w:rsidRPr="001A163D">
        <w:rPr>
          <w:b w:val="0"/>
          <w:bCs w:val="0"/>
        </w:rPr>
        <w:t xml:space="preserve"> </w:t>
      </w:r>
      <w:r w:rsidR="001A4E1D" w:rsidRPr="001A163D">
        <w:rPr>
          <w:b w:val="0"/>
          <w:bCs w:val="0"/>
        </w:rPr>
        <w:fldChar w:fldCharType="begin"/>
      </w:r>
      <w:r w:rsidR="001A4E1D" w:rsidRPr="001A163D">
        <w:rPr>
          <w:b w:val="0"/>
          <w:bCs w:val="0"/>
        </w:rPr>
        <w:instrText xml:space="preserve"> REF _Ref56524106 \r \h </w:instrText>
      </w:r>
      <w:r w:rsidR="001A163D">
        <w:rPr>
          <w:b w:val="0"/>
          <w:bCs w:val="0"/>
        </w:rPr>
        <w:instrText xml:space="preserve"> \* MERGEFORMAT </w:instrText>
      </w:r>
      <w:r w:rsidR="001A4E1D" w:rsidRPr="001A163D">
        <w:rPr>
          <w:b w:val="0"/>
          <w:bCs w:val="0"/>
        </w:rPr>
      </w:r>
      <w:r w:rsidR="001A4E1D" w:rsidRPr="001A163D">
        <w:rPr>
          <w:b w:val="0"/>
          <w:bCs w:val="0"/>
        </w:rPr>
        <w:fldChar w:fldCharType="separate"/>
      </w:r>
      <w:r w:rsidR="002D69B9">
        <w:rPr>
          <w:b w:val="0"/>
          <w:bCs w:val="0"/>
        </w:rPr>
        <w:t>[13]</w:t>
      </w:r>
      <w:r w:rsidR="001A4E1D" w:rsidRPr="001A163D">
        <w:rPr>
          <w:b w:val="0"/>
          <w:bCs w:val="0"/>
        </w:rPr>
        <w:fldChar w:fldCharType="end"/>
      </w:r>
    </w:p>
    <w:p w14:paraId="7D6187BC" w14:textId="7B9E434D" w:rsidR="003A70AB" w:rsidRDefault="003A70AB" w:rsidP="003A70AB">
      <w:pPr>
        <w:ind w:firstLine="0"/>
      </w:pPr>
      <w:r>
        <w:t xml:space="preserve">Although, </w:t>
      </w:r>
      <w:r w:rsidR="001A4E1D">
        <w:rPr>
          <w:b/>
          <w:bCs/>
        </w:rPr>
        <w:t>F</w:t>
      </w:r>
      <w:r w:rsidRPr="003A70AB">
        <w:rPr>
          <w:b/>
          <w:bCs/>
        </w:rPr>
        <w:t>igure 10</w:t>
      </w:r>
      <w:r>
        <w:rPr>
          <w:b/>
          <w:bCs/>
        </w:rPr>
        <w:t xml:space="preserve"> </w:t>
      </w:r>
      <w:r>
        <w:t>shows only the security related issues</w:t>
      </w:r>
      <w:r w:rsidR="0043462E">
        <w:t>,</w:t>
      </w:r>
      <w:r w:rsidR="00280FA7">
        <w:t xml:space="preserve"> we can safely assume that memory related bugs are quite common around other type of bugs as well.</w:t>
      </w:r>
      <w:r w:rsidR="006545BA">
        <w:t xml:space="preserve"> C# also has other memory related security features like </w:t>
      </w:r>
      <w:r w:rsidR="00133F93">
        <w:t>bounds checking and</w:t>
      </w:r>
      <w:r w:rsidR="006545BA">
        <w:t xml:space="preserve"> </w:t>
      </w:r>
      <w:r w:rsidR="000C6F05">
        <w:t xml:space="preserve">enforcing </w:t>
      </w:r>
      <w:r w:rsidR="006545BA">
        <w:t>variable initialization.</w:t>
      </w:r>
      <w:r w:rsidR="007060B1">
        <w:t xml:space="preserve"> In C++ it’s the </w:t>
      </w:r>
      <w:r w:rsidR="00500E5E">
        <w:t>programmer’s</w:t>
      </w:r>
      <w:r w:rsidR="007060B1">
        <w:t xml:space="preserve"> responsibility to assign a value to a variable before the first use</w:t>
      </w:r>
      <w:r w:rsidR="00500E5E">
        <w:t>.</w:t>
      </w:r>
      <w:r w:rsidR="007060B1">
        <w:t xml:space="preserve"> </w:t>
      </w:r>
      <w:r w:rsidR="00500E5E">
        <w:t>F</w:t>
      </w:r>
      <w:r w:rsidR="007060B1">
        <w:t>rom a performance perspective this is good</w:t>
      </w:r>
      <w:r w:rsidR="00133F93">
        <w:t>,</w:t>
      </w:r>
      <w:r w:rsidR="007060B1">
        <w:t xml:space="preserve"> (micro optimization wise)</w:t>
      </w:r>
      <w:r w:rsidR="00500E5E">
        <w:t xml:space="preserve"> however it can cause undesired behaviors if the assignment is forgotten before </w:t>
      </w:r>
      <w:r w:rsidR="0060556F">
        <w:t xml:space="preserve">the first </w:t>
      </w:r>
      <w:r w:rsidR="00500E5E">
        <w:t>usage. C# compilers enforces variable initialization through static checking preventing yet another common source of memory related bugs.</w:t>
      </w:r>
    </w:p>
    <w:p w14:paraId="5A58B5CD" w14:textId="54D7276B" w:rsidR="00D26AAD" w:rsidRDefault="00346BA4" w:rsidP="006F4DCF">
      <w:pPr>
        <w:ind w:firstLine="425"/>
      </w:pPr>
      <w:r>
        <w:lastRenderedPageBreak/>
        <w:t xml:space="preserve">Another </w:t>
      </w:r>
      <w:r w:rsidR="00B56AE9">
        <w:t>critical</w:t>
      </w:r>
      <w:r>
        <w:t xml:space="preserve"> </w:t>
      </w:r>
      <w:r w:rsidR="00B56AE9">
        <w:t>part</w:t>
      </w:r>
      <w:r>
        <w:t xml:space="preserve"> </w:t>
      </w:r>
      <w:r w:rsidR="00B56AE9">
        <w:t>where C# can outshine C++ is compilation time.</w:t>
      </w:r>
      <w:r w:rsidR="005C671B">
        <w:t xml:space="preserve"> Game</w:t>
      </w:r>
      <w:r w:rsidR="006F4DCF">
        <w:t>play and general game</w:t>
      </w:r>
      <w:r w:rsidR="005C671B">
        <w:t xml:space="preserve"> scripting </w:t>
      </w:r>
      <w:proofErr w:type="gramStart"/>
      <w:r w:rsidR="005C671B">
        <w:t>needs</w:t>
      </w:r>
      <w:proofErr w:type="gramEnd"/>
      <w:r w:rsidR="005C671B">
        <w:t xml:space="preserve"> </w:t>
      </w:r>
      <w:r w:rsidR="00B323BD">
        <w:t xml:space="preserve">fast feedbacks about changes </w:t>
      </w:r>
      <w:r w:rsidR="009B6FD3">
        <w:t>b</w:t>
      </w:r>
      <w:r w:rsidR="00B323BD">
        <w:t>ut C++ compilation takes time</w:t>
      </w:r>
      <w:r w:rsidR="009B6FD3">
        <w:t xml:space="preserve">. One of the main </w:t>
      </w:r>
      <w:proofErr w:type="gramStart"/>
      <w:r w:rsidR="009B6FD3">
        <w:t>problem</w:t>
      </w:r>
      <w:proofErr w:type="gramEnd"/>
      <w:r w:rsidR="009B6FD3">
        <w:t xml:space="preserve"> when compiling a C++ project</w:t>
      </w:r>
      <w:r w:rsidR="009D0291">
        <w:t xml:space="preserve"> </w:t>
      </w:r>
      <w:r w:rsidR="005901ED">
        <w:t>is</w:t>
      </w:r>
      <w:r w:rsidR="009B6FD3">
        <w:t xml:space="preserve"> the </w:t>
      </w:r>
      <w:r w:rsidR="005901ED">
        <w:t>handling of h</w:t>
      </w:r>
      <w:r w:rsidR="009B6FD3">
        <w:t>eader files</w:t>
      </w:r>
      <w:r w:rsidR="009D0291">
        <w:t xml:space="preserve">. </w:t>
      </w:r>
      <w:r w:rsidR="00B9493E">
        <w:t>Every single compilation unit requires several header files</w:t>
      </w:r>
      <w:r w:rsidR="005901ED">
        <w:t xml:space="preserve"> </w:t>
      </w:r>
      <w:r w:rsidR="00261362">
        <w:t xml:space="preserve">to be loaded, parsed and compiled. This can produce a huge amount of work in case of big projects. C# </w:t>
      </w:r>
      <w:r w:rsidR="00B7003F">
        <w:t xml:space="preserve">on the other hand does not have header files. </w:t>
      </w:r>
      <w:r w:rsidR="003528CD">
        <w:t xml:space="preserve">In addition to this C# </w:t>
      </w:r>
      <w:r w:rsidR="004D5C51">
        <w:t xml:space="preserve">code </w:t>
      </w:r>
      <w:r w:rsidR="003528CD">
        <w:t xml:space="preserve">compiles </w:t>
      </w:r>
      <w:r w:rsidR="0018627E">
        <w:t xml:space="preserve">not </w:t>
      </w:r>
      <w:r w:rsidR="003528CD">
        <w:t>to</w:t>
      </w:r>
      <w:r w:rsidR="0018627E">
        <w:t xml:space="preserve"> machine code but to</w:t>
      </w:r>
      <w:r w:rsidR="003528CD">
        <w:t xml:space="preserve"> a</w:t>
      </w:r>
      <w:r w:rsidR="0018627E">
        <w:t>n</w:t>
      </w:r>
      <w:r w:rsidR="003528CD">
        <w:t xml:space="preserve"> intermediate language called </w:t>
      </w:r>
      <w:r w:rsidR="0018627E">
        <w:t>the Common Intermediate Language (CIL</w:t>
      </w:r>
      <w:r w:rsidR="00D645BB">
        <w:t>)</w:t>
      </w:r>
      <w:r w:rsidR="0018627E">
        <w:t xml:space="preserve"> </w:t>
      </w:r>
      <w:r w:rsidR="0064377E">
        <w:t>(</w:t>
      </w:r>
      <w:r w:rsidR="0018627E">
        <w:t>formerly known as MSIL</w:t>
      </w:r>
      <w:r w:rsidR="0018627E">
        <w:rPr>
          <w:rStyle w:val="Lbjegyzet-hivatkozs"/>
        </w:rPr>
        <w:footnoteReference w:id="27"/>
      </w:r>
      <w:r w:rsidR="0064377E">
        <w:t>)</w:t>
      </w:r>
      <w:r w:rsidR="00D645BB">
        <w:t xml:space="preserve">. </w:t>
      </w:r>
      <w:r w:rsidR="00902DA0">
        <w:t xml:space="preserve">These </w:t>
      </w:r>
      <w:r w:rsidR="004D5C51">
        <w:t xml:space="preserve">compiled </w:t>
      </w:r>
      <w:r w:rsidR="00DC2CBA">
        <w:t>codes</w:t>
      </w:r>
      <w:r w:rsidR="00902DA0">
        <w:t xml:space="preserve"> </w:t>
      </w:r>
      <w:r w:rsidR="004D5C51">
        <w:t xml:space="preserve">will be </w:t>
      </w:r>
      <w:r w:rsidR="00902DA0">
        <w:t>then stored in assemblies (files with a .</w:t>
      </w:r>
      <w:proofErr w:type="spellStart"/>
      <w:r w:rsidR="00902DA0">
        <w:t>dll</w:t>
      </w:r>
      <w:proofErr w:type="spellEnd"/>
      <w:r w:rsidR="00902DA0">
        <w:t xml:space="preserve"> or .exe file extension). </w:t>
      </w:r>
      <w:r w:rsidR="00E02EA5">
        <w:t xml:space="preserve">When </w:t>
      </w:r>
      <w:r w:rsidR="00902DA0">
        <w:t xml:space="preserve">the application is started </w:t>
      </w:r>
      <w:r w:rsidR="00057AB0">
        <w:t xml:space="preserve">the CLR loads these assemblies and uses a just-in-time (JIT) compiler to translate the CIL into machine code that can be </w:t>
      </w:r>
      <w:r w:rsidR="004D5C51">
        <w:t xml:space="preserve">directly </w:t>
      </w:r>
      <w:r w:rsidR="00057AB0">
        <w:t>executed on the underlying architecture.</w:t>
      </w:r>
    </w:p>
    <w:p w14:paraId="3011F4C7" w14:textId="19ABB7CF" w:rsidR="0047506E" w:rsidRDefault="00514C26" w:rsidP="00407360">
      <w:pPr>
        <w:spacing w:after="240"/>
        <w:ind w:firstLine="425"/>
      </w:pPr>
      <w:r>
        <w:t xml:space="preserve">We can illustrate the boosted productivity </w:t>
      </w:r>
      <w:r w:rsidR="00197FBC">
        <w:t>via compilation time by an extremely simple example.</w:t>
      </w:r>
      <w:r w:rsidR="002868A3">
        <w:t xml:space="preserve"> Let’s say </w:t>
      </w:r>
      <w:r w:rsidR="00F43859">
        <w:t xml:space="preserve">our team consists </w:t>
      </w:r>
      <w:r w:rsidR="004E1D5C">
        <w:t>10</w:t>
      </w:r>
      <w:r w:rsidR="00F43859">
        <w:t xml:space="preserve"> </w:t>
      </w:r>
      <w:r w:rsidR="001331DE">
        <w:t xml:space="preserve">gameplay </w:t>
      </w:r>
      <w:r w:rsidR="00F43859">
        <w:t>developers</w:t>
      </w:r>
      <w:r w:rsidR="005555DE">
        <w:t xml:space="preserve"> who</w:t>
      </w:r>
      <w:r w:rsidR="00953B3C">
        <w:t xml:space="preserve"> </w:t>
      </w:r>
      <w:r w:rsidR="001331DE">
        <w:t xml:space="preserve">test their code </w:t>
      </w:r>
      <w:r w:rsidR="00C215C7">
        <w:t xml:space="preserve">changes </w:t>
      </w:r>
      <w:r w:rsidR="001331DE">
        <w:t xml:space="preserve">via </w:t>
      </w:r>
      <w:r w:rsidR="00C215C7">
        <w:t>the editor</w:t>
      </w:r>
      <w:r w:rsidR="005F71B5">
        <w:t xml:space="preserve"> </w:t>
      </w:r>
      <w:r w:rsidR="00C215C7">
        <w:t xml:space="preserve">play mode </w:t>
      </w:r>
      <w:r w:rsidR="002D1830">
        <w:t>1</w:t>
      </w:r>
      <w:r w:rsidR="005968D5">
        <w:t>0</w:t>
      </w:r>
      <w:r w:rsidR="004E1D5C">
        <w:t xml:space="preserve"> </w:t>
      </w:r>
      <w:r w:rsidR="005F71B5">
        <w:t xml:space="preserve">times a day (a generous underestimation). </w:t>
      </w:r>
      <w:r w:rsidR="0092470D">
        <w:t>They are working on a DLC to a</w:t>
      </w:r>
      <w:r w:rsidR="00077E12">
        <w:t xml:space="preserve"> </w:t>
      </w:r>
      <w:r w:rsidR="0092470D">
        <w:t xml:space="preserve">huge scale AAA game with an enormous </w:t>
      </w:r>
      <w:r w:rsidR="002D06D2">
        <w:t xml:space="preserve">C++ </w:t>
      </w:r>
      <w:r w:rsidR="0092470D">
        <w:t xml:space="preserve">code base. The expected production time is </w:t>
      </w:r>
      <w:r w:rsidR="00077E12">
        <w:t xml:space="preserve">estimated to be </w:t>
      </w:r>
      <w:r w:rsidR="002D1830">
        <w:t>a</w:t>
      </w:r>
      <w:r w:rsidR="0092470D">
        <w:t xml:space="preserve"> year.</w:t>
      </w:r>
      <w:r w:rsidR="00077E12">
        <w:t xml:space="preserve"> The </w:t>
      </w:r>
      <w:r w:rsidR="002D1830">
        <w:t xml:space="preserve">compilation of the </w:t>
      </w:r>
      <w:r w:rsidR="002D06D2">
        <w:t xml:space="preserve">scripts on average takes </w:t>
      </w:r>
      <w:r w:rsidR="00C215C7">
        <w:t xml:space="preserve">around </w:t>
      </w:r>
      <w:r w:rsidR="005968D5">
        <w:t>60</w:t>
      </w:r>
      <w:r w:rsidR="00C215C7">
        <w:t xml:space="preserve"> seconds</w:t>
      </w:r>
      <w:r w:rsidR="00FF5A7F">
        <w:t xml:space="preserve"> </w:t>
      </w:r>
      <w:r w:rsidR="00610D73">
        <w:t>regardless of</w:t>
      </w:r>
      <w:r w:rsidR="00FF5A7F">
        <w:t xml:space="preserve"> where and what changes were made</w:t>
      </w:r>
      <w:r w:rsidR="00580AD4">
        <w:t>.</w:t>
      </w:r>
      <w:r w:rsidR="00C215C7">
        <w:t xml:space="preserve"> </w:t>
      </w:r>
      <w:r w:rsidR="000A6C9C">
        <w:t>Again,</w:t>
      </w:r>
      <w:r w:rsidR="00580AD4">
        <w:t xml:space="preserve"> this is</w:t>
      </w:r>
      <w:r w:rsidR="00C215C7">
        <w:t xml:space="preserve"> a</w:t>
      </w:r>
      <w:r w:rsidR="00F462CA">
        <w:t xml:space="preserve"> </w:t>
      </w:r>
      <w:r w:rsidR="005968D5">
        <w:t>quite</w:t>
      </w:r>
      <w:r w:rsidR="00C215C7">
        <w:t xml:space="preserve"> generous underestimation</w:t>
      </w:r>
      <w:r w:rsidR="00580AD4">
        <w:t xml:space="preserve"> for compilation time </w:t>
      </w:r>
      <w:r w:rsidR="007B780A">
        <w:t xml:space="preserve">for large C++ projects </w:t>
      </w:r>
      <w:r w:rsidR="00580AD4">
        <w:t>but let’s assume that the team uses the best practices to reduce compilation times for their project.</w:t>
      </w:r>
      <w:r w:rsidR="00885ADD">
        <w:t xml:space="preserve"> </w:t>
      </w:r>
      <w:r w:rsidR="00885ADD" w:rsidRPr="00CF5739">
        <w:rPr>
          <w:sz w:val="28"/>
          <w:szCs w:val="28"/>
        </w:rPr>
        <w:t>(</w:t>
      </w:r>
      <w:r w:rsidR="00885ADD" w:rsidRPr="00CF5739">
        <w:t>Entering play mode also require some time depending on the project but since it can highly vary from project to project, we excl</w:t>
      </w:r>
      <w:r w:rsidR="00CF5739">
        <w:t>ude it</w:t>
      </w:r>
      <w:r w:rsidR="00885ADD" w:rsidRPr="00CF5739">
        <w:t xml:space="preserve"> from the calculation.)</w:t>
      </w:r>
    </w:p>
    <w:p w14:paraId="5B56A2F0" w14:textId="3C79CE33" w:rsidR="00BF6C45" w:rsidRPr="00CF0375" w:rsidRDefault="00BF6C45" w:rsidP="00CF0375">
      <w:pPr>
        <w:spacing w:after="240"/>
        <w:ind w:firstLine="0"/>
        <w:rPr>
          <w:sz w:val="22"/>
          <w:szCs w:val="22"/>
        </w:rPr>
      </w:pPr>
      <m:oMathPara>
        <m:oMathParaPr>
          <m:jc m:val="center"/>
        </m:oMathParaPr>
        <m:oMath>
          <m:r>
            <w:rPr>
              <w:rFonts w:ascii="Cambria Math" w:hAnsi="Cambria Math"/>
              <w:sz w:val="21"/>
              <w:szCs w:val="21"/>
            </w:rPr>
            <m:t>Number of devs*Daily compilations*Working days a year*Average compilation time</m:t>
          </m:r>
          <m:r>
            <m:rPr>
              <m:sty m:val="p"/>
            </m:rPr>
            <w:rPr>
              <w:rFonts w:ascii="Cambria Math" w:hAnsi="Cambria Math"/>
              <w:sz w:val="21"/>
              <w:szCs w:val="21"/>
            </w:rPr>
            <w:br/>
          </m:r>
        </m:oMath>
        <m:oMath>
          <m:r>
            <w:rPr>
              <w:rFonts w:ascii="Cambria Math" w:hAnsi="Cambria Math"/>
              <w:sz w:val="22"/>
              <w:szCs w:val="22"/>
            </w:rPr>
            <m:t>10*10*230*60= 1 380 000 seconds</m:t>
          </m:r>
        </m:oMath>
      </m:oMathPara>
    </w:p>
    <w:p w14:paraId="499FD102" w14:textId="1246866B" w:rsidR="00CF0375" w:rsidRPr="00982B9B" w:rsidRDefault="00CF0375" w:rsidP="003A70AB">
      <w:pPr>
        <w:ind w:firstLine="0"/>
      </w:pPr>
      <w:r w:rsidRPr="00982B9B">
        <w:t xml:space="preserve">Our gameplay developers waited for </w:t>
      </w:r>
      <w:r w:rsidR="00710059" w:rsidRPr="00982B9B">
        <w:t>1 380</w:t>
      </w:r>
      <w:r w:rsidRPr="00982B9B">
        <w:t> 000 seconds just for compilation.</w:t>
      </w:r>
      <w:r w:rsidR="00D10828" w:rsidRPr="00982B9B">
        <w:t xml:space="preserve"> </w:t>
      </w:r>
      <w:r w:rsidR="00710059" w:rsidRPr="00982B9B">
        <w:t>1 380 000</w:t>
      </w:r>
      <w:r w:rsidR="00D10828" w:rsidRPr="00982B9B">
        <w:t xml:space="preserve"> seconds is </w:t>
      </w:r>
      <w:r w:rsidR="00A901F6" w:rsidRPr="00982B9B">
        <w:t xml:space="preserve">roughly </w:t>
      </w:r>
      <w:r w:rsidR="00710059" w:rsidRPr="00982B9B">
        <w:t>384</w:t>
      </w:r>
      <w:r w:rsidR="00A901F6" w:rsidRPr="00982B9B">
        <w:t xml:space="preserve"> </w:t>
      </w:r>
      <w:r w:rsidR="00016375" w:rsidRPr="00982B9B">
        <w:t xml:space="preserve">working </w:t>
      </w:r>
      <w:r w:rsidR="00A901F6" w:rsidRPr="00982B9B">
        <w:t>hours.</w:t>
      </w:r>
      <w:r w:rsidR="006664E8" w:rsidRPr="00982B9B">
        <w:t xml:space="preserve"> Th</w:t>
      </w:r>
      <w:r w:rsidR="00885ADD" w:rsidRPr="00982B9B">
        <w:t xml:space="preserve">ere are 8 hours </w:t>
      </w:r>
      <w:r w:rsidR="00E63F5E">
        <w:t>i</w:t>
      </w:r>
      <w:r w:rsidR="00885ADD" w:rsidRPr="00982B9B">
        <w:t xml:space="preserve">n a working day. (Let’s ignore the fact that </w:t>
      </w:r>
      <w:r w:rsidR="00822BDF" w:rsidRPr="00982B9B">
        <w:t xml:space="preserve">many AAA studios basically requires </w:t>
      </w:r>
      <w:r w:rsidR="00407360">
        <w:t>the employee</w:t>
      </w:r>
      <w:r w:rsidR="00822BDF" w:rsidRPr="00982B9B">
        <w:t xml:space="preserve"> to do overtime.</w:t>
      </w:r>
      <w:r w:rsidR="00885ADD" w:rsidRPr="00982B9B">
        <w:t>)</w:t>
      </w:r>
      <w:r w:rsidR="00822BDF" w:rsidRPr="00982B9B">
        <w:t xml:space="preserve"> This means that each developer</w:t>
      </w:r>
      <w:r w:rsidR="00FC36D6" w:rsidRPr="00982B9B">
        <w:t xml:space="preserve"> individually spent</w:t>
      </w:r>
      <w:r w:rsidR="00554CF2" w:rsidRPr="00982B9B">
        <w:t xml:space="preserve"> nearly 5 </w:t>
      </w:r>
      <w:r w:rsidR="00FC36D6" w:rsidRPr="00982B9B">
        <w:t xml:space="preserve">working </w:t>
      </w:r>
      <w:r w:rsidR="00554CF2" w:rsidRPr="00982B9B">
        <w:t xml:space="preserve">days waiting for the project </w:t>
      </w:r>
      <w:r w:rsidR="00FC36D6" w:rsidRPr="00982B9B">
        <w:t xml:space="preserve">just </w:t>
      </w:r>
      <w:r w:rsidR="00554CF2" w:rsidRPr="00982B9B">
        <w:t>to compile.</w:t>
      </w:r>
      <w:r w:rsidR="00FC36D6" w:rsidRPr="00982B9B">
        <w:t xml:space="preserve"> C# project</w:t>
      </w:r>
      <w:r w:rsidR="004B7870" w:rsidRPr="00982B9B">
        <w:t>s</w:t>
      </w:r>
      <w:r w:rsidR="00FC36D6" w:rsidRPr="00982B9B">
        <w:t xml:space="preserve"> on the other hand usually compile</w:t>
      </w:r>
      <w:r w:rsidR="004B7870" w:rsidRPr="00982B9B">
        <w:t xml:space="preserve"> at least twice as fast as C++ projects, but </w:t>
      </w:r>
      <w:r w:rsidR="00494317" w:rsidRPr="00982B9B">
        <w:t>3</w:t>
      </w:r>
      <w:r w:rsidR="00F327B9">
        <w:noBreakHyphen/>
      </w:r>
      <w:r w:rsidR="00494317" w:rsidRPr="00982B9B">
        <w:t>4</w:t>
      </w:r>
      <w:r w:rsidR="00F327B9">
        <w:t>x+</w:t>
      </w:r>
      <w:r w:rsidR="00494317" w:rsidRPr="00982B9B">
        <w:t xml:space="preserve"> faster compilation times are not rare either.</w:t>
      </w:r>
      <w:r w:rsidR="0043090F" w:rsidRPr="00982B9B">
        <w:t xml:space="preserve"> This would mean that if the </w:t>
      </w:r>
      <w:r w:rsidR="007D1262" w:rsidRPr="00982B9B">
        <w:t>game were scripted using C# each developer would only wait 2.5, 1</w:t>
      </w:r>
      <w:r w:rsidR="009B2BF9" w:rsidRPr="00982B9B">
        <w:t>.</w:t>
      </w:r>
      <w:r w:rsidR="007D1262" w:rsidRPr="00982B9B">
        <w:t xml:space="preserve">5 or </w:t>
      </w:r>
      <w:r w:rsidR="00F327B9">
        <w:lastRenderedPageBreak/>
        <w:t>less than</w:t>
      </w:r>
      <w:r w:rsidR="007D1262" w:rsidRPr="00982B9B">
        <w:t xml:space="preserve"> just </w:t>
      </w:r>
      <w:r w:rsidR="009B2BF9" w:rsidRPr="00982B9B">
        <w:t>1</w:t>
      </w:r>
      <w:r w:rsidR="007D1262" w:rsidRPr="00982B9B">
        <w:t xml:space="preserve"> day for compilation overall.</w:t>
      </w:r>
      <w:r w:rsidR="009B2BF9" w:rsidRPr="00982B9B">
        <w:t xml:space="preserve"> This might sound great but </w:t>
      </w:r>
      <w:r w:rsidR="00284D21" w:rsidRPr="00982B9B">
        <w:t xml:space="preserve">still not the 3-12 months desired </w:t>
      </w:r>
      <w:r w:rsidR="00CC68D1" w:rsidRPr="00982B9B">
        <w:t xml:space="preserve">productivity boost. But we must not forget that this is just compilation time </w:t>
      </w:r>
      <w:r w:rsidR="00A06A36" w:rsidRPr="00982B9B">
        <w:t xml:space="preserve">in a </w:t>
      </w:r>
      <w:r w:rsidR="00215AD6" w:rsidRPr="00982B9B">
        <w:t>one-year</w:t>
      </w:r>
      <w:r w:rsidR="00A06A36" w:rsidRPr="00982B9B">
        <w:t xml:space="preserve"> span </w:t>
      </w:r>
      <w:r w:rsidR="00CC68D1" w:rsidRPr="00982B9B">
        <w:t>only (with extremely generous underestimations).</w:t>
      </w:r>
    </w:p>
    <w:p w14:paraId="611C94B3" w14:textId="4E4955B9" w:rsidR="000024B0" w:rsidRPr="00982B9B" w:rsidRDefault="005F072D" w:rsidP="00896B2E">
      <w:pPr>
        <w:spacing w:after="80"/>
        <w:ind w:firstLine="425"/>
      </w:pPr>
      <w:r w:rsidRPr="00982B9B">
        <w:t xml:space="preserve">In the introduction of the parent section </w:t>
      </w:r>
      <w:r w:rsidR="00A914E9" w:rsidRPr="00982B9B">
        <w:t>there was another important question that is still unanswered</w:t>
      </w:r>
      <w:r w:rsidR="001849D9" w:rsidRPr="00982B9B">
        <w:t>.</w:t>
      </w:r>
    </w:p>
    <w:p w14:paraId="1468B2E3" w14:textId="60197D80" w:rsidR="001849D9" w:rsidRDefault="001849D9" w:rsidP="00896B2E">
      <w:pPr>
        <w:spacing w:after="80"/>
        <w:ind w:firstLine="425"/>
        <w:jc w:val="center"/>
      </w:pPr>
      <w:r>
        <w:t>“</w:t>
      </w:r>
      <w:r w:rsidR="00B729E7">
        <w:t>W</w:t>
      </w:r>
      <w:r w:rsidR="00B729E7" w:rsidRPr="00B729E7">
        <w:t>hy did they not choose Java an older and library rich language that is cross</w:t>
      </w:r>
      <w:r w:rsidR="00387F3D">
        <w:noBreakHyphen/>
      </w:r>
      <w:r w:rsidR="00B729E7" w:rsidRPr="00B729E7">
        <w:t>platform by default or another C# like language?</w:t>
      </w:r>
      <w:r>
        <w:t>”</w:t>
      </w:r>
    </w:p>
    <w:p w14:paraId="3084055A" w14:textId="400304FD" w:rsidR="00005B05" w:rsidRDefault="007A209A" w:rsidP="00982B9B">
      <w:pPr>
        <w:ind w:firstLine="0"/>
      </w:pPr>
      <w:r>
        <w:t xml:space="preserve">The answer to this question is not a trivial one. Several factors could </w:t>
      </w:r>
      <w:r w:rsidR="0027059A">
        <w:t xml:space="preserve">have </w:t>
      </w:r>
      <w:r>
        <w:t>influence</w:t>
      </w:r>
      <w:r w:rsidR="0027059A">
        <w:t>d</w:t>
      </w:r>
      <w:r>
        <w:t xml:space="preserve"> Unity’s </w:t>
      </w:r>
      <w:r w:rsidR="0027059A">
        <w:t>initial decision</w:t>
      </w:r>
      <w:r w:rsidR="00191816">
        <w:t xml:space="preserve"> like </w:t>
      </w:r>
      <w:r w:rsidR="0027059A">
        <w:t xml:space="preserve">target platform support, licensing of the language </w:t>
      </w:r>
      <w:r w:rsidR="00191816">
        <w:t>etc.</w:t>
      </w:r>
      <w:r w:rsidR="0027059A">
        <w:t xml:space="preserve"> </w:t>
      </w:r>
      <w:r w:rsidR="00191816">
        <w:t>I</w:t>
      </w:r>
      <w:r w:rsidR="0027059A">
        <w:t>n this thesis we will concentrate on the language, framework, and libraries that could have</w:t>
      </w:r>
      <w:r w:rsidR="00982B9B">
        <w:t xml:space="preserve"> </w:t>
      </w:r>
      <w:r w:rsidR="0027059A">
        <w:t>influenced Unity Technologies</w:t>
      </w:r>
      <w:r w:rsidR="008C4A61">
        <w:t>’ decision</w:t>
      </w:r>
      <w:r w:rsidR="0027059A">
        <w:t>.</w:t>
      </w:r>
    </w:p>
    <w:p w14:paraId="4EE32C49" w14:textId="64ADDFF5" w:rsidR="00691607" w:rsidRDefault="0021301C" w:rsidP="00896B2E">
      <w:pPr>
        <w:spacing w:after="80"/>
        <w:ind w:firstLine="425"/>
      </w:pPr>
      <w:r>
        <w:t>C# as mentioned above is a managed language</w:t>
      </w:r>
      <w:r w:rsidR="00116388">
        <w:t xml:space="preserve"> which also uses a GC for automatic memory management</w:t>
      </w:r>
      <w:r>
        <w:t xml:space="preserve">. </w:t>
      </w:r>
      <w:r w:rsidR="009F7B5D">
        <w:t>This comes with many safety and convenience features</w:t>
      </w:r>
      <w:r w:rsidR="00116388">
        <w:t>, however there is one big problem</w:t>
      </w:r>
      <w:r w:rsidR="009C5689">
        <w:t>,</w:t>
      </w:r>
      <w:r w:rsidR="00116388">
        <w:t xml:space="preserve"> garbage collection takes time.</w:t>
      </w:r>
      <w:r w:rsidR="0069728B">
        <w:t xml:space="preserve"> E.g. </w:t>
      </w:r>
      <w:r w:rsidR="00103130">
        <w:t xml:space="preserve">a </w:t>
      </w:r>
      <w:r w:rsidR="0069728B">
        <w:t>competitive FPS game made with a</w:t>
      </w:r>
      <w:r w:rsidR="00103130">
        <w:t xml:space="preserve"> GC backed</w:t>
      </w:r>
      <w:r w:rsidR="0069728B">
        <w:t xml:space="preserve"> language runs at 144 fps</w:t>
      </w:r>
      <w:r w:rsidR="00FD523B">
        <w:rPr>
          <w:rStyle w:val="Lbjegyzet-hivatkozs"/>
        </w:rPr>
        <w:footnoteReference w:id="28"/>
      </w:r>
      <w:r w:rsidR="0069728B">
        <w:t xml:space="preserve"> then suddenly the </w:t>
      </w:r>
      <w:r w:rsidR="00573D42">
        <w:t>fps</w:t>
      </w:r>
      <w:r w:rsidR="0069728B">
        <w:t xml:space="preserve"> drops to 72</w:t>
      </w:r>
      <w:r w:rsidR="001F3494">
        <w:t xml:space="preserve"> for a split second</w:t>
      </w:r>
      <w:r w:rsidR="00103130">
        <w:t>. This is</w:t>
      </w:r>
      <w:r w:rsidR="00FF0104">
        <w:t xml:space="preserve"> a</w:t>
      </w:r>
      <w:r w:rsidR="00103130">
        <w:t xml:space="preserve"> common problem and usually indicates that the </w:t>
      </w:r>
      <w:r w:rsidR="00984EB1">
        <w:t>game allocates too many objects on the heap</w:t>
      </w:r>
      <w:r w:rsidR="007159E1">
        <w:rPr>
          <w:rStyle w:val="Lbjegyzet-hivatkozs"/>
        </w:rPr>
        <w:footnoteReference w:id="29"/>
      </w:r>
      <w:r w:rsidR="00984EB1">
        <w:t>.</w:t>
      </w:r>
      <w:r w:rsidR="009C5689">
        <w:t xml:space="preserve"> Everything that gets allocated on the </w:t>
      </w:r>
      <w:r w:rsidR="00896B2E">
        <w:t xml:space="preserve">managed </w:t>
      </w:r>
      <w:r w:rsidR="009C5689">
        <w:t>heap</w:t>
      </w:r>
      <w:r w:rsidR="009622CA">
        <w:t xml:space="preserve"> the GC will take care of. This means that if we allocate too many objects on the </w:t>
      </w:r>
      <w:r w:rsidR="00BE4B1F">
        <w:t xml:space="preserve">managed </w:t>
      </w:r>
      <w:r w:rsidR="009622CA">
        <w:t xml:space="preserve">heap the GC will have to run frequently </w:t>
      </w:r>
      <w:r w:rsidR="003A129C">
        <w:t xml:space="preserve">thus </w:t>
      </w:r>
      <w:r w:rsidR="009622CA">
        <w:t>dropping our frame rate.</w:t>
      </w:r>
      <w:r w:rsidR="003A129C">
        <w:t xml:space="preserve"> Luckily C# can help us avoid unnecessary heap allocations in various ways.</w:t>
      </w:r>
      <w:r w:rsidR="00663328">
        <w:t xml:space="preserve"> C# unlike Java </w:t>
      </w:r>
      <w:r w:rsidR="00663328" w:rsidRPr="00663328">
        <w:t>distinguishes</w:t>
      </w:r>
      <w:r w:rsidR="00663328">
        <w:t xml:space="preserve"> two main types from the </w:t>
      </w:r>
      <w:r w:rsidR="00896B2E">
        <w:t>perspective</w:t>
      </w:r>
      <w:r w:rsidR="00663328">
        <w:t xml:space="preserve"> of the memory.</w:t>
      </w:r>
      <w:r w:rsidR="0021617E">
        <w:t xml:space="preserve"> Reference types and value types. While reference type</w:t>
      </w:r>
      <w:r w:rsidR="0057647B">
        <w:t>s</w:t>
      </w:r>
      <w:r w:rsidR="0021617E">
        <w:t xml:space="preserve"> </w:t>
      </w:r>
      <w:r w:rsidR="0057647B">
        <w:t>are</w:t>
      </w:r>
      <w:r w:rsidR="0021617E">
        <w:t xml:space="preserve"> </w:t>
      </w:r>
      <w:r w:rsidR="0073653F">
        <w:t>always allocated on the heap</w:t>
      </w:r>
      <w:r w:rsidR="00C75D30">
        <w:rPr>
          <w:rStyle w:val="Lbjegyzet-hivatkozs"/>
        </w:rPr>
        <w:footnoteReference w:id="30"/>
      </w:r>
      <w:r w:rsidR="00404E7F">
        <w:t xml:space="preserve"> value types </w:t>
      </w:r>
      <w:r w:rsidR="000140C8">
        <w:t>are</w:t>
      </w:r>
      <w:r w:rsidR="00404E7F">
        <w:t xml:space="preserve"> allocated on the stack</w:t>
      </w:r>
      <w:r w:rsidR="00404E7F">
        <w:rPr>
          <w:rStyle w:val="Lbjegyzet-hivatkozs"/>
        </w:rPr>
        <w:footnoteReference w:id="31"/>
      </w:r>
      <w:r w:rsidR="00404E7F">
        <w:t xml:space="preserve"> </w:t>
      </w:r>
      <w:r w:rsidR="000140C8">
        <w:t>with some exceptions.</w:t>
      </w:r>
      <w:r w:rsidR="00D40ABE">
        <w:t xml:space="preserve"> The two most important </w:t>
      </w:r>
      <w:r w:rsidR="00BE237B">
        <w:t>exception</w:t>
      </w:r>
      <w:r w:rsidR="00267C56">
        <w:t>s</w:t>
      </w:r>
      <w:r w:rsidR="00BE237B">
        <w:t xml:space="preserve"> when </w:t>
      </w:r>
      <w:r w:rsidR="00267C56">
        <w:t xml:space="preserve">a </w:t>
      </w:r>
      <w:r w:rsidR="00BE237B">
        <w:t xml:space="preserve">value type is </w:t>
      </w:r>
      <w:r w:rsidR="00754195">
        <w:t xml:space="preserve">actually </w:t>
      </w:r>
      <w:r w:rsidR="00BE237B">
        <w:t xml:space="preserve">allocated </w:t>
      </w:r>
      <w:r w:rsidR="00267C56">
        <w:t xml:space="preserve">on the </w:t>
      </w:r>
      <w:r w:rsidR="00BE4B1F">
        <w:t xml:space="preserve">managed </w:t>
      </w:r>
      <w:r w:rsidR="00267C56">
        <w:t>heap are</w:t>
      </w:r>
    </w:p>
    <w:p w14:paraId="734F3A3E" w14:textId="14987EC3" w:rsidR="0057647B" w:rsidRDefault="0057647B" w:rsidP="00D40ABE">
      <w:pPr>
        <w:pStyle w:val="Listaszerbekezds"/>
        <w:numPr>
          <w:ilvl w:val="0"/>
          <w:numId w:val="35"/>
        </w:numPr>
        <w:spacing w:after="0"/>
        <w:ind w:left="1139" w:hanging="357"/>
      </w:pPr>
      <w:r>
        <w:t>The value type is a field of a class</w:t>
      </w:r>
    </w:p>
    <w:p w14:paraId="0A86D350" w14:textId="668C8C32" w:rsidR="00D40ABE" w:rsidRDefault="00D40ABE" w:rsidP="00896B2E">
      <w:pPr>
        <w:pStyle w:val="Listaszerbekezds"/>
        <w:numPr>
          <w:ilvl w:val="0"/>
          <w:numId w:val="35"/>
        </w:numPr>
        <w:spacing w:after="0"/>
        <w:ind w:left="1139" w:hanging="357"/>
      </w:pPr>
      <w:r>
        <w:t>The value type is boxed</w:t>
      </w:r>
      <w:r w:rsidR="0010222E">
        <w:rPr>
          <w:rStyle w:val="Lbjegyzet-hivatkozs"/>
        </w:rPr>
        <w:footnoteReference w:id="32"/>
      </w:r>
    </w:p>
    <w:p w14:paraId="2ABCD71E" w14:textId="1580323D" w:rsidR="00BE237B" w:rsidRDefault="00C04142" w:rsidP="00BE237B">
      <w:pPr>
        <w:ind w:firstLine="0"/>
      </w:pPr>
      <w:r>
        <w:lastRenderedPageBreak/>
        <w:t xml:space="preserve">But why is it good </w:t>
      </w:r>
      <w:r w:rsidR="00B60460">
        <w:t>that</w:t>
      </w:r>
      <w:r>
        <w:t xml:space="preserve"> value types are stored on the stack rather than on the managed heap? Because of efficiency. Deallocating</w:t>
      </w:r>
      <w:r w:rsidR="00FA44A5">
        <w:t xml:space="preserve"> and allocating on</w:t>
      </w:r>
      <w:r>
        <w:t xml:space="preserve"> the stack </w:t>
      </w:r>
      <w:r w:rsidR="00FA44A5">
        <w:t>are</w:t>
      </w:r>
      <w:r>
        <w:t xml:space="preserve"> extremely cheap compared to deallocations</w:t>
      </w:r>
      <w:r w:rsidR="00FA44A5">
        <w:t xml:space="preserve"> and allocations</w:t>
      </w:r>
      <w:r>
        <w:t xml:space="preserve"> on the managed heap.</w:t>
      </w:r>
      <w:r w:rsidR="005C261A">
        <w:t xml:space="preserve"> Moreover, </w:t>
      </w:r>
      <w:r w:rsidR="00C003EA">
        <w:t>types</w:t>
      </w:r>
      <w:r w:rsidR="005C261A">
        <w:t xml:space="preserve"> allocated on the stack are no subject to the GC. </w:t>
      </w:r>
      <w:r w:rsidR="00C003EA">
        <w:t>Since value types quite commonly allocated on the stack</w:t>
      </w:r>
      <w:r w:rsidR="0028479D">
        <w:t xml:space="preserve"> by using them </w:t>
      </w:r>
      <w:r w:rsidR="00A37189">
        <w:t>cleverly,</w:t>
      </w:r>
      <w:r w:rsidR="0028479D">
        <w:t xml:space="preserve"> we can take a lot of pressure off from the GC. The problem is that many </w:t>
      </w:r>
      <w:r w:rsidR="008A0ECA">
        <w:t>languages</w:t>
      </w:r>
      <w:r w:rsidR="0028479D">
        <w:t xml:space="preserve"> </w:t>
      </w:r>
      <w:r w:rsidR="00554A61">
        <w:t>only support this behavior on primitive types</w:t>
      </w:r>
      <w:r w:rsidR="00554A61">
        <w:rPr>
          <w:rStyle w:val="Lbjegyzet-hivatkozs"/>
        </w:rPr>
        <w:footnoteReference w:id="33"/>
      </w:r>
      <w:r w:rsidR="008A0ECA">
        <w:t xml:space="preserve">. Luckily C# </w:t>
      </w:r>
      <w:r w:rsidR="00A571FB">
        <w:t xml:space="preserve">supports structs that are happens to be value types </w:t>
      </w:r>
      <w:r w:rsidR="004C2780">
        <w:t>that</w:t>
      </w:r>
      <w:r w:rsidR="00A571FB">
        <w:t xml:space="preserve"> supporting </w:t>
      </w:r>
      <w:r w:rsidR="00CC1552">
        <w:t xml:space="preserve">encapsulation of </w:t>
      </w:r>
      <w:r w:rsidR="00A571FB">
        <w:t>data and related functionalitie</w:t>
      </w:r>
      <w:r w:rsidR="00CC1552">
        <w:t>s</w:t>
      </w:r>
      <w:r w:rsidR="00A571FB">
        <w:t xml:space="preserve"> </w:t>
      </w:r>
      <w:r w:rsidR="00CC1552">
        <w:t>therefore</w:t>
      </w:r>
      <w:r w:rsidR="00A571FB">
        <w:t xml:space="preserve"> allowing </w:t>
      </w:r>
      <w:r w:rsidR="00CC1552">
        <w:t>developers to</w:t>
      </w:r>
      <w:r w:rsidR="00A571FB">
        <w:t xml:space="preserve"> define class like behaviors.</w:t>
      </w:r>
      <w:r w:rsidR="00AF4B07">
        <w:t xml:space="preserve"> </w:t>
      </w:r>
      <w:r w:rsidR="00782CA5">
        <w:t>There are some golden rules on when and how to define structs. E.g. it is advised to define them as immutable structs</w:t>
      </w:r>
      <w:r w:rsidR="00E52BB9">
        <w:t xml:space="preserve"> because of their value type semantics.</w:t>
      </w:r>
      <w:r w:rsidR="004B673A">
        <w:t xml:space="preserve"> According to Eric Lippert former designer of the C# language </w:t>
      </w:r>
    </w:p>
    <w:p w14:paraId="520B9C59" w14:textId="7E7A238A" w:rsidR="004B673A" w:rsidRDefault="004B673A" w:rsidP="004B673A">
      <w:pPr>
        <w:ind w:firstLine="0"/>
        <w:jc w:val="center"/>
        <w:rPr>
          <w:rStyle w:val="Irodalomjegyzkforrs"/>
        </w:rPr>
      </w:pPr>
      <w:r>
        <w:rPr>
          <w:rStyle w:val="Irodalomjegyzkforrs"/>
        </w:rPr>
        <w:t>“M</w:t>
      </w:r>
      <w:r w:rsidRPr="004B673A">
        <w:rPr>
          <w:rStyle w:val="Irodalomjegyzkforrs"/>
        </w:rPr>
        <w:t>utable value types are evil. Try to always make value types immutable.</w:t>
      </w:r>
      <w:r>
        <w:rPr>
          <w:rStyle w:val="Irodalomjegyzkforrs"/>
        </w:rPr>
        <w:t>”</w:t>
      </w:r>
      <w:r w:rsidR="00864ED7">
        <w:rPr>
          <w:rStyle w:val="Irodalomjegyzkforrs"/>
        </w:rPr>
        <w:fldChar w:fldCharType="begin"/>
      </w:r>
      <w:r w:rsidR="00864ED7">
        <w:rPr>
          <w:rStyle w:val="Irodalomjegyzkforrs"/>
        </w:rPr>
        <w:instrText xml:space="preserve"> REF _Ref56676206 \r \h </w:instrText>
      </w:r>
      <w:r w:rsidR="00864ED7">
        <w:rPr>
          <w:rStyle w:val="Irodalomjegyzkforrs"/>
        </w:rPr>
      </w:r>
      <w:r w:rsidR="00864ED7">
        <w:rPr>
          <w:rStyle w:val="Irodalomjegyzkforrs"/>
        </w:rPr>
        <w:fldChar w:fldCharType="separate"/>
      </w:r>
      <w:r w:rsidR="002D69B9">
        <w:rPr>
          <w:rStyle w:val="Irodalomjegyzkforrs"/>
        </w:rPr>
        <w:t>[14]</w:t>
      </w:r>
      <w:r w:rsidR="00864ED7">
        <w:rPr>
          <w:rStyle w:val="Irodalomjegyzkforrs"/>
        </w:rPr>
        <w:fldChar w:fldCharType="end"/>
      </w:r>
    </w:p>
    <w:p w14:paraId="1751C6DB" w14:textId="16AD358A" w:rsidR="00864ED7" w:rsidRDefault="00864ED7" w:rsidP="00864ED7">
      <w:pPr>
        <w:ind w:firstLine="0"/>
      </w:pPr>
      <w:r>
        <w:t>Since C# 7.2 the language have an extended syntax in order to give opportunity to enforce immutability</w:t>
      </w:r>
      <w:r w:rsidR="007D2E91">
        <w:t xml:space="preserve"> and allocations to stack only.</w:t>
      </w:r>
    </w:p>
    <w:p w14:paraId="19A3540C" w14:textId="73F8451B" w:rsidR="00227B7D" w:rsidRDefault="00D46CB4" w:rsidP="009824AE">
      <w:pPr>
        <w:ind w:firstLine="0"/>
      </w:pPr>
      <w:r>
        <w:t xml:space="preserve">Now let’s see a common </w:t>
      </w:r>
      <w:r w:rsidR="001A05CD">
        <w:t xml:space="preserve">usage of these structs in Unity. In Unity every GameObject has a Transform component. It is impossible to create a GameObject without it, or delete it from an existing one. One of the most common </w:t>
      </w:r>
      <w:proofErr w:type="gramStart"/>
      <w:r w:rsidR="001A05CD">
        <w:t>scenario</w:t>
      </w:r>
      <w:proofErr w:type="gramEnd"/>
      <w:r w:rsidR="001A05CD">
        <w:t xml:space="preserve"> in a Unity app is movement translation.</w:t>
      </w:r>
    </w:p>
    <w:p w14:paraId="678DBC09" w14:textId="33BAC959" w:rsidR="00890EF7" w:rsidRPr="00890EF7" w:rsidRDefault="00A87CA2" w:rsidP="009824AE">
      <w:pPr>
        <w:ind w:firstLine="0"/>
      </w:pPr>
      <w:r w:rsidRPr="004B7D84">
        <w:rPr>
          <w:rFonts w:cs="Consolas"/>
          <w:noProof/>
          <w:color w:val="000000"/>
          <w:sz w:val="19"/>
          <w:szCs w:val="19"/>
          <w:lang w:eastAsia="hu-HU"/>
        </w:rPr>
        <mc:AlternateContent>
          <mc:Choice Requires="wps">
            <w:drawing>
              <wp:inline distT="0" distB="0" distL="0" distR="0" wp14:anchorId="5F76DEEA" wp14:editId="4EBBD0CD">
                <wp:extent cx="5387340" cy="1076325"/>
                <wp:effectExtent l="0" t="0" r="22860" b="28575"/>
                <wp:docPr id="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076325"/>
                        </a:xfrm>
                        <a:prstGeom prst="rect">
                          <a:avLst/>
                        </a:prstGeom>
                        <a:solidFill>
                          <a:srgbClr val="FFFFFF"/>
                        </a:solidFill>
                        <a:ln w="9525">
                          <a:solidFill>
                            <a:srgbClr val="000000"/>
                          </a:solidFill>
                          <a:miter lim="800000"/>
                          <a:headEnd/>
                          <a:tailEnd/>
                        </a:ln>
                      </wps:spPr>
                      <wps:txbx>
                        <w:txbxContent>
                          <w:p w14:paraId="57B9DFE5" w14:textId="45C7E23B" w:rsidR="00B013F4" w:rsidRPr="00EB0661" w:rsidRDefault="00B013F4" w:rsidP="00A87CA2">
                            <w:pPr>
                              <w:pStyle w:val="Kd"/>
                              <w:tabs>
                                <w:tab w:val="clear" w:pos="851"/>
                                <w:tab w:val="left" w:pos="426"/>
                              </w:tabs>
                              <w:ind w:left="0"/>
                              <w:jc w:val="left"/>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Pr>
                                <w:rFonts w:cs="Consolas"/>
                                <w:color w:val="0000FF"/>
                                <w:szCs w:val="20"/>
                                <w:lang w:eastAsia="hu-HU"/>
                              </w:rPr>
                              <w:t>void</w:t>
                            </w:r>
                            <w:r w:rsidRPr="00EB0661">
                              <w:rPr>
                                <w:rFonts w:cs="Consolas"/>
                                <w:color w:val="000000"/>
                                <w:szCs w:val="20"/>
                                <w:lang w:eastAsia="hu-HU"/>
                              </w:rPr>
                              <w:t xml:space="preserve"> </w:t>
                            </w:r>
                            <w:proofErr w:type="spellStart"/>
                            <w:proofErr w:type="gramStart"/>
                            <w:r w:rsidRPr="00643D9D">
                              <w:rPr>
                                <w:rFonts w:cs="Consolas"/>
                                <w:color w:val="000000"/>
                                <w:szCs w:val="20"/>
                                <w:lang w:eastAsia="hu-HU"/>
                              </w:rPr>
                              <w:t>MoveUpByOneUnit</w:t>
                            </w:r>
                            <w:proofErr w:type="spellEnd"/>
                            <w:r>
                              <w:rPr>
                                <w:rFonts w:cs="Consolas"/>
                                <w:color w:val="000000"/>
                                <w:szCs w:val="20"/>
                                <w:lang w:eastAsia="hu-HU"/>
                              </w:rPr>
                              <w:t>(</w:t>
                            </w:r>
                            <w:proofErr w:type="gramEnd"/>
                            <w:r>
                              <w:rPr>
                                <w:rFonts w:cs="Consolas"/>
                                <w:color w:val="000000"/>
                                <w:szCs w:val="20"/>
                                <w:lang w:eastAsia="hu-HU"/>
                              </w:rPr>
                              <w:t>)</w:t>
                            </w:r>
                            <w:r>
                              <w:rPr>
                                <w:rFonts w:cs="Consolas"/>
                                <w:color w:val="000000"/>
                                <w:szCs w:val="20"/>
                                <w:lang w:eastAsia="hu-HU"/>
                              </w:rPr>
                              <w:br/>
                              <w:t>{</w:t>
                            </w:r>
                            <w:r>
                              <w:rPr>
                                <w:rFonts w:cs="Consolas"/>
                                <w:color w:val="000000"/>
                                <w:szCs w:val="20"/>
                                <w:lang w:eastAsia="hu-HU"/>
                              </w:rPr>
                              <w:br/>
                            </w:r>
                            <w:r>
                              <w:rPr>
                                <w:rFonts w:cs="Consolas"/>
                                <w:color w:val="000000"/>
                                <w:szCs w:val="20"/>
                                <w:lang w:eastAsia="hu-HU"/>
                              </w:rPr>
                              <w:tab/>
                            </w:r>
                            <w:r w:rsidRPr="00633FE9">
                              <w:rPr>
                                <w:rFonts w:cs="Consolas"/>
                                <w:color w:val="538135" w:themeColor="accent6" w:themeShade="BF"/>
                                <w:szCs w:val="20"/>
                                <w:lang w:eastAsia="hu-HU"/>
                              </w:rPr>
                              <w:t>Vector3</w:t>
                            </w:r>
                            <w:r>
                              <w:rPr>
                                <w:rFonts w:cs="Consolas"/>
                                <w:color w:val="000000"/>
                                <w:szCs w:val="20"/>
                                <w:lang w:eastAsia="hu-HU"/>
                              </w:rPr>
                              <w:t xml:space="preserve"> pos = </w:t>
                            </w:r>
                            <w:proofErr w:type="spellStart"/>
                            <w:r>
                              <w:rPr>
                                <w:rFonts w:cs="Consolas"/>
                                <w:color w:val="000000"/>
                                <w:szCs w:val="20"/>
                                <w:lang w:eastAsia="hu-HU"/>
                              </w:rPr>
                              <w:t>transform.position</w:t>
                            </w:r>
                            <w:proofErr w:type="spellEnd"/>
                            <w:r>
                              <w:rPr>
                                <w:rFonts w:cs="Consolas"/>
                                <w:color w:val="000000"/>
                                <w:szCs w:val="20"/>
                                <w:lang w:eastAsia="hu-HU"/>
                              </w:rPr>
                              <w:t>;</w:t>
                            </w:r>
                            <w:r>
                              <w:rPr>
                                <w:rFonts w:cs="Consolas"/>
                                <w:color w:val="000000"/>
                                <w:szCs w:val="20"/>
                                <w:lang w:eastAsia="hu-HU"/>
                              </w:rPr>
                              <w:br/>
                            </w:r>
                            <w:r>
                              <w:rPr>
                                <w:rFonts w:cs="Consolas"/>
                                <w:color w:val="000000"/>
                                <w:szCs w:val="20"/>
                                <w:lang w:eastAsia="hu-HU"/>
                              </w:rPr>
                              <w:tab/>
                            </w:r>
                            <w:proofErr w:type="spellStart"/>
                            <w:r>
                              <w:rPr>
                                <w:rFonts w:cs="Consolas"/>
                                <w:color w:val="000000"/>
                                <w:szCs w:val="20"/>
                                <w:lang w:eastAsia="hu-HU"/>
                              </w:rPr>
                              <w:t>transform.position</w:t>
                            </w:r>
                            <w:proofErr w:type="spellEnd"/>
                            <w:r>
                              <w:rPr>
                                <w:rFonts w:cs="Consolas"/>
                                <w:color w:val="000000"/>
                                <w:szCs w:val="20"/>
                                <w:lang w:eastAsia="hu-HU"/>
                              </w:rPr>
                              <w:t xml:space="preserve"> = </w:t>
                            </w:r>
                            <w:r w:rsidRPr="006074DF">
                              <w:rPr>
                                <w:rFonts w:cs="Consolas"/>
                                <w:color w:val="0000FF"/>
                                <w:szCs w:val="20"/>
                                <w:lang w:eastAsia="hu-HU"/>
                              </w:rPr>
                              <w:t>new</w:t>
                            </w:r>
                            <w:r>
                              <w:rPr>
                                <w:rFonts w:cs="Consolas"/>
                                <w:color w:val="000000"/>
                                <w:szCs w:val="20"/>
                                <w:lang w:eastAsia="hu-HU"/>
                              </w:rPr>
                              <w:t xml:space="preserve"> </w:t>
                            </w:r>
                            <w:r w:rsidRPr="00AB7E69">
                              <w:rPr>
                                <w:rFonts w:cs="Consolas"/>
                                <w:color w:val="538135" w:themeColor="accent6" w:themeShade="BF"/>
                                <w:szCs w:val="20"/>
                                <w:lang w:eastAsia="hu-HU"/>
                              </w:rPr>
                              <w:t>Vector3</w:t>
                            </w:r>
                            <w:r>
                              <w:rPr>
                                <w:rFonts w:cs="Consolas"/>
                                <w:color w:val="000000"/>
                                <w:szCs w:val="20"/>
                                <w:lang w:eastAsia="hu-HU"/>
                              </w:rPr>
                              <w:t>(</w:t>
                            </w:r>
                            <w:proofErr w:type="spellStart"/>
                            <w:r>
                              <w:rPr>
                                <w:rFonts w:cs="Consolas"/>
                                <w:color w:val="000000"/>
                                <w:szCs w:val="20"/>
                                <w:lang w:eastAsia="hu-HU"/>
                              </w:rPr>
                              <w:t>pos.x</w:t>
                            </w:r>
                            <w:proofErr w:type="spellEnd"/>
                            <w:r>
                              <w:rPr>
                                <w:rFonts w:cs="Consolas"/>
                                <w:color w:val="000000"/>
                                <w:szCs w:val="20"/>
                                <w:lang w:eastAsia="hu-HU"/>
                              </w:rPr>
                              <w:t xml:space="preserve">, </w:t>
                            </w:r>
                            <w:proofErr w:type="spellStart"/>
                            <w:r>
                              <w:rPr>
                                <w:rFonts w:cs="Consolas"/>
                                <w:color w:val="000000"/>
                                <w:szCs w:val="20"/>
                                <w:lang w:eastAsia="hu-HU"/>
                              </w:rPr>
                              <w:t>pos.y</w:t>
                            </w:r>
                            <w:proofErr w:type="spellEnd"/>
                            <w:r>
                              <w:rPr>
                                <w:rFonts w:cs="Consolas"/>
                                <w:color w:val="000000"/>
                                <w:szCs w:val="20"/>
                                <w:lang w:eastAsia="hu-HU"/>
                              </w:rPr>
                              <w:t xml:space="preserve"> + 1, </w:t>
                            </w:r>
                            <w:proofErr w:type="spellStart"/>
                            <w:r>
                              <w:rPr>
                                <w:rFonts w:cs="Consolas"/>
                                <w:color w:val="000000"/>
                                <w:szCs w:val="20"/>
                                <w:lang w:eastAsia="hu-HU"/>
                              </w:rPr>
                              <w:t>pos.z</w:t>
                            </w:r>
                            <w:proofErr w:type="spellEnd"/>
                            <w:r>
                              <w:rPr>
                                <w:rFonts w:cs="Consolas"/>
                                <w:color w:val="000000"/>
                                <w:szCs w:val="20"/>
                                <w:lang w:eastAsia="hu-HU"/>
                              </w:rPr>
                              <w:t>);</w:t>
                            </w:r>
                            <w:r>
                              <w:rPr>
                                <w:rFonts w:cs="Consolas"/>
                                <w:color w:val="000000"/>
                                <w:szCs w:val="20"/>
                                <w:lang w:eastAsia="hu-HU"/>
                              </w:rPr>
                              <w:br/>
                              <w:t>}</w:t>
                            </w:r>
                          </w:p>
                        </w:txbxContent>
                      </wps:txbx>
                      <wps:bodyPr rot="0" vert="horz" wrap="square" lIns="91440" tIns="45720" rIns="91440" bIns="45720" anchor="t" anchorCtr="0">
                        <a:noAutofit/>
                      </wps:bodyPr>
                    </wps:wsp>
                  </a:graphicData>
                </a:graphic>
              </wp:inline>
            </w:drawing>
          </mc:Choice>
          <mc:Fallback>
            <w:pict>
              <v:shape w14:anchorId="5F76DEEA" id="Szövegdoboz 2" o:spid="_x0000_s1027" type="#_x0000_t202" style="width:424.2pt;height:8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">
                <v:textbox>
                  <w:txbxContent>
                    <w:p w14:paraId="57B9DFE5" w14:textId="45C7E23B" w:rsidR="00B013F4" w:rsidRPr="00EB0661" w:rsidRDefault="00B013F4" w:rsidP="00A87CA2">
                      <w:pPr>
                        <w:pStyle w:val="Kd"/>
                        <w:tabs>
                          <w:tab w:val="clear" w:pos="851"/>
                          <w:tab w:val="left" w:pos="426"/>
                        </w:tabs>
                        <w:ind w:left="0"/>
                        <w:jc w:val="left"/>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Pr>
                          <w:rFonts w:cs="Consolas"/>
                          <w:color w:val="0000FF"/>
                          <w:szCs w:val="20"/>
                          <w:lang w:eastAsia="hu-HU"/>
                        </w:rPr>
                        <w:t>void</w:t>
                      </w:r>
                      <w:r w:rsidRPr="00EB0661">
                        <w:rPr>
                          <w:rFonts w:cs="Consolas"/>
                          <w:color w:val="000000"/>
                          <w:szCs w:val="20"/>
                          <w:lang w:eastAsia="hu-HU"/>
                        </w:rPr>
                        <w:t xml:space="preserve"> </w:t>
                      </w:r>
                      <w:proofErr w:type="spellStart"/>
                      <w:proofErr w:type="gramStart"/>
                      <w:r w:rsidRPr="00643D9D">
                        <w:rPr>
                          <w:rFonts w:cs="Consolas"/>
                          <w:color w:val="000000"/>
                          <w:szCs w:val="20"/>
                          <w:lang w:eastAsia="hu-HU"/>
                        </w:rPr>
                        <w:t>MoveUpByOneUnit</w:t>
                      </w:r>
                      <w:proofErr w:type="spellEnd"/>
                      <w:r>
                        <w:rPr>
                          <w:rFonts w:cs="Consolas"/>
                          <w:color w:val="000000"/>
                          <w:szCs w:val="20"/>
                          <w:lang w:eastAsia="hu-HU"/>
                        </w:rPr>
                        <w:t>(</w:t>
                      </w:r>
                      <w:proofErr w:type="gramEnd"/>
                      <w:r>
                        <w:rPr>
                          <w:rFonts w:cs="Consolas"/>
                          <w:color w:val="000000"/>
                          <w:szCs w:val="20"/>
                          <w:lang w:eastAsia="hu-HU"/>
                        </w:rPr>
                        <w:t>)</w:t>
                      </w:r>
                      <w:r>
                        <w:rPr>
                          <w:rFonts w:cs="Consolas"/>
                          <w:color w:val="000000"/>
                          <w:szCs w:val="20"/>
                          <w:lang w:eastAsia="hu-HU"/>
                        </w:rPr>
                        <w:br/>
                        <w:t>{</w:t>
                      </w:r>
                      <w:r>
                        <w:rPr>
                          <w:rFonts w:cs="Consolas"/>
                          <w:color w:val="000000"/>
                          <w:szCs w:val="20"/>
                          <w:lang w:eastAsia="hu-HU"/>
                        </w:rPr>
                        <w:br/>
                      </w:r>
                      <w:r>
                        <w:rPr>
                          <w:rFonts w:cs="Consolas"/>
                          <w:color w:val="000000"/>
                          <w:szCs w:val="20"/>
                          <w:lang w:eastAsia="hu-HU"/>
                        </w:rPr>
                        <w:tab/>
                      </w:r>
                      <w:r w:rsidRPr="00633FE9">
                        <w:rPr>
                          <w:rFonts w:cs="Consolas"/>
                          <w:color w:val="538135" w:themeColor="accent6" w:themeShade="BF"/>
                          <w:szCs w:val="20"/>
                          <w:lang w:eastAsia="hu-HU"/>
                        </w:rPr>
                        <w:t>Vector3</w:t>
                      </w:r>
                      <w:r>
                        <w:rPr>
                          <w:rFonts w:cs="Consolas"/>
                          <w:color w:val="000000"/>
                          <w:szCs w:val="20"/>
                          <w:lang w:eastAsia="hu-HU"/>
                        </w:rPr>
                        <w:t xml:space="preserve"> pos = </w:t>
                      </w:r>
                      <w:proofErr w:type="spellStart"/>
                      <w:r>
                        <w:rPr>
                          <w:rFonts w:cs="Consolas"/>
                          <w:color w:val="000000"/>
                          <w:szCs w:val="20"/>
                          <w:lang w:eastAsia="hu-HU"/>
                        </w:rPr>
                        <w:t>transform.position</w:t>
                      </w:r>
                      <w:proofErr w:type="spellEnd"/>
                      <w:r>
                        <w:rPr>
                          <w:rFonts w:cs="Consolas"/>
                          <w:color w:val="000000"/>
                          <w:szCs w:val="20"/>
                          <w:lang w:eastAsia="hu-HU"/>
                        </w:rPr>
                        <w:t>;</w:t>
                      </w:r>
                      <w:r>
                        <w:rPr>
                          <w:rFonts w:cs="Consolas"/>
                          <w:color w:val="000000"/>
                          <w:szCs w:val="20"/>
                          <w:lang w:eastAsia="hu-HU"/>
                        </w:rPr>
                        <w:br/>
                      </w:r>
                      <w:r>
                        <w:rPr>
                          <w:rFonts w:cs="Consolas"/>
                          <w:color w:val="000000"/>
                          <w:szCs w:val="20"/>
                          <w:lang w:eastAsia="hu-HU"/>
                        </w:rPr>
                        <w:tab/>
                      </w:r>
                      <w:proofErr w:type="spellStart"/>
                      <w:r>
                        <w:rPr>
                          <w:rFonts w:cs="Consolas"/>
                          <w:color w:val="000000"/>
                          <w:szCs w:val="20"/>
                          <w:lang w:eastAsia="hu-HU"/>
                        </w:rPr>
                        <w:t>transform.position</w:t>
                      </w:r>
                      <w:proofErr w:type="spellEnd"/>
                      <w:r>
                        <w:rPr>
                          <w:rFonts w:cs="Consolas"/>
                          <w:color w:val="000000"/>
                          <w:szCs w:val="20"/>
                          <w:lang w:eastAsia="hu-HU"/>
                        </w:rPr>
                        <w:t xml:space="preserve"> = </w:t>
                      </w:r>
                      <w:r w:rsidRPr="006074DF">
                        <w:rPr>
                          <w:rFonts w:cs="Consolas"/>
                          <w:color w:val="0000FF"/>
                          <w:szCs w:val="20"/>
                          <w:lang w:eastAsia="hu-HU"/>
                        </w:rPr>
                        <w:t>new</w:t>
                      </w:r>
                      <w:r>
                        <w:rPr>
                          <w:rFonts w:cs="Consolas"/>
                          <w:color w:val="000000"/>
                          <w:szCs w:val="20"/>
                          <w:lang w:eastAsia="hu-HU"/>
                        </w:rPr>
                        <w:t xml:space="preserve"> </w:t>
                      </w:r>
                      <w:r w:rsidRPr="00AB7E69">
                        <w:rPr>
                          <w:rFonts w:cs="Consolas"/>
                          <w:color w:val="538135" w:themeColor="accent6" w:themeShade="BF"/>
                          <w:szCs w:val="20"/>
                          <w:lang w:eastAsia="hu-HU"/>
                        </w:rPr>
                        <w:t>Vector3</w:t>
                      </w:r>
                      <w:r>
                        <w:rPr>
                          <w:rFonts w:cs="Consolas"/>
                          <w:color w:val="000000"/>
                          <w:szCs w:val="20"/>
                          <w:lang w:eastAsia="hu-HU"/>
                        </w:rPr>
                        <w:t>(</w:t>
                      </w:r>
                      <w:proofErr w:type="spellStart"/>
                      <w:r>
                        <w:rPr>
                          <w:rFonts w:cs="Consolas"/>
                          <w:color w:val="000000"/>
                          <w:szCs w:val="20"/>
                          <w:lang w:eastAsia="hu-HU"/>
                        </w:rPr>
                        <w:t>pos.x</w:t>
                      </w:r>
                      <w:proofErr w:type="spellEnd"/>
                      <w:r>
                        <w:rPr>
                          <w:rFonts w:cs="Consolas"/>
                          <w:color w:val="000000"/>
                          <w:szCs w:val="20"/>
                          <w:lang w:eastAsia="hu-HU"/>
                        </w:rPr>
                        <w:t xml:space="preserve">, </w:t>
                      </w:r>
                      <w:proofErr w:type="spellStart"/>
                      <w:r>
                        <w:rPr>
                          <w:rFonts w:cs="Consolas"/>
                          <w:color w:val="000000"/>
                          <w:szCs w:val="20"/>
                          <w:lang w:eastAsia="hu-HU"/>
                        </w:rPr>
                        <w:t>pos.y</w:t>
                      </w:r>
                      <w:proofErr w:type="spellEnd"/>
                      <w:r>
                        <w:rPr>
                          <w:rFonts w:cs="Consolas"/>
                          <w:color w:val="000000"/>
                          <w:szCs w:val="20"/>
                          <w:lang w:eastAsia="hu-HU"/>
                        </w:rPr>
                        <w:t xml:space="preserve"> + 1, </w:t>
                      </w:r>
                      <w:proofErr w:type="spellStart"/>
                      <w:r>
                        <w:rPr>
                          <w:rFonts w:cs="Consolas"/>
                          <w:color w:val="000000"/>
                          <w:szCs w:val="20"/>
                          <w:lang w:eastAsia="hu-HU"/>
                        </w:rPr>
                        <w:t>pos.z</w:t>
                      </w:r>
                      <w:proofErr w:type="spellEnd"/>
                      <w:r>
                        <w:rPr>
                          <w:rFonts w:cs="Consolas"/>
                          <w:color w:val="000000"/>
                          <w:szCs w:val="20"/>
                          <w:lang w:eastAsia="hu-HU"/>
                        </w:rPr>
                        <w:t>);</w:t>
                      </w:r>
                      <w:r>
                        <w:rPr>
                          <w:rFonts w:cs="Consolas"/>
                          <w:color w:val="000000"/>
                          <w:szCs w:val="20"/>
                          <w:lang w:eastAsia="hu-HU"/>
                        </w:rPr>
                        <w:br/>
                        <w:t>}</w:t>
                      </w:r>
                    </w:p>
                  </w:txbxContent>
                </v:textbox>
                <w10:anchorlock/>
              </v:shape>
            </w:pict>
          </mc:Fallback>
        </mc:AlternateContent>
      </w:r>
    </w:p>
    <w:p w14:paraId="6FF7E9E8" w14:textId="400C4408" w:rsidR="00005B05" w:rsidRDefault="0027486A" w:rsidP="0027486A">
      <w:pPr>
        <w:ind w:firstLine="0"/>
      </w:pPr>
      <w:r>
        <w:t xml:space="preserve">The above method moves up the current GameObject by one unit. </w:t>
      </w:r>
      <w:r w:rsidR="006B2340">
        <w:t xml:space="preserve">In Unity </w:t>
      </w:r>
      <w:r w:rsidRPr="00CA19CC">
        <w:rPr>
          <w:rFonts w:ascii="Consolas" w:hAnsi="Consolas" w:cs="Courier New"/>
          <w:sz w:val="22"/>
          <w:szCs w:val="22"/>
        </w:rPr>
        <w:t>Vector3</w:t>
      </w:r>
      <w:r w:rsidRPr="004B7D84">
        <w:rPr>
          <w:sz w:val="28"/>
          <w:szCs w:val="28"/>
        </w:rPr>
        <w:t xml:space="preserve"> </w:t>
      </w:r>
      <w:r>
        <w:t xml:space="preserve">is a </w:t>
      </w:r>
      <w:r w:rsidR="001F60FE">
        <w:t xml:space="preserve">struct. Every time </w:t>
      </w:r>
      <w:proofErr w:type="spellStart"/>
      <w:proofErr w:type="gramStart"/>
      <w:r w:rsidR="001F60FE" w:rsidRPr="00CA19CC">
        <w:rPr>
          <w:rFonts w:ascii="Consolas" w:hAnsi="Consolas" w:cs="Courier New"/>
          <w:sz w:val="22"/>
          <w:szCs w:val="22"/>
        </w:rPr>
        <w:t>transform.position</w:t>
      </w:r>
      <w:proofErr w:type="spellEnd"/>
      <w:proofErr w:type="gramEnd"/>
      <w:r w:rsidR="001F60FE" w:rsidRPr="00CA19CC">
        <w:t xml:space="preserve"> </w:t>
      </w:r>
      <w:r w:rsidR="001F60FE">
        <w:t xml:space="preserve">is called </w:t>
      </w:r>
      <w:r w:rsidR="008863B6">
        <w:t>Unity queries the current position of the GameObject from the C/C++ part of the engine.</w:t>
      </w:r>
      <w:r w:rsidR="00A86BE7">
        <w:t xml:space="preserve"> If </w:t>
      </w:r>
      <w:r w:rsidR="00A86BE7" w:rsidRPr="00A86BE7">
        <w:rPr>
          <w:rFonts w:ascii="Consolas" w:hAnsi="Consolas"/>
          <w:sz w:val="22"/>
          <w:szCs w:val="22"/>
        </w:rPr>
        <w:t>Vector3</w:t>
      </w:r>
      <w:r w:rsidR="00A86BE7">
        <w:t xml:space="preserve"> would be a class </w:t>
      </w:r>
      <w:r w:rsidR="00D566EA">
        <w:t xml:space="preserve">it would </w:t>
      </w:r>
      <w:r w:rsidR="004675D7">
        <w:t xml:space="preserve">mean that every time we query the position, a </w:t>
      </w:r>
      <w:r w:rsidR="004675D7" w:rsidRPr="004675D7">
        <w:rPr>
          <w:rFonts w:ascii="Consolas" w:hAnsi="Consolas"/>
          <w:sz w:val="22"/>
          <w:szCs w:val="22"/>
        </w:rPr>
        <w:t>Vector3</w:t>
      </w:r>
      <w:r w:rsidR="004675D7">
        <w:t xml:space="preserve"> object would be allocated on the managed heap. I</w:t>
      </w:r>
      <w:r w:rsidR="00D84FC5">
        <w:t xml:space="preserve">n case of an </w:t>
      </w:r>
      <w:r w:rsidR="004675D7">
        <w:t xml:space="preserve">Update loop </w:t>
      </w:r>
      <w:r w:rsidR="00AA63B0">
        <w:t xml:space="preserve">hundreds of this </w:t>
      </w:r>
      <w:r w:rsidR="006B2340">
        <w:t xml:space="preserve">class would be instantiated </w:t>
      </w:r>
      <w:r w:rsidR="00D84FC5">
        <w:t>in every second</w:t>
      </w:r>
      <w:r w:rsidR="00BB2E77">
        <w:t xml:space="preserve"> slowly pressurizing our GC. </w:t>
      </w:r>
      <w:r w:rsidR="001A7AA4">
        <w:t>However,</w:t>
      </w:r>
      <w:r w:rsidR="00BB2E77">
        <w:t xml:space="preserve"> since </w:t>
      </w:r>
      <w:r w:rsidR="00BB2E77" w:rsidRPr="00CA19CC">
        <w:rPr>
          <w:rFonts w:ascii="Consolas" w:hAnsi="Consolas" w:cs="Courier New"/>
          <w:sz w:val="22"/>
          <w:szCs w:val="22"/>
        </w:rPr>
        <w:t>Vector3</w:t>
      </w:r>
      <w:r w:rsidR="00BB2E77" w:rsidRPr="00CA19CC">
        <w:rPr>
          <w:sz w:val="22"/>
          <w:szCs w:val="22"/>
        </w:rPr>
        <w:t xml:space="preserve"> </w:t>
      </w:r>
      <w:r w:rsidR="00BB2E77">
        <w:t>is a struct</w:t>
      </w:r>
      <w:r w:rsidR="001A7AA4">
        <w:t xml:space="preserve"> it gets allocated on the stack and when we leave the scope of the method </w:t>
      </w:r>
      <w:r w:rsidR="00EB702D">
        <w:t xml:space="preserve">it gets deallocated </w:t>
      </w:r>
      <w:r w:rsidR="00EB702D">
        <w:lastRenderedPageBreak/>
        <w:t>cheaply</w:t>
      </w:r>
      <w:r w:rsidR="0075488C">
        <w:t xml:space="preserve"> without the need of the GC</w:t>
      </w:r>
      <w:r w:rsidR="00EB702D">
        <w:t>.</w:t>
      </w:r>
      <w:r w:rsidR="00384F57">
        <w:t xml:space="preserve"> This type of behavior is </w:t>
      </w:r>
      <w:r w:rsidR="0075488C">
        <w:t xml:space="preserve">especially </w:t>
      </w:r>
      <w:r w:rsidR="00384F57">
        <w:t xml:space="preserve">crucial in game development </w:t>
      </w:r>
      <w:r w:rsidR="0075488C">
        <w:t xml:space="preserve">and generally </w:t>
      </w:r>
      <w:r w:rsidR="00384F57">
        <w:t>optimization wise.</w:t>
      </w:r>
    </w:p>
    <w:p w14:paraId="7B4A50FE" w14:textId="5FEA8193" w:rsidR="007C2DA6" w:rsidRDefault="00F95015" w:rsidP="009824AE">
      <w:pPr>
        <w:ind w:firstLine="425"/>
      </w:pPr>
      <w:r>
        <w:t xml:space="preserve">In the above movement translation </w:t>
      </w:r>
      <w:r w:rsidR="00AA4A74">
        <w:t xml:space="preserve">example </w:t>
      </w:r>
      <w:proofErr w:type="spellStart"/>
      <w:proofErr w:type="gramStart"/>
      <w:r w:rsidR="00AA4A74" w:rsidRPr="00581824">
        <w:rPr>
          <w:rFonts w:ascii="Consolas" w:hAnsi="Consolas" w:cs="Courier New"/>
          <w:sz w:val="22"/>
          <w:szCs w:val="22"/>
        </w:rPr>
        <w:t>transform.position</w:t>
      </w:r>
      <w:proofErr w:type="spellEnd"/>
      <w:proofErr w:type="gramEnd"/>
      <w:r w:rsidR="00AA4A74" w:rsidRPr="00581824">
        <w:t xml:space="preserve"> </w:t>
      </w:r>
      <w:r w:rsidR="00AA4A74">
        <w:t>is a property.</w:t>
      </w:r>
      <w:r w:rsidR="00900359">
        <w:t xml:space="preserve"> However, there is one special thing about this property. If we look into</w:t>
      </w:r>
      <w:r w:rsidR="009F2C40">
        <w:t xml:space="preserve"> the </w:t>
      </w:r>
      <w:r w:rsidR="00900359" w:rsidRPr="009F2C40">
        <w:rPr>
          <w:rFonts w:ascii="Consolas" w:hAnsi="Consolas"/>
          <w:sz w:val="22"/>
          <w:szCs w:val="22"/>
        </w:rPr>
        <w:t>Transform</w:t>
      </w:r>
      <w:r w:rsidR="00900359" w:rsidRPr="009F2C40">
        <w:rPr>
          <w:sz w:val="22"/>
          <w:szCs w:val="22"/>
        </w:rPr>
        <w:t xml:space="preserve"> </w:t>
      </w:r>
      <w:r w:rsidR="00900359">
        <w:t>compo</w:t>
      </w:r>
      <w:r w:rsidR="009F2C40">
        <w:t>nent</w:t>
      </w:r>
      <w:r w:rsidR="00A364BE">
        <w:t>’s</w:t>
      </w:r>
      <w:r w:rsidR="009F2C40">
        <w:t xml:space="preserve"> source </w:t>
      </w:r>
      <w:r w:rsidR="00BC1226">
        <w:t>code,</w:t>
      </w:r>
      <w:r w:rsidR="009F2C40">
        <w:t xml:space="preserve"> we will see an </w:t>
      </w:r>
      <w:r w:rsidR="009F2C40" w:rsidRPr="00E42F5F">
        <w:rPr>
          <w:rFonts w:ascii="Consolas" w:hAnsi="Consolas"/>
          <w:sz w:val="22"/>
          <w:szCs w:val="22"/>
        </w:rPr>
        <w:t>extern</w:t>
      </w:r>
      <w:r w:rsidR="009F2C40">
        <w:t xml:space="preserve"> keyword in the property declaration.</w:t>
      </w:r>
    </w:p>
    <w:p w14:paraId="09C5D178" w14:textId="52ED0C5D" w:rsidR="009824AE" w:rsidRPr="009824AE" w:rsidRDefault="009824AE" w:rsidP="009824AE">
      <w:pPr>
        <w:ind w:firstLine="0"/>
      </w:pPr>
      <w:r w:rsidRPr="004B7D84">
        <w:rPr>
          <w:rFonts w:cs="Consolas"/>
          <w:noProof/>
          <w:color w:val="000000"/>
          <w:sz w:val="19"/>
          <w:szCs w:val="19"/>
          <w:lang w:eastAsia="hu-HU"/>
        </w:rPr>
        <mc:AlternateContent>
          <mc:Choice Requires="wps">
            <w:drawing>
              <wp:inline distT="0" distB="0" distL="0" distR="0" wp14:anchorId="6B002A7E" wp14:editId="006B1465">
                <wp:extent cx="5387340" cy="502920"/>
                <wp:effectExtent l="0" t="0" r="22860" b="11430"/>
                <wp:docPr id="1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502920"/>
                        </a:xfrm>
                        <a:prstGeom prst="rect">
                          <a:avLst/>
                        </a:prstGeom>
                        <a:solidFill>
                          <a:srgbClr val="FFFFFF"/>
                        </a:solidFill>
                        <a:ln w="9525">
                          <a:solidFill>
                            <a:srgbClr val="000000"/>
                          </a:solidFill>
                          <a:miter lim="800000"/>
                          <a:headEnd/>
                          <a:tailEnd/>
                        </a:ln>
                      </wps:spPr>
                      <wps:txbx>
                        <w:txbxContent>
                          <w:p w14:paraId="495B0FB1" w14:textId="77777777" w:rsidR="00B013F4" w:rsidRPr="00EB0661" w:rsidRDefault="00B013F4" w:rsidP="009824AE">
                            <w:pPr>
                              <w:autoSpaceDE w:val="0"/>
                              <w:autoSpaceDN w:val="0"/>
                              <w:adjustRightInd w:val="0"/>
                              <w:spacing w:after="0" w:line="240" w:lineRule="auto"/>
                              <w:ind w:firstLine="0"/>
                              <w:contextualSpacing/>
                              <w:jc w:val="left"/>
                              <w:rPr>
                                <w:rFonts w:ascii="Consolas" w:hAnsi="Consolas" w:cs="Consolas"/>
                                <w:color w:val="000000"/>
                                <w:sz w:val="20"/>
                                <w:szCs w:val="20"/>
                                <w:lang w:eastAsia="hu-HU"/>
                              </w:rPr>
                            </w:pPr>
                            <w:r w:rsidRPr="00EB0661">
                              <w:rPr>
                                <w:rFonts w:ascii="Consolas" w:hAnsi="Consolas" w:cs="Consolas"/>
                                <w:color w:val="008000"/>
                                <w:sz w:val="20"/>
                                <w:szCs w:val="20"/>
                                <w:lang w:eastAsia="hu-HU"/>
                              </w:rPr>
                              <w:t>// Position of the transform relative to the parent transform.</w:t>
                            </w:r>
                          </w:p>
                          <w:p w14:paraId="4575CAAC" w14:textId="77777777" w:rsidR="00B013F4" w:rsidRPr="00EB0661" w:rsidRDefault="00B013F4" w:rsidP="009824AE">
                            <w:pPr>
                              <w:pStyle w:val="Kd"/>
                              <w:ind w:left="0"/>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sidRPr="00EB0661">
                              <w:rPr>
                                <w:rFonts w:cs="Consolas"/>
                                <w:color w:val="0000FF"/>
                                <w:szCs w:val="20"/>
                                <w:lang w:eastAsia="hu-HU"/>
                              </w:rPr>
                              <w:t>extern</w:t>
                            </w:r>
                            <w:r w:rsidRPr="00EB0661">
                              <w:rPr>
                                <w:rFonts w:cs="Consolas"/>
                                <w:color w:val="000000"/>
                                <w:szCs w:val="20"/>
                                <w:lang w:eastAsia="hu-HU"/>
                              </w:rPr>
                              <w:t xml:space="preserve"> </w:t>
                            </w:r>
                            <w:r w:rsidRPr="00EB0661">
                              <w:rPr>
                                <w:rFonts w:cs="Consolas"/>
                                <w:color w:val="538135" w:themeColor="accent6" w:themeShade="BF"/>
                                <w:szCs w:val="20"/>
                                <w:lang w:eastAsia="hu-HU"/>
                              </w:rPr>
                              <w:t>Vector3</w:t>
                            </w:r>
                            <w:r w:rsidRPr="00EB0661">
                              <w:rPr>
                                <w:rFonts w:cs="Consolas"/>
                                <w:color w:val="000000"/>
                                <w:szCs w:val="20"/>
                                <w:lang w:eastAsia="hu-HU"/>
                              </w:rPr>
                              <w:t xml:space="preserve"> position </w:t>
                            </w:r>
                            <w:proofErr w:type="gramStart"/>
                            <w:r w:rsidRPr="00EB0661">
                              <w:rPr>
                                <w:rFonts w:cs="Consolas"/>
                                <w:color w:val="000000"/>
                                <w:szCs w:val="20"/>
                                <w:lang w:eastAsia="hu-HU"/>
                              </w:rPr>
                              <w:t xml:space="preserve">{ </w:t>
                            </w:r>
                            <w:r w:rsidRPr="00EB0661">
                              <w:rPr>
                                <w:rFonts w:cs="Consolas"/>
                                <w:color w:val="0000FF"/>
                                <w:szCs w:val="20"/>
                                <w:lang w:eastAsia="hu-HU"/>
                              </w:rPr>
                              <w:t>get</w:t>
                            </w:r>
                            <w:proofErr w:type="gramEnd"/>
                            <w:r w:rsidRPr="00EB0661">
                              <w:rPr>
                                <w:rFonts w:cs="Consolas"/>
                                <w:color w:val="000000"/>
                                <w:szCs w:val="20"/>
                                <w:lang w:eastAsia="hu-HU"/>
                              </w:rPr>
                              <w:t xml:space="preserve">; </w:t>
                            </w:r>
                            <w:r w:rsidRPr="00EB0661">
                              <w:rPr>
                                <w:rFonts w:cs="Consolas"/>
                                <w:color w:val="0000FF"/>
                                <w:szCs w:val="20"/>
                                <w:lang w:eastAsia="hu-HU"/>
                              </w:rPr>
                              <w:t>set</w:t>
                            </w:r>
                            <w:r w:rsidRPr="00EB0661">
                              <w:rPr>
                                <w:rFonts w:cs="Consolas"/>
                                <w:color w:val="000000"/>
                                <w:szCs w:val="20"/>
                                <w:lang w:eastAsia="hu-HU"/>
                              </w:rPr>
                              <w:t>; }</w:t>
                            </w:r>
                          </w:p>
                        </w:txbxContent>
                      </wps:txbx>
                      <wps:bodyPr rot="0" vert="horz" wrap="square" lIns="91440" tIns="45720" rIns="91440" bIns="45720" anchor="t" anchorCtr="0">
                        <a:noAutofit/>
                      </wps:bodyPr>
                    </wps:wsp>
                  </a:graphicData>
                </a:graphic>
              </wp:inline>
            </w:drawing>
          </mc:Choice>
          <mc:Fallback>
            <w:pict>
              <v:shape w14:anchorId="6B002A7E" id="_x0000_s1028" type="#_x0000_t202" style="width:424.2pt;height:3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">
                <v:textbox>
                  <w:txbxContent>
                    <w:p w14:paraId="495B0FB1" w14:textId="77777777" w:rsidR="00B013F4" w:rsidRPr="00EB0661" w:rsidRDefault="00B013F4" w:rsidP="009824AE">
                      <w:pPr>
                        <w:autoSpaceDE w:val="0"/>
                        <w:autoSpaceDN w:val="0"/>
                        <w:adjustRightInd w:val="0"/>
                        <w:spacing w:after="0" w:line="240" w:lineRule="auto"/>
                        <w:ind w:firstLine="0"/>
                        <w:contextualSpacing/>
                        <w:jc w:val="left"/>
                        <w:rPr>
                          <w:rFonts w:ascii="Consolas" w:hAnsi="Consolas" w:cs="Consolas"/>
                          <w:color w:val="000000"/>
                          <w:sz w:val="20"/>
                          <w:szCs w:val="20"/>
                          <w:lang w:eastAsia="hu-HU"/>
                        </w:rPr>
                      </w:pPr>
                      <w:r w:rsidRPr="00EB0661">
                        <w:rPr>
                          <w:rFonts w:ascii="Consolas" w:hAnsi="Consolas" w:cs="Consolas"/>
                          <w:color w:val="008000"/>
                          <w:sz w:val="20"/>
                          <w:szCs w:val="20"/>
                          <w:lang w:eastAsia="hu-HU"/>
                        </w:rPr>
                        <w:t>// Position of the transform relative to the parent transform.</w:t>
                      </w:r>
                    </w:p>
                    <w:p w14:paraId="4575CAAC" w14:textId="77777777" w:rsidR="00B013F4" w:rsidRPr="00EB0661" w:rsidRDefault="00B013F4" w:rsidP="009824AE">
                      <w:pPr>
                        <w:pStyle w:val="Kd"/>
                        <w:ind w:left="0"/>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sidRPr="00EB0661">
                        <w:rPr>
                          <w:rFonts w:cs="Consolas"/>
                          <w:color w:val="0000FF"/>
                          <w:szCs w:val="20"/>
                          <w:lang w:eastAsia="hu-HU"/>
                        </w:rPr>
                        <w:t>extern</w:t>
                      </w:r>
                      <w:r w:rsidRPr="00EB0661">
                        <w:rPr>
                          <w:rFonts w:cs="Consolas"/>
                          <w:color w:val="000000"/>
                          <w:szCs w:val="20"/>
                          <w:lang w:eastAsia="hu-HU"/>
                        </w:rPr>
                        <w:t xml:space="preserve"> </w:t>
                      </w:r>
                      <w:r w:rsidRPr="00EB0661">
                        <w:rPr>
                          <w:rFonts w:cs="Consolas"/>
                          <w:color w:val="538135" w:themeColor="accent6" w:themeShade="BF"/>
                          <w:szCs w:val="20"/>
                          <w:lang w:eastAsia="hu-HU"/>
                        </w:rPr>
                        <w:t>Vector3</w:t>
                      </w:r>
                      <w:r w:rsidRPr="00EB0661">
                        <w:rPr>
                          <w:rFonts w:cs="Consolas"/>
                          <w:color w:val="000000"/>
                          <w:szCs w:val="20"/>
                          <w:lang w:eastAsia="hu-HU"/>
                        </w:rPr>
                        <w:t xml:space="preserve"> position </w:t>
                      </w:r>
                      <w:proofErr w:type="gramStart"/>
                      <w:r w:rsidRPr="00EB0661">
                        <w:rPr>
                          <w:rFonts w:cs="Consolas"/>
                          <w:color w:val="000000"/>
                          <w:szCs w:val="20"/>
                          <w:lang w:eastAsia="hu-HU"/>
                        </w:rPr>
                        <w:t xml:space="preserve">{ </w:t>
                      </w:r>
                      <w:r w:rsidRPr="00EB0661">
                        <w:rPr>
                          <w:rFonts w:cs="Consolas"/>
                          <w:color w:val="0000FF"/>
                          <w:szCs w:val="20"/>
                          <w:lang w:eastAsia="hu-HU"/>
                        </w:rPr>
                        <w:t>get</w:t>
                      </w:r>
                      <w:proofErr w:type="gramEnd"/>
                      <w:r w:rsidRPr="00EB0661">
                        <w:rPr>
                          <w:rFonts w:cs="Consolas"/>
                          <w:color w:val="000000"/>
                          <w:szCs w:val="20"/>
                          <w:lang w:eastAsia="hu-HU"/>
                        </w:rPr>
                        <w:t xml:space="preserve">; </w:t>
                      </w:r>
                      <w:r w:rsidRPr="00EB0661">
                        <w:rPr>
                          <w:rFonts w:cs="Consolas"/>
                          <w:color w:val="0000FF"/>
                          <w:szCs w:val="20"/>
                          <w:lang w:eastAsia="hu-HU"/>
                        </w:rPr>
                        <w:t>set</w:t>
                      </w:r>
                      <w:r w:rsidRPr="00EB0661">
                        <w:rPr>
                          <w:rFonts w:cs="Consolas"/>
                          <w:color w:val="000000"/>
                          <w:szCs w:val="20"/>
                          <w:lang w:eastAsia="hu-HU"/>
                        </w:rPr>
                        <w:t>; }</w:t>
                      </w:r>
                    </w:p>
                  </w:txbxContent>
                </v:textbox>
                <w10:anchorlock/>
              </v:shape>
            </w:pict>
          </mc:Fallback>
        </mc:AlternateContent>
      </w:r>
    </w:p>
    <w:p w14:paraId="6A4D4D58" w14:textId="11348AE1" w:rsidR="00362CD1" w:rsidRDefault="00BC1226" w:rsidP="009824AE">
      <w:pPr>
        <w:ind w:firstLine="0"/>
      </w:pPr>
      <w:r>
        <w:t>The extern keyword indicates that the method</w:t>
      </w:r>
      <w:r w:rsidR="000343DF">
        <w:t>’</w:t>
      </w:r>
      <w:r>
        <w:t xml:space="preserve">s implementation is implemented externally. In case of Unity this means that this method is implemented internally in the C/C++ code base. </w:t>
      </w:r>
      <w:r w:rsidR="0060610B">
        <w:t xml:space="preserve">This leads us to another reason why Unity settled with C# rather than with another managed language like Java. </w:t>
      </w:r>
      <w:r w:rsidR="0015281A">
        <w:t>C#</w:t>
      </w:r>
      <w:r w:rsidR="000343DF">
        <w:t xml:space="preserve"> and the .NET ecosystem</w:t>
      </w:r>
      <w:r w:rsidR="0015281A">
        <w:t xml:space="preserve"> </w:t>
      </w:r>
      <w:r w:rsidR="000343DF">
        <w:t>have</w:t>
      </w:r>
      <w:r w:rsidR="0015281A">
        <w:t xml:space="preserve"> </w:t>
      </w:r>
      <w:r w:rsidR="000343DF">
        <w:t xml:space="preserve">a </w:t>
      </w:r>
      <w:r w:rsidR="0015281A">
        <w:t>strong native interoperability.</w:t>
      </w:r>
      <w:r w:rsidR="00175C8D">
        <w:t xml:space="preserve"> </w:t>
      </w:r>
      <w:r w:rsidR="005014E7">
        <w:t xml:space="preserve">C# was designed for cross-language </w:t>
      </w:r>
      <w:r w:rsidR="00E43956">
        <w:t>support</w:t>
      </w:r>
      <w:r w:rsidR="005014E7">
        <w:t xml:space="preserve">. </w:t>
      </w:r>
      <w:r w:rsidR="006426BB">
        <w:t xml:space="preserve">It needs no </w:t>
      </w:r>
      <w:r w:rsidR="00E43956">
        <w:t>third</w:t>
      </w:r>
      <w:r w:rsidR="00E43956">
        <w:noBreakHyphen/>
        <w:t>party</w:t>
      </w:r>
      <w:r w:rsidR="006426BB">
        <w:t xml:space="preserve"> solutions for interoperability the CLR and System libraries provides all the </w:t>
      </w:r>
      <w:r w:rsidR="00634003" w:rsidRPr="00634003">
        <w:t>necessary</w:t>
      </w:r>
      <w:r w:rsidR="00634003">
        <w:t xml:space="preserve"> </w:t>
      </w:r>
      <w:r w:rsidR="006426BB">
        <w:t>resources for cross-language support.</w:t>
      </w:r>
      <w:r w:rsidR="00E43956">
        <w:t xml:space="preserve"> </w:t>
      </w:r>
      <w:r w:rsidR="007C16DB">
        <w:t xml:space="preserve">C# supports </w:t>
      </w:r>
      <w:r w:rsidR="00F719C7">
        <w:t xml:space="preserve">interoperability with </w:t>
      </w:r>
      <w:r w:rsidR="007C16DB">
        <w:t xml:space="preserve">language level syntaxes. </w:t>
      </w:r>
      <w:r w:rsidR="00C37CDF">
        <w:t>The framework provides marshalling</w:t>
      </w:r>
      <w:r w:rsidR="00C37CDF">
        <w:rPr>
          <w:rStyle w:val="Lbjegyzet-hivatkozs"/>
        </w:rPr>
        <w:footnoteReference w:id="34"/>
      </w:r>
      <w:r w:rsidR="00C37CDF">
        <w:t xml:space="preserve"> services</w:t>
      </w:r>
      <w:r w:rsidR="007C16DB">
        <w:t xml:space="preserve">, various interoperability </w:t>
      </w:r>
      <w:r w:rsidR="00281B6F">
        <w:t>solutions</w:t>
      </w:r>
      <w:r w:rsidR="007C16DB">
        <w:t xml:space="preserve"> like Platform invoke or shortly P/Invoke</w:t>
      </w:r>
      <w:r w:rsidR="00D52D0B">
        <w:t xml:space="preserve"> and convenient attribute syntaxes for library definitions. </w:t>
      </w:r>
      <w:r w:rsidR="008F5AF8">
        <w:t xml:space="preserve">These services are extremely useful in game development. </w:t>
      </w:r>
      <w:r w:rsidR="00D40ECC">
        <w:t>They</w:t>
      </w:r>
      <w:r w:rsidR="008F5AF8">
        <w:t xml:space="preserve"> make it possible to use C/C++ libraries</w:t>
      </w:r>
      <w:r w:rsidR="00D40ECC">
        <w:t xml:space="preserve"> from a managed code therefore allowing us to move performance critical codes</w:t>
      </w:r>
      <w:r w:rsidR="00DB620C">
        <w:t xml:space="preserve"> outside of the managed environment</w:t>
      </w:r>
      <w:r w:rsidR="003527CF">
        <w:t xml:space="preserve"> or just simply allowing us to use popular libraries/services that are written in </w:t>
      </w:r>
      <w:r w:rsidR="00536EDA">
        <w:t>another</w:t>
      </w:r>
      <w:r w:rsidR="0023487C">
        <w:t xml:space="preserve"> native</w:t>
      </w:r>
      <w:r w:rsidR="003527CF">
        <w:t xml:space="preserve"> language. </w:t>
      </w:r>
      <w:r w:rsidR="00D571B5">
        <w:t xml:space="preserve">E.g. Epic Games the company behind Unreal Engine made a </w:t>
      </w:r>
      <w:r w:rsidR="00F31906">
        <w:t>so</w:t>
      </w:r>
      <w:r w:rsidR="008B26BA">
        <w:noBreakHyphen/>
      </w:r>
      <w:r w:rsidR="00F31906">
        <w:t>called</w:t>
      </w:r>
      <w:r w:rsidR="00D571B5">
        <w:t xml:space="preserve"> Epic </w:t>
      </w:r>
      <w:r w:rsidR="00F31906">
        <w:t>Online</w:t>
      </w:r>
      <w:r w:rsidR="00D571B5">
        <w:t xml:space="preserve"> Services. These </w:t>
      </w:r>
      <w:r w:rsidR="00175C8D">
        <w:t xml:space="preserve">services </w:t>
      </w:r>
      <w:r w:rsidR="00D571B5">
        <w:t>provide match making, server hosting, app store and other various services.</w:t>
      </w:r>
      <w:r w:rsidR="00F31906">
        <w:t xml:space="preserve"> However, these are all written in C++.</w:t>
      </w:r>
      <w:r w:rsidR="00AB6EC3">
        <w:t xml:space="preserve"> Luckily this is no problem in case of C# and .NET. Epic Games just wrote a wrapper library around the public interfaces</w:t>
      </w:r>
      <w:r w:rsidR="001B5AF3">
        <w:t xml:space="preserve"> using one of the interoperability solution</w:t>
      </w:r>
      <w:r w:rsidR="008B26BA">
        <w:t>s</w:t>
      </w:r>
      <w:r w:rsidR="001B5AF3">
        <w:t xml:space="preserve"> just like Unity wrote wrapper classes around the </w:t>
      </w:r>
      <w:r w:rsidR="008B26BA">
        <w:t>engine’s</w:t>
      </w:r>
      <w:r w:rsidR="001B5AF3">
        <w:t xml:space="preserve"> public interfaces. </w:t>
      </w:r>
      <w:r w:rsidR="00C92F76">
        <w:t xml:space="preserve">This is a common technique and many of the </w:t>
      </w:r>
      <w:r w:rsidR="008B26BA">
        <w:t>third-party</w:t>
      </w:r>
      <w:r w:rsidR="00C92F76">
        <w:t xml:space="preserve"> </w:t>
      </w:r>
      <w:r w:rsidR="008360B1">
        <w:t>libraries</w:t>
      </w:r>
      <w:r w:rsidR="00C92F76">
        <w:t xml:space="preserve"> for Unity are actually C++ libraries with a C# wrapper layer.</w:t>
      </w:r>
    </w:p>
    <w:p w14:paraId="43128941" w14:textId="3928697E" w:rsidR="00362CD1" w:rsidRDefault="00362CD1" w:rsidP="00362CD1">
      <w:pPr>
        <w:spacing w:after="0" w:line="240" w:lineRule="auto"/>
        <w:ind w:firstLine="0"/>
        <w:jc w:val="left"/>
      </w:pPr>
      <w:r>
        <w:br w:type="page"/>
      </w:r>
    </w:p>
    <w:p w14:paraId="529A2D98" w14:textId="0DAF9CF1" w:rsidR="00E936E1" w:rsidRDefault="003E0C4E" w:rsidP="000D6F35">
      <w:pPr>
        <w:ind w:firstLine="425"/>
      </w:pPr>
      <w:r>
        <w:lastRenderedPageBreak/>
        <w:t xml:space="preserve">Although interop calls are extremely useful and they are </w:t>
      </w:r>
      <w:r w:rsidR="003E65B2">
        <w:t xml:space="preserve">quite crucial in game development </w:t>
      </w:r>
      <w:r w:rsidR="002C1D80">
        <w:t>they do have a significant overhead compared to simple method call</w:t>
      </w:r>
      <w:r w:rsidR="00482A6F">
        <w:t>s</w:t>
      </w:r>
      <w:r w:rsidR="002C1D80">
        <w:t>.</w:t>
      </w:r>
      <w:r w:rsidR="00974D39">
        <w:br/>
      </w:r>
      <w:r w:rsidR="0006757D">
        <w:t>E.g. P</w:t>
      </w:r>
      <w:r w:rsidR="00501D9D">
        <w:t>/</w:t>
      </w:r>
      <w:r w:rsidR="0006757D">
        <w:t xml:space="preserve">Invoke </w:t>
      </w:r>
      <w:r w:rsidR="00501D9D">
        <w:t>has an overhead of 10-30 x86 instructions per call</w:t>
      </w:r>
      <w:r w:rsidR="0078274E">
        <w:t xml:space="preserve"> in contrast to a simple call instruction</w:t>
      </w:r>
      <w:r w:rsidR="00EF3722">
        <w:t xml:space="preserve"> </w:t>
      </w:r>
      <w:r w:rsidR="00EF3722">
        <w:fldChar w:fldCharType="begin"/>
      </w:r>
      <w:r w:rsidR="00EF3722">
        <w:instrText xml:space="preserve"> REF _Ref56709229 \r \h </w:instrText>
      </w:r>
      <w:r w:rsidR="00EF3722">
        <w:fldChar w:fldCharType="separate"/>
      </w:r>
      <w:r w:rsidR="002D69B9">
        <w:t>[15]</w:t>
      </w:r>
      <w:r w:rsidR="00EF3722">
        <w:fldChar w:fldCharType="end"/>
      </w:r>
      <w:r w:rsidR="00501D9D">
        <w:t xml:space="preserve">. In addition to this marshalling can also add </w:t>
      </w:r>
      <w:r w:rsidR="00FD3061">
        <w:t xml:space="preserve">additional </w:t>
      </w:r>
      <w:r w:rsidR="00501D9D">
        <w:t>overheads to this</w:t>
      </w:r>
      <w:r w:rsidR="007A2B27">
        <w:t xml:space="preserve"> depending on the data</w:t>
      </w:r>
      <w:r w:rsidR="008D38FB">
        <w:t xml:space="preserve"> that needs to be marshaled</w:t>
      </w:r>
      <w:r w:rsidR="00501D9D">
        <w:t>.</w:t>
      </w:r>
      <w:r w:rsidR="009963DE">
        <w:t xml:space="preserve"> Luckily in the above example </w:t>
      </w:r>
      <w:r w:rsidR="00FD3061" w:rsidRPr="004C0F8B">
        <w:rPr>
          <w:rFonts w:ascii="Consolas" w:hAnsi="Consolas"/>
          <w:sz w:val="22"/>
          <w:szCs w:val="22"/>
        </w:rPr>
        <w:t>Vector3</w:t>
      </w:r>
      <w:r w:rsidR="00FD3061">
        <w:t xml:space="preserve"> </w:t>
      </w:r>
      <w:r w:rsidR="004C0F8B">
        <w:t>only contains blittable</w:t>
      </w:r>
      <w:r w:rsidR="00845DAD">
        <w:rPr>
          <w:rStyle w:val="Lbjegyzet-hivatkozs"/>
        </w:rPr>
        <w:footnoteReference w:id="35"/>
      </w:r>
      <w:r w:rsidR="004C0F8B">
        <w:t xml:space="preserve"> types therefor</w:t>
      </w:r>
      <w:r w:rsidR="00C406D5">
        <w:t>e</w:t>
      </w:r>
      <w:r w:rsidR="004C0F8B">
        <w:t xml:space="preserve"> </w:t>
      </w:r>
      <w:r w:rsidR="004C0F8B" w:rsidRPr="00403DE1">
        <w:rPr>
          <w:rFonts w:ascii="Consolas" w:hAnsi="Consolas"/>
          <w:sz w:val="22"/>
          <w:szCs w:val="22"/>
        </w:rPr>
        <w:t>Vector3</w:t>
      </w:r>
      <w:r w:rsidR="004C0F8B">
        <w:t xml:space="preserve"> </w:t>
      </w:r>
      <w:r w:rsidR="00946188">
        <w:t>requires</w:t>
      </w:r>
      <w:r w:rsidR="00D3654A">
        <w:t xml:space="preserve"> only </w:t>
      </w:r>
      <w:r w:rsidR="0018716C">
        <w:t xml:space="preserve">minor </w:t>
      </w:r>
      <w:r w:rsidR="00946188">
        <w:t>marshalling.</w:t>
      </w:r>
      <w:r w:rsidR="00D3654A">
        <w:t xml:space="preserve"> A sequential struct layout attribute is needed and our </w:t>
      </w:r>
      <w:r w:rsidR="00D3654A" w:rsidRPr="00D3654A">
        <w:rPr>
          <w:rFonts w:ascii="Consolas" w:hAnsi="Consolas"/>
          <w:sz w:val="22"/>
          <w:szCs w:val="22"/>
        </w:rPr>
        <w:t>Vector3</w:t>
      </w:r>
      <w:r w:rsidR="00D3654A" w:rsidRPr="00D3654A">
        <w:rPr>
          <w:sz w:val="22"/>
          <w:szCs w:val="22"/>
        </w:rPr>
        <w:t xml:space="preserve"> </w:t>
      </w:r>
      <w:r w:rsidR="009673AD" w:rsidRPr="009673AD">
        <w:t>struct</w:t>
      </w:r>
      <w:r w:rsidR="009673AD">
        <w:rPr>
          <w:sz w:val="22"/>
          <w:szCs w:val="22"/>
        </w:rPr>
        <w:t xml:space="preserve"> </w:t>
      </w:r>
      <w:r w:rsidR="00D3654A">
        <w:t>can be marshaled as a C structure.</w:t>
      </w:r>
    </w:p>
    <w:p w14:paraId="238E4D74" w14:textId="5EFC8B80" w:rsidR="00A15E06" w:rsidRDefault="00EE013B" w:rsidP="00A15E06">
      <w:pPr>
        <w:pStyle w:val="Cmsor2"/>
      </w:pPr>
      <w:r>
        <w:t>.NET in Unity</w:t>
      </w:r>
    </w:p>
    <w:p w14:paraId="0215BF5F" w14:textId="6EC3BBF7" w:rsidR="00C47B8C" w:rsidRDefault="007250D0" w:rsidP="0006757D">
      <w:pPr>
        <w:ind w:firstLine="425"/>
      </w:pPr>
      <w:r>
        <w:t xml:space="preserve">.NET </w:t>
      </w:r>
      <w:r w:rsidR="00854ED4">
        <w:t xml:space="preserve">is a developer platform </w:t>
      </w:r>
      <w:r w:rsidR="00847F90">
        <w:t xml:space="preserve">made up of different kind of tools, programming languages (C#, F#, Visual Basic) and a vast </w:t>
      </w:r>
      <w:proofErr w:type="gramStart"/>
      <w:r w:rsidR="00847F90">
        <w:t>amount</w:t>
      </w:r>
      <w:proofErr w:type="gramEnd"/>
      <w:r w:rsidR="00847F90">
        <w:t xml:space="preserve"> of libraries for building any kind of application.</w:t>
      </w:r>
      <w:r w:rsidR="004B2542">
        <w:t xml:space="preserve"> There are various implementations </w:t>
      </w:r>
      <w:r w:rsidR="002000D1">
        <w:t>of .NET</w:t>
      </w:r>
      <w:r w:rsidR="00946FC7">
        <w:t xml:space="preserve"> and every implementation of </w:t>
      </w:r>
      <w:r w:rsidR="008B17D5">
        <w:t>it</w:t>
      </w:r>
      <w:r w:rsidR="00946FC7">
        <w:t xml:space="preserve"> is </w:t>
      </w:r>
      <w:r w:rsidR="000D6F35">
        <w:t xml:space="preserve">actually </w:t>
      </w:r>
      <w:r w:rsidR="00946FC7">
        <w:t>the implementation of the Common Language Infrastructure (CLI).</w:t>
      </w:r>
    </w:p>
    <w:p w14:paraId="0A6B29B9" w14:textId="35C9EEFF" w:rsidR="00BE6730" w:rsidRDefault="00BE6730" w:rsidP="00BE6730">
      <w:pPr>
        <w:pStyle w:val="Listaszerbekezds"/>
        <w:numPr>
          <w:ilvl w:val="0"/>
          <w:numId w:val="37"/>
        </w:numPr>
        <w:spacing w:after="0"/>
        <w:ind w:left="1139" w:hanging="357"/>
        <w:rPr>
          <w:b/>
          <w:bCs/>
        </w:rPr>
      </w:pPr>
      <w:r w:rsidRPr="00BE6730">
        <w:rPr>
          <w:b/>
          <w:bCs/>
        </w:rPr>
        <w:t>.NET Framework</w:t>
      </w:r>
    </w:p>
    <w:p w14:paraId="1EE28953" w14:textId="50311041" w:rsidR="00BE6730" w:rsidRDefault="00D13F76" w:rsidP="00BE6730">
      <w:pPr>
        <w:pStyle w:val="Listaszerbekezds"/>
        <w:ind w:left="1145" w:firstLine="0"/>
      </w:pPr>
      <w:r>
        <w:t>The first implementation of .NET</w:t>
      </w:r>
      <w:r w:rsidR="00E936E1">
        <w:t xml:space="preserve">. </w:t>
      </w:r>
      <w:r>
        <w:t xml:space="preserve">Although </w:t>
      </w:r>
      <w:r w:rsidR="00C86E7D">
        <w:t>.NET Framework is platform independent in theory it is only implemented on Windows thus it only supports Windows operating systems.</w:t>
      </w:r>
    </w:p>
    <w:p w14:paraId="14033D3F" w14:textId="7CE4E697" w:rsidR="00C86E7D" w:rsidRDefault="00C86E7D" w:rsidP="00C86E7D">
      <w:pPr>
        <w:pStyle w:val="Listaszerbekezds"/>
        <w:numPr>
          <w:ilvl w:val="0"/>
          <w:numId w:val="37"/>
        </w:numPr>
        <w:spacing w:after="0"/>
        <w:ind w:left="1139" w:hanging="357"/>
        <w:rPr>
          <w:b/>
          <w:bCs/>
        </w:rPr>
      </w:pPr>
      <w:r w:rsidRPr="00BE6730">
        <w:rPr>
          <w:b/>
          <w:bCs/>
        </w:rPr>
        <w:t xml:space="preserve">.NET </w:t>
      </w:r>
      <w:r w:rsidR="009673AD">
        <w:rPr>
          <w:b/>
          <w:bCs/>
        </w:rPr>
        <w:t>Core</w:t>
      </w:r>
    </w:p>
    <w:p w14:paraId="5B514BB6" w14:textId="36FD9EBD" w:rsidR="00C86E7D" w:rsidRDefault="006D7968" w:rsidP="00C86E7D">
      <w:pPr>
        <w:pStyle w:val="Listaszerbekezds"/>
        <w:ind w:left="1145" w:firstLine="0"/>
      </w:pPr>
      <w:r>
        <w:t>.Net Core is the cross-platform implementation of the CLI and the successor of the .NET Framework</w:t>
      </w:r>
      <w:r w:rsidR="001441AE">
        <w:t>. Unlike</w:t>
      </w:r>
      <w:r>
        <w:t xml:space="preserve"> .NET Framework</w:t>
      </w:r>
      <w:r w:rsidR="00370716">
        <w:t>,</w:t>
      </w:r>
      <w:r>
        <w:t xml:space="preserve"> </w:t>
      </w:r>
      <w:r w:rsidR="001441AE">
        <w:t>it is open</w:t>
      </w:r>
      <w:r w:rsidR="00362CD1">
        <w:noBreakHyphen/>
      </w:r>
      <w:r w:rsidR="001441AE">
        <w:t>source</w:t>
      </w:r>
      <w:r w:rsidR="00A9562A">
        <w:t xml:space="preserve"> and maintained and developed by Microsoft via the .NET Foundation.</w:t>
      </w:r>
      <w:r w:rsidR="00320240">
        <w:t xml:space="preserve"> </w:t>
      </w:r>
      <w:r w:rsidR="00320240">
        <w:br/>
        <w:t>(Unity is part of the .NET Foundation)</w:t>
      </w:r>
    </w:p>
    <w:p w14:paraId="34587172" w14:textId="012BDA74" w:rsidR="00407897" w:rsidRDefault="008078FF" w:rsidP="00407897">
      <w:pPr>
        <w:pStyle w:val="Listaszerbekezds"/>
        <w:numPr>
          <w:ilvl w:val="0"/>
          <w:numId w:val="37"/>
        </w:numPr>
        <w:spacing w:after="0"/>
        <w:ind w:left="1139" w:hanging="357"/>
        <w:rPr>
          <w:b/>
          <w:bCs/>
        </w:rPr>
      </w:pPr>
      <w:r>
        <w:rPr>
          <w:b/>
          <w:bCs/>
        </w:rPr>
        <w:t>Mono</w:t>
      </w:r>
    </w:p>
    <w:p w14:paraId="3F6823E3" w14:textId="5E63C94F" w:rsidR="00B3223D" w:rsidRDefault="00036E75" w:rsidP="00362CD1">
      <w:pPr>
        <w:pStyle w:val="Listaszerbekezds"/>
        <w:ind w:left="1145" w:firstLine="0"/>
      </w:pPr>
      <w:r>
        <w:t xml:space="preserve">Mono is an open-source cross-platform implementation of .NET Framework. Mono can be run on platforms like Android, </w:t>
      </w:r>
      <w:r w:rsidR="001914D3">
        <w:t>i</w:t>
      </w:r>
      <w:r>
        <w:t xml:space="preserve">OS, </w:t>
      </w:r>
      <w:r w:rsidR="001914D3">
        <w:t xml:space="preserve">tvOS, </w:t>
      </w:r>
      <w:r>
        <w:t xml:space="preserve">Linux, Windows, </w:t>
      </w:r>
      <w:r w:rsidR="001914D3">
        <w:t>macOS,</w:t>
      </w:r>
      <w:r>
        <w:t xml:space="preserve"> Play</w:t>
      </w:r>
      <w:r w:rsidR="001914D3">
        <w:t>S</w:t>
      </w:r>
      <w:r>
        <w:t>tation</w:t>
      </w:r>
      <w:r w:rsidR="001914D3">
        <w:t xml:space="preserve"> 3, PlayStation 4, Xbox 360, </w:t>
      </w:r>
      <w:r w:rsidR="00C77BAF">
        <w:t>XboxOne, Xbox</w:t>
      </w:r>
      <w:r w:rsidR="00571A0F">
        <w:t xml:space="preserve"> Series X</w:t>
      </w:r>
      <w:r w:rsidR="00370716">
        <w:t>,</w:t>
      </w:r>
      <w:r w:rsidR="00571A0F">
        <w:t xml:space="preserve"> </w:t>
      </w:r>
      <w:r w:rsidR="001914D3">
        <w:t xml:space="preserve">Wii and </w:t>
      </w:r>
      <w:r w:rsidR="00571A0F">
        <w:t>many more</w:t>
      </w:r>
      <w:r w:rsidR="001914D3">
        <w:t>.</w:t>
      </w:r>
      <w:r w:rsidR="000A2EF9">
        <w:t xml:space="preserve"> Mono does not </w:t>
      </w:r>
      <w:r w:rsidR="00C77BAF">
        <w:t>support</w:t>
      </w:r>
      <w:r w:rsidR="000A2EF9">
        <w:t xml:space="preserve"> all of .NET Framework’s API but the core API is fully supported.</w:t>
      </w:r>
    </w:p>
    <w:p w14:paraId="352EC0EE" w14:textId="5DAC2D25" w:rsidR="00362CD1" w:rsidRDefault="00362CD1" w:rsidP="00362CD1">
      <w:pPr>
        <w:pStyle w:val="Listaszerbekezds"/>
        <w:ind w:left="1145" w:firstLine="0"/>
      </w:pPr>
    </w:p>
    <w:p w14:paraId="392FBAAF" w14:textId="77777777" w:rsidR="00903DBD" w:rsidRDefault="009F788A" w:rsidP="00362CD1">
      <w:pPr>
        <w:ind w:firstLine="0"/>
      </w:pPr>
      <w:r>
        <w:t xml:space="preserve">The above three are complete frameworks. </w:t>
      </w:r>
      <w:r w:rsidR="00C420D5">
        <w:t>Although</w:t>
      </w:r>
      <w:r w:rsidR="001F7789">
        <w:t xml:space="preserve"> if a developer goes into </w:t>
      </w:r>
      <w:r w:rsidR="00E70E63">
        <w:t xml:space="preserve">Unity’s Project settings under </w:t>
      </w:r>
      <w:r w:rsidR="00C420D5">
        <w:t xml:space="preserve">the </w:t>
      </w:r>
      <w:r w:rsidR="00E70E63">
        <w:t xml:space="preserve">Player subsection there will be two selectable </w:t>
      </w:r>
      <w:r w:rsidR="00C420D5">
        <w:t>API Compatibility Levels</w:t>
      </w:r>
      <w:r w:rsidR="0085163B">
        <w:t>,</w:t>
      </w:r>
      <w:r w:rsidR="00C420D5">
        <w:t xml:space="preserve"> </w:t>
      </w:r>
      <w:r w:rsidR="0085163B">
        <w:t xml:space="preserve">.NET 4.x </w:t>
      </w:r>
      <w:r w:rsidR="006117B0">
        <w:t>and .NET Standard 2.0</w:t>
      </w:r>
      <w:r w:rsidR="00B45C9E">
        <w:t xml:space="preserve"> and the Scripting Backend which is set to Mono</w:t>
      </w:r>
      <w:r w:rsidR="003B522F">
        <w:t xml:space="preserve"> as can be seen on </w:t>
      </w:r>
      <w:r w:rsidR="003B522F" w:rsidRPr="00F634BC">
        <w:rPr>
          <w:b/>
          <w:bCs/>
        </w:rPr>
        <w:t>Figure 11</w:t>
      </w:r>
      <w:r w:rsidR="006117B0">
        <w:t xml:space="preserve">. </w:t>
      </w:r>
    </w:p>
    <w:p w14:paraId="1BF1E5DB" w14:textId="77777777" w:rsidR="00903DBD" w:rsidRDefault="00903DBD" w:rsidP="00903DBD">
      <w:pPr>
        <w:pStyle w:val="Kp"/>
      </w:pPr>
      <w:r>
        <w:rPr>
          <w:noProof/>
        </w:rPr>
        <w:drawing>
          <wp:inline distT="0" distB="0" distL="0" distR="0" wp14:anchorId="74304708" wp14:editId="3E7221AA">
            <wp:extent cx="5256433" cy="588645"/>
            <wp:effectExtent l="114300" t="76200" r="116205" b="7810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20">
                      <a:extLst>
                        <a:ext uri="{28A0092B-C50C-407E-A947-70E740481C1C}">
                          <a14:useLocalDpi xmlns:a14="http://schemas.microsoft.com/office/drawing/2010/main" val="0"/>
                        </a:ext>
                      </a:extLst>
                    </a:blip>
                    <a:stretch>
                      <a:fillRect/>
                    </a:stretch>
                  </pic:blipFill>
                  <pic:spPr>
                    <a:xfrm>
                      <a:off x="0" y="0"/>
                      <a:ext cx="5256433" cy="588645"/>
                    </a:xfrm>
                    <a:prstGeom prst="rect">
                      <a:avLst/>
                    </a:prstGeom>
                    <a:effectLst>
                      <a:outerShdw blurRad="63500" sx="102000" sy="102000" algn="ctr" rotWithShape="0">
                        <a:prstClr val="black">
                          <a:alpha val="40000"/>
                        </a:prstClr>
                      </a:outerShdw>
                    </a:effectLst>
                  </pic:spPr>
                </pic:pic>
              </a:graphicData>
            </a:graphic>
          </wp:inline>
        </w:drawing>
      </w:r>
    </w:p>
    <w:p w14:paraId="2A5F4E0C" w14:textId="271C3A8F" w:rsidR="00903DBD" w:rsidRPr="00903DBD" w:rsidRDefault="00903DBD" w:rsidP="00903DBD">
      <w:pPr>
        <w:pStyle w:val="Kpalrs"/>
        <w:rPr>
          <w:b w:val="0"/>
          <w:bCs w:val="0"/>
        </w:rPr>
      </w:pPr>
      <w:r>
        <w:t xml:space="preserve">Figure </w:t>
      </w:r>
      <w:r>
        <w:fldChar w:fldCharType="begin"/>
      </w:r>
      <w:r>
        <w:instrText xml:space="preserve"> SEQ Figure \* ARABIC </w:instrText>
      </w:r>
      <w:r>
        <w:fldChar w:fldCharType="separate"/>
      </w:r>
      <w:r w:rsidR="009049A9">
        <w:rPr>
          <w:noProof/>
        </w:rPr>
        <w:t>11</w:t>
      </w:r>
      <w:r>
        <w:fldChar w:fldCharType="end"/>
      </w:r>
      <w:r>
        <w:t xml:space="preserve">: </w:t>
      </w:r>
      <w:r>
        <w:rPr>
          <w:b w:val="0"/>
          <w:bCs w:val="0"/>
        </w:rPr>
        <w:t>The Player settings in Unity’s Project Settings.</w:t>
      </w:r>
    </w:p>
    <w:p w14:paraId="314CD79B" w14:textId="62B371DF" w:rsidR="00362CD1" w:rsidRDefault="00B45C9E" w:rsidP="00362CD1">
      <w:pPr>
        <w:ind w:firstLine="0"/>
      </w:pPr>
      <w:r>
        <w:t xml:space="preserve">This can be confusing </w:t>
      </w:r>
      <w:r w:rsidR="001743A4">
        <w:t>for inexperienced .NET developers since .NET Framework</w:t>
      </w:r>
      <w:r w:rsidR="009F0B2F">
        <w:t xml:space="preserve"> versions are sometimes just called</w:t>
      </w:r>
      <w:r w:rsidR="001344D3">
        <w:t xml:space="preserve"> e.g. </w:t>
      </w:r>
      <w:r w:rsidR="003B522F">
        <w:t xml:space="preserve">.NET 4.7 </w:t>
      </w:r>
      <w:r w:rsidR="001344D3">
        <w:t>etc.</w:t>
      </w:r>
      <w:r w:rsidR="003B522F">
        <w:t xml:space="preserve"> </w:t>
      </w:r>
      <w:r w:rsidR="006117B0">
        <w:t>The keywor</w:t>
      </w:r>
      <w:r w:rsidR="001344D3">
        <w:t>d(s)</w:t>
      </w:r>
      <w:r w:rsidR="006117B0">
        <w:t xml:space="preserve"> here </w:t>
      </w:r>
      <w:r w:rsidR="001344D3">
        <w:t>is</w:t>
      </w:r>
      <w:r w:rsidR="006117B0">
        <w:t xml:space="preserve"> the API Compatibility. </w:t>
      </w:r>
      <w:r w:rsidR="00987D32">
        <w:t xml:space="preserve">While Mono is the </w:t>
      </w:r>
      <w:r w:rsidR="009231E9">
        <w:t xml:space="preserve">framework </w:t>
      </w:r>
      <w:r w:rsidR="001C717B">
        <w:t>the API Compatibility Level defines the available libraries. .NET Standard 2.0 is not a CLI implementation and a complete framework, it</w:t>
      </w:r>
      <w:r w:rsidR="00070363">
        <w:t xml:space="preserve"> is</w:t>
      </w:r>
      <w:r w:rsidR="001C717B">
        <w:t xml:space="preserve"> just a specification of .NET APIs that are available on all .NET implementations. Perhaps </w:t>
      </w:r>
      <w:r w:rsidR="004F41C2">
        <w:t xml:space="preserve">a picture </w:t>
      </w:r>
      <w:r w:rsidR="0075043D">
        <w:t>tells</w:t>
      </w:r>
      <w:r w:rsidR="004F41C2">
        <w:t xml:space="preserve"> more than a thousand words</w:t>
      </w:r>
      <w:r w:rsidR="0075043D">
        <w:t>. (</w:t>
      </w:r>
      <w:r w:rsidR="0075043D" w:rsidRPr="0075043D">
        <w:rPr>
          <w:b/>
          <w:bCs/>
        </w:rPr>
        <w:t>Figure 12</w:t>
      </w:r>
      <w:r w:rsidR="0075043D">
        <w:t>)</w:t>
      </w:r>
    </w:p>
    <w:p w14:paraId="59A2498B" w14:textId="77777777" w:rsidR="00BD2DC9" w:rsidRDefault="0075043D" w:rsidP="00BD2DC9">
      <w:pPr>
        <w:pStyle w:val="Kp"/>
      </w:pPr>
      <w:r>
        <w:rPr>
          <w:noProof/>
        </w:rPr>
        <w:drawing>
          <wp:inline distT="0" distB="0" distL="0" distR="0" wp14:anchorId="3133D917" wp14:editId="5C1D7AC1">
            <wp:extent cx="5399828" cy="2913380"/>
            <wp:effectExtent l="0" t="0" r="0" b="127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9828" cy="2913380"/>
                    </a:xfrm>
                    <a:prstGeom prst="rect">
                      <a:avLst/>
                    </a:prstGeom>
                  </pic:spPr>
                </pic:pic>
              </a:graphicData>
            </a:graphic>
          </wp:inline>
        </w:drawing>
      </w:r>
    </w:p>
    <w:p w14:paraId="11AFA429" w14:textId="34D53F9B" w:rsidR="0075043D" w:rsidRDefault="00BD2DC9" w:rsidP="00BD2DC9">
      <w:pPr>
        <w:pStyle w:val="Kpalrs"/>
        <w:rPr>
          <w:b w:val="0"/>
          <w:bCs w:val="0"/>
        </w:rPr>
      </w:pPr>
      <w:r>
        <w:t xml:space="preserve">Figure </w:t>
      </w:r>
      <w:r>
        <w:fldChar w:fldCharType="begin"/>
      </w:r>
      <w:r>
        <w:instrText xml:space="preserve"> SEQ Figure \* ARABIC </w:instrText>
      </w:r>
      <w:r>
        <w:fldChar w:fldCharType="separate"/>
      </w:r>
      <w:r w:rsidR="009049A9">
        <w:rPr>
          <w:noProof/>
        </w:rPr>
        <w:t>12</w:t>
      </w:r>
      <w:r>
        <w:fldChar w:fldCharType="end"/>
      </w:r>
      <w:r>
        <w:t xml:space="preserve">: </w:t>
      </w:r>
      <w:r>
        <w:rPr>
          <w:b w:val="0"/>
          <w:bCs w:val="0"/>
        </w:rPr>
        <w:t>The purpose of .NET Standard.</w:t>
      </w:r>
      <w:r w:rsidR="00CA1E4F">
        <w:rPr>
          <w:b w:val="0"/>
          <w:bCs w:val="0"/>
        </w:rPr>
        <w:t xml:space="preserve"> </w:t>
      </w:r>
    </w:p>
    <w:p w14:paraId="456A19D1" w14:textId="3C345353" w:rsidR="00953C89" w:rsidRDefault="00953C89" w:rsidP="00070363">
      <w:pPr>
        <w:ind w:firstLine="0"/>
      </w:pPr>
      <w:r>
        <w:t xml:space="preserve">The general rule of thumb in Unity is to use .NET Standard 2.0 and only </w:t>
      </w:r>
      <w:r w:rsidR="0002651A">
        <w:t xml:space="preserve">switch to .NET 4.x whenever the project needs specific API(s) defined in it. </w:t>
      </w:r>
      <w:r w:rsidR="00BD7A11">
        <w:t>The reason for this is because</w:t>
      </w:r>
      <w:r w:rsidR="0002651A">
        <w:t xml:space="preserve"> </w:t>
      </w:r>
      <w:r w:rsidR="00070363">
        <w:t xml:space="preserve">.NET Standard 2.0 have a smaller library </w:t>
      </w:r>
      <w:r w:rsidR="00BD7A11">
        <w:t>which</w:t>
      </w:r>
      <w:r w:rsidR="00070363">
        <w:t xml:space="preserve"> compiles faster and produces a smaller build size that is quite useful for mobile applications.</w:t>
      </w:r>
    </w:p>
    <w:p w14:paraId="7271B5EF" w14:textId="0F5D9806" w:rsidR="009F6725" w:rsidRDefault="009F6725" w:rsidP="00070363">
      <w:pPr>
        <w:ind w:firstLine="0"/>
      </w:pPr>
    </w:p>
    <w:p w14:paraId="149DDDF2" w14:textId="6EAACC45" w:rsidR="009F6725" w:rsidRDefault="009F6725" w:rsidP="009F6725">
      <w:pPr>
        <w:ind w:firstLine="425"/>
      </w:pPr>
      <w:r>
        <w:t>In conclusion</w:t>
      </w:r>
      <w:r w:rsidR="007979F9">
        <w:t xml:space="preserve"> Unity uses Mono as it is the framework that provides them cross</w:t>
      </w:r>
      <w:r w:rsidR="007979F9">
        <w:noBreakHyphen/>
        <w:t xml:space="preserve">platform support on </w:t>
      </w:r>
      <w:r w:rsidR="00F7254C">
        <w:t>a high range of</w:t>
      </w:r>
      <w:r w:rsidR="007979F9">
        <w:t xml:space="preserve"> devices and .NET Core </w:t>
      </w:r>
      <w:r w:rsidR="00F7254C">
        <w:t xml:space="preserve">does </w:t>
      </w:r>
      <w:r w:rsidR="007979F9">
        <w:t xml:space="preserve">not yet supports that many platforms as </w:t>
      </w:r>
      <w:r w:rsidR="00F7254C">
        <w:t>Mono. However, in November 2020 .NET Core will be merged with .NET Framework and will be developed as an open-source cross</w:t>
      </w:r>
      <w:r w:rsidR="00F7254C">
        <w:noBreakHyphen/>
        <w:t xml:space="preserve">platform framework with the name .NET. (First version will be .NET 5.) </w:t>
      </w:r>
      <w:r w:rsidR="00370FF8">
        <w:t>In 2021 .NET will be merged with many of the functionalities of Mono (.NET 6) therefore Unity sooner or later should switch to .NET (Core).</w:t>
      </w:r>
      <w:r w:rsidR="00A8224E">
        <w:t xml:space="preserve"> </w:t>
      </w:r>
      <w:r w:rsidR="00373E35">
        <w:t>.NET Core is such a powerful open</w:t>
      </w:r>
      <w:r w:rsidR="00373E35">
        <w:noBreakHyphen/>
        <w:t xml:space="preserve">source project that already some of the principal engineers of Unity tried to port the scripting backend to .NET Core. </w:t>
      </w:r>
      <w:r w:rsidR="00A57E9A">
        <w:fldChar w:fldCharType="begin"/>
      </w:r>
      <w:r w:rsidR="00A57E9A">
        <w:instrText xml:space="preserve"> REF _Ref56851246 \r \h </w:instrText>
      </w:r>
      <w:r w:rsidR="00A57E9A">
        <w:fldChar w:fldCharType="separate"/>
      </w:r>
      <w:r w:rsidR="002D69B9">
        <w:t>[17]</w:t>
      </w:r>
      <w:r w:rsidR="00A57E9A">
        <w:fldChar w:fldCharType="end"/>
      </w:r>
    </w:p>
    <w:p w14:paraId="4F98B483" w14:textId="7B3B0ACF" w:rsidR="0082076A" w:rsidRPr="00953C89" w:rsidRDefault="0082076A" w:rsidP="0082076A">
      <w:pPr>
        <w:pStyle w:val="Cmsor2"/>
      </w:pPr>
      <w:r>
        <w:t>Scripting backends</w:t>
      </w:r>
    </w:p>
    <w:p w14:paraId="1E5C096D" w14:textId="5887B3A7" w:rsidR="006117B0" w:rsidRDefault="003E7008" w:rsidP="002C6F4E">
      <w:pPr>
        <w:ind w:firstLine="425"/>
      </w:pPr>
      <w:r>
        <w:t>Scripting backend i</w:t>
      </w:r>
      <w:r w:rsidR="004E269B">
        <w:t xml:space="preserve">s a Unity term </w:t>
      </w:r>
      <w:r w:rsidR="00C90DCE">
        <w:t>for the framework that will compile and execute our code</w:t>
      </w:r>
      <w:r w:rsidR="004E269B">
        <w:t xml:space="preserve">. </w:t>
      </w:r>
      <w:r w:rsidR="00462957">
        <w:t xml:space="preserve">In Unity 2019 there are 2 scripting backends. We are already familiar with the one called </w:t>
      </w:r>
      <w:r w:rsidR="004E269B">
        <w:t>Mono</w:t>
      </w:r>
      <w:r w:rsidR="00C90DCE">
        <w:t xml:space="preserve"> </w:t>
      </w:r>
      <w:r w:rsidR="002B4095">
        <w:t xml:space="preserve">and </w:t>
      </w:r>
      <w:r w:rsidR="00C90DCE">
        <w:t xml:space="preserve">the other one is </w:t>
      </w:r>
      <w:r w:rsidR="009A23A9">
        <w:t>named</w:t>
      </w:r>
      <w:r w:rsidR="002B4095">
        <w:t xml:space="preserve"> </w:t>
      </w:r>
      <w:r w:rsidR="00C90DCE">
        <w:t>IL2CPP (Intermediate Language to C++)</w:t>
      </w:r>
      <w:r w:rsidR="00462957">
        <w:t>. IL2CPP is a Unity developed scripting backend</w:t>
      </w:r>
      <w:r w:rsidR="007D7AEA">
        <w:t xml:space="preserve">. It </w:t>
      </w:r>
      <w:r w:rsidR="004A22B1">
        <w:t>contains</w:t>
      </w:r>
      <w:r w:rsidR="007D7AEA">
        <w:t xml:space="preserve"> </w:t>
      </w:r>
      <w:r w:rsidR="00384B49">
        <w:t>an AOT</w:t>
      </w:r>
      <w:r w:rsidR="00384B49">
        <w:rPr>
          <w:rStyle w:val="Lbjegyzet-hivatkozs"/>
        </w:rPr>
        <w:footnoteReference w:id="36"/>
      </w:r>
      <w:r w:rsidR="00384B49">
        <w:t xml:space="preserve"> compiler</w:t>
      </w:r>
      <w:r w:rsidR="004A22B1">
        <w:t xml:space="preserve"> and a runtime library to support the virtual machine.</w:t>
      </w:r>
      <w:r w:rsidR="0035175C">
        <w:t xml:space="preserve"> Both scripting backend have </w:t>
      </w:r>
      <w:r w:rsidR="00A8211F">
        <w:t xml:space="preserve">some </w:t>
      </w:r>
      <w:r w:rsidR="0035175C">
        <w:t>advantage and disadvantage.</w:t>
      </w:r>
    </w:p>
    <w:p w14:paraId="673A96ED" w14:textId="7E55A894" w:rsidR="0035175C" w:rsidRDefault="0035175C" w:rsidP="0035175C">
      <w:pPr>
        <w:pStyle w:val="Cmsor3"/>
      </w:pPr>
      <w:r>
        <w:t>The Mono scripting backend</w:t>
      </w:r>
    </w:p>
    <w:p w14:paraId="1A564397" w14:textId="1291E679" w:rsidR="000351A0" w:rsidRDefault="0035175C" w:rsidP="00CE37C8">
      <w:pPr>
        <w:ind w:firstLine="425"/>
      </w:pPr>
      <w:r>
        <w:t xml:space="preserve">The Mono scripting backend </w:t>
      </w:r>
      <w:r w:rsidR="007E04AF">
        <w:t xml:space="preserve">is the backend of the editor. There is no way to use IL2CPP when testing your game via the editor. This might sound </w:t>
      </w:r>
      <w:r w:rsidR="002B3173">
        <w:t xml:space="preserve">inconvenient when the final builds will </w:t>
      </w:r>
      <w:r w:rsidR="00C6666E">
        <w:t xml:space="preserve">be </w:t>
      </w:r>
      <w:r w:rsidR="002B3173">
        <w:t xml:space="preserve">all compiled via IL2CPP </w:t>
      </w:r>
      <w:r w:rsidR="00C6666E">
        <w:t xml:space="preserve">but as we talked about </w:t>
      </w:r>
      <w:proofErr w:type="gramStart"/>
      <w:r w:rsidR="00C6666E">
        <w:t>it</w:t>
      </w:r>
      <w:proofErr w:type="gramEnd"/>
      <w:r w:rsidR="00C6666E">
        <w:t xml:space="preserve"> earlier Mono provides a seriously faster iteration</w:t>
      </w:r>
      <w:r w:rsidR="00911AD7">
        <w:t xml:space="preserve"> time than</w:t>
      </w:r>
      <w:r w:rsidR="00C6666E">
        <w:t xml:space="preserve"> IL2CPP</w:t>
      </w:r>
      <w:r w:rsidR="00911AD7">
        <w:t xml:space="preserve"> since</w:t>
      </w:r>
      <w:r w:rsidR="002B3173">
        <w:t xml:space="preserve"> </w:t>
      </w:r>
      <w:r w:rsidR="006C526B">
        <w:t>compilations are much faster with it</w:t>
      </w:r>
      <w:r w:rsidR="00C6666E">
        <w:t xml:space="preserve"> (involves no C++ compilation and because it only gets compiled to an IL)</w:t>
      </w:r>
      <w:r w:rsidR="00911AD7">
        <w:t>. Mono as a JIT based scripting backend also supports dynamic C#/IL code generation at runtime</w:t>
      </w:r>
      <w:r w:rsidR="00367CC4">
        <w:t>.</w:t>
      </w:r>
      <w:r w:rsidR="00ED3945">
        <w:t xml:space="preserve"> </w:t>
      </w:r>
      <w:r w:rsidR="00A24DA5">
        <w:t xml:space="preserve">However, that are many cases where Mono is not a suitable scripting backend. There are some platforms that do not allow runtime code generation therefore any JIT based managed </w:t>
      </w:r>
      <w:r w:rsidR="00C85919">
        <w:t>code will be prevented to execute on the target platform.</w:t>
      </w:r>
      <w:r w:rsidR="000351A0">
        <w:t xml:space="preserve"> </w:t>
      </w:r>
      <w:r w:rsidR="00E30F13">
        <w:t xml:space="preserve">In this case an AOT compiler is required. </w:t>
      </w:r>
      <w:r w:rsidR="000351A0">
        <w:t xml:space="preserve">A good example for this </w:t>
      </w:r>
      <w:proofErr w:type="gramStart"/>
      <w:r w:rsidR="000351A0">
        <w:t>are</w:t>
      </w:r>
      <w:proofErr w:type="gramEnd"/>
      <w:r w:rsidR="000351A0">
        <w:t xml:space="preserve"> iOS devices.</w:t>
      </w:r>
    </w:p>
    <w:p w14:paraId="4C307FA0" w14:textId="16E062EB" w:rsidR="000351A0" w:rsidRDefault="000351A0" w:rsidP="000351A0">
      <w:pPr>
        <w:pStyle w:val="Cmsor3"/>
      </w:pPr>
      <w:r>
        <w:lastRenderedPageBreak/>
        <w:t>The IL2CPP scripting backend</w:t>
      </w:r>
    </w:p>
    <w:p w14:paraId="699816D2" w14:textId="798E366F" w:rsidR="00267979" w:rsidRDefault="008726D3" w:rsidP="000351A0">
      <w:pPr>
        <w:ind w:firstLine="425"/>
      </w:pPr>
      <w:r>
        <w:t xml:space="preserve">IL2CPP is Unity’s own scripting backend first introduced in Unity 5. </w:t>
      </w:r>
      <w:r w:rsidR="00372D7B">
        <w:t>Since then i</w:t>
      </w:r>
      <w:r>
        <w:t>t has undergone serious change</w:t>
      </w:r>
      <w:r w:rsidR="00372D7B">
        <w:t>s</w:t>
      </w:r>
      <w:r w:rsidR="008E5CAA">
        <w:t xml:space="preserve"> and now </w:t>
      </w:r>
      <w:r w:rsidR="00A8211F">
        <w:t xml:space="preserve">it is </w:t>
      </w:r>
      <w:r w:rsidR="008E5CAA">
        <w:t>one of the main scripting backends of Unity</w:t>
      </w:r>
      <w:r>
        <w:t>.</w:t>
      </w:r>
      <w:r w:rsidR="008E5CAA">
        <w:t xml:space="preserve"> Some of Unity’s supported platforms</w:t>
      </w:r>
      <w:r w:rsidR="00267979">
        <w:t xml:space="preserve"> can only be shipped with IL2CPP.</w:t>
      </w:r>
      <w:r w:rsidR="00372D7B">
        <w:t xml:space="preserve"> </w:t>
      </w:r>
      <w:r w:rsidR="00A8211F">
        <w:t>IL2CPP</w:t>
      </w:r>
      <w:r w:rsidR="00E64DAA">
        <w:t>’s</w:t>
      </w:r>
      <w:r w:rsidR="00A8211F">
        <w:t xml:space="preserve"> biggest advantage is </w:t>
      </w:r>
      <w:r w:rsidR="00E64DAA">
        <w:t>in its configurability</w:t>
      </w:r>
      <w:r w:rsidR="00FD3D2A">
        <w:t xml:space="preserve">, framework independent GC and in its performance. Although IL2CPP is generally faster than Mono </w:t>
      </w:r>
      <w:r w:rsidR="00DC240C">
        <w:t xml:space="preserve">there are some cases and platforms where it </w:t>
      </w:r>
      <w:r w:rsidR="00B335BC">
        <w:t>can be</w:t>
      </w:r>
      <w:r w:rsidR="00DC240C">
        <w:t xml:space="preserve"> considerably slower.</w:t>
      </w:r>
    </w:p>
    <w:p w14:paraId="393F9D20" w14:textId="5DDB37F4" w:rsidR="000351A0" w:rsidRDefault="00372D7B" w:rsidP="000351A0">
      <w:pPr>
        <w:ind w:firstLine="425"/>
      </w:pPr>
      <w:r>
        <w:t>IL2CPP first compile</w:t>
      </w:r>
      <w:r w:rsidR="00A57317">
        <w:t>s</w:t>
      </w:r>
      <w:r>
        <w:t xml:space="preserve"> IL code </w:t>
      </w:r>
      <w:r w:rsidR="00267979">
        <w:t xml:space="preserve">from the scripts assemblies </w:t>
      </w:r>
      <w:r>
        <w:t xml:space="preserve">into C++ then compiles </w:t>
      </w:r>
      <w:r w:rsidR="00267979">
        <w:t xml:space="preserve">these </w:t>
      </w:r>
      <w:r>
        <w:t xml:space="preserve">to native code </w:t>
      </w:r>
      <w:r w:rsidR="00A57317">
        <w:t>which</w:t>
      </w:r>
      <w:r>
        <w:t xml:space="preserve"> can be directly executed on the target architecture</w:t>
      </w:r>
      <w:r w:rsidR="009F2D0D">
        <w:t xml:space="preserve"> </w:t>
      </w:r>
      <w:r w:rsidR="003A5C55">
        <w:t>this</w:t>
      </w:r>
      <w:r w:rsidR="009F2D0D">
        <w:t xml:space="preserve"> can be seen on </w:t>
      </w:r>
      <w:r w:rsidR="009F2D0D" w:rsidRPr="009F2D0D">
        <w:rPr>
          <w:b/>
          <w:bCs/>
        </w:rPr>
        <w:t>Figure 13</w:t>
      </w:r>
      <w:r>
        <w:t>.</w:t>
      </w:r>
      <w:r w:rsidR="001520F4">
        <w:t xml:space="preserve"> </w:t>
      </w:r>
      <w:r w:rsidR="00BB307A">
        <w:t>libil2cpp is the name of the runtime library</w:t>
      </w:r>
      <w:r w:rsidR="00131250">
        <w:t xml:space="preserve"> (e.g. this contains the GC)</w:t>
      </w:r>
      <w:r w:rsidR="00BB307A">
        <w:t xml:space="preserve"> and IL2CPP.exe is the compiler</w:t>
      </w:r>
      <w:r w:rsidR="0033173C">
        <w:t xml:space="preserve">. </w:t>
      </w:r>
      <w:r w:rsidR="00354631">
        <w:t>The compiler is an AOT compiler.</w:t>
      </w:r>
    </w:p>
    <w:p w14:paraId="5CAA29F6" w14:textId="77777777" w:rsidR="009F2D0D" w:rsidRDefault="009F2D0D" w:rsidP="009F2D0D">
      <w:pPr>
        <w:pStyle w:val="Kp"/>
      </w:pPr>
      <w:r>
        <w:rPr>
          <w:noProof/>
        </w:rPr>
        <w:drawing>
          <wp:inline distT="0" distB="0" distL="0" distR="0" wp14:anchorId="2E6172C0" wp14:editId="1525BF63">
            <wp:extent cx="5400040" cy="2336800"/>
            <wp:effectExtent l="0" t="0" r="0" b="635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a:blip r:embed="rId22">
                      <a:extLst>
                        <a:ext uri="{28A0092B-C50C-407E-A947-70E740481C1C}">
                          <a14:useLocalDpi xmlns:a14="http://schemas.microsoft.com/office/drawing/2010/main" val="0"/>
                        </a:ext>
                      </a:extLst>
                    </a:blip>
                    <a:stretch>
                      <a:fillRect/>
                    </a:stretch>
                  </pic:blipFill>
                  <pic:spPr>
                    <a:xfrm>
                      <a:off x="0" y="0"/>
                      <a:ext cx="5400040" cy="2336800"/>
                    </a:xfrm>
                    <a:prstGeom prst="rect">
                      <a:avLst/>
                    </a:prstGeom>
                  </pic:spPr>
                </pic:pic>
              </a:graphicData>
            </a:graphic>
          </wp:inline>
        </w:drawing>
      </w:r>
    </w:p>
    <w:p w14:paraId="240E0DBD" w14:textId="1A08F5D5" w:rsidR="001520F4" w:rsidRDefault="009F2D0D" w:rsidP="009F2D0D">
      <w:pPr>
        <w:pStyle w:val="Kpalrs"/>
        <w:rPr>
          <w:b w:val="0"/>
          <w:bCs w:val="0"/>
        </w:rPr>
      </w:pPr>
      <w:r>
        <w:t xml:space="preserve">Figure </w:t>
      </w:r>
      <w:r>
        <w:fldChar w:fldCharType="begin"/>
      </w:r>
      <w:r>
        <w:instrText xml:space="preserve"> SEQ Figure \* ARABIC </w:instrText>
      </w:r>
      <w:r>
        <w:fldChar w:fldCharType="separate"/>
      </w:r>
      <w:r w:rsidR="009049A9">
        <w:rPr>
          <w:noProof/>
        </w:rPr>
        <w:t>13</w:t>
      </w:r>
      <w:r>
        <w:fldChar w:fldCharType="end"/>
      </w:r>
      <w:r>
        <w:t xml:space="preserve">: </w:t>
      </w:r>
      <w:r>
        <w:rPr>
          <w:b w:val="0"/>
          <w:bCs w:val="0"/>
        </w:rPr>
        <w:t xml:space="preserve">The compilation process </w:t>
      </w:r>
      <w:r w:rsidR="00B425BE">
        <w:rPr>
          <w:b w:val="0"/>
          <w:bCs w:val="0"/>
        </w:rPr>
        <w:t xml:space="preserve">of IL2CPP </w:t>
      </w:r>
      <w:r w:rsidR="00B425BE">
        <w:rPr>
          <w:b w:val="0"/>
          <w:bCs w:val="0"/>
        </w:rPr>
        <w:fldChar w:fldCharType="begin"/>
      </w:r>
      <w:r w:rsidR="00B425BE">
        <w:rPr>
          <w:b w:val="0"/>
          <w:bCs w:val="0"/>
        </w:rPr>
        <w:instrText xml:space="preserve"> REF _Ref56869176 \r \h </w:instrText>
      </w:r>
      <w:r w:rsidR="00B425BE">
        <w:rPr>
          <w:b w:val="0"/>
          <w:bCs w:val="0"/>
        </w:rPr>
      </w:r>
      <w:r w:rsidR="00B425BE">
        <w:rPr>
          <w:b w:val="0"/>
          <w:bCs w:val="0"/>
        </w:rPr>
        <w:fldChar w:fldCharType="separate"/>
      </w:r>
      <w:r w:rsidR="002D69B9">
        <w:rPr>
          <w:b w:val="0"/>
          <w:bCs w:val="0"/>
        </w:rPr>
        <w:t>[18]</w:t>
      </w:r>
      <w:r w:rsidR="00B425BE">
        <w:rPr>
          <w:b w:val="0"/>
          <w:bCs w:val="0"/>
        </w:rPr>
        <w:fldChar w:fldCharType="end"/>
      </w:r>
    </w:p>
    <w:p w14:paraId="3B9C08FE" w14:textId="28361CCB" w:rsidR="00B425BE" w:rsidRDefault="00B425BE" w:rsidP="00D05320">
      <w:pPr>
        <w:ind w:firstLine="425"/>
      </w:pPr>
      <w:r>
        <w:t xml:space="preserve">It is important to point out that the standard libraries of </w:t>
      </w:r>
      <w:r w:rsidR="0056158D">
        <w:t>.NET</w:t>
      </w:r>
      <w:r>
        <w:t xml:space="preserve"> are not </w:t>
      </w:r>
      <w:r w:rsidR="0056158D">
        <w:t xml:space="preserve">transpiled to C++, mscorlib.dll, System.dll, etc. are the exact same code used for the Mono scripting backend. The converted C++ code </w:t>
      </w:r>
      <w:r w:rsidR="00A1367A">
        <w:t xml:space="preserve">currently </w:t>
      </w:r>
      <w:r w:rsidR="0056158D">
        <w:t xml:space="preserve">uses the </w:t>
      </w:r>
      <w:r w:rsidR="001D37D8" w:rsidRPr="001D37D8">
        <w:t>Boehm-Demers-Weiser garbage collector</w:t>
      </w:r>
      <w:r w:rsidR="00A1367A">
        <w:t>.</w:t>
      </w:r>
    </w:p>
    <w:p w14:paraId="3EFB678C" w14:textId="3EA08ACD" w:rsidR="00D05320" w:rsidRDefault="00E4289B" w:rsidP="00D05320">
      <w:pPr>
        <w:ind w:firstLine="425"/>
      </w:pPr>
      <w:r>
        <w:t>IL2CPP has some restrictions on reflection</w:t>
      </w:r>
      <w:r>
        <w:rPr>
          <w:rStyle w:val="Lbjegyzet-hivatkozs"/>
        </w:rPr>
        <w:footnoteReference w:id="37"/>
      </w:r>
      <w:r w:rsidR="002A22CB">
        <w:t>, C# exception filters and on some other minor features</w:t>
      </w:r>
      <w:r w:rsidR="00725D8E">
        <w:t xml:space="preserve">. Unity Documentation have a detailed page dedicated to </w:t>
      </w:r>
      <w:r w:rsidR="001B1BC0">
        <w:t xml:space="preserve">these </w:t>
      </w:r>
      <w:r w:rsidR="00725D8E">
        <w:t>scripting restrictions</w:t>
      </w:r>
      <w:r w:rsidR="002A22CB">
        <w:t>.</w:t>
      </w:r>
      <w:r w:rsidR="00725D8E">
        <w:rPr>
          <w:rStyle w:val="Lbjegyzet-hivatkozs"/>
        </w:rPr>
        <w:footnoteReference w:id="38"/>
      </w:r>
    </w:p>
    <w:p w14:paraId="2FF9B73C" w14:textId="64340EA3" w:rsidR="001B1BC0" w:rsidRDefault="00CA6082" w:rsidP="001B1BC0">
      <w:pPr>
        <w:pStyle w:val="Cmsor1"/>
      </w:pPr>
      <w:r>
        <w:lastRenderedPageBreak/>
        <w:t xml:space="preserve">Performance </w:t>
      </w:r>
      <w:r w:rsidR="00444D3C">
        <w:t>analysis</w:t>
      </w:r>
      <w:r w:rsidR="00660885">
        <w:t xml:space="preserve"> in Unity</w:t>
      </w:r>
    </w:p>
    <w:p w14:paraId="7BF66913" w14:textId="42AF1EEF" w:rsidR="00986E90" w:rsidRDefault="00372C96" w:rsidP="00372C96">
      <w:pPr>
        <w:ind w:firstLine="425"/>
      </w:pPr>
      <w:r>
        <w:t xml:space="preserve">Now that we are familiar with </w:t>
      </w:r>
      <w:r w:rsidR="00474F5E">
        <w:t xml:space="preserve">common </w:t>
      </w:r>
      <w:r>
        <w:t>performance issues and considerations</w:t>
      </w:r>
      <w:r w:rsidR="0037776D">
        <w:t xml:space="preserve"> in game development</w:t>
      </w:r>
      <w:r>
        <w:t xml:space="preserve">. We know how to </w:t>
      </w:r>
      <w:r w:rsidR="0037776D">
        <w:t>approach</w:t>
      </w:r>
      <w:r>
        <w:t xml:space="preserve"> </w:t>
      </w:r>
      <w:r w:rsidR="00474F5E">
        <w:t>and assign optimization</w:t>
      </w:r>
      <w:r w:rsidR="0037776D">
        <w:t xml:space="preserve"> </w:t>
      </w:r>
      <w:r w:rsidR="00474F5E">
        <w:t>goals to them</w:t>
      </w:r>
      <w:r w:rsidR="0037776D">
        <w:t xml:space="preserve"> and </w:t>
      </w:r>
      <w:r w:rsidR="007B40ED">
        <w:t xml:space="preserve">that </w:t>
      </w:r>
      <w:r w:rsidR="0099655B">
        <w:t>we also become</w:t>
      </w:r>
      <w:r w:rsidR="0037776D">
        <w:t xml:space="preserve"> familiar with the scripting ecosystem in Unity</w:t>
      </w:r>
      <w:r w:rsidR="0099655B">
        <w:t xml:space="preserve"> it’s time to </w:t>
      </w:r>
      <w:r w:rsidR="00AE186B">
        <w:t>talk</w:t>
      </w:r>
      <w:r w:rsidR="004F63D6">
        <w:t xml:space="preserve"> about how </w:t>
      </w:r>
      <w:r w:rsidR="00EE0FF9">
        <w:t xml:space="preserve">to handle these in </w:t>
      </w:r>
      <w:r w:rsidR="00EF07E7">
        <w:t xml:space="preserve">practice inside </w:t>
      </w:r>
      <w:r w:rsidR="00EE0FF9">
        <w:t>Unity.</w:t>
      </w:r>
    </w:p>
    <w:p w14:paraId="3D676FF9" w14:textId="4AE9EDC4" w:rsidR="00345776" w:rsidRDefault="00345776" w:rsidP="00584458">
      <w:pPr>
        <w:ind w:firstLine="425"/>
      </w:pPr>
      <w:r>
        <w:t>In this section we will discover what type of tools are available for performance analysis in Unity, how to use these tools and identify the bottlenecks and hot spots</w:t>
      </w:r>
      <w:r>
        <w:rPr>
          <w:rStyle w:val="Lbjegyzet-hivatkozs"/>
        </w:rPr>
        <w:footnoteReference w:id="39"/>
      </w:r>
      <w:r>
        <w:t xml:space="preserve"> with the help of them.</w:t>
      </w:r>
      <w:r w:rsidR="00584458">
        <w:t xml:space="preserve"> Then </w:t>
      </w:r>
      <w:r w:rsidR="00A2120E">
        <w:t xml:space="preserve">we will discover what type of tools are available in Unity to write </w:t>
      </w:r>
      <w:r w:rsidR="00786AEB">
        <w:t>performance tests and b</w:t>
      </w:r>
      <w:r w:rsidR="00A2120E">
        <w:t>enchmarks in order to maintain performance requirements</w:t>
      </w:r>
      <w:r w:rsidR="009B75F2">
        <w:t xml:space="preserve"> or just to select the most optimal solution to a specific problem</w:t>
      </w:r>
      <w:r w:rsidR="00A2120E">
        <w:t>.</w:t>
      </w:r>
    </w:p>
    <w:p w14:paraId="141EA695" w14:textId="3E32A708" w:rsidR="007F7862" w:rsidRDefault="003101DD" w:rsidP="00C73665">
      <w:pPr>
        <w:pStyle w:val="Cmsor2"/>
      </w:pPr>
      <w:r>
        <w:t>Profiling</w:t>
      </w:r>
    </w:p>
    <w:p w14:paraId="7D1C9A49" w14:textId="12F62CC2" w:rsidR="000771AC" w:rsidRDefault="00F678CE" w:rsidP="00F01BDA">
      <w:pPr>
        <w:spacing w:after="0"/>
        <w:ind w:firstLine="425"/>
      </w:pPr>
      <w:r>
        <w:t>Profiling in computer science is a form of dynamic program analysis</w:t>
      </w:r>
      <w:r w:rsidR="00F01BDA">
        <w:t xml:space="preserve"> where we measure different parts of our application</w:t>
      </w:r>
      <w:r>
        <w:t xml:space="preserve">. </w:t>
      </w:r>
      <w:r w:rsidR="00C73665">
        <w:t>Whenever a performance degradation is observed</w:t>
      </w:r>
      <w:r w:rsidR="00E919BF">
        <w:t xml:space="preserve"> a performance </w:t>
      </w:r>
      <w:r w:rsidR="000B61D0">
        <w:t>profiling</w:t>
      </w:r>
      <w:r w:rsidR="00E919BF">
        <w:t xml:space="preserve"> should take place. It is a common mistake </w:t>
      </w:r>
      <w:r w:rsidR="00666D98">
        <w:t xml:space="preserve">amongst rookie programmers that only assumptions are made </w:t>
      </w:r>
      <w:r w:rsidR="000E7EA1">
        <w:t>thus</w:t>
      </w:r>
      <w:r w:rsidR="00666D98">
        <w:t xml:space="preserve"> it can happen that a subsystem gets optimized that is not </w:t>
      </w:r>
      <w:r w:rsidR="000E7EA1">
        <w:t>even</w:t>
      </w:r>
      <w:r w:rsidR="00666D98">
        <w:t xml:space="preserve"> involved in the </w:t>
      </w:r>
      <w:r w:rsidR="000E7EA1">
        <w:t xml:space="preserve">root </w:t>
      </w:r>
      <w:r w:rsidR="00666D98">
        <w:t>cause.</w:t>
      </w:r>
      <w:r w:rsidR="000E7EA1">
        <w:t xml:space="preserve"> It is needles to say that this approach is </w:t>
      </w:r>
      <w:r w:rsidR="00570675">
        <w:t>highly inefficient</w:t>
      </w:r>
      <w:r w:rsidR="000E7EA1">
        <w:t>.</w:t>
      </w:r>
      <w:r w:rsidR="00222ED6">
        <w:t xml:space="preserve"> </w:t>
      </w:r>
      <w:r w:rsidR="000771AC">
        <w:t xml:space="preserve">There are several tools </w:t>
      </w:r>
      <w:r w:rsidR="00B53A6C">
        <w:t xml:space="preserve">available in Unity to help us identify </w:t>
      </w:r>
      <w:r w:rsidR="00A60988">
        <w:t>performance related issues</w:t>
      </w:r>
      <w:r w:rsidR="00092B3E">
        <w:t xml:space="preserve"> like the </w:t>
      </w:r>
    </w:p>
    <w:p w14:paraId="37287FFF" w14:textId="118BF448" w:rsidR="00092B3E" w:rsidRDefault="00092B3E" w:rsidP="00150323">
      <w:pPr>
        <w:pStyle w:val="Listaszerbekezds"/>
        <w:numPr>
          <w:ilvl w:val="0"/>
          <w:numId w:val="37"/>
        </w:numPr>
        <w:spacing w:after="0"/>
        <w:ind w:left="1139" w:hanging="357"/>
      </w:pPr>
      <w:r>
        <w:t>Profiler</w:t>
      </w:r>
    </w:p>
    <w:p w14:paraId="673655D4" w14:textId="4FE4DFD4" w:rsidR="00150323" w:rsidRDefault="00150323" w:rsidP="00150323">
      <w:pPr>
        <w:pStyle w:val="Listaszerbekezds"/>
        <w:numPr>
          <w:ilvl w:val="0"/>
          <w:numId w:val="37"/>
        </w:numPr>
        <w:spacing w:after="0"/>
        <w:ind w:left="1139" w:hanging="357"/>
      </w:pPr>
      <w:r>
        <w:t>Memory Profiler</w:t>
      </w:r>
    </w:p>
    <w:p w14:paraId="1235683A" w14:textId="490233FD" w:rsidR="00092B3E" w:rsidRDefault="00092B3E" w:rsidP="00150323">
      <w:pPr>
        <w:pStyle w:val="Listaszerbekezds"/>
        <w:numPr>
          <w:ilvl w:val="0"/>
          <w:numId w:val="37"/>
        </w:numPr>
        <w:spacing w:after="0"/>
        <w:ind w:left="1139" w:hanging="357"/>
      </w:pPr>
      <w:r>
        <w:t>Frame Debugger</w:t>
      </w:r>
    </w:p>
    <w:p w14:paraId="74914FB1" w14:textId="79441934" w:rsidR="00092B3E" w:rsidRDefault="00092B3E" w:rsidP="00F01BDA">
      <w:pPr>
        <w:pStyle w:val="Listaszerbekezds"/>
        <w:numPr>
          <w:ilvl w:val="0"/>
          <w:numId w:val="37"/>
        </w:numPr>
        <w:spacing w:after="0"/>
        <w:ind w:left="1139" w:hanging="357"/>
      </w:pPr>
      <w:r>
        <w:t>Physics debugger</w:t>
      </w:r>
      <w:r w:rsidR="000E1ECB">
        <w:t>.</w:t>
      </w:r>
    </w:p>
    <w:p w14:paraId="38247AEC" w14:textId="72BBBA4E" w:rsidR="00AC15CF" w:rsidRDefault="003169A5" w:rsidP="00AC15CF">
      <w:pPr>
        <w:ind w:firstLine="0"/>
      </w:pPr>
      <w:r>
        <w:t>Moreover</w:t>
      </w:r>
      <w:r w:rsidR="000F01C3">
        <w:t>,</w:t>
      </w:r>
      <w:r w:rsidR="00AC15CF">
        <w:t xml:space="preserve"> there are other tools available that can be used with Unity</w:t>
      </w:r>
      <w:r w:rsidR="00C72447">
        <w:t xml:space="preserve"> like Visual Studio’s profiler or for platform dependent optimizations the corresponding tools. E.g. for Android the Snapdragon Profiler. </w:t>
      </w:r>
    </w:p>
    <w:p w14:paraId="58469621" w14:textId="74123462" w:rsidR="00AC15CF" w:rsidRDefault="00AC15CF" w:rsidP="00AF6688">
      <w:pPr>
        <w:spacing w:after="0"/>
        <w:ind w:firstLine="0"/>
      </w:pPr>
      <w:r>
        <w:t xml:space="preserve">In this thesis we will concentrate on </w:t>
      </w:r>
      <w:r w:rsidR="00C02205">
        <w:t xml:space="preserve">Unity’s </w:t>
      </w:r>
      <w:r>
        <w:t>Profiler</w:t>
      </w:r>
      <w:r w:rsidR="00C02205">
        <w:t xml:space="preserve"> too</w:t>
      </w:r>
      <w:r w:rsidR="00FC5DE3">
        <w:t>l</w:t>
      </w:r>
      <w:r w:rsidR="00BE1DAD">
        <w:t xml:space="preserve"> and on the official packages made for performance analysis like the Performance Testing Extension.</w:t>
      </w:r>
    </w:p>
    <w:p w14:paraId="78A09BB7" w14:textId="61E4BD9C" w:rsidR="00BB3D2E" w:rsidRDefault="00BB3D2E" w:rsidP="00BB3D2E">
      <w:pPr>
        <w:pStyle w:val="Cmsor3"/>
      </w:pPr>
      <w:r>
        <w:lastRenderedPageBreak/>
        <w:t>The Unity Profiler</w:t>
      </w:r>
    </w:p>
    <w:p w14:paraId="1F4AED54" w14:textId="1020F7D9" w:rsidR="00BB3D2E" w:rsidRDefault="006162AB" w:rsidP="006162AB">
      <w:pPr>
        <w:ind w:firstLine="425"/>
      </w:pPr>
      <w:r>
        <w:t xml:space="preserve">The Unity </w:t>
      </w:r>
      <w:r w:rsidR="001639ED">
        <w:t>P</w:t>
      </w:r>
      <w:r>
        <w:t xml:space="preserve">rofiler is the most commonly </w:t>
      </w:r>
      <w:r w:rsidR="001639ED">
        <w:t>used profiling</w:t>
      </w:r>
      <w:r>
        <w:t xml:space="preserve"> tool for Unity applications. </w:t>
      </w:r>
      <w:r w:rsidR="001639ED">
        <w:t xml:space="preserve">It can be connected to devices over the network or to devices </w:t>
      </w:r>
      <w:r w:rsidR="00572E5C">
        <w:t xml:space="preserve">connected to the machine </w:t>
      </w:r>
      <w:r w:rsidR="006D5926">
        <w:t>physically</w:t>
      </w:r>
      <w:r w:rsidR="00572E5C">
        <w:t xml:space="preserve"> allowing the developers to analyze the application on their release platforms. The profiler can be also connected to the editor allowing analysis of in-development features. </w:t>
      </w:r>
      <w:r w:rsidR="0076654A">
        <w:t xml:space="preserve">The profiler gathers and displays data on the performance of the application such as CPU, </w:t>
      </w:r>
      <w:r w:rsidR="00053E41">
        <w:t xml:space="preserve">GPU, </w:t>
      </w:r>
      <w:r w:rsidR="0076654A">
        <w:t>memory, renderer, audio</w:t>
      </w:r>
      <w:r w:rsidR="00496490">
        <w:t xml:space="preserve">, physics, network etc. </w:t>
      </w:r>
      <w:r w:rsidR="002567D0">
        <w:t xml:space="preserve">The profiler displays the gathered data </w:t>
      </w:r>
      <w:r w:rsidR="001943CB">
        <w:t xml:space="preserve">in both text and </w:t>
      </w:r>
      <w:r w:rsidR="00D40154">
        <w:t>charted view as well.</w:t>
      </w:r>
      <w:r w:rsidR="002567D0">
        <w:t xml:space="preserve"> </w:t>
      </w:r>
    </w:p>
    <w:p w14:paraId="12D094A2" w14:textId="0BF9B16B" w:rsidR="00421BFA" w:rsidRPr="006B2861" w:rsidRDefault="004E2B45" w:rsidP="008C451F">
      <w:pPr>
        <w:ind w:firstLine="425"/>
      </w:pPr>
      <w:r>
        <w:t xml:space="preserve">The </w:t>
      </w:r>
      <w:r w:rsidR="008C451F">
        <w:t>P</w:t>
      </w:r>
      <w:r>
        <w:t xml:space="preserve">rofiler should be the first tool for performance related issue when developing with Unity. </w:t>
      </w:r>
      <w:r w:rsidR="002B25FB">
        <w:t>It</w:t>
      </w:r>
      <w:r w:rsidR="00421BFA">
        <w:t xml:space="preserve"> has </w:t>
      </w:r>
      <w:r w:rsidR="006B2861">
        <w:t>four</w:t>
      </w:r>
      <w:r w:rsidR="00421BFA">
        <w:t xml:space="preserve"> main windows</w:t>
      </w:r>
      <w:r w:rsidR="006B2861">
        <w:t xml:space="preserve"> as it can be seen on </w:t>
      </w:r>
      <w:r w:rsidR="006B2861" w:rsidRPr="006B2861">
        <w:rPr>
          <w:b/>
          <w:bCs/>
        </w:rPr>
        <w:t>Figure 14</w:t>
      </w:r>
      <w:r w:rsidR="006B2861">
        <w:rPr>
          <w:b/>
          <w:bCs/>
        </w:rPr>
        <w:t xml:space="preserve">. </w:t>
      </w:r>
    </w:p>
    <w:p w14:paraId="534C6A67" w14:textId="77777777" w:rsidR="00084CA1" w:rsidRDefault="00084CA1" w:rsidP="00084CA1">
      <w:pPr>
        <w:pStyle w:val="Kp"/>
      </w:pPr>
      <w:r>
        <w:rPr>
          <w:noProof/>
        </w:rPr>
        <w:drawing>
          <wp:inline distT="0" distB="0" distL="0" distR="0" wp14:anchorId="23D07FFC" wp14:editId="73576D4A">
            <wp:extent cx="5283835" cy="3264358"/>
            <wp:effectExtent l="133350" t="114300" r="137795" b="11430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83835" cy="3264358"/>
                    </a:xfrm>
                    <a:prstGeom prst="rect">
                      <a:avLst/>
                    </a:prstGeom>
                    <a:effectLst>
                      <a:outerShdw blurRad="63500" sx="102000" sy="102000" algn="ctr" rotWithShape="0">
                        <a:prstClr val="black">
                          <a:alpha val="40000"/>
                        </a:prstClr>
                      </a:outerShdw>
                    </a:effectLst>
                  </pic:spPr>
                </pic:pic>
              </a:graphicData>
            </a:graphic>
          </wp:inline>
        </w:drawing>
      </w:r>
    </w:p>
    <w:p w14:paraId="19AD7F6D" w14:textId="3B744744" w:rsidR="00084CA1" w:rsidRDefault="00084CA1" w:rsidP="00084CA1">
      <w:pPr>
        <w:pStyle w:val="Kpalrs"/>
        <w:rPr>
          <w:b w:val="0"/>
          <w:bCs w:val="0"/>
        </w:rPr>
      </w:pPr>
      <w:r>
        <w:t xml:space="preserve">Figure </w:t>
      </w:r>
      <w:r>
        <w:fldChar w:fldCharType="begin"/>
      </w:r>
      <w:r>
        <w:instrText xml:space="preserve"> SEQ Figure \* ARABIC </w:instrText>
      </w:r>
      <w:r>
        <w:fldChar w:fldCharType="separate"/>
      </w:r>
      <w:r w:rsidR="009049A9">
        <w:rPr>
          <w:noProof/>
        </w:rPr>
        <w:t>14</w:t>
      </w:r>
      <w:r>
        <w:fldChar w:fldCharType="end"/>
      </w:r>
      <w:r>
        <w:t xml:space="preserve">: </w:t>
      </w:r>
      <w:r>
        <w:rPr>
          <w:b w:val="0"/>
          <w:bCs w:val="0"/>
        </w:rPr>
        <w:t>The Profiler window</w:t>
      </w:r>
    </w:p>
    <w:p w14:paraId="43DF2DA0" w14:textId="011E79F4" w:rsidR="002A01F9" w:rsidRDefault="002A01F9" w:rsidP="002A01F9">
      <w:pPr>
        <w:ind w:firstLine="425"/>
      </w:pPr>
      <w:r w:rsidRPr="002A01F9">
        <w:rPr>
          <w:b/>
          <w:bCs/>
        </w:rPr>
        <w:t>1</w:t>
      </w:r>
      <w:r w:rsidR="008C451F">
        <w:rPr>
          <w:b/>
          <w:bCs/>
        </w:rPr>
        <w:t>st</w:t>
      </w:r>
      <w:r>
        <w:t xml:space="preserve"> is the Module window</w:t>
      </w:r>
      <w:r w:rsidR="008C451F">
        <w:t xml:space="preserve">. We can select here which </w:t>
      </w:r>
      <w:r w:rsidR="0037510E">
        <w:t xml:space="preserve">module we would like to inspect. (CPU, memory, rendering etc.) </w:t>
      </w:r>
      <w:r w:rsidR="0037510E" w:rsidRPr="0037510E">
        <w:rPr>
          <w:b/>
          <w:bCs/>
        </w:rPr>
        <w:t>2nd</w:t>
      </w:r>
      <w:r w:rsidR="0037510E">
        <w:t xml:space="preserve"> </w:t>
      </w:r>
      <w:r w:rsidR="00D72AF2">
        <w:t xml:space="preserve">is the Profiler area window where we can see the measurements of the modules frame by frame in a charted view. </w:t>
      </w:r>
      <w:r w:rsidR="00D72AF2">
        <w:rPr>
          <w:b/>
          <w:bCs/>
        </w:rPr>
        <w:t xml:space="preserve">3rd </w:t>
      </w:r>
      <w:r w:rsidR="00D72AF2">
        <w:t>is the Overview window</w:t>
      </w:r>
      <w:r w:rsidR="001D3C5F">
        <w:t xml:space="preserve"> where we can see a detailed breakdown of each module. Currently the CPU is inspected. </w:t>
      </w:r>
      <w:r w:rsidR="001D3C5F" w:rsidRPr="001D3C5F">
        <w:rPr>
          <w:b/>
          <w:bCs/>
        </w:rPr>
        <w:t>4th</w:t>
      </w:r>
      <w:r w:rsidR="001D3C5F">
        <w:t xml:space="preserve"> is the Object display window where we can </w:t>
      </w:r>
      <w:r w:rsidR="004F06B6">
        <w:t xml:space="preserve">get an information about the objects that are related to the inspected element. As we can see currently the player loop is selected therefore there </w:t>
      </w:r>
      <w:r w:rsidR="00EE1F99">
        <w:t>are</w:t>
      </w:r>
      <w:r w:rsidR="004F06B6">
        <w:t xml:space="preserve"> no user related objects displayed in this view.</w:t>
      </w:r>
    </w:p>
    <w:p w14:paraId="3760E755" w14:textId="0548E8F1" w:rsidR="00023371" w:rsidRDefault="00023371" w:rsidP="002A01F9">
      <w:pPr>
        <w:ind w:firstLine="425"/>
      </w:pPr>
      <w:r>
        <w:lastRenderedPageBreak/>
        <w:t xml:space="preserve">In this thesis we will mostly use the CPU module since scripts are most of the time bottlenecked by the CPU. The CPU usage window is measured by frame by frame. Since game engines are working in </w:t>
      </w:r>
      <w:r w:rsidR="00E242E8">
        <w:t xml:space="preserve">so called game loops this is a perfect fit for performance analysis. </w:t>
      </w:r>
      <w:r w:rsidR="00EC1AD1">
        <w:t xml:space="preserve">We can inspect where </w:t>
      </w:r>
      <w:r w:rsidR="003B1AEF">
        <w:t>and what the CPU was working on</w:t>
      </w:r>
      <w:r w:rsidR="007B6D90">
        <w:t xml:space="preserve"> in each frame. </w:t>
      </w:r>
      <w:r w:rsidR="00041CFE">
        <w:t xml:space="preserve">The </w:t>
      </w:r>
      <w:r w:rsidR="00631989">
        <w:t xml:space="preserve">Overview window contains all the related methods and functions that were executed in the currently selected frame. On </w:t>
      </w:r>
      <w:r w:rsidR="00631989" w:rsidRPr="007B6D90">
        <w:rPr>
          <w:b/>
          <w:bCs/>
        </w:rPr>
        <w:t>Figure 14</w:t>
      </w:r>
      <w:r w:rsidR="00631989">
        <w:rPr>
          <w:b/>
          <w:bCs/>
        </w:rPr>
        <w:t xml:space="preserve"> </w:t>
      </w:r>
      <w:r w:rsidR="00631989">
        <w:t>the CPU’s work was mainly in the Editor loop</w:t>
      </w:r>
      <w:r w:rsidR="00631989">
        <w:rPr>
          <w:rStyle w:val="Lbjegyzet-hivatkozs"/>
        </w:rPr>
        <w:footnoteReference w:id="40"/>
      </w:r>
      <w:r w:rsidR="00631989">
        <w:t xml:space="preserve">. The reason for this is that the picture is from an empty project containing only a camera and direction light. But we can </w:t>
      </w:r>
      <w:r w:rsidR="009B6DD7">
        <w:t>see that the CPU spent some time rendering, sending mouse events however</w:t>
      </w:r>
      <w:r w:rsidR="00793D18">
        <w:t>,</w:t>
      </w:r>
      <w:r w:rsidR="009B6DD7">
        <w:t xml:space="preserve"> most of the work </w:t>
      </w:r>
      <w:r w:rsidR="00552EC9">
        <w:t xml:space="preserve">falls into the </w:t>
      </w:r>
      <w:r w:rsidR="009B6DD7">
        <w:t>Other</w:t>
      </w:r>
      <w:r w:rsidR="00442EF7">
        <w:t>s</w:t>
      </w:r>
      <w:r w:rsidR="009B6DD7">
        <w:t xml:space="preserve"> category</w:t>
      </w:r>
      <w:r w:rsidR="00A67FE7">
        <w:rPr>
          <w:rStyle w:val="Lbjegyzet-hivatkozs"/>
        </w:rPr>
        <w:footnoteReference w:id="41"/>
      </w:r>
      <w:r w:rsidR="009B6DD7">
        <w:t>.</w:t>
      </w:r>
    </w:p>
    <w:p w14:paraId="62292768" w14:textId="7073A7EF" w:rsidR="004A36D0" w:rsidRPr="007B6D90" w:rsidRDefault="00541C82" w:rsidP="004A36D0">
      <w:pPr>
        <w:ind w:firstLine="425"/>
      </w:pPr>
      <w:r>
        <w:t xml:space="preserve">It is important to note that profiling through the editor only gives </w:t>
      </w:r>
      <w:r w:rsidR="00B67C3E">
        <w:t xml:space="preserve">approximate results especially if the target device is not a PC or Mac but a console or a mobile </w:t>
      </w:r>
      <w:r w:rsidR="00491C6B">
        <w:t>device</w:t>
      </w:r>
      <w:r w:rsidR="00B67C3E">
        <w:t>.</w:t>
      </w:r>
      <w:r w:rsidR="00491C6B">
        <w:t xml:space="preserve"> </w:t>
      </w:r>
      <w:r w:rsidR="00793D18">
        <w:t>So,</w:t>
      </w:r>
      <w:r w:rsidR="00491C6B">
        <w:t xml:space="preserve"> profiling through the editor is mostly useful</w:t>
      </w:r>
      <w:r w:rsidR="00AD1319">
        <w:t xml:space="preserve"> when there is a non-platform </w:t>
      </w:r>
      <w:r w:rsidR="00793D18">
        <w:t>dependent issue</w:t>
      </w:r>
      <w:r w:rsidR="00AD1319">
        <w:t xml:space="preserve"> that </w:t>
      </w:r>
      <w:r w:rsidR="00A506A4">
        <w:t xml:space="preserve">requires </w:t>
      </w:r>
      <w:r w:rsidR="00C367D1">
        <w:t xml:space="preserve">no </w:t>
      </w:r>
      <w:r w:rsidR="00A506A4">
        <w:t xml:space="preserve">exact </w:t>
      </w:r>
      <w:r w:rsidR="00955D1D">
        <w:t>measurements</w:t>
      </w:r>
      <w:r w:rsidR="00AD1319">
        <w:t>, an in-development feature is analyzed</w:t>
      </w:r>
      <w:r w:rsidR="00793D18">
        <w:t xml:space="preserve"> or the target platform is the platform where we run our </w:t>
      </w:r>
      <w:r w:rsidR="0046783C">
        <w:t xml:space="preserve">editor and the editor overhead expected to not add a </w:t>
      </w:r>
      <w:r w:rsidR="00205F51">
        <w:t>significant distortion</w:t>
      </w:r>
      <w:r w:rsidR="0046783C">
        <w:t xml:space="preserve"> </w:t>
      </w:r>
      <w:r w:rsidR="00955D1D">
        <w:t xml:space="preserve">to </w:t>
      </w:r>
      <w:r w:rsidR="0046783C">
        <w:t>the results.</w:t>
      </w:r>
      <w:r w:rsidR="00205F51">
        <w:t xml:space="preserve"> E.g. 10 000 objects could significantly </w:t>
      </w:r>
      <w:r w:rsidR="004A36D0">
        <w:t>affect both the editor and the player since the editor would need hierarchy updates, gizmo draws</w:t>
      </w:r>
      <w:r w:rsidR="00AA0FEF">
        <w:t xml:space="preserve">, scene view draws </w:t>
      </w:r>
      <w:r w:rsidR="004A36D0">
        <w:t>etc.</w:t>
      </w:r>
    </w:p>
    <w:p w14:paraId="51305B7E" w14:textId="57551102" w:rsidR="00AE186B" w:rsidRDefault="00334A0F" w:rsidP="00AE186B">
      <w:pPr>
        <w:pStyle w:val="Cmsor2"/>
      </w:pPr>
      <w:r>
        <w:t>Performance test</w:t>
      </w:r>
      <w:r w:rsidR="00A96394">
        <w:t>ing</w:t>
      </w:r>
    </w:p>
    <w:p w14:paraId="1E63D6A4" w14:textId="7A846364" w:rsidR="00A67428" w:rsidRDefault="00AE186B" w:rsidP="00AE186B">
      <w:pPr>
        <w:ind w:firstLine="425"/>
      </w:pPr>
      <w:r>
        <w:t xml:space="preserve">It </w:t>
      </w:r>
      <w:r w:rsidR="008674FD">
        <w:t>is a common mistake that after a performance degradation observation</w:t>
      </w:r>
      <w:r w:rsidR="00115E0E">
        <w:t xml:space="preserve"> </w:t>
      </w:r>
      <w:r w:rsidR="005E1BCC">
        <w:t>the component that was causing the degradation gets optimized</w:t>
      </w:r>
      <w:r w:rsidR="00B96C72">
        <w:t xml:space="preserve"> and</w:t>
      </w:r>
      <w:r w:rsidR="009F187C">
        <w:t xml:space="preserve"> t</w:t>
      </w:r>
      <w:r w:rsidR="000E6C0E">
        <w:t xml:space="preserve">hen later in the development process the problem emerges again. This can be </w:t>
      </w:r>
      <w:r w:rsidR="00334A0F">
        <w:t>easily prevented by performance test</w:t>
      </w:r>
      <w:r w:rsidR="00D16B95">
        <w:t>ing</w:t>
      </w:r>
      <w:r w:rsidR="00334A0F">
        <w:t>.</w:t>
      </w:r>
      <w:r w:rsidR="0093416B">
        <w:t xml:space="preserve"> </w:t>
      </w:r>
      <w:r w:rsidR="00EA6EBD">
        <w:t xml:space="preserve">After solving </w:t>
      </w:r>
      <w:r w:rsidR="006C0AB3">
        <w:t>a</w:t>
      </w:r>
      <w:r w:rsidR="00EA6EBD">
        <w:t xml:space="preserve"> performance issue</w:t>
      </w:r>
      <w:r w:rsidR="005C34C4">
        <w:t>s</w:t>
      </w:r>
      <w:r w:rsidR="0070468B">
        <w:t xml:space="preserve"> </w:t>
      </w:r>
      <w:r w:rsidR="00163AAA">
        <w:t>there are some cases whe</w:t>
      </w:r>
      <w:r w:rsidR="009C3763">
        <w:t>re</w:t>
      </w:r>
      <w:r w:rsidR="00163AAA">
        <w:t xml:space="preserve"> we</w:t>
      </w:r>
      <w:r w:rsidR="00456CF5">
        <w:t xml:space="preserve"> should verify </w:t>
      </w:r>
      <w:r w:rsidR="00524214">
        <w:t>the optimized component</w:t>
      </w:r>
      <w:r w:rsidR="0070468B">
        <w:t xml:space="preserve"> via performance tests </w:t>
      </w:r>
      <w:r w:rsidR="004E5AD9">
        <w:t xml:space="preserve">in order to avoid </w:t>
      </w:r>
      <w:r w:rsidR="005D102D">
        <w:t xml:space="preserve">a common </w:t>
      </w:r>
      <w:r w:rsidR="00A53482">
        <w:t xml:space="preserve">scenario </w:t>
      </w:r>
      <w:r w:rsidR="0033415D">
        <w:t>in which</w:t>
      </w:r>
      <w:r w:rsidR="00A53482">
        <w:t xml:space="preserve"> a change </w:t>
      </w:r>
      <w:r w:rsidR="0070468B">
        <w:t xml:space="preserve">to the component </w:t>
      </w:r>
      <w:r w:rsidR="00E07756">
        <w:t>fall</w:t>
      </w:r>
      <w:r w:rsidR="00A53482">
        <w:t>s</w:t>
      </w:r>
      <w:r w:rsidR="00E07756">
        <w:t xml:space="preserve"> </w:t>
      </w:r>
      <w:r w:rsidR="005D102D">
        <w:t>its</w:t>
      </w:r>
      <w:r w:rsidR="00E07756">
        <w:t xml:space="preserve"> performance </w:t>
      </w:r>
      <w:r w:rsidR="00EA6EBD">
        <w:t>back below the</w:t>
      </w:r>
      <w:r w:rsidR="00E07756">
        <w:t xml:space="preserve"> accepted </w:t>
      </w:r>
      <w:r w:rsidR="005F3D3F">
        <w:t>minimum</w:t>
      </w:r>
      <w:r w:rsidR="00E07756">
        <w:t>.</w:t>
      </w:r>
      <w:r w:rsidR="0024100E">
        <w:t xml:space="preserve"> E</w:t>
      </w:r>
      <w:r w:rsidR="00AB550C">
        <w:t>.g. if a level loading issue emerges which makes level loading way too long</w:t>
      </w:r>
      <w:r w:rsidR="00BB6A8E">
        <w:t xml:space="preserve"> and a performance/optimization goal was </w:t>
      </w:r>
      <w:r w:rsidR="00446EEE">
        <w:t xml:space="preserve">already </w:t>
      </w:r>
      <w:r w:rsidR="00BB6A8E">
        <w:t>defined for the problem</w:t>
      </w:r>
      <w:r w:rsidR="005C34C4">
        <w:t xml:space="preserve"> we should ensure that the goal will be kept through the </w:t>
      </w:r>
      <w:r w:rsidR="00FE03E5">
        <w:t xml:space="preserve">development </w:t>
      </w:r>
      <w:r w:rsidR="005C34C4">
        <w:t>process.</w:t>
      </w:r>
      <w:r w:rsidR="00E64199">
        <w:t xml:space="preserve"> If the goal is to keep loading times under 2 seconds</w:t>
      </w:r>
      <w:r w:rsidR="005056DE">
        <w:t xml:space="preserve"> on the target platform then this </w:t>
      </w:r>
      <w:r w:rsidR="00CA6BD1">
        <w:t>should be</w:t>
      </w:r>
      <w:r w:rsidR="00FE03E5">
        <w:t xml:space="preserve"> verified </w:t>
      </w:r>
      <w:r w:rsidR="00FE03E5">
        <w:lastRenderedPageBreak/>
        <w:t>through performance tests.</w:t>
      </w:r>
      <w:r w:rsidR="00A40B17">
        <w:t xml:space="preserve"> Performance testing is also useful to </w:t>
      </w:r>
      <w:r w:rsidR="00A229A9">
        <w:t>provide information about</w:t>
      </w:r>
      <w:r w:rsidR="00A40B17">
        <w:t xml:space="preserve"> the capabilities of our game</w:t>
      </w:r>
      <w:r w:rsidR="00AC5914">
        <w:t>’s</w:t>
      </w:r>
      <w:r w:rsidR="00A40B17">
        <w:t xml:space="preserve"> performance</w:t>
      </w:r>
      <w:r w:rsidR="00AC5914">
        <w:t>,</w:t>
      </w:r>
      <w:r w:rsidR="00A40B17">
        <w:t xml:space="preserve"> so later we can </w:t>
      </w:r>
      <w:r w:rsidR="00A40302">
        <w:t>fine tune application settings based on the results</w:t>
      </w:r>
      <w:r w:rsidR="003134DE">
        <w:t xml:space="preserve"> or simply compare previous results in order to define what changes affected our performance in what way</w:t>
      </w:r>
      <w:r w:rsidR="00A40302">
        <w:t>.</w:t>
      </w:r>
    </w:p>
    <w:p w14:paraId="407C8885" w14:textId="1203087B" w:rsidR="00AC7B85" w:rsidRDefault="00C53E5B" w:rsidP="00AE186B">
      <w:pPr>
        <w:ind w:firstLine="425"/>
      </w:pPr>
      <w:r>
        <w:t>Generally,</w:t>
      </w:r>
      <w:r w:rsidR="00AC7B85">
        <w:t xml:space="preserve"> performance testing </w:t>
      </w:r>
      <w:r>
        <w:t xml:space="preserve">does not mean </w:t>
      </w:r>
      <w:r w:rsidR="00FC4942">
        <w:t>that the results should be asserted. Performance testing has many branches like load testing</w:t>
      </w:r>
      <w:r w:rsidR="004F76AC">
        <w:rPr>
          <w:rStyle w:val="Lbjegyzet-hivatkozs"/>
        </w:rPr>
        <w:footnoteReference w:id="42"/>
      </w:r>
      <w:r w:rsidR="00FC4942">
        <w:t>, stress testing</w:t>
      </w:r>
      <w:r w:rsidR="00D97761">
        <w:rPr>
          <w:rStyle w:val="Lbjegyzet-hivatkozs"/>
        </w:rPr>
        <w:footnoteReference w:id="43"/>
      </w:r>
      <w:r w:rsidR="00FC4942">
        <w:t xml:space="preserve"> and </w:t>
      </w:r>
      <w:r w:rsidR="0010066D">
        <w:t>configuration testing</w:t>
      </w:r>
      <w:r w:rsidR="00D97761">
        <w:rPr>
          <w:rStyle w:val="Lbjegyzet-hivatkozs"/>
        </w:rPr>
        <w:footnoteReference w:id="44"/>
      </w:r>
      <w:r w:rsidR="0010066D">
        <w:t xml:space="preserve"> and none of this includes assertions generally. The</w:t>
      </w:r>
      <w:r w:rsidR="00A37A25">
        <w:t>ir</w:t>
      </w:r>
      <w:r w:rsidR="0010066D">
        <w:t xml:space="preserve"> results are monitored </w:t>
      </w:r>
      <w:r w:rsidR="006154B3">
        <w:t xml:space="preserve">and recorded but </w:t>
      </w:r>
      <w:r w:rsidR="0013060D">
        <w:t>mostly</w:t>
      </w:r>
      <w:r w:rsidR="006154B3">
        <w:t xml:space="preserve"> analyzed manually. In this thesis we will </w:t>
      </w:r>
      <w:r w:rsidR="00331DC0">
        <w:t>however</w:t>
      </w:r>
      <w:r w:rsidR="006154B3">
        <w:t xml:space="preserve"> write asserted </w:t>
      </w:r>
      <w:r w:rsidR="00331DC0">
        <w:t xml:space="preserve">performance </w:t>
      </w:r>
      <w:r w:rsidR="006154B3">
        <w:t>tests using the AAA</w:t>
      </w:r>
      <w:r w:rsidR="004246C0">
        <w:rPr>
          <w:rStyle w:val="Lbjegyzet-hivatkozs"/>
        </w:rPr>
        <w:footnoteReference w:id="45"/>
      </w:r>
      <w:r w:rsidR="006154B3">
        <w:t xml:space="preserve"> pattern</w:t>
      </w:r>
      <w:r w:rsidR="00331DC0">
        <w:t xml:space="preserve">. </w:t>
      </w:r>
      <w:r w:rsidR="00311FEC">
        <w:t>The reason for this is that</w:t>
      </w:r>
      <w:r w:rsidR="00331DC0">
        <w:t xml:space="preserve"> most of the </w:t>
      </w:r>
      <w:r w:rsidR="005342B2">
        <w:t>traditional performance test branches can not be applied to game development</w:t>
      </w:r>
      <w:r w:rsidR="008D524F">
        <w:t>.</w:t>
      </w:r>
      <w:r w:rsidR="00311FEC">
        <w:t xml:space="preserve"> </w:t>
      </w:r>
      <w:r w:rsidR="008D524F">
        <w:t>E.g. w</w:t>
      </w:r>
      <w:r w:rsidR="00311FEC">
        <w:t>e don’t do traditional stress testing since a low response game might work but it is unacceptable</w:t>
      </w:r>
      <w:r w:rsidR="008D524F">
        <w:t xml:space="preserve"> from the point of the user. On the other hand writing asserted performance tests can automatically enforce previously set performance/optimization goals</w:t>
      </w:r>
      <w:r w:rsidR="00780B4D">
        <w:t xml:space="preserve"> or just a reasonable performance requirement</w:t>
      </w:r>
      <w:r w:rsidR="008D524F">
        <w:t>.</w:t>
      </w:r>
    </w:p>
    <w:p w14:paraId="0ED65A07" w14:textId="42766E39" w:rsidR="005F47A8" w:rsidRDefault="00E85C49" w:rsidP="00AE186B">
      <w:pPr>
        <w:ind w:firstLine="425"/>
      </w:pPr>
      <w:r>
        <w:t>Sadly,</w:t>
      </w:r>
      <w:r w:rsidR="005F47A8">
        <w:t xml:space="preserve"> performance testing is widely ignored in game development which can be seen in even AAA </w:t>
      </w:r>
      <w:proofErr w:type="gramStart"/>
      <w:r w:rsidR="005F47A8">
        <w:t>titles</w:t>
      </w:r>
      <w:r w:rsidR="00C041E9">
        <w:t>,</w:t>
      </w:r>
      <w:proofErr w:type="gramEnd"/>
      <w:r w:rsidR="005F47A8">
        <w:t xml:space="preserve"> however they are more common around indie titles</w:t>
      </w:r>
      <w:r w:rsidR="00406ECD">
        <w:t xml:space="preserve">. A good example to this is </w:t>
      </w:r>
      <w:proofErr w:type="spellStart"/>
      <w:r w:rsidR="00180F1B" w:rsidRPr="00180F1B">
        <w:t>PlayerUnknown’s</w:t>
      </w:r>
      <w:proofErr w:type="spellEnd"/>
      <w:r w:rsidR="00180F1B" w:rsidRPr="00180F1B">
        <w:t xml:space="preserve"> Battlegrounds</w:t>
      </w:r>
      <w:r w:rsidR="00180F1B">
        <w:t xml:space="preserve"> also known as PUBG. </w:t>
      </w:r>
      <w:r w:rsidR="00B820C6">
        <w:t>It was an indie game that gained massive popularity amongst players</w:t>
      </w:r>
      <w:r>
        <w:t xml:space="preserve"> in a short amount of time. The </w:t>
      </w:r>
      <w:r w:rsidR="00170040">
        <w:t>huge</w:t>
      </w:r>
      <w:r>
        <w:t xml:space="preserve"> player base had an ample set of system configurations </w:t>
      </w:r>
      <w:r w:rsidR="00D84EA2">
        <w:t xml:space="preserve">and because the game already had various performance issues this just made things worse. Most of the performance issues were only fixed when the software giant Microsoft </w:t>
      </w:r>
      <w:r w:rsidR="00C82BC7">
        <w:t>lent</w:t>
      </w:r>
      <w:r w:rsidR="00D84EA2">
        <w:t xml:space="preserve"> developers to </w:t>
      </w:r>
      <w:r w:rsidR="00C82BC7">
        <w:t>PUBG in order to prepare the game for the Xbox release</w:t>
      </w:r>
      <w:r w:rsidR="00ED39E1">
        <w:t xml:space="preserve"> and did a </w:t>
      </w:r>
      <w:r w:rsidR="00ED39E1" w:rsidRPr="00ED39E1">
        <w:t>comprehensive</w:t>
      </w:r>
      <w:r w:rsidR="00ED39E1">
        <w:t xml:space="preserve"> performance testing</w:t>
      </w:r>
      <w:r w:rsidR="00170040">
        <w:t xml:space="preserve"> in the process</w:t>
      </w:r>
      <w:r w:rsidR="00C82BC7">
        <w:t>.</w:t>
      </w:r>
    </w:p>
    <w:p w14:paraId="44EE628E" w14:textId="5DFA5659" w:rsidR="004F76AC" w:rsidRDefault="00FD0C52" w:rsidP="00ED39E1">
      <w:pPr>
        <w:ind w:firstLine="425"/>
      </w:pPr>
      <w:r>
        <w:t xml:space="preserve">In Unity we can use the </w:t>
      </w:r>
      <w:r w:rsidRPr="00FD0C52">
        <w:t>Performance Testing Extension for Unity Test Runner</w:t>
      </w:r>
      <w:r w:rsidR="00C821BA">
        <w:t xml:space="preserve"> for both benchmarking and</w:t>
      </w:r>
      <w:r w:rsidR="00904682">
        <w:t xml:space="preserve"> various</w:t>
      </w:r>
      <w:r w:rsidR="00C821BA">
        <w:t xml:space="preserve"> performance testing.</w:t>
      </w:r>
    </w:p>
    <w:p w14:paraId="298B4116" w14:textId="78B0F35B" w:rsidR="00134ADC" w:rsidRDefault="00134ADC" w:rsidP="00134ADC">
      <w:pPr>
        <w:pStyle w:val="Cmsor3"/>
      </w:pPr>
      <w:r>
        <w:lastRenderedPageBreak/>
        <w:t>The Performance Testing Extension API</w:t>
      </w:r>
    </w:p>
    <w:p w14:paraId="01415130" w14:textId="119ABDBE" w:rsidR="001A191F" w:rsidRDefault="00D70D97" w:rsidP="00852E2C">
      <w:pPr>
        <w:ind w:firstLine="425"/>
      </w:pPr>
      <w:r>
        <w:t>The Unity Performance Testing Extension is a</w:t>
      </w:r>
      <w:r w:rsidR="00B12887">
        <w:t>n</w:t>
      </w:r>
      <w:r>
        <w:t xml:space="preserve"> Editor package that provides an API and test case </w:t>
      </w:r>
      <w:r w:rsidR="00B12887">
        <w:t>decorators</w:t>
      </w:r>
      <w:r>
        <w:t xml:space="preserve"> to make it </w:t>
      </w:r>
      <w:r w:rsidR="00B12887">
        <w:t xml:space="preserve">easier to </w:t>
      </w:r>
      <w:r w:rsidR="00472A2D">
        <w:t>take measurements and samples of Unity profiler markers outside of the Profiler</w:t>
      </w:r>
      <w:r w:rsidR="00A044CC">
        <w:t xml:space="preserve"> or just to record custom measurements</w:t>
      </w:r>
      <w:r w:rsidR="00472A2D">
        <w:t>.</w:t>
      </w:r>
      <w:r w:rsidR="00F532ED">
        <w:t xml:space="preserve"> </w:t>
      </w:r>
      <w:r w:rsidR="00F532ED" w:rsidRPr="00F532ED">
        <w:t xml:space="preserve">The Performance Testing Extension is intended to be used with and </w:t>
      </w:r>
      <w:r w:rsidR="00F532ED">
        <w:t>extend</w:t>
      </w:r>
      <w:r w:rsidR="00F532ED" w:rsidRPr="00F532ED">
        <w:t>, the Unity Test Runner</w:t>
      </w:r>
      <w:r w:rsidR="00344CCB">
        <w:rPr>
          <w:rStyle w:val="Lbjegyzet-hivatkozs"/>
        </w:rPr>
        <w:footnoteReference w:id="46"/>
      </w:r>
      <w:r w:rsidR="001A191F">
        <w:t xml:space="preserve"> (UTF)</w:t>
      </w:r>
      <w:r w:rsidR="00F532ED" w:rsidRPr="00F532ED">
        <w:t xml:space="preserve"> framework.</w:t>
      </w:r>
      <w:r w:rsidR="00852E2C">
        <w:t xml:space="preserve"> </w:t>
      </w:r>
      <w:r w:rsidR="001A191F">
        <w:t xml:space="preserve">UTF’s structure is similar </w:t>
      </w:r>
      <w:r w:rsidR="0051602D">
        <w:t>to any Unit testing framework</w:t>
      </w:r>
      <w:r w:rsidR="00EA4427">
        <w:rPr>
          <w:rStyle w:val="Lbjegyzet-hivatkozs"/>
        </w:rPr>
        <w:footnoteReference w:id="47"/>
      </w:r>
      <w:r w:rsidR="0051602D">
        <w:t xml:space="preserve"> therefore we are not going to detail its usage.</w:t>
      </w:r>
      <w:r w:rsidR="00496C2C">
        <w:t xml:space="preserve"> UTF is built on top of </w:t>
      </w:r>
      <w:proofErr w:type="spellStart"/>
      <w:r w:rsidR="00496C2C">
        <w:t>NUnit</w:t>
      </w:r>
      <w:proofErr w:type="spellEnd"/>
      <w:r w:rsidR="006242F2">
        <w:rPr>
          <w:rStyle w:val="Lbjegyzet-hivatkozs"/>
        </w:rPr>
        <w:footnoteReference w:id="48"/>
      </w:r>
      <w:r w:rsidR="00496C2C">
        <w:t>.</w:t>
      </w:r>
    </w:p>
    <w:p w14:paraId="1A811906" w14:textId="018BD56C" w:rsidR="00852E2C" w:rsidRDefault="00DC2D51" w:rsidP="00852E2C">
      <w:pPr>
        <w:ind w:firstLine="425"/>
      </w:pPr>
      <w:r>
        <w:t>The Performance Testing Extension (PTE) extends the UTF with one important [</w:t>
      </w:r>
      <w:r w:rsidRPr="00DC2D51">
        <w:rPr>
          <w:rFonts w:ascii="Consolas" w:hAnsi="Consolas"/>
          <w:sz w:val="22"/>
          <w:szCs w:val="22"/>
        </w:rPr>
        <w:t>Performance</w:t>
      </w:r>
      <w:r>
        <w:rPr>
          <w:rFonts w:ascii="Consolas" w:hAnsi="Consolas"/>
          <w:sz w:val="22"/>
          <w:szCs w:val="22"/>
        </w:rPr>
        <w:t>]</w:t>
      </w:r>
      <w:r w:rsidR="00BD01AB">
        <w:rPr>
          <w:rFonts w:ascii="Consolas" w:hAnsi="Consolas"/>
          <w:sz w:val="22"/>
          <w:szCs w:val="22"/>
        </w:rPr>
        <w:t xml:space="preserve"> </w:t>
      </w:r>
      <w:r w:rsidR="00BD01AB" w:rsidRPr="00BD01AB">
        <w:t>attribute</w:t>
      </w:r>
      <w:r>
        <w:t>.</w:t>
      </w:r>
      <w:r w:rsidR="00EA4427">
        <w:t xml:space="preserve"> Every test that is </w:t>
      </w:r>
      <w:r w:rsidR="00587005">
        <w:t xml:space="preserve">marked with this attribute will be initialized as a performance test. </w:t>
      </w:r>
      <w:r w:rsidR="002716EC">
        <w:t xml:space="preserve">The attribute is intended to be used with UTF’s </w:t>
      </w:r>
      <w:r w:rsidR="002716EC" w:rsidRPr="004D3894">
        <w:rPr>
          <w:rFonts w:ascii="Consolas" w:hAnsi="Consolas"/>
          <w:sz w:val="22"/>
          <w:szCs w:val="22"/>
        </w:rPr>
        <w:t>[Test]</w:t>
      </w:r>
      <w:r w:rsidR="002716EC">
        <w:t xml:space="preserve"> and </w:t>
      </w:r>
      <w:r w:rsidR="002716EC" w:rsidRPr="004D3894">
        <w:rPr>
          <w:rFonts w:ascii="Consolas" w:hAnsi="Consolas"/>
          <w:sz w:val="22"/>
          <w:szCs w:val="22"/>
        </w:rPr>
        <w:t>[</w:t>
      </w:r>
      <w:proofErr w:type="spellStart"/>
      <w:r w:rsidR="002716EC" w:rsidRPr="004D3894">
        <w:rPr>
          <w:rFonts w:ascii="Consolas" w:hAnsi="Consolas"/>
          <w:sz w:val="22"/>
          <w:szCs w:val="22"/>
        </w:rPr>
        <w:t>UnityTest</w:t>
      </w:r>
      <w:proofErr w:type="spellEnd"/>
      <w:r w:rsidR="002716EC" w:rsidRPr="004D3894">
        <w:rPr>
          <w:rFonts w:ascii="Consolas" w:hAnsi="Consolas"/>
          <w:sz w:val="22"/>
          <w:szCs w:val="22"/>
        </w:rPr>
        <w:t>]</w:t>
      </w:r>
      <w:r w:rsidR="002716EC" w:rsidRPr="004D3894">
        <w:rPr>
          <w:sz w:val="22"/>
          <w:szCs w:val="22"/>
        </w:rPr>
        <w:t xml:space="preserve"> </w:t>
      </w:r>
      <w:r w:rsidR="002716EC">
        <w:t>attributes.</w:t>
      </w:r>
      <w:r w:rsidR="001D6B35">
        <w:t xml:space="preserve"> The former one is for non-yielding tests typically for those that execute under one frame while the latter one is for yielding tests that are executed across multiple frames.</w:t>
      </w:r>
      <w:r w:rsidR="0081339D">
        <w:t xml:space="preserve"> The </w:t>
      </w:r>
      <w:r w:rsidR="006123FF">
        <w:t xml:space="preserve">PTE </w:t>
      </w:r>
      <w:r w:rsidR="00332858">
        <w:t xml:space="preserve">API </w:t>
      </w:r>
      <w:r w:rsidR="006123FF">
        <w:t>provides various methods to take different kind of measurements in your performance tests.</w:t>
      </w:r>
      <w:r w:rsidR="00AD4386">
        <w:t xml:space="preserve"> It provides methods for warmups</w:t>
      </w:r>
      <w:r w:rsidR="00AD4386">
        <w:rPr>
          <w:rStyle w:val="Lbjegyzet-hivatkozs"/>
        </w:rPr>
        <w:footnoteReference w:id="49"/>
      </w:r>
      <w:r w:rsidR="00BD2A7A">
        <w:t>, iteration counts</w:t>
      </w:r>
      <w:r w:rsidR="000C5742">
        <w:t xml:space="preserve">, </w:t>
      </w:r>
      <w:r w:rsidR="00BD2A7A">
        <w:t>GC usage</w:t>
      </w:r>
      <w:r w:rsidR="00F609BF">
        <w:t>, custom measurements and more.</w:t>
      </w:r>
    </w:p>
    <w:p w14:paraId="2D41E3E1" w14:textId="370B8E38" w:rsidR="003A52E0" w:rsidRDefault="003A52E0" w:rsidP="00F740AA">
      <w:pPr>
        <w:ind w:firstLine="425"/>
      </w:pPr>
      <w:r>
        <w:t xml:space="preserve">In order to </w:t>
      </w:r>
      <w:r w:rsidR="007A4396">
        <w:t>view</w:t>
      </w:r>
      <w:r>
        <w:t xml:space="preserve"> </w:t>
      </w:r>
      <w:r w:rsidR="000A708C">
        <w:t>the</w:t>
      </w:r>
      <w:r>
        <w:t xml:space="preserve"> </w:t>
      </w:r>
      <w:r w:rsidR="005C66AC">
        <w:t>results of a</w:t>
      </w:r>
      <w:r w:rsidR="00F80951">
        <w:t xml:space="preserve"> </w:t>
      </w:r>
      <w:r>
        <w:t>performance test, the developer first needs to open the Unity Test Runner</w:t>
      </w:r>
      <w:r w:rsidR="007A4396">
        <w:t xml:space="preserve"> (Window &gt; General &gt; Test Runner).</w:t>
      </w:r>
      <w:r w:rsidR="005C66AC">
        <w:t xml:space="preserve"> From here </w:t>
      </w:r>
      <w:r w:rsidR="005D3C2F">
        <w:t>all the available test</w:t>
      </w:r>
      <w:r w:rsidR="00A4021D">
        <w:t>s</w:t>
      </w:r>
      <w:r w:rsidR="005D3C2F">
        <w:t xml:space="preserve"> can be run and inspected. </w:t>
      </w:r>
      <w:r w:rsidR="006D15DD">
        <w:t>However,</w:t>
      </w:r>
      <w:r w:rsidR="00657172">
        <w:t xml:space="preserve"> there is no way to distinguish a</w:t>
      </w:r>
      <w:r w:rsidR="005D3C2F">
        <w:t xml:space="preserve"> performance test </w:t>
      </w:r>
      <w:r w:rsidR="00657172">
        <w:t xml:space="preserve">from the other type of tests </w:t>
      </w:r>
      <w:r w:rsidR="006C2158">
        <w:t xml:space="preserve">here </w:t>
      </w:r>
      <w:r w:rsidR="00657172">
        <w:t>(</w:t>
      </w:r>
      <w:r w:rsidR="00B96B39">
        <w:t>u</w:t>
      </w:r>
      <w:r w:rsidR="00657172">
        <w:t xml:space="preserve">nit, </w:t>
      </w:r>
      <w:r w:rsidR="00B96B39">
        <w:t>i</w:t>
      </w:r>
      <w:r w:rsidR="00657172">
        <w:t xml:space="preserve">ntegration, </w:t>
      </w:r>
      <w:r w:rsidR="00B96B39">
        <w:t>c</w:t>
      </w:r>
      <w:r w:rsidR="00657172">
        <w:t>omponent etc.)</w:t>
      </w:r>
      <w:r w:rsidR="006D15DD">
        <w:t xml:space="preserve"> so a </w:t>
      </w:r>
      <w:r w:rsidR="007B16D3">
        <w:t>clear folder structure is</w:t>
      </w:r>
      <w:r w:rsidR="00F05DB9">
        <w:t xml:space="preserve"> advised for easier </w:t>
      </w:r>
      <w:r w:rsidR="003D2C08">
        <w:t>identification</w:t>
      </w:r>
      <w:r w:rsidR="007B16D3">
        <w:t>.</w:t>
      </w:r>
      <w:r w:rsidR="00F740AA">
        <w:t xml:space="preserve"> </w:t>
      </w:r>
      <w:r w:rsidR="0021784D">
        <w:t xml:space="preserve">When a performance test is executed the </w:t>
      </w:r>
      <w:r w:rsidR="00811B19">
        <w:t xml:space="preserve">Test Runner will show a Test Summary. The summary </w:t>
      </w:r>
      <w:r w:rsidR="00EE38D3">
        <w:t xml:space="preserve">consists different type of information. </w:t>
      </w:r>
      <w:r w:rsidR="00E641B6">
        <w:t>Firstly, the</w:t>
      </w:r>
      <w:r w:rsidR="00247A98" w:rsidRPr="00247A98">
        <w:t xml:space="preserve"> summary includes every sample group’s aggregated samples such as median, min, max, average, standard deviation, sample count, count of zero samples and sum of all samples.</w:t>
      </w:r>
      <w:r w:rsidR="00E641B6">
        <w:t xml:space="preserve"> </w:t>
      </w:r>
      <w:r w:rsidR="005B2F49">
        <w:t>Secondly, the summary includes</w:t>
      </w:r>
      <w:r w:rsidR="00845D0E">
        <w:t xml:space="preserve"> important</w:t>
      </w:r>
      <w:r w:rsidR="005B2F49">
        <w:t xml:space="preserve"> information about the application and its </w:t>
      </w:r>
      <w:r w:rsidR="00845D0E">
        <w:t xml:space="preserve">player </w:t>
      </w:r>
      <w:r w:rsidR="005B2F49">
        <w:t>settings, hardware information</w:t>
      </w:r>
      <w:r w:rsidR="002169E4">
        <w:t xml:space="preserve"> and editor information </w:t>
      </w:r>
      <w:r w:rsidR="00845D0E">
        <w:t>if available.</w:t>
      </w:r>
    </w:p>
    <w:p w14:paraId="60D485A3" w14:textId="77777777" w:rsidR="0029627B" w:rsidRDefault="004736FC" w:rsidP="0029627B">
      <w:pPr>
        <w:pStyle w:val="Kp"/>
      </w:pPr>
      <w:r>
        <w:rPr>
          <w:noProof/>
        </w:rPr>
        <w:lastRenderedPageBreak/>
        <w:drawing>
          <wp:inline distT="0" distB="0" distL="0" distR="0" wp14:anchorId="746DBCE9" wp14:editId="6BFEB06D">
            <wp:extent cx="5260731" cy="1438910"/>
            <wp:effectExtent l="114300" t="95250" r="111760" b="10414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a:blip r:embed="rId24">
                      <a:extLst>
                        <a:ext uri="{28A0092B-C50C-407E-A947-70E740481C1C}">
                          <a14:useLocalDpi xmlns:a14="http://schemas.microsoft.com/office/drawing/2010/main" val="0"/>
                        </a:ext>
                      </a:extLst>
                    </a:blip>
                    <a:stretch>
                      <a:fillRect/>
                    </a:stretch>
                  </pic:blipFill>
                  <pic:spPr>
                    <a:xfrm>
                      <a:off x="0" y="0"/>
                      <a:ext cx="5260731" cy="1438910"/>
                    </a:xfrm>
                    <a:prstGeom prst="rect">
                      <a:avLst/>
                    </a:prstGeom>
                    <a:effectLst>
                      <a:outerShdw blurRad="63500" sx="102000" sy="102000" algn="ctr" rotWithShape="0">
                        <a:prstClr val="black">
                          <a:alpha val="40000"/>
                        </a:prstClr>
                      </a:outerShdw>
                    </a:effectLst>
                  </pic:spPr>
                </pic:pic>
              </a:graphicData>
            </a:graphic>
          </wp:inline>
        </w:drawing>
      </w:r>
    </w:p>
    <w:p w14:paraId="23905000" w14:textId="25380CD9" w:rsidR="004736FC" w:rsidRDefault="0029627B" w:rsidP="0029627B">
      <w:pPr>
        <w:pStyle w:val="Kpalrs"/>
        <w:rPr>
          <w:b w:val="0"/>
          <w:bCs w:val="0"/>
        </w:rPr>
      </w:pPr>
      <w:r>
        <w:t xml:space="preserve">Figure </w:t>
      </w:r>
      <w:r>
        <w:fldChar w:fldCharType="begin"/>
      </w:r>
      <w:r>
        <w:instrText xml:space="preserve"> SEQ Figure \* ARABIC </w:instrText>
      </w:r>
      <w:r>
        <w:fldChar w:fldCharType="separate"/>
      </w:r>
      <w:r w:rsidR="009049A9">
        <w:rPr>
          <w:noProof/>
        </w:rPr>
        <w:t>15</w:t>
      </w:r>
      <w:r>
        <w:fldChar w:fldCharType="end"/>
      </w:r>
      <w:r>
        <w:t xml:space="preserve">: </w:t>
      </w:r>
      <w:r>
        <w:rPr>
          <w:b w:val="0"/>
          <w:bCs w:val="0"/>
        </w:rPr>
        <w:t>The Test Summary of a performance test</w:t>
      </w:r>
      <w:r w:rsidR="001A5B7B">
        <w:rPr>
          <w:b w:val="0"/>
          <w:bCs w:val="0"/>
        </w:rPr>
        <w:t xml:space="preserve"> inside the Unity Test Runner</w:t>
      </w:r>
      <w:r>
        <w:rPr>
          <w:b w:val="0"/>
          <w:bCs w:val="0"/>
        </w:rPr>
        <w:t>.</w:t>
      </w:r>
    </w:p>
    <w:p w14:paraId="46D59F16" w14:textId="2C40F345" w:rsidR="000342FD" w:rsidRDefault="00CF0DAA" w:rsidP="00F740AA">
      <w:pPr>
        <w:ind w:firstLine="0"/>
      </w:pPr>
      <w:r>
        <w:t xml:space="preserve">On </w:t>
      </w:r>
      <w:r w:rsidRPr="00CF0DAA">
        <w:rPr>
          <w:b/>
          <w:bCs/>
        </w:rPr>
        <w:t>Figure 15</w:t>
      </w:r>
      <w:r>
        <w:t xml:space="preserve"> </w:t>
      </w:r>
      <w:r w:rsidR="00EA4592">
        <w:t>the green tick</w:t>
      </w:r>
      <w:r w:rsidR="00C14F32">
        <w:t>s</w:t>
      </w:r>
      <w:r w:rsidR="00EA4592">
        <w:t xml:space="preserve"> indicate that </w:t>
      </w:r>
      <w:r w:rsidR="00C14F32">
        <w:t xml:space="preserve">the performance test named </w:t>
      </w:r>
      <w:r w:rsidRPr="00CF0DAA">
        <w:rPr>
          <w:rFonts w:ascii="Consolas" w:hAnsi="Consolas"/>
          <w:sz w:val="22"/>
          <w:szCs w:val="22"/>
        </w:rPr>
        <w:t>SpawnFireBalls_ReccommendedConfig_Min120FPS</w:t>
      </w:r>
      <w:r>
        <w:t xml:space="preserve"> was successful</w:t>
      </w:r>
      <w:r w:rsidR="00C14F32">
        <w:t>.</w:t>
      </w:r>
      <w:r w:rsidR="00525C7A">
        <w:t xml:space="preserve"> Moreover, we can see the Test Summary that contains the aforementioned information. However, there is one big problem with this summary window</w:t>
      </w:r>
      <w:r w:rsidR="0030406F">
        <w:t>, the data is truncated</w:t>
      </w:r>
      <w:r w:rsidR="006B5725">
        <w:t xml:space="preserve"> in case of large data</w:t>
      </w:r>
      <w:r w:rsidR="0030406F">
        <w:t xml:space="preserve">. Luckily, whenever a performance test is executed the results are saved to a platform specific location. In case of </w:t>
      </w:r>
      <w:r w:rsidR="00BC1DCA">
        <w:t xml:space="preserve">a </w:t>
      </w:r>
      <w:r w:rsidR="0030406F">
        <w:t>windows</w:t>
      </w:r>
      <w:r w:rsidR="00BC1DCA">
        <w:t xml:space="preserve"> operating system</w:t>
      </w:r>
      <w:r w:rsidR="0030406F">
        <w:t xml:space="preserve"> these are saved into </w:t>
      </w:r>
      <w:proofErr w:type="spellStart"/>
      <w:r w:rsidR="0030406F" w:rsidRPr="000342FD">
        <w:rPr>
          <w:rFonts w:ascii="Consolas" w:hAnsi="Consolas"/>
          <w:sz w:val="22"/>
          <w:szCs w:val="22"/>
        </w:rPr>
        <w:t>AppData</w:t>
      </w:r>
      <w:proofErr w:type="spellEnd"/>
      <w:r w:rsidR="0030406F" w:rsidRPr="000342FD">
        <w:rPr>
          <w:rFonts w:ascii="Consolas" w:hAnsi="Consolas"/>
          <w:sz w:val="22"/>
          <w:szCs w:val="22"/>
        </w:rPr>
        <w:t>\</w:t>
      </w:r>
      <w:proofErr w:type="spellStart"/>
      <w:r w:rsidR="0030406F" w:rsidRPr="000342FD">
        <w:rPr>
          <w:rFonts w:ascii="Consolas" w:hAnsi="Consolas"/>
          <w:sz w:val="22"/>
          <w:szCs w:val="22"/>
        </w:rPr>
        <w:t>LocalLow</w:t>
      </w:r>
      <w:proofErr w:type="spellEnd"/>
      <w:r w:rsidR="0030406F" w:rsidRPr="000342FD">
        <w:rPr>
          <w:rFonts w:ascii="Consolas" w:hAnsi="Consolas"/>
          <w:sz w:val="22"/>
          <w:szCs w:val="22"/>
        </w:rPr>
        <w:t>\</w:t>
      </w:r>
      <w:r w:rsidR="000342FD">
        <w:rPr>
          <w:rFonts w:ascii="Consolas" w:hAnsi="Consolas"/>
          <w:sz w:val="22"/>
          <w:szCs w:val="22"/>
        </w:rPr>
        <w:t>&lt;CompanyName&gt;</w:t>
      </w:r>
      <w:r w:rsidR="0030406F" w:rsidRPr="000342FD">
        <w:rPr>
          <w:rFonts w:ascii="Consolas" w:hAnsi="Consolas"/>
          <w:sz w:val="22"/>
          <w:szCs w:val="22"/>
        </w:rPr>
        <w:t>\</w:t>
      </w:r>
      <w:r w:rsidR="000342FD">
        <w:rPr>
          <w:rFonts w:ascii="Consolas" w:hAnsi="Consolas"/>
          <w:sz w:val="22"/>
          <w:szCs w:val="22"/>
        </w:rPr>
        <w:t>&lt;</w:t>
      </w:r>
      <w:proofErr w:type="spellStart"/>
      <w:r w:rsidR="000342FD">
        <w:rPr>
          <w:rFonts w:ascii="Consolas" w:hAnsi="Consolas"/>
          <w:sz w:val="22"/>
          <w:szCs w:val="22"/>
        </w:rPr>
        <w:t>ProjectName</w:t>
      </w:r>
      <w:proofErr w:type="spellEnd"/>
      <w:r w:rsidR="000342FD">
        <w:rPr>
          <w:rFonts w:ascii="Consolas" w:hAnsi="Consolas"/>
          <w:sz w:val="22"/>
          <w:szCs w:val="22"/>
        </w:rPr>
        <w:t xml:space="preserve">&gt;. </w:t>
      </w:r>
      <w:r w:rsidR="000342FD" w:rsidRPr="000342FD">
        <w:t xml:space="preserve">The results are saved into both </w:t>
      </w:r>
      <w:r w:rsidR="000342FD" w:rsidRPr="000342FD">
        <w:rPr>
          <w:rFonts w:ascii="Consolas" w:hAnsi="Consolas"/>
          <w:sz w:val="22"/>
          <w:szCs w:val="22"/>
        </w:rPr>
        <w:t>.xml</w:t>
      </w:r>
      <w:r w:rsidR="005F1ECC">
        <w:rPr>
          <w:rStyle w:val="Lbjegyzet-hivatkozs"/>
          <w:rFonts w:ascii="Consolas" w:hAnsi="Consolas"/>
          <w:sz w:val="22"/>
          <w:szCs w:val="22"/>
        </w:rPr>
        <w:footnoteReference w:id="50"/>
      </w:r>
      <w:r w:rsidR="000342FD" w:rsidRPr="000342FD">
        <w:rPr>
          <w:sz w:val="22"/>
          <w:szCs w:val="22"/>
        </w:rPr>
        <w:t xml:space="preserve"> </w:t>
      </w:r>
      <w:proofErr w:type="gramStart"/>
      <w:r w:rsidR="000342FD" w:rsidRPr="000342FD">
        <w:t xml:space="preserve">and </w:t>
      </w:r>
      <w:r w:rsidR="000342FD" w:rsidRPr="000342FD">
        <w:rPr>
          <w:rFonts w:ascii="Consolas" w:hAnsi="Consolas"/>
          <w:sz w:val="22"/>
          <w:szCs w:val="22"/>
        </w:rPr>
        <w:t>.json</w:t>
      </w:r>
      <w:proofErr w:type="gramEnd"/>
      <w:r w:rsidR="005F1ECC">
        <w:rPr>
          <w:rStyle w:val="Lbjegyzet-hivatkozs"/>
          <w:rFonts w:ascii="Consolas" w:hAnsi="Consolas"/>
          <w:sz w:val="22"/>
          <w:szCs w:val="22"/>
        </w:rPr>
        <w:footnoteReference w:id="51"/>
      </w:r>
      <w:r w:rsidR="006C268C">
        <w:rPr>
          <w:rFonts w:ascii="Consolas" w:hAnsi="Consolas"/>
          <w:sz w:val="22"/>
          <w:szCs w:val="22"/>
        </w:rPr>
        <w:t xml:space="preserve"> </w:t>
      </w:r>
      <w:r w:rsidR="005F1ECC">
        <w:t>which</w:t>
      </w:r>
      <w:r w:rsidR="001C4EAC">
        <w:t xml:space="preserve"> extremely popular in game development</w:t>
      </w:r>
      <w:r w:rsidR="006C268C">
        <w:t>.</w:t>
      </w:r>
    </w:p>
    <w:p w14:paraId="5BAEDF03" w14:textId="1EE54F9A" w:rsidR="002D7984" w:rsidRPr="000342FD" w:rsidRDefault="002D7984" w:rsidP="00F740AA">
      <w:pPr>
        <w:ind w:firstLine="0"/>
      </w:pPr>
      <w:r w:rsidRPr="004B7D84">
        <w:rPr>
          <w:rFonts w:cs="Consolas"/>
          <w:noProof/>
          <w:color w:val="000000"/>
          <w:sz w:val="19"/>
          <w:szCs w:val="19"/>
          <w:lang w:eastAsia="hu-HU"/>
        </w:rPr>
        <mc:AlternateContent>
          <mc:Choice Requires="wps">
            <w:drawing>
              <wp:inline distT="0" distB="0" distL="0" distR="0" wp14:anchorId="5E2B95C5" wp14:editId="2F06F595">
                <wp:extent cx="5387340" cy="1465385"/>
                <wp:effectExtent l="0" t="0" r="22860" b="20955"/>
                <wp:docPr id="2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465385"/>
                        </a:xfrm>
                        <a:prstGeom prst="rect">
                          <a:avLst/>
                        </a:prstGeom>
                        <a:solidFill>
                          <a:srgbClr val="FFFFFF"/>
                        </a:solidFill>
                        <a:ln w="9525">
                          <a:solidFill>
                            <a:srgbClr val="000000"/>
                          </a:solidFill>
                          <a:miter lim="800000"/>
                          <a:headEnd/>
                          <a:tailEnd/>
                        </a:ln>
                      </wps:spPr>
                      <wps:txbx>
                        <w:txbxContent>
                          <w:p w14:paraId="67E5F5E7" w14:textId="77777777" w:rsidR="00B013F4" w:rsidRDefault="00B013F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2E75B6"/>
                                <w:sz w:val="19"/>
                                <w:szCs w:val="19"/>
                                <w:lang w:eastAsia="hu-HU"/>
                              </w:rPr>
                              <w:t>"Hardware"</w:t>
                            </w:r>
                            <w:r>
                              <w:rPr>
                                <w:rFonts w:ascii="Consolas" w:hAnsi="Consolas" w:cs="Consolas"/>
                                <w:color w:val="000000"/>
                                <w:sz w:val="19"/>
                                <w:szCs w:val="19"/>
                                <w:lang w:eastAsia="hu-HU"/>
                              </w:rPr>
                              <w:t>: {</w:t>
                            </w:r>
                          </w:p>
                          <w:p w14:paraId="7C17984C" w14:textId="77777777" w:rsidR="00B013F4" w:rsidRDefault="00B013F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OperatingSystem</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 xml:space="preserve">"Windows </w:t>
                            </w:r>
                            <w:proofErr w:type="gramStart"/>
                            <w:r>
                              <w:rPr>
                                <w:rFonts w:ascii="Consolas" w:hAnsi="Consolas" w:cs="Consolas"/>
                                <w:color w:val="A31515"/>
                                <w:sz w:val="19"/>
                                <w:szCs w:val="19"/>
                                <w:lang w:eastAsia="hu-HU"/>
                              </w:rPr>
                              <w:t>10  (</w:t>
                            </w:r>
                            <w:proofErr w:type="gramEnd"/>
                            <w:r>
                              <w:rPr>
                                <w:rFonts w:ascii="Consolas" w:hAnsi="Consolas" w:cs="Consolas"/>
                                <w:color w:val="A31515"/>
                                <w:sz w:val="19"/>
                                <w:szCs w:val="19"/>
                                <w:lang w:eastAsia="hu-HU"/>
                              </w:rPr>
                              <w:t>10.0.0) 64bit"</w:t>
                            </w:r>
                            <w:r>
                              <w:rPr>
                                <w:rFonts w:ascii="Consolas" w:hAnsi="Consolas" w:cs="Consolas"/>
                                <w:color w:val="000000"/>
                                <w:sz w:val="19"/>
                                <w:szCs w:val="19"/>
                                <w:lang w:eastAsia="hu-HU"/>
                              </w:rPr>
                              <w:t>,</w:t>
                            </w:r>
                          </w:p>
                          <w:p w14:paraId="303AA5B4" w14:textId="77777777" w:rsidR="00B013F4" w:rsidRDefault="00B013F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DeviceModel</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"X470 AORUS GAMING 7 WIFI (Gigabyte Technology Co., Ltd.)"</w:t>
                            </w:r>
                            <w:r>
                              <w:rPr>
                                <w:rFonts w:ascii="Consolas" w:hAnsi="Consolas" w:cs="Consolas"/>
                                <w:color w:val="000000"/>
                                <w:sz w:val="19"/>
                                <w:szCs w:val="19"/>
                                <w:lang w:eastAsia="hu-HU"/>
                              </w:rPr>
                              <w:t>,</w:t>
                            </w:r>
                          </w:p>
                          <w:p w14:paraId="54F3BB3D" w14:textId="77777777" w:rsidR="00B013F4" w:rsidRDefault="00B013F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DeviceName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"DESKTOP-RNN8BGG"</w:t>
                            </w:r>
                            <w:r>
                              <w:rPr>
                                <w:rFonts w:ascii="Consolas" w:hAnsi="Consolas" w:cs="Consolas"/>
                                <w:color w:val="000000"/>
                                <w:sz w:val="19"/>
                                <w:szCs w:val="19"/>
                                <w:lang w:eastAsia="hu-HU"/>
                              </w:rPr>
                              <w:t>,</w:t>
                            </w:r>
                          </w:p>
                          <w:p w14:paraId="2562ECA0" w14:textId="77777777" w:rsidR="00B013F4" w:rsidRDefault="00B013F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ProcessorType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"AMD Ryzen 7 3700X 8-Core Processor "</w:t>
                            </w:r>
                            <w:r>
                              <w:rPr>
                                <w:rFonts w:ascii="Consolas" w:hAnsi="Consolas" w:cs="Consolas"/>
                                <w:color w:val="000000"/>
                                <w:sz w:val="19"/>
                                <w:szCs w:val="19"/>
                                <w:lang w:eastAsia="hu-HU"/>
                              </w:rPr>
                              <w:t>,</w:t>
                            </w:r>
                          </w:p>
                          <w:p w14:paraId="5F1C8B51" w14:textId="77777777" w:rsidR="00B013F4" w:rsidRDefault="00B013F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ProcessorCount</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16,</w:t>
                            </w:r>
                          </w:p>
                          <w:p w14:paraId="6519906B" w14:textId="77777777" w:rsidR="00B013F4" w:rsidRDefault="00B013F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GraphicsDeviceName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"NVIDIA GeForce GTX 760"</w:t>
                            </w:r>
                            <w:r>
                              <w:rPr>
                                <w:rFonts w:ascii="Consolas" w:hAnsi="Consolas" w:cs="Consolas"/>
                                <w:color w:val="000000"/>
                                <w:sz w:val="19"/>
                                <w:szCs w:val="19"/>
                                <w:lang w:eastAsia="hu-HU"/>
                              </w:rPr>
                              <w:t>,</w:t>
                            </w:r>
                          </w:p>
                          <w:p w14:paraId="20C64B97" w14:textId="77777777" w:rsidR="00B013F4" w:rsidRDefault="00B013F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SystemMemorySizeMB</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16329</w:t>
                            </w:r>
                          </w:p>
                          <w:p w14:paraId="1C6FED9C" w14:textId="15FF54FE" w:rsidR="00B013F4" w:rsidRPr="00EB0661" w:rsidRDefault="00B013F4" w:rsidP="002D7984">
                            <w:pPr>
                              <w:pStyle w:val="Kd"/>
                              <w:ind w:left="0"/>
                              <w:rPr>
                                <w:rFonts w:cs="Consolas"/>
                                <w:color w:val="000000"/>
                                <w:szCs w:val="20"/>
                                <w:lang w:eastAsia="hu-HU"/>
                              </w:rPr>
                            </w:pPr>
                            <w:r>
                              <w:rPr>
                                <w:rFonts w:cs="Consolas"/>
                                <w:color w:val="000000"/>
                                <w:sz w:val="19"/>
                                <w:szCs w:val="19"/>
                                <w:lang w:eastAsia="hu-HU"/>
                              </w:rPr>
                              <w:t xml:space="preserve"> }</w:t>
                            </w:r>
                          </w:p>
                        </w:txbxContent>
                      </wps:txbx>
                      <wps:bodyPr rot="0" vert="horz" wrap="square" lIns="91440" tIns="45720" rIns="91440" bIns="45720" anchor="t" anchorCtr="0">
                        <a:noAutofit/>
                      </wps:bodyPr>
                    </wps:wsp>
                  </a:graphicData>
                </a:graphic>
              </wp:inline>
            </w:drawing>
          </mc:Choice>
          <mc:Fallback>
            <w:pict>
              <v:shape w14:anchorId="5E2B95C5" id="_x0000_s1029" type="#_x0000_t202" style="width:424.2pt;height:11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">
                <v:textbox>
                  <w:txbxContent>
                    <w:p w14:paraId="67E5F5E7" w14:textId="77777777" w:rsidR="00B013F4" w:rsidRDefault="00B013F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2E75B6"/>
                          <w:sz w:val="19"/>
                          <w:szCs w:val="19"/>
                          <w:lang w:eastAsia="hu-HU"/>
                        </w:rPr>
                        <w:t>"Hardware"</w:t>
                      </w:r>
                      <w:r>
                        <w:rPr>
                          <w:rFonts w:ascii="Consolas" w:hAnsi="Consolas" w:cs="Consolas"/>
                          <w:color w:val="000000"/>
                          <w:sz w:val="19"/>
                          <w:szCs w:val="19"/>
                          <w:lang w:eastAsia="hu-HU"/>
                        </w:rPr>
                        <w:t>: {</w:t>
                      </w:r>
                    </w:p>
                    <w:p w14:paraId="7C17984C" w14:textId="77777777" w:rsidR="00B013F4" w:rsidRDefault="00B013F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OperatingSystem</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 xml:space="preserve">"Windows </w:t>
                      </w:r>
                      <w:proofErr w:type="gramStart"/>
                      <w:r>
                        <w:rPr>
                          <w:rFonts w:ascii="Consolas" w:hAnsi="Consolas" w:cs="Consolas"/>
                          <w:color w:val="A31515"/>
                          <w:sz w:val="19"/>
                          <w:szCs w:val="19"/>
                          <w:lang w:eastAsia="hu-HU"/>
                        </w:rPr>
                        <w:t>10  (</w:t>
                      </w:r>
                      <w:proofErr w:type="gramEnd"/>
                      <w:r>
                        <w:rPr>
                          <w:rFonts w:ascii="Consolas" w:hAnsi="Consolas" w:cs="Consolas"/>
                          <w:color w:val="A31515"/>
                          <w:sz w:val="19"/>
                          <w:szCs w:val="19"/>
                          <w:lang w:eastAsia="hu-HU"/>
                        </w:rPr>
                        <w:t>10.0.0) 64bit"</w:t>
                      </w:r>
                      <w:r>
                        <w:rPr>
                          <w:rFonts w:ascii="Consolas" w:hAnsi="Consolas" w:cs="Consolas"/>
                          <w:color w:val="000000"/>
                          <w:sz w:val="19"/>
                          <w:szCs w:val="19"/>
                          <w:lang w:eastAsia="hu-HU"/>
                        </w:rPr>
                        <w:t>,</w:t>
                      </w:r>
                    </w:p>
                    <w:p w14:paraId="303AA5B4" w14:textId="77777777" w:rsidR="00B013F4" w:rsidRDefault="00B013F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DeviceModel</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"X470 AORUS GAMING 7 WIFI (Gigabyte Technology Co., Ltd.)"</w:t>
                      </w:r>
                      <w:r>
                        <w:rPr>
                          <w:rFonts w:ascii="Consolas" w:hAnsi="Consolas" w:cs="Consolas"/>
                          <w:color w:val="000000"/>
                          <w:sz w:val="19"/>
                          <w:szCs w:val="19"/>
                          <w:lang w:eastAsia="hu-HU"/>
                        </w:rPr>
                        <w:t>,</w:t>
                      </w:r>
                    </w:p>
                    <w:p w14:paraId="54F3BB3D" w14:textId="77777777" w:rsidR="00B013F4" w:rsidRDefault="00B013F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DeviceName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"DESKTOP-RNN8BGG"</w:t>
                      </w:r>
                      <w:r>
                        <w:rPr>
                          <w:rFonts w:ascii="Consolas" w:hAnsi="Consolas" w:cs="Consolas"/>
                          <w:color w:val="000000"/>
                          <w:sz w:val="19"/>
                          <w:szCs w:val="19"/>
                          <w:lang w:eastAsia="hu-HU"/>
                        </w:rPr>
                        <w:t>,</w:t>
                      </w:r>
                    </w:p>
                    <w:p w14:paraId="2562ECA0" w14:textId="77777777" w:rsidR="00B013F4" w:rsidRDefault="00B013F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ProcessorType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"AMD Ryzen 7 3700X 8-Core Processor "</w:t>
                      </w:r>
                      <w:r>
                        <w:rPr>
                          <w:rFonts w:ascii="Consolas" w:hAnsi="Consolas" w:cs="Consolas"/>
                          <w:color w:val="000000"/>
                          <w:sz w:val="19"/>
                          <w:szCs w:val="19"/>
                          <w:lang w:eastAsia="hu-HU"/>
                        </w:rPr>
                        <w:t>,</w:t>
                      </w:r>
                    </w:p>
                    <w:p w14:paraId="5F1C8B51" w14:textId="77777777" w:rsidR="00B013F4" w:rsidRDefault="00B013F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ProcessorCount</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16,</w:t>
                      </w:r>
                    </w:p>
                    <w:p w14:paraId="6519906B" w14:textId="77777777" w:rsidR="00B013F4" w:rsidRDefault="00B013F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GraphicsDeviceName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"NVIDIA GeForce GTX 760"</w:t>
                      </w:r>
                      <w:r>
                        <w:rPr>
                          <w:rFonts w:ascii="Consolas" w:hAnsi="Consolas" w:cs="Consolas"/>
                          <w:color w:val="000000"/>
                          <w:sz w:val="19"/>
                          <w:szCs w:val="19"/>
                          <w:lang w:eastAsia="hu-HU"/>
                        </w:rPr>
                        <w:t>,</w:t>
                      </w:r>
                    </w:p>
                    <w:p w14:paraId="20C64B97" w14:textId="77777777" w:rsidR="00B013F4" w:rsidRDefault="00B013F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SystemMemorySizeMB</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16329</w:t>
                      </w:r>
                    </w:p>
                    <w:p w14:paraId="1C6FED9C" w14:textId="15FF54FE" w:rsidR="00B013F4" w:rsidRPr="00EB0661" w:rsidRDefault="00B013F4" w:rsidP="002D7984">
                      <w:pPr>
                        <w:pStyle w:val="Kd"/>
                        <w:ind w:left="0"/>
                        <w:rPr>
                          <w:rFonts w:cs="Consolas"/>
                          <w:color w:val="000000"/>
                          <w:szCs w:val="20"/>
                          <w:lang w:eastAsia="hu-HU"/>
                        </w:rPr>
                      </w:pPr>
                      <w:r>
                        <w:rPr>
                          <w:rFonts w:cs="Consolas"/>
                          <w:color w:val="000000"/>
                          <w:sz w:val="19"/>
                          <w:szCs w:val="19"/>
                          <w:lang w:eastAsia="hu-HU"/>
                        </w:rPr>
                        <w:t xml:space="preserve"> }</w:t>
                      </w:r>
                    </w:p>
                  </w:txbxContent>
                </v:textbox>
                <w10:anchorlock/>
              </v:shape>
            </w:pict>
          </mc:Fallback>
        </mc:AlternateContent>
      </w:r>
    </w:p>
    <w:p w14:paraId="099A164C" w14:textId="6BB9D616" w:rsidR="00C01516" w:rsidRPr="00456E9E" w:rsidRDefault="00C01516" w:rsidP="00C01516">
      <w:pPr>
        <w:pStyle w:val="Kpalrs"/>
        <w:rPr>
          <w:b w:val="0"/>
          <w:bCs w:val="0"/>
        </w:rPr>
      </w:pPr>
      <w:r>
        <w:t xml:space="preserve">Figure 16: </w:t>
      </w:r>
      <w:r w:rsidR="00456E9E">
        <w:rPr>
          <w:b w:val="0"/>
          <w:bCs w:val="0"/>
        </w:rPr>
        <w:t>The hardware</w:t>
      </w:r>
      <w:r w:rsidR="0068624D">
        <w:rPr>
          <w:b w:val="0"/>
          <w:bCs w:val="0"/>
        </w:rPr>
        <w:t xml:space="preserve"> info </w:t>
      </w:r>
      <w:r w:rsidR="008136AC">
        <w:rPr>
          <w:b w:val="0"/>
          <w:bCs w:val="0"/>
        </w:rPr>
        <w:t xml:space="preserve">inside the performance test </w:t>
      </w:r>
      <w:proofErr w:type="gramStart"/>
      <w:r w:rsidR="008136AC">
        <w:rPr>
          <w:b w:val="0"/>
          <w:bCs w:val="0"/>
        </w:rPr>
        <w:t xml:space="preserve">results </w:t>
      </w:r>
      <w:r w:rsidR="008136AC" w:rsidRPr="008136AC">
        <w:rPr>
          <w:rFonts w:ascii="Consolas" w:hAnsi="Consolas"/>
          <w:b w:val="0"/>
          <w:bCs w:val="0"/>
          <w:sz w:val="20"/>
          <w:szCs w:val="20"/>
        </w:rPr>
        <w:t>.json</w:t>
      </w:r>
      <w:proofErr w:type="gramEnd"/>
      <w:r w:rsidR="008136AC">
        <w:rPr>
          <w:b w:val="0"/>
          <w:bCs w:val="0"/>
        </w:rPr>
        <w:t>. In this thesis we will use the above config</w:t>
      </w:r>
      <w:r w:rsidR="00242909">
        <w:rPr>
          <w:b w:val="0"/>
          <w:bCs w:val="0"/>
        </w:rPr>
        <w:t>uration</w:t>
      </w:r>
      <w:r w:rsidR="008136AC">
        <w:rPr>
          <w:b w:val="0"/>
          <w:bCs w:val="0"/>
        </w:rPr>
        <w:t xml:space="preserve"> for performance testing.</w:t>
      </w:r>
    </w:p>
    <w:p w14:paraId="11AFE9AB" w14:textId="78A159F6" w:rsidR="00332858" w:rsidRDefault="00614DBF" w:rsidP="00614DBF">
      <w:pPr>
        <w:ind w:firstLine="0"/>
      </w:pPr>
      <w:r>
        <w:t>Although the results are saved into a human-readable file format</w:t>
      </w:r>
      <w:r w:rsidR="00A32136">
        <w:t xml:space="preserve"> our brain can’t really process 10 000+ sampled values by just looking at the them</w:t>
      </w:r>
      <w:r w:rsidR="005D4042">
        <w:t xml:space="preserve"> so an external tool is advised that can visualize the data.</w:t>
      </w:r>
      <w:r w:rsidR="00AC66E5">
        <w:t xml:space="preserve"> </w:t>
      </w:r>
      <w:r w:rsidR="00511408">
        <w:t>Fortunately,</w:t>
      </w:r>
      <w:r w:rsidR="00AC66E5">
        <w:t xml:space="preserve"> there is an external tool called the Unity Performance Benchmark Reporter</w:t>
      </w:r>
      <w:r w:rsidR="00FA5FCC">
        <w:t xml:space="preserve">. The Performance Benchmark Reporter produces a html report based on the </w:t>
      </w:r>
      <w:r w:rsidR="000C10FD">
        <w:t xml:space="preserve">persisted test results which can be opened in a browser for further </w:t>
      </w:r>
      <w:r w:rsidR="000C10FD">
        <w:lastRenderedPageBreak/>
        <w:t>examinations.</w:t>
      </w:r>
      <w:r w:rsidR="005D5CA6">
        <w:t xml:space="preserve"> </w:t>
      </w:r>
      <w:r w:rsidR="009C2C4D">
        <w:t>Moreover, from Unity 2019 there is an editor integrated tool called Performance Test Report</w:t>
      </w:r>
      <w:r w:rsidR="002361E6">
        <w:t>er</w:t>
      </w:r>
      <w:r w:rsidR="009C2C4D">
        <w:t xml:space="preserve">. This can also </w:t>
      </w:r>
      <w:r w:rsidR="008246FB">
        <w:t>visualize the</w:t>
      </w:r>
      <w:r w:rsidR="00D80463">
        <w:t xml:space="preserve"> result</w:t>
      </w:r>
      <w:r w:rsidR="00566CC4">
        <w:t>s</w:t>
      </w:r>
      <w:r w:rsidR="00D80463">
        <w:t xml:space="preserve"> of the executed performance test</w:t>
      </w:r>
      <w:r w:rsidR="00566CC4">
        <w:t>s</w:t>
      </w:r>
      <w:r w:rsidR="00A03793">
        <w:t xml:space="preserve"> allowing more faster iterations since no external tool is required. The Performance Test Report tool can also export the data into the popular </w:t>
      </w:r>
      <w:r w:rsidR="00A03793" w:rsidRPr="00C37246">
        <w:rPr>
          <w:rFonts w:ascii="Consolas" w:hAnsi="Consolas"/>
          <w:sz w:val="22"/>
          <w:szCs w:val="22"/>
        </w:rPr>
        <w:t>.csv</w:t>
      </w:r>
      <w:r w:rsidR="008C64CE">
        <w:rPr>
          <w:rStyle w:val="Lbjegyzet-hivatkozs"/>
          <w:rFonts w:ascii="Consolas" w:hAnsi="Consolas"/>
          <w:sz w:val="22"/>
          <w:szCs w:val="22"/>
        </w:rPr>
        <w:footnoteReference w:id="52"/>
      </w:r>
      <w:r w:rsidR="00A03793" w:rsidRPr="00C37246">
        <w:rPr>
          <w:sz w:val="22"/>
          <w:szCs w:val="22"/>
        </w:rPr>
        <w:t xml:space="preserve"> </w:t>
      </w:r>
      <w:r w:rsidR="00A03793">
        <w:t>file format,</w:t>
      </w:r>
      <w:r w:rsidR="00C37246">
        <w:t xml:space="preserve"> allowing developers to easily import their results into tools like</w:t>
      </w:r>
      <w:r w:rsidR="008F31FA">
        <w:t xml:space="preserve"> Microsoft</w:t>
      </w:r>
      <w:r w:rsidR="00C37246">
        <w:t xml:space="preserve"> Excel and Power BI</w:t>
      </w:r>
      <w:r w:rsidR="007C4B41">
        <w:rPr>
          <w:rStyle w:val="Lbjegyzet-hivatkozs"/>
        </w:rPr>
        <w:footnoteReference w:id="53"/>
      </w:r>
      <w:r w:rsidR="00C37246">
        <w:t>.</w:t>
      </w:r>
      <w:r w:rsidR="000F0B74">
        <w:t xml:space="preserve"> In this thesis we will use the Performance Test Report tool for faster iterations.</w:t>
      </w:r>
    </w:p>
    <w:p w14:paraId="35D9B56C" w14:textId="77777777" w:rsidR="009049A9" w:rsidRDefault="009049A9" w:rsidP="00B526F1">
      <w:pPr>
        <w:pStyle w:val="Kp"/>
        <w:spacing w:before="120"/>
      </w:pPr>
      <w:r>
        <w:rPr>
          <w:noProof/>
        </w:rPr>
        <w:drawing>
          <wp:inline distT="0" distB="0" distL="0" distR="0" wp14:anchorId="61DE4F24" wp14:editId="54B6FB19">
            <wp:extent cx="5260731" cy="1525905"/>
            <wp:effectExtent l="114300" t="95250" r="111760" b="9334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64988" cy="1527140"/>
                    </a:xfrm>
                    <a:prstGeom prst="rect">
                      <a:avLst/>
                    </a:prstGeom>
                    <a:effectLst>
                      <a:outerShdw blurRad="63500" sx="102000" sy="102000" algn="ctr" rotWithShape="0">
                        <a:prstClr val="black">
                          <a:alpha val="40000"/>
                        </a:prstClr>
                      </a:outerShdw>
                    </a:effectLst>
                  </pic:spPr>
                </pic:pic>
              </a:graphicData>
            </a:graphic>
          </wp:inline>
        </w:drawing>
      </w:r>
    </w:p>
    <w:p w14:paraId="6E4258EC" w14:textId="48EFC32F" w:rsidR="0071507C" w:rsidRDefault="009049A9" w:rsidP="00FF24C7">
      <w:pPr>
        <w:pStyle w:val="Kpalrs"/>
        <w:rPr>
          <w:b w:val="0"/>
          <w:bCs w:val="0"/>
        </w:rPr>
      </w:pPr>
      <w:r>
        <w:t xml:space="preserve">Figure </w:t>
      </w:r>
      <w:r w:rsidR="00854160">
        <w:t xml:space="preserve">17: </w:t>
      </w:r>
      <w:r w:rsidR="00854160">
        <w:rPr>
          <w:b w:val="0"/>
          <w:bCs w:val="0"/>
        </w:rPr>
        <w:t xml:space="preserve">The </w:t>
      </w:r>
      <w:r w:rsidR="00465341">
        <w:rPr>
          <w:b w:val="0"/>
          <w:bCs w:val="0"/>
        </w:rPr>
        <w:t xml:space="preserve">Performance Test Report </w:t>
      </w:r>
      <w:r w:rsidR="00047FC8">
        <w:rPr>
          <w:b w:val="0"/>
          <w:bCs w:val="0"/>
        </w:rPr>
        <w:t>t</w:t>
      </w:r>
      <w:r w:rsidR="00465341">
        <w:rPr>
          <w:b w:val="0"/>
          <w:bCs w:val="0"/>
        </w:rPr>
        <w:t>ool</w:t>
      </w:r>
      <w:r w:rsidR="00047FC8">
        <w:rPr>
          <w:b w:val="0"/>
          <w:bCs w:val="0"/>
        </w:rPr>
        <w:t xml:space="preserve"> showing the visualized frame times.</w:t>
      </w:r>
    </w:p>
    <w:p w14:paraId="1B6B8AFF" w14:textId="6CD44F42" w:rsidR="00D450BB" w:rsidRDefault="00AB179B" w:rsidP="00D450BB">
      <w:pPr>
        <w:spacing w:after="0"/>
        <w:ind w:firstLine="425"/>
      </w:pPr>
      <w:r>
        <w:t>One of the biggest advantage of this integrated performance tool family is that we can natively run these tests on the target platforms.</w:t>
      </w:r>
      <w:r w:rsidR="00084EF6">
        <w:t xml:space="preserve"> Via </w:t>
      </w:r>
      <w:r w:rsidR="00084EF6" w:rsidRPr="00084EF6">
        <w:rPr>
          <w:rFonts w:ascii="Consolas" w:hAnsi="Consolas"/>
          <w:sz w:val="22"/>
          <w:szCs w:val="22"/>
        </w:rPr>
        <w:t>IPrebuildSetup</w:t>
      </w:r>
      <w:r w:rsidR="00084EF6">
        <w:t xml:space="preserve"> interface we can implement a setup method that is automatically called before the performance test is executed by the Unity Test Runner.</w:t>
      </w:r>
      <w:r w:rsidR="00CF2C14">
        <w:t xml:space="preserve"> </w:t>
      </w:r>
      <w:r w:rsidR="00CF2C14" w:rsidRPr="00CF2C14">
        <w:t xml:space="preserve">This allows </w:t>
      </w:r>
      <w:r w:rsidR="00CF2C14">
        <w:t>the developers</w:t>
      </w:r>
      <w:r w:rsidR="00CF2C14" w:rsidRPr="00CF2C14">
        <w:t xml:space="preserve"> to flexibly build the player for performance tests using the same Unity project against different platforms, render threading modes, player graphics APIs, scripting implementations, and XR-enabled settings such as stereo rendering path and VR SDKs.</w:t>
      </w:r>
      <w:r w:rsidR="00CF2C14">
        <w:t xml:space="preserve"> </w:t>
      </w:r>
      <w:r w:rsidR="00453B1E">
        <w:t xml:space="preserve">Since this allows a common project for all target platforms a convenient way to run these tests is to use a command line. Using a command line allows the developers to pass arguments to the aforementioned setup method where these arguments can be parsed and a </w:t>
      </w:r>
      <w:r w:rsidR="00207E78">
        <w:t>desired and</w:t>
      </w:r>
      <w:r w:rsidR="0072401F">
        <w:t xml:space="preserve"> </w:t>
      </w:r>
      <w:r w:rsidR="004D6B1B">
        <w:t xml:space="preserve">customized </w:t>
      </w:r>
      <w:r w:rsidR="00453B1E">
        <w:t>player can be built</w:t>
      </w:r>
      <w:r w:rsidR="00A576C8">
        <w:t xml:space="preserve"> for running the performance tests</w:t>
      </w:r>
      <w:r w:rsidR="00453B1E">
        <w:t>.</w:t>
      </w:r>
    </w:p>
    <w:p w14:paraId="3325D96A" w14:textId="4E129671" w:rsidR="00D450BB" w:rsidRDefault="00D450BB" w:rsidP="00D450BB">
      <w:pPr>
        <w:spacing w:after="0" w:line="240" w:lineRule="auto"/>
        <w:ind w:firstLine="0"/>
        <w:jc w:val="left"/>
      </w:pPr>
      <w:r>
        <w:br w:type="page"/>
      </w:r>
    </w:p>
    <w:p w14:paraId="4924A36B" w14:textId="4D016AF6" w:rsidR="00827107" w:rsidRPr="00827107" w:rsidRDefault="00AA1611" w:rsidP="00827107">
      <w:pPr>
        <w:pStyle w:val="Cmsor3"/>
      </w:pPr>
      <w:r>
        <w:lastRenderedPageBreak/>
        <w:t>Performance test examples</w:t>
      </w:r>
    </w:p>
    <w:p w14:paraId="7C0922C5" w14:textId="6055F985" w:rsidR="00E575D7" w:rsidRDefault="00205C6C" w:rsidP="00E575D7">
      <w:pPr>
        <w:ind w:firstLine="425"/>
      </w:pPr>
      <w:r>
        <w:t xml:space="preserve">One of the easiest </w:t>
      </w:r>
      <w:proofErr w:type="gramStart"/>
      <w:r>
        <w:t>way</w:t>
      </w:r>
      <w:proofErr w:type="gramEnd"/>
      <w:r>
        <w:t xml:space="preserve"> to illustrate how useful performance testing can be </w:t>
      </w:r>
      <w:r w:rsidR="00B013F4">
        <w:t>and how powerful the PTE API is</w:t>
      </w:r>
      <w:r w:rsidR="00416C2A">
        <w:t>, is</w:t>
      </w:r>
      <w:r w:rsidR="00B013F4">
        <w:t xml:space="preserve"> to use illustrate it with examples.</w:t>
      </w:r>
      <w:r w:rsidR="00A95FCD">
        <w:t xml:space="preserve"> </w:t>
      </w:r>
      <w:r w:rsidR="008C369A">
        <w:t xml:space="preserve">The code and the project we use in this sub-section can be found on </w:t>
      </w:r>
      <w:r w:rsidR="00416C2A">
        <w:t>the thesis’ GitHub repository</w:t>
      </w:r>
      <w:r w:rsidR="00AD0FB0">
        <w:rPr>
          <w:rStyle w:val="Lbjegyzet-hivatkozs"/>
        </w:rPr>
        <w:footnoteReference w:id="54"/>
      </w:r>
      <w:r w:rsidR="00416C2A">
        <w:t>.</w:t>
      </w:r>
    </w:p>
    <w:p w14:paraId="5D524938" w14:textId="322DD8A6" w:rsidR="00AD0FB0" w:rsidRDefault="00AD0FB0" w:rsidP="00AD0FB0">
      <w:pPr>
        <w:pStyle w:val="Cmsor4"/>
      </w:pPr>
      <w:r>
        <w:t>Enforcing loading times example</w:t>
      </w:r>
    </w:p>
    <w:p w14:paraId="02E79638" w14:textId="2F443198" w:rsidR="002166BA" w:rsidRDefault="00AD0FB0" w:rsidP="002166BA">
      <w:pPr>
        <w:ind w:firstLine="425"/>
      </w:pPr>
      <w:r>
        <w:t xml:space="preserve">It is a common </w:t>
      </w:r>
      <w:r w:rsidR="00442AD0">
        <w:t>performance and optimization goal that the game should load fast. This can be crucial in both AAA titles and in simple mobile games.</w:t>
      </w:r>
      <w:r w:rsidR="00C3341F">
        <w:t xml:space="preserve"> </w:t>
      </w:r>
      <w:r w:rsidR="00322FAB">
        <w:t xml:space="preserve">E.g. with long loading times we can easily break the illusion of </w:t>
      </w:r>
      <w:proofErr w:type="gramStart"/>
      <w:r w:rsidR="00322FAB">
        <w:t>a</w:t>
      </w:r>
      <w:proofErr w:type="gramEnd"/>
      <w:r w:rsidR="00322FAB">
        <w:t xml:space="preserve"> RPG</w:t>
      </w:r>
      <w:r w:rsidR="00F93DFD">
        <w:t xml:space="preserve"> thus the joy of the player</w:t>
      </w:r>
      <w:r w:rsidR="001C17EA">
        <w:t>.</w:t>
      </w:r>
      <w:r w:rsidR="0051039C">
        <w:t xml:space="preserve"> </w:t>
      </w:r>
      <w:r w:rsidR="001C17EA">
        <w:t xml:space="preserve">The same applies to </w:t>
      </w:r>
      <w:r w:rsidR="00866B22">
        <w:t>a simple casual mobile game. If the user ha</w:t>
      </w:r>
      <w:r w:rsidR="00FF0397">
        <w:t>s</w:t>
      </w:r>
      <w:r w:rsidR="00866B22">
        <w:t xml:space="preserve"> to wait 5-10 seconds for a new level to load where levels are changed frequently</w:t>
      </w:r>
      <w:r w:rsidR="00FF0397">
        <w:t xml:space="preserve"> and we even put adds after each level</w:t>
      </w:r>
      <w:r w:rsidR="00FE708B">
        <w:t xml:space="preserve"> </w:t>
      </w:r>
      <w:r w:rsidR="00FF0397">
        <w:t xml:space="preserve">(which we should absolutely not) </w:t>
      </w:r>
      <w:r w:rsidR="00FE708B">
        <w:t>then our user will be dissatisfied quite fast and our game will belong to the group of “installed for 10 minutes” category.</w:t>
      </w:r>
      <w:r w:rsidR="005478F3">
        <w:t xml:space="preserve"> While reducing the adds is a marketing strategy optimizing the loading times </w:t>
      </w:r>
      <w:r w:rsidR="006C3205">
        <w:t xml:space="preserve">usually </w:t>
      </w:r>
      <w:r w:rsidR="005478F3">
        <w:t>requires an engineer.</w:t>
      </w:r>
      <w:r w:rsidR="00A5131E">
        <w:t xml:space="preserve"> In </w:t>
      </w:r>
      <w:r w:rsidR="002166BA">
        <w:t xml:space="preserve">this example we will analyze the performance test written for enforcing a previously set optimization goal for loading times. The example is located </w:t>
      </w:r>
      <w:r w:rsidR="001127F9">
        <w:t xml:space="preserve">on the GitHub repository under, </w:t>
      </w:r>
      <w:r w:rsidR="001127F9" w:rsidRPr="00E03256">
        <w:rPr>
          <w:rFonts w:ascii="Consolas" w:hAnsi="Consolas"/>
          <w:sz w:val="22"/>
          <w:szCs w:val="22"/>
        </w:rPr>
        <w:t>Optimization Examples\Assets\Scenes\Performance Test Examples</w:t>
      </w:r>
      <w:r w:rsidR="001127F9">
        <w:t>.</w:t>
      </w:r>
    </w:p>
    <w:p w14:paraId="33EFAD09" w14:textId="749A9BC2" w:rsidR="00E03256" w:rsidRDefault="00BF0A09" w:rsidP="009119A3">
      <w:pPr>
        <w:spacing w:after="0"/>
        <w:ind w:firstLine="425"/>
      </w:pPr>
      <w:r>
        <w:t xml:space="preserve">The game consists of three extremely simple </w:t>
      </w:r>
      <w:r w:rsidR="009119A3">
        <w:t xml:space="preserve">scenes. </w:t>
      </w:r>
    </w:p>
    <w:p w14:paraId="6A566785" w14:textId="4E44CA93" w:rsidR="009119A3" w:rsidRDefault="009119A3" w:rsidP="009119A3">
      <w:pPr>
        <w:pStyle w:val="Listaszerbekezds"/>
        <w:numPr>
          <w:ilvl w:val="0"/>
          <w:numId w:val="38"/>
        </w:numPr>
        <w:spacing w:after="0"/>
        <w:ind w:left="1139" w:hanging="357"/>
      </w:pPr>
      <w:r w:rsidRPr="009119A3">
        <w:t>Main Menu</w:t>
      </w:r>
      <w:r>
        <w:t xml:space="preserve"> – a simple menu</w:t>
      </w:r>
      <w:r w:rsidR="0087428A">
        <w:t xml:space="preserve"> scene</w:t>
      </w:r>
      <w:r>
        <w:t xml:space="preserve"> with two </w:t>
      </w:r>
      <w:r w:rsidR="0087428A">
        <w:t>level selection button</w:t>
      </w:r>
      <w:r w:rsidR="00610AF0">
        <w:t>s</w:t>
      </w:r>
    </w:p>
    <w:p w14:paraId="05889DA0" w14:textId="2EF0A14E" w:rsidR="009119A3" w:rsidRDefault="009119A3" w:rsidP="009119A3">
      <w:pPr>
        <w:pStyle w:val="Listaszerbekezds"/>
        <w:numPr>
          <w:ilvl w:val="0"/>
          <w:numId w:val="38"/>
        </w:numPr>
        <w:spacing w:after="0"/>
        <w:ind w:left="1139" w:hanging="357"/>
      </w:pPr>
      <w:r w:rsidRPr="009119A3">
        <w:t>Dragon Level</w:t>
      </w:r>
      <w:r w:rsidR="001B1DC2">
        <w:t xml:space="preserve"> </w:t>
      </w:r>
      <w:r w:rsidR="00643EF5">
        <w:t>–</w:t>
      </w:r>
      <w:r w:rsidR="001B1DC2">
        <w:t xml:space="preserve"> </w:t>
      </w:r>
      <w:r w:rsidR="00643EF5">
        <w:t>a level where you can shoot fireballs on a dragon</w:t>
      </w:r>
    </w:p>
    <w:p w14:paraId="50C70E66" w14:textId="755CD7FF" w:rsidR="009119A3" w:rsidRDefault="009119A3" w:rsidP="009119A3">
      <w:pPr>
        <w:pStyle w:val="Listaszerbekezds"/>
        <w:numPr>
          <w:ilvl w:val="0"/>
          <w:numId w:val="38"/>
        </w:numPr>
        <w:spacing w:after="0"/>
        <w:ind w:left="1139" w:hanging="357"/>
      </w:pPr>
      <w:r w:rsidRPr="009119A3">
        <w:t>Empty Level</w:t>
      </w:r>
      <w:r w:rsidR="00643EF5">
        <w:t xml:space="preserve"> – an empty level that can be loaded rapidly</w:t>
      </w:r>
      <w:r>
        <w:t>.</w:t>
      </w:r>
    </w:p>
    <w:p w14:paraId="0DC993AA" w14:textId="77777777" w:rsidR="009610FA" w:rsidRDefault="00816F4E" w:rsidP="009610FA">
      <w:pPr>
        <w:ind w:firstLine="0"/>
      </w:pPr>
      <w:r>
        <w:t xml:space="preserve">All the relevant scripts are located under the </w:t>
      </w:r>
      <w:r w:rsidRPr="00816F4E">
        <w:t xml:space="preserve">Performance Test </w:t>
      </w:r>
      <w:r w:rsidR="00D14C19" w:rsidRPr="00816F4E">
        <w:t>Examples</w:t>
      </w:r>
      <w:r w:rsidR="00D14C19">
        <w:t>’</w:t>
      </w:r>
      <w:r w:rsidR="00357625">
        <w:t xml:space="preserve"> Script</w:t>
      </w:r>
      <w:r w:rsidRPr="00816F4E">
        <w:t xml:space="preserve"> </w:t>
      </w:r>
      <w:r w:rsidR="00E54DD2">
        <w:t>folder.</w:t>
      </w:r>
      <w:r>
        <w:t xml:space="preserve"> </w:t>
      </w:r>
      <w:r w:rsidR="00656E14">
        <w:t xml:space="preserve">The </w:t>
      </w:r>
      <w:proofErr w:type="spellStart"/>
      <w:r w:rsidR="00656E14" w:rsidRPr="00A856CC">
        <w:rPr>
          <w:rFonts w:ascii="Consolas" w:hAnsi="Consolas"/>
          <w:sz w:val="22"/>
          <w:szCs w:val="22"/>
        </w:rPr>
        <w:t>DragonMover.cs</w:t>
      </w:r>
      <w:proofErr w:type="spellEnd"/>
      <w:r w:rsidR="00656E14" w:rsidRPr="00A856CC">
        <w:rPr>
          <w:sz w:val="22"/>
          <w:szCs w:val="22"/>
        </w:rPr>
        <w:t xml:space="preserve"> </w:t>
      </w:r>
      <w:r w:rsidR="00656E14">
        <w:t xml:space="preserve">script moves the dragon automatically </w:t>
      </w:r>
      <w:r w:rsidR="00A856CC">
        <w:t xml:space="preserve">on the terrain while the </w:t>
      </w:r>
      <w:proofErr w:type="spellStart"/>
      <w:r w:rsidR="00A856CC" w:rsidRPr="00A856CC">
        <w:rPr>
          <w:rFonts w:ascii="Consolas" w:hAnsi="Consolas"/>
          <w:sz w:val="22"/>
          <w:szCs w:val="22"/>
        </w:rPr>
        <w:t>FireBallSpawner.cs</w:t>
      </w:r>
      <w:proofErr w:type="spellEnd"/>
      <w:r w:rsidR="00A856CC" w:rsidRPr="00A856CC">
        <w:rPr>
          <w:sz w:val="22"/>
          <w:szCs w:val="22"/>
        </w:rPr>
        <w:t xml:space="preserve"> </w:t>
      </w:r>
      <w:r w:rsidR="00A856CC">
        <w:t xml:space="preserve">script shoots fire balls towards the dragon from the sky. </w:t>
      </w:r>
      <w:r w:rsidR="00DA046D">
        <w:t xml:space="preserve">The </w:t>
      </w:r>
      <w:proofErr w:type="spellStart"/>
      <w:r w:rsidR="00DA046D" w:rsidRPr="00DA046D">
        <w:rPr>
          <w:rFonts w:ascii="Consolas" w:hAnsi="Consolas"/>
          <w:sz w:val="22"/>
          <w:szCs w:val="22"/>
        </w:rPr>
        <w:t>MainMenuController.cs</w:t>
      </w:r>
      <w:proofErr w:type="spellEnd"/>
      <w:r w:rsidR="00DA046D" w:rsidRPr="00DA046D">
        <w:rPr>
          <w:sz w:val="22"/>
          <w:szCs w:val="22"/>
        </w:rPr>
        <w:t xml:space="preserve"> </w:t>
      </w:r>
      <w:r w:rsidR="00DA046D">
        <w:t>handles the UI actions in the Main Menu scene.</w:t>
      </w:r>
      <w:r w:rsidR="002F3E59">
        <w:t xml:space="preserve"> </w:t>
      </w:r>
    </w:p>
    <w:p w14:paraId="1615F7CC" w14:textId="45B51216" w:rsidR="001D0F13" w:rsidRDefault="005820A6" w:rsidP="009610FA">
      <w:pPr>
        <w:spacing w:after="0"/>
        <w:ind w:firstLine="425"/>
      </w:pPr>
      <w:r>
        <w:t xml:space="preserve">At the beginning of the development there </w:t>
      </w:r>
      <w:r w:rsidR="00913CF3">
        <w:t>was</w:t>
      </w:r>
      <w:r>
        <w:t xml:space="preserve"> a problem about loading the dragon scene. There were so many initialization </w:t>
      </w:r>
      <w:proofErr w:type="gramStart"/>
      <w:r>
        <w:t>logic</w:t>
      </w:r>
      <w:proofErr w:type="gramEnd"/>
      <w:r>
        <w:t xml:space="preserve"> in Awake and Start messages that loading the scene took several seconds. Because of this an optimization goal was</w:t>
      </w:r>
      <w:r w:rsidR="00515087">
        <w:t xml:space="preserve"> defined for </w:t>
      </w:r>
      <w:r w:rsidR="00580192">
        <w:t xml:space="preserve">level </w:t>
      </w:r>
      <w:r w:rsidR="00515087">
        <w:t>loading times</w:t>
      </w:r>
      <w:r w:rsidR="00580192">
        <w:t xml:space="preserve"> stating that “</w:t>
      </w:r>
      <w:r w:rsidR="00580192" w:rsidRPr="00580192">
        <w:t xml:space="preserve">Levels should load under 2 seconds on the </w:t>
      </w:r>
      <w:r w:rsidR="00580192" w:rsidRPr="00580192">
        <w:t>recommended</w:t>
      </w:r>
      <w:r w:rsidR="00580192" w:rsidRPr="00580192">
        <w:t xml:space="preserve"> configuration</w:t>
      </w:r>
      <w:r w:rsidR="00580192">
        <w:t>”</w:t>
      </w:r>
      <w:r w:rsidR="00515087">
        <w:t>.</w:t>
      </w:r>
      <w:r w:rsidR="00AA114D">
        <w:t xml:space="preserve"> </w:t>
      </w:r>
      <w:r w:rsidR="00E36728">
        <w:t xml:space="preserve">Luckily </w:t>
      </w:r>
      <w:r w:rsidR="00482989">
        <w:t xml:space="preserve">the acceptance criteria (the team follows an agile development process) required </w:t>
      </w:r>
      <w:r w:rsidR="00E36728">
        <w:t>performance tests</w:t>
      </w:r>
      <w:r w:rsidR="001E6763">
        <w:t>, so a</w:t>
      </w:r>
      <w:r w:rsidR="009610FA">
        <w:t>n asserted</w:t>
      </w:r>
      <w:r w:rsidR="001E6763">
        <w:t xml:space="preserve"> </w:t>
      </w:r>
      <w:r w:rsidR="009610FA">
        <w:t xml:space="preserve">performance </w:t>
      </w:r>
      <w:r w:rsidR="001E6763">
        <w:t>test</w:t>
      </w:r>
      <w:r w:rsidR="00E36728">
        <w:t xml:space="preserve"> w</w:t>
      </w:r>
      <w:r w:rsidR="001E6763">
        <w:t>as</w:t>
      </w:r>
      <w:r w:rsidR="00E36728">
        <w:t xml:space="preserve"> written </w:t>
      </w:r>
      <w:r w:rsidR="001E6763">
        <w:t xml:space="preserve">in order </w:t>
      </w:r>
      <w:r w:rsidR="001E6763">
        <w:lastRenderedPageBreak/>
        <w:t>to</w:t>
      </w:r>
      <w:r w:rsidR="00E36728">
        <w:t xml:space="preserve"> enforc</w:t>
      </w:r>
      <w:r w:rsidR="001E6763">
        <w:t>e the optimization goal</w:t>
      </w:r>
      <w:r w:rsidR="00E36728">
        <w:t xml:space="preserve"> through the development process</w:t>
      </w:r>
      <w:r w:rsidR="00482989">
        <w:t>.</w:t>
      </w:r>
      <w:r w:rsidR="00974B24">
        <w:t xml:space="preserve"> It is important to structure our code logically but since level loading </w:t>
      </w:r>
      <w:r w:rsidR="004C42B9">
        <w:t xml:space="preserve">is not just a simple method but a complex process it can not be </w:t>
      </w:r>
      <w:r w:rsidR="004C259F">
        <w:t xml:space="preserve">placed under Main Menu Controller’s performance tests in spite of the fact that level loading is exclusively handled by this script. </w:t>
      </w:r>
      <w:r w:rsidR="001806EC">
        <w:t xml:space="preserve">Moreover, performance tests should be as close as possible to the </w:t>
      </w:r>
      <w:r w:rsidR="00964AC9">
        <w:t>real-world</w:t>
      </w:r>
      <w:r w:rsidR="001806EC">
        <w:t xml:space="preserve"> use-case</w:t>
      </w:r>
      <w:r w:rsidR="00964AC9">
        <w:t>s (with some exceptions e.g. breakpoint test)</w:t>
      </w:r>
      <w:r w:rsidR="001806EC">
        <w:t xml:space="preserve"> thus </w:t>
      </w:r>
      <w:r w:rsidR="00964AC9">
        <w:t xml:space="preserve">it is advised to execute them as a user would execute the specific scenario. </w:t>
      </w:r>
      <w:r w:rsidR="00CB10A9">
        <w:t xml:space="preserve">Loading time performance </w:t>
      </w:r>
      <w:r w:rsidR="00F700A8">
        <w:t xml:space="preserve">tests are located under </w:t>
      </w:r>
      <w:r w:rsidR="009610FA">
        <w:t xml:space="preserve">the folder structure </w:t>
      </w:r>
      <w:r w:rsidR="00F700A8" w:rsidRPr="00F700A8">
        <w:rPr>
          <w:rFonts w:ascii="Consolas" w:hAnsi="Consolas"/>
          <w:sz w:val="22"/>
          <w:szCs w:val="22"/>
        </w:rPr>
        <w:t>Assets\</w:t>
      </w:r>
      <w:r w:rsidR="003B2844" w:rsidRPr="00F700A8">
        <w:rPr>
          <w:rFonts w:ascii="Consolas" w:hAnsi="Consolas"/>
          <w:sz w:val="22"/>
          <w:szCs w:val="22"/>
        </w:rPr>
        <w:t>Tests\Performance\</w:t>
      </w:r>
      <w:r w:rsidR="003B2844" w:rsidRPr="00F700A8">
        <w:rPr>
          <w:rFonts w:ascii="Consolas" w:hAnsi="Consolas"/>
          <w:sz w:val="22"/>
          <w:szCs w:val="22"/>
        </w:rPr>
        <w:t>Performance</w:t>
      </w:r>
      <w:r w:rsidR="003B2844" w:rsidRPr="00F700A8">
        <w:rPr>
          <w:rFonts w:ascii="Consolas" w:hAnsi="Consolas"/>
          <w:sz w:val="22"/>
          <w:szCs w:val="22"/>
        </w:rPr>
        <w:t xml:space="preserve"> </w:t>
      </w:r>
      <w:r w:rsidR="003B2844" w:rsidRPr="00F700A8">
        <w:rPr>
          <w:rFonts w:ascii="Consolas" w:hAnsi="Consolas"/>
          <w:sz w:val="22"/>
          <w:szCs w:val="22"/>
        </w:rPr>
        <w:t>Test</w:t>
      </w:r>
      <w:r w:rsidR="003B2844" w:rsidRPr="00F700A8">
        <w:rPr>
          <w:rFonts w:ascii="Consolas" w:hAnsi="Consolas"/>
          <w:sz w:val="22"/>
          <w:szCs w:val="22"/>
        </w:rPr>
        <w:t xml:space="preserve"> </w:t>
      </w:r>
      <w:r w:rsidR="003B2844" w:rsidRPr="00F700A8">
        <w:rPr>
          <w:rFonts w:ascii="Consolas" w:hAnsi="Consolas"/>
          <w:sz w:val="22"/>
          <w:szCs w:val="22"/>
        </w:rPr>
        <w:t>Examples</w:t>
      </w:r>
      <w:r w:rsidR="00F700A8">
        <w:rPr>
          <w:rFonts w:ascii="Consolas" w:hAnsi="Consolas"/>
          <w:sz w:val="22"/>
          <w:szCs w:val="22"/>
        </w:rPr>
        <w:t xml:space="preserve"> </w:t>
      </w:r>
      <w:r w:rsidR="00F700A8">
        <w:t xml:space="preserve">inside the </w:t>
      </w:r>
      <w:proofErr w:type="spellStart"/>
      <w:r w:rsidR="00F700A8" w:rsidRPr="00F700A8">
        <w:rPr>
          <w:rFonts w:ascii="Consolas" w:hAnsi="Consolas"/>
          <w:sz w:val="22"/>
          <w:szCs w:val="22"/>
        </w:rPr>
        <w:t>LevelLoadingPerformanceTests</w:t>
      </w:r>
      <w:r w:rsidR="00F700A8" w:rsidRPr="00F700A8">
        <w:rPr>
          <w:rFonts w:ascii="Consolas" w:hAnsi="Consolas"/>
          <w:sz w:val="22"/>
          <w:szCs w:val="22"/>
        </w:rPr>
        <w:t>.cs</w:t>
      </w:r>
      <w:proofErr w:type="spellEnd"/>
      <w:r w:rsidR="00F700A8" w:rsidRPr="00F700A8">
        <w:rPr>
          <w:sz w:val="22"/>
          <w:szCs w:val="22"/>
        </w:rPr>
        <w:t xml:space="preserve"> </w:t>
      </w:r>
      <w:r w:rsidR="00F700A8">
        <w:t>script.</w:t>
      </w:r>
    </w:p>
    <w:p w14:paraId="4E839EBF" w14:textId="77777777" w:rsidR="00040F6C" w:rsidRPr="00F700A8" w:rsidRDefault="00040F6C" w:rsidP="009610FA">
      <w:pPr>
        <w:spacing w:after="0"/>
        <w:ind w:firstLine="425"/>
      </w:pPr>
    </w:p>
    <w:p w14:paraId="75337EE5" w14:textId="77777777" w:rsidR="00482989" w:rsidRPr="00AD0FB0" w:rsidRDefault="00482989" w:rsidP="009119A3">
      <w:pPr>
        <w:spacing w:after="0"/>
        <w:ind w:firstLine="0"/>
      </w:pPr>
    </w:p>
    <w:p w14:paraId="2AA68E46" w14:textId="79133C59" w:rsidR="00A9246A" w:rsidRDefault="00A9246A" w:rsidP="00A9246A">
      <w:pPr>
        <w:pStyle w:val="Cmsor2"/>
      </w:pPr>
      <w:r>
        <w:t>Benchmarking</w:t>
      </w:r>
    </w:p>
    <w:p w14:paraId="2B5A5FFE" w14:textId="0B58E170" w:rsidR="00A9246A" w:rsidRDefault="00832364" w:rsidP="00A9246A">
      <w:pPr>
        <w:ind w:firstLine="425"/>
      </w:pPr>
      <w:r>
        <w:t>A</w:t>
      </w:r>
      <w:r w:rsidR="00A9246A">
        <w:t xml:space="preserve"> common mistake when applying optimization to a component is not verifying that we are indeed using the optimal solution from the perspective of the goal. E.g. in the </w:t>
      </w:r>
      <w:r w:rsidR="00A9246A" w:rsidRPr="008E27FE">
        <w:rPr>
          <w:b/>
          <w:bCs/>
        </w:rPr>
        <w:fldChar w:fldCharType="begin"/>
      </w:r>
      <w:r w:rsidR="00A9246A" w:rsidRPr="008E27FE">
        <w:rPr>
          <w:b/>
          <w:bCs/>
        </w:rPr>
        <w:instrText xml:space="preserve"> REF _Ref57215616 \r \h </w:instrText>
      </w:r>
      <w:r w:rsidR="00A9246A">
        <w:rPr>
          <w:b/>
          <w:bCs/>
        </w:rPr>
        <w:instrText xml:space="preserve"> \* MERGEFORMAT </w:instrText>
      </w:r>
      <w:r w:rsidR="00A9246A" w:rsidRPr="008E27FE">
        <w:rPr>
          <w:b/>
          <w:bCs/>
        </w:rPr>
      </w:r>
      <w:r w:rsidR="00A9246A" w:rsidRPr="008E27FE">
        <w:rPr>
          <w:b/>
          <w:bCs/>
        </w:rPr>
        <w:fldChar w:fldCharType="separate"/>
      </w:r>
      <w:r w:rsidR="002D69B9">
        <w:rPr>
          <w:b/>
          <w:bCs/>
        </w:rPr>
        <w:t>2.3.2</w:t>
      </w:r>
      <w:r w:rsidR="00A9246A" w:rsidRPr="008E27FE">
        <w:rPr>
          <w:b/>
          <w:bCs/>
        </w:rPr>
        <w:fldChar w:fldCharType="end"/>
      </w:r>
      <w:r w:rsidR="00A9246A">
        <w:t xml:space="preserve"> (Pre-production) section we mentioned an example about choosing </w:t>
      </w:r>
      <w:r w:rsidR="00015F62">
        <w:t>a</w:t>
      </w:r>
      <w:r w:rsidR="00A9246A">
        <w:t xml:space="preserve"> proper physics solution for our project. If we only read the marketing description </w:t>
      </w:r>
      <w:r w:rsidR="008E1005">
        <w:t xml:space="preserve">and the first page of the documentation </w:t>
      </w:r>
      <w:r w:rsidR="00A9246A">
        <w:t>of each physics solution, we might choose a physics solution that is not the most optimal for our use-case. This is when benchmarking comes into play. In optimization, benchmarking is the process of comparing different solutions’ performance via properly set up test cases. Via properly set up benchmarks we can verify by exact numbers that indeed the chosen solution is the most optimal for our use</w:t>
      </w:r>
      <w:r w:rsidR="00A9246A">
        <w:noBreakHyphen/>
        <w:t>case.</w:t>
      </w:r>
      <w:r w:rsidR="00E0304A">
        <w:t xml:space="preserve"> For benchmarking in </w:t>
      </w:r>
      <w:r w:rsidR="00043700">
        <w:t>Unity,</w:t>
      </w:r>
      <w:r w:rsidR="00E0304A">
        <w:t xml:space="preserve"> we can use the frameworks</w:t>
      </w:r>
      <w:r w:rsidR="00043700">
        <w:t>,</w:t>
      </w:r>
      <w:r w:rsidR="00E0304A">
        <w:t xml:space="preserve"> </w:t>
      </w:r>
      <w:r w:rsidR="00043700">
        <w:t>t</w:t>
      </w:r>
      <w:r w:rsidR="00E0304A">
        <w:t xml:space="preserve">ools and packages mentioned in </w:t>
      </w:r>
      <w:r w:rsidR="00043700">
        <w:t>the previous section</w:t>
      </w:r>
      <w:r w:rsidR="00C14F79">
        <w:t xml:space="preserve"> since they</w:t>
      </w:r>
      <w:r w:rsidR="00FF24C7">
        <w:t xml:space="preserve"> can give us detailed measurements that can be easily compared.</w:t>
      </w:r>
    </w:p>
    <w:p w14:paraId="0971ED0A" w14:textId="77777777" w:rsidR="00C14053" w:rsidRDefault="00C14053" w:rsidP="00A9246A">
      <w:pPr>
        <w:ind w:firstLine="425"/>
      </w:pPr>
    </w:p>
    <w:p w14:paraId="0D8F9EE2" w14:textId="77777777" w:rsidR="0018439D" w:rsidRDefault="0018439D" w:rsidP="00A9246A">
      <w:pPr>
        <w:ind w:firstLine="425"/>
      </w:pPr>
    </w:p>
    <w:p w14:paraId="152EE406" w14:textId="77777777" w:rsidR="00FF24C7" w:rsidRDefault="00FF24C7" w:rsidP="00A9246A">
      <w:pPr>
        <w:ind w:firstLine="425"/>
      </w:pPr>
    </w:p>
    <w:p w14:paraId="4F953D38" w14:textId="77777777" w:rsidR="00A9246A" w:rsidRPr="00224C4A" w:rsidRDefault="00A9246A" w:rsidP="00852E2C">
      <w:pPr>
        <w:ind w:firstLine="425"/>
      </w:pPr>
    </w:p>
    <w:p w14:paraId="21D22F32" w14:textId="4E96871A" w:rsidR="00B4104A" w:rsidRDefault="00B4104A" w:rsidP="00700E3A">
      <w:pPr>
        <w:pStyle w:val="Cmsor1"/>
      </w:pPr>
      <w:proofErr w:type="spellStart"/>
      <w:r>
        <w:lastRenderedPageBreak/>
        <w:t>Utolsó</w:t>
      </w:r>
      <w:proofErr w:type="spellEnd"/>
      <w:r>
        <w:t xml:space="preserve"> </w:t>
      </w:r>
      <w:proofErr w:type="spellStart"/>
      <w:r>
        <w:t>simítások</w:t>
      </w:r>
      <w:bookmarkEnd w:id="4"/>
      <w:bookmarkEnd w:id="5"/>
      <w:proofErr w:type="spellEnd"/>
    </w:p>
    <w:p w14:paraId="17694996" w14:textId="77777777" w:rsidR="0037381F" w:rsidRDefault="0037381F" w:rsidP="0037381F">
      <w:proofErr w:type="spellStart"/>
      <w:r>
        <w:t>Miután</w:t>
      </w:r>
      <w:proofErr w:type="spellEnd"/>
      <w:r>
        <w:t xml:space="preserve"> </w:t>
      </w:r>
      <w:proofErr w:type="spellStart"/>
      <w:r>
        <w:t>elkészültünk</w:t>
      </w:r>
      <w:proofErr w:type="spellEnd"/>
      <w:r>
        <w:t xml:space="preserve"> a </w:t>
      </w:r>
      <w:proofErr w:type="spellStart"/>
      <w:r>
        <w:t>dokumentációval</w:t>
      </w:r>
      <w:proofErr w:type="spellEnd"/>
      <w:r>
        <w:t xml:space="preserve">, ne </w:t>
      </w:r>
      <w:proofErr w:type="spellStart"/>
      <w:r>
        <w:t>felejtsük</w:t>
      </w:r>
      <w:proofErr w:type="spellEnd"/>
      <w:r>
        <w:t xml:space="preserve"> el a </w:t>
      </w:r>
      <w:proofErr w:type="spellStart"/>
      <w:r>
        <w:t>következő</w:t>
      </w:r>
      <w:proofErr w:type="spellEnd"/>
      <w:r>
        <w:t xml:space="preserve"> </w:t>
      </w:r>
      <w:proofErr w:type="spellStart"/>
      <w:r>
        <w:t>lépéseket</w:t>
      </w:r>
      <w:proofErr w:type="spellEnd"/>
      <w:r>
        <w:t>:</w:t>
      </w:r>
    </w:p>
    <w:p w14:paraId="3D38D0B7" w14:textId="77777777" w:rsidR="0037381F" w:rsidRDefault="0037381F" w:rsidP="00C53F92">
      <w:pPr>
        <w:numPr>
          <w:ilvl w:val="0"/>
          <w:numId w:val="12"/>
        </w:numPr>
      </w:pPr>
      <w:proofErr w:type="spellStart"/>
      <w:r w:rsidRPr="0037381F">
        <w:rPr>
          <w:rStyle w:val="Kiemels"/>
        </w:rPr>
        <w:t>Kereszthivatkozások</w:t>
      </w:r>
      <w:proofErr w:type="spellEnd"/>
      <w:r w:rsidRPr="0037381F">
        <w:rPr>
          <w:rStyle w:val="Kiemels"/>
        </w:rPr>
        <w:t xml:space="preserve"> </w:t>
      </w:r>
      <w:proofErr w:type="spellStart"/>
      <w:r w:rsidRPr="0037381F">
        <w:rPr>
          <w:rStyle w:val="Kiemels"/>
        </w:rPr>
        <w:t>frissítése</w:t>
      </w:r>
      <w:proofErr w:type="spellEnd"/>
      <w:r w:rsidRPr="0037381F">
        <w:rPr>
          <w:rStyle w:val="Kiemels"/>
        </w:rPr>
        <w:t>:</w:t>
      </w:r>
      <w:r>
        <w:t xml:space="preserve"> </w:t>
      </w:r>
      <w:proofErr w:type="spellStart"/>
      <w:r>
        <w:t>miután</w:t>
      </w:r>
      <w:proofErr w:type="spellEnd"/>
      <w:r>
        <w:t xml:space="preserve"> </w:t>
      </w:r>
      <w:proofErr w:type="spellStart"/>
      <w:r>
        <w:t>kijelöltük</w:t>
      </w:r>
      <w:proofErr w:type="spellEnd"/>
      <w:r>
        <w:t xml:space="preserve"> a </w:t>
      </w:r>
      <w:proofErr w:type="spellStart"/>
      <w:r>
        <w:t>teljes</w:t>
      </w:r>
      <w:proofErr w:type="spellEnd"/>
      <w:r>
        <w:t xml:space="preserve"> </w:t>
      </w:r>
      <w:proofErr w:type="spellStart"/>
      <w:r>
        <w:t>szöveget</w:t>
      </w:r>
      <w:proofErr w:type="spellEnd"/>
      <w:r>
        <w:t xml:space="preserve"> (</w:t>
      </w:r>
      <w:proofErr w:type="spellStart"/>
      <w:r>
        <w:t>Ctrl+A</w:t>
      </w:r>
      <w:proofErr w:type="spellEnd"/>
      <w:r>
        <w:t xml:space="preserve">), </w:t>
      </w:r>
      <w:proofErr w:type="spellStart"/>
      <w:r>
        <w:t>nyomjuk</w:t>
      </w:r>
      <w:proofErr w:type="spellEnd"/>
      <w:r>
        <w:t xml:space="preserve"> meg </w:t>
      </w:r>
      <w:proofErr w:type="spellStart"/>
      <w:r>
        <w:t>az</w:t>
      </w:r>
      <w:proofErr w:type="spellEnd"/>
      <w:r>
        <w:t xml:space="preserve"> F9 </w:t>
      </w:r>
      <w:proofErr w:type="spellStart"/>
      <w:r>
        <w:t>billentyűt</w:t>
      </w:r>
      <w:proofErr w:type="spellEnd"/>
      <w:r>
        <w:t xml:space="preserve">, </w:t>
      </w:r>
      <w:proofErr w:type="spellStart"/>
      <w:r>
        <w:t>és</w:t>
      </w:r>
      <w:proofErr w:type="spellEnd"/>
      <w:r>
        <w:t xml:space="preserve"> a Word </w:t>
      </w:r>
      <w:proofErr w:type="spellStart"/>
      <w:r>
        <w:t>frissíti</w:t>
      </w:r>
      <w:proofErr w:type="spellEnd"/>
      <w:r>
        <w:t xml:space="preserve"> </w:t>
      </w:r>
      <w:proofErr w:type="spellStart"/>
      <w:r>
        <w:t>az</w:t>
      </w:r>
      <w:proofErr w:type="spellEnd"/>
      <w:r>
        <w:t xml:space="preserve"> </w:t>
      </w:r>
      <w:proofErr w:type="spellStart"/>
      <w:r>
        <w:t>összes</w:t>
      </w:r>
      <w:proofErr w:type="spellEnd"/>
      <w:r>
        <w:t xml:space="preserve"> </w:t>
      </w:r>
      <w:proofErr w:type="spellStart"/>
      <w:r>
        <w:t>kereszthivatkozást</w:t>
      </w:r>
      <w:proofErr w:type="spellEnd"/>
      <w:r>
        <w:t xml:space="preserve">. </w:t>
      </w:r>
      <w:proofErr w:type="spellStart"/>
      <w:r>
        <w:t>Ilyenkor</w:t>
      </w:r>
      <w:proofErr w:type="spellEnd"/>
      <w:r>
        <w:t xml:space="preserve"> </w:t>
      </w:r>
      <w:proofErr w:type="spellStart"/>
      <w:r>
        <w:t>ellenőrizzük</w:t>
      </w:r>
      <w:proofErr w:type="spellEnd"/>
      <w:r>
        <w:t xml:space="preserve">, </w:t>
      </w:r>
      <w:proofErr w:type="spellStart"/>
      <w:r>
        <w:t>hogy</w:t>
      </w:r>
      <w:proofErr w:type="spellEnd"/>
      <w:r>
        <w:t xml:space="preserve"> </w:t>
      </w:r>
      <w:proofErr w:type="spellStart"/>
      <w:r>
        <w:t>nem</w:t>
      </w:r>
      <w:proofErr w:type="spellEnd"/>
      <w:r>
        <w:t xml:space="preserve"> </w:t>
      </w:r>
      <w:proofErr w:type="spellStart"/>
      <w:r>
        <w:t>jelent</w:t>
      </w:r>
      <w:proofErr w:type="spellEnd"/>
      <w:r>
        <w:t xml:space="preserve">-e meg </w:t>
      </w:r>
      <w:proofErr w:type="spellStart"/>
      <w:r>
        <w:t>valahol</w:t>
      </w:r>
      <w:proofErr w:type="spellEnd"/>
      <w:r>
        <w:t xml:space="preserve"> a "Hiba! A </w:t>
      </w:r>
      <w:proofErr w:type="spellStart"/>
      <w:r>
        <w:t>könyvjelző</w:t>
      </w:r>
      <w:proofErr w:type="spellEnd"/>
      <w:r>
        <w:t xml:space="preserve"> </w:t>
      </w:r>
      <w:proofErr w:type="spellStart"/>
      <w:r>
        <w:t>nem</w:t>
      </w:r>
      <w:proofErr w:type="spellEnd"/>
      <w:r>
        <w:t xml:space="preserve"> </w:t>
      </w:r>
      <w:proofErr w:type="spellStart"/>
      <w:r>
        <w:t>létezik</w:t>
      </w:r>
      <w:proofErr w:type="spellEnd"/>
      <w:r>
        <w:t xml:space="preserve">." </w:t>
      </w:r>
      <w:proofErr w:type="spellStart"/>
      <w:r>
        <w:t>szöveg</w:t>
      </w:r>
      <w:proofErr w:type="spellEnd"/>
      <w:r>
        <w:t>.</w:t>
      </w:r>
    </w:p>
    <w:p w14:paraId="47ABD26C" w14:textId="77777777" w:rsidR="0037381F" w:rsidRDefault="0037381F" w:rsidP="00C53F92">
      <w:pPr>
        <w:numPr>
          <w:ilvl w:val="0"/>
          <w:numId w:val="12"/>
        </w:numPr>
      </w:pPr>
      <w:proofErr w:type="spellStart"/>
      <w:r w:rsidRPr="0037381F">
        <w:rPr>
          <w:rStyle w:val="Kiemels"/>
        </w:rPr>
        <w:t>Dokumentum</w:t>
      </w:r>
      <w:proofErr w:type="spellEnd"/>
      <w:r w:rsidRPr="0037381F">
        <w:rPr>
          <w:rStyle w:val="Kiemels"/>
        </w:rPr>
        <w:t xml:space="preserve"> </w:t>
      </w:r>
      <w:proofErr w:type="spellStart"/>
      <w:r w:rsidRPr="0037381F">
        <w:rPr>
          <w:rStyle w:val="Kiemels"/>
        </w:rPr>
        <w:t>tulajdonságok</w:t>
      </w:r>
      <w:proofErr w:type="spellEnd"/>
      <w:r w:rsidRPr="0037381F">
        <w:rPr>
          <w:rStyle w:val="Kiemels"/>
        </w:rPr>
        <w:t xml:space="preserve"> </w:t>
      </w:r>
      <w:proofErr w:type="spellStart"/>
      <w:r w:rsidRPr="0037381F">
        <w:rPr>
          <w:rStyle w:val="Kiemels"/>
        </w:rPr>
        <w:t>megadása</w:t>
      </w:r>
      <w:proofErr w:type="spellEnd"/>
      <w:r w:rsidRPr="0037381F">
        <w:rPr>
          <w:rStyle w:val="Kiemels"/>
        </w:rPr>
        <w:t>:</w:t>
      </w:r>
      <w:r>
        <w:t xml:space="preserve"> a </w:t>
      </w:r>
      <w:proofErr w:type="spellStart"/>
      <w:r>
        <w:t>dokumentumhoz</w:t>
      </w:r>
      <w:proofErr w:type="spellEnd"/>
      <w:r>
        <w:t xml:space="preserve"> </w:t>
      </w:r>
      <w:proofErr w:type="spellStart"/>
      <w:r>
        <w:t>tartozó</w:t>
      </w:r>
      <w:proofErr w:type="spellEnd"/>
      <w:r>
        <w:t xml:space="preserve"> meta </w:t>
      </w:r>
      <w:proofErr w:type="spellStart"/>
      <w:r>
        <w:t>adatok</w:t>
      </w:r>
      <w:proofErr w:type="spellEnd"/>
      <w:r>
        <w:t xml:space="preserve"> </w:t>
      </w:r>
      <w:proofErr w:type="spellStart"/>
      <w:r>
        <w:t>kitöltése</w:t>
      </w:r>
      <w:proofErr w:type="spellEnd"/>
      <w:r>
        <w:t xml:space="preserve"> (</w:t>
      </w:r>
      <w:proofErr w:type="spellStart"/>
      <w:r>
        <w:t>szerző</w:t>
      </w:r>
      <w:proofErr w:type="spellEnd"/>
      <w:r>
        <w:t xml:space="preserve">, </w:t>
      </w:r>
      <w:proofErr w:type="spellStart"/>
      <w:r>
        <w:t>cím</w:t>
      </w:r>
      <w:proofErr w:type="spellEnd"/>
      <w:r>
        <w:t xml:space="preserve">, </w:t>
      </w:r>
      <w:proofErr w:type="spellStart"/>
      <w:r>
        <w:t>kulcsszavak</w:t>
      </w:r>
      <w:proofErr w:type="spellEnd"/>
      <w:r>
        <w:t xml:space="preserve"> </w:t>
      </w:r>
      <w:proofErr w:type="spellStart"/>
      <w:r>
        <w:t>stb</w:t>
      </w:r>
      <w:proofErr w:type="spellEnd"/>
      <w:r>
        <w:t xml:space="preserve">.). </w:t>
      </w:r>
      <w:proofErr w:type="spellStart"/>
      <w:r>
        <w:t>Erre</w:t>
      </w:r>
      <w:proofErr w:type="spellEnd"/>
      <w:r>
        <w:t xml:space="preserve"> </w:t>
      </w:r>
      <w:proofErr w:type="spellStart"/>
      <w:r>
        <w:t>való</w:t>
      </w:r>
      <w:proofErr w:type="spellEnd"/>
      <w:r>
        <w:t xml:space="preserve"> a </w:t>
      </w:r>
      <w:proofErr w:type="spellStart"/>
      <w:r>
        <w:t>Dokumentum</w:t>
      </w:r>
      <w:proofErr w:type="spellEnd"/>
      <w:r>
        <w:t xml:space="preserve"> </w:t>
      </w:r>
      <w:proofErr w:type="spellStart"/>
      <w:r>
        <w:t>tulajdonságai</w:t>
      </w:r>
      <w:proofErr w:type="spellEnd"/>
      <w:r>
        <w:t xml:space="preserve"> panel, </w:t>
      </w:r>
      <w:proofErr w:type="spellStart"/>
      <w:r>
        <w:t>mely</w:t>
      </w:r>
      <w:proofErr w:type="spellEnd"/>
      <w:r>
        <w:t xml:space="preserve"> a </w:t>
      </w:r>
      <w:proofErr w:type="spellStart"/>
      <w:r>
        <w:t>Fájl</w:t>
      </w:r>
      <w:proofErr w:type="spellEnd"/>
      <w:r>
        <w:t xml:space="preserve"> / </w:t>
      </w:r>
      <w:proofErr w:type="spellStart"/>
      <w:r>
        <w:t>Információ</w:t>
      </w:r>
      <w:proofErr w:type="spellEnd"/>
      <w:r>
        <w:t xml:space="preserve"> / </w:t>
      </w:r>
      <w:proofErr w:type="spellStart"/>
      <w:r>
        <w:t>Tulajdonságok</w:t>
      </w:r>
      <w:proofErr w:type="spellEnd"/>
      <w:r>
        <w:t xml:space="preserve"> / </w:t>
      </w:r>
      <w:proofErr w:type="spellStart"/>
      <w:r>
        <w:t>Dokumentumpanel</w:t>
      </w:r>
      <w:proofErr w:type="spellEnd"/>
      <w:r>
        <w:t xml:space="preserve"> </w:t>
      </w:r>
      <w:proofErr w:type="spellStart"/>
      <w:r>
        <w:t>megjelenítése</w:t>
      </w:r>
      <w:proofErr w:type="spellEnd"/>
      <w:r>
        <w:t xml:space="preserve"> </w:t>
      </w:r>
      <w:proofErr w:type="spellStart"/>
      <w:r>
        <w:t>úton</w:t>
      </w:r>
      <w:proofErr w:type="spellEnd"/>
      <w:r>
        <w:t xml:space="preserve"> </w:t>
      </w:r>
      <w:proofErr w:type="spellStart"/>
      <w:r>
        <w:t>érhető</w:t>
      </w:r>
      <w:proofErr w:type="spellEnd"/>
      <w:r>
        <w:t xml:space="preserve"> el.</w:t>
      </w:r>
    </w:p>
    <w:p w14:paraId="25B46030" w14:textId="48F77782" w:rsidR="0037381F" w:rsidRDefault="0037381F" w:rsidP="00C53F92">
      <w:pPr>
        <w:numPr>
          <w:ilvl w:val="0"/>
          <w:numId w:val="12"/>
        </w:numPr>
      </w:pPr>
      <w:proofErr w:type="spellStart"/>
      <w:r w:rsidRPr="0037381F">
        <w:rPr>
          <w:rStyle w:val="Kiemels"/>
        </w:rPr>
        <w:t>Kinézet</w:t>
      </w:r>
      <w:proofErr w:type="spellEnd"/>
      <w:r w:rsidRPr="0037381F">
        <w:rPr>
          <w:rStyle w:val="Kiemels"/>
        </w:rPr>
        <w:t xml:space="preserve"> </w:t>
      </w:r>
      <w:proofErr w:type="spellStart"/>
      <w:r w:rsidRPr="0037381F">
        <w:rPr>
          <w:rStyle w:val="Kiemels"/>
        </w:rPr>
        <w:t>ellenőrzése</w:t>
      </w:r>
      <w:proofErr w:type="spellEnd"/>
      <w:r w:rsidRPr="0037381F">
        <w:rPr>
          <w:rStyle w:val="Kiemels"/>
        </w:rPr>
        <w:t xml:space="preserve"> PDF-ben:</w:t>
      </w:r>
      <w:r>
        <w:t xml:space="preserve"> a </w:t>
      </w:r>
      <w:proofErr w:type="spellStart"/>
      <w:r>
        <w:t>legjobb</w:t>
      </w:r>
      <w:proofErr w:type="spellEnd"/>
      <w:r>
        <w:t xml:space="preserve"> </w:t>
      </w:r>
      <w:proofErr w:type="spellStart"/>
      <w:r>
        <w:t>teszt</w:t>
      </w:r>
      <w:proofErr w:type="spellEnd"/>
      <w:r>
        <w:t xml:space="preserve"> a </w:t>
      </w:r>
      <w:proofErr w:type="spellStart"/>
      <w:r>
        <w:t>végén</w:t>
      </w:r>
      <w:proofErr w:type="spellEnd"/>
      <w:r>
        <w:t xml:space="preserve">, ha PDF-et </w:t>
      </w:r>
      <w:proofErr w:type="spellStart"/>
      <w:r>
        <w:t>készítünk</w:t>
      </w:r>
      <w:proofErr w:type="spellEnd"/>
      <w:r>
        <w:t xml:space="preserve"> a </w:t>
      </w:r>
      <w:proofErr w:type="spellStart"/>
      <w:r>
        <w:t>dokumentumból</w:t>
      </w:r>
      <w:proofErr w:type="spellEnd"/>
      <w:r>
        <w:t xml:space="preserve">, </w:t>
      </w:r>
      <w:proofErr w:type="spellStart"/>
      <w:r>
        <w:t>és</w:t>
      </w:r>
      <w:proofErr w:type="spellEnd"/>
      <w:r>
        <w:t xml:space="preserve"> </w:t>
      </w:r>
      <w:proofErr w:type="spellStart"/>
      <w:r>
        <w:t>azt</w:t>
      </w:r>
      <w:proofErr w:type="spellEnd"/>
      <w:r>
        <w:t xml:space="preserve"> </w:t>
      </w:r>
      <w:proofErr w:type="spellStart"/>
      <w:r>
        <w:t>leellenőrizzük</w:t>
      </w:r>
      <w:proofErr w:type="spellEnd"/>
      <w:r>
        <w:t xml:space="preserve">. </w:t>
      </w:r>
    </w:p>
    <w:p w14:paraId="13DADAF2" w14:textId="32EDCE38" w:rsidR="00225F65" w:rsidRPr="0037381F" w:rsidRDefault="009A398B" w:rsidP="00826DB2">
      <w:pPr>
        <w:numPr>
          <w:ilvl w:val="0"/>
          <w:numId w:val="12"/>
        </w:numPr>
      </w:pPr>
      <w:proofErr w:type="spellStart"/>
      <w:r>
        <w:rPr>
          <w:rStyle w:val="Kiemels"/>
        </w:rPr>
        <w:t>Kérdezd</w:t>
      </w:r>
      <w:proofErr w:type="spellEnd"/>
      <w:r>
        <w:rPr>
          <w:rStyle w:val="Kiemels"/>
        </w:rPr>
        <w:t xml:space="preserve"> meg mi van </w:t>
      </w:r>
      <w:proofErr w:type="spellStart"/>
      <w:r>
        <w:rPr>
          <w:rStyle w:val="Kiemels"/>
        </w:rPr>
        <w:t>akkor</w:t>
      </w:r>
      <w:proofErr w:type="spellEnd"/>
      <w:r>
        <w:rPr>
          <w:rStyle w:val="Kiemels"/>
        </w:rPr>
        <w:t xml:space="preserve"> ha </w:t>
      </w:r>
      <w:proofErr w:type="spellStart"/>
      <w:r>
        <w:rPr>
          <w:rStyle w:val="Kiemels"/>
        </w:rPr>
        <w:t>nem</w:t>
      </w:r>
      <w:proofErr w:type="spellEnd"/>
      <w:r>
        <w:rPr>
          <w:rStyle w:val="Kiemels"/>
        </w:rPr>
        <w:t xml:space="preserve"> </w:t>
      </w:r>
      <w:proofErr w:type="spellStart"/>
      <w:r>
        <w:rPr>
          <w:rStyle w:val="Kiemels"/>
        </w:rPr>
        <w:t>nincs</w:t>
      </w:r>
      <w:proofErr w:type="spellEnd"/>
      <w:r>
        <w:rPr>
          <w:rStyle w:val="Kiemels"/>
        </w:rPr>
        <w:t xml:space="preserve"> </w:t>
      </w:r>
      <w:proofErr w:type="spellStart"/>
      <w:r>
        <w:rPr>
          <w:rStyle w:val="Kiemels"/>
        </w:rPr>
        <w:t>úgy</w:t>
      </w:r>
      <w:proofErr w:type="spellEnd"/>
      <w:r>
        <w:rPr>
          <w:rStyle w:val="Kiemels"/>
        </w:rPr>
        <w:t xml:space="preserve"> </w:t>
      </w:r>
      <w:proofErr w:type="spellStart"/>
      <w:r>
        <w:rPr>
          <w:rStyle w:val="Kiemels"/>
        </w:rPr>
        <w:t>általános</w:t>
      </w:r>
      <w:proofErr w:type="spellEnd"/>
      <w:r>
        <w:rPr>
          <w:rStyle w:val="Kiemels"/>
        </w:rPr>
        <w:t xml:space="preserve"> </w:t>
      </w:r>
      <w:proofErr w:type="spellStart"/>
      <w:r>
        <w:rPr>
          <w:rStyle w:val="Kiemels"/>
        </w:rPr>
        <w:t>hviatkozás</w:t>
      </w:r>
      <w:proofErr w:type="spellEnd"/>
      <w:r>
        <w:rPr>
          <w:rStyle w:val="Kiemels"/>
        </w:rPr>
        <w:t xml:space="preserve"> </w:t>
      </w:r>
      <w:proofErr w:type="spellStart"/>
      <w:r>
        <w:rPr>
          <w:rStyle w:val="Kiemels"/>
        </w:rPr>
        <w:t>az</w:t>
      </w:r>
      <w:proofErr w:type="spellEnd"/>
      <w:r>
        <w:rPr>
          <w:rStyle w:val="Kiemels"/>
        </w:rPr>
        <w:t xml:space="preserve"> </w:t>
      </w:r>
      <w:proofErr w:type="spellStart"/>
      <w:r>
        <w:rPr>
          <w:rStyle w:val="Kiemels"/>
        </w:rPr>
        <w:t>irodalomjegyzékre</w:t>
      </w:r>
      <w:proofErr w:type="spellEnd"/>
    </w:p>
    <w:p w14:paraId="4E0E30A8" w14:textId="77777777" w:rsidR="0063585C" w:rsidRDefault="0063585C" w:rsidP="00816BCB">
      <w:pPr>
        <w:pStyle w:val="Fejezetcimszmozsnlkl"/>
      </w:pPr>
      <w:bookmarkStart w:id="6" w:name="_Toc332798852"/>
      <w:proofErr w:type="spellStart"/>
      <w:r w:rsidRPr="00B50CAA">
        <w:lastRenderedPageBreak/>
        <w:t>Irodalomjegyzék</w:t>
      </w:r>
      <w:bookmarkEnd w:id="6"/>
      <w:proofErr w:type="spellEnd"/>
    </w:p>
    <w:p w14:paraId="2EA49E0C" w14:textId="0ADCB934" w:rsidR="00190682" w:rsidRDefault="00D96944" w:rsidP="004F48F3">
      <w:pPr>
        <w:pStyle w:val="Irodalomjegyzksor"/>
      </w:pPr>
      <w:bookmarkStart w:id="7" w:name="_Ref57636799"/>
      <w:r>
        <w:rPr>
          <w:shd w:val="clear" w:color="auto" w:fill="FFFFFF"/>
        </w:rPr>
        <w:t>KNUTH, Donald E. Structured programming with go to statements. </w:t>
      </w:r>
      <w:r>
        <w:rPr>
          <w:i/>
          <w:iCs/>
          <w:shd w:val="clear" w:color="auto" w:fill="FFFFFF"/>
        </w:rPr>
        <w:t>ACM Computing Surveys (CSUR)</w:t>
      </w:r>
      <w:r>
        <w:rPr>
          <w:shd w:val="clear" w:color="auto" w:fill="FFFFFF"/>
        </w:rPr>
        <w:t>, 1974, 6.4: 261-301.</w:t>
      </w:r>
      <w:bookmarkEnd w:id="7"/>
    </w:p>
    <w:p w14:paraId="225383C1" w14:textId="3D9255A1" w:rsidR="004A4732" w:rsidRDefault="004A4732" w:rsidP="004F48F3">
      <w:pPr>
        <w:pStyle w:val="Irodalomjegyzksor"/>
      </w:pPr>
      <w:r>
        <w:t xml:space="preserve">Unity Technologies, </w:t>
      </w:r>
      <w:r w:rsidRPr="00D22805">
        <w:rPr>
          <w:i/>
          <w:iCs/>
        </w:rPr>
        <w:t>Our Impact by the numbers</w:t>
      </w:r>
      <w:r>
        <w:br/>
      </w:r>
      <w:hyperlink r:id="rId26" w:history="1">
        <w:r w:rsidRPr="00FD2484">
          <w:rPr>
            <w:rStyle w:val="Hiperhivatkozs"/>
          </w:rPr>
          <w:t>https://unity.com/our-company</w:t>
        </w:r>
      </w:hyperlink>
    </w:p>
    <w:p w14:paraId="5A679CE6" w14:textId="154E42A9" w:rsidR="00A01797" w:rsidRDefault="00A164C2" w:rsidP="004F48F3">
      <w:pPr>
        <w:pStyle w:val="Irodalomjegyzksor"/>
      </w:pPr>
      <w:bookmarkStart w:id="8" w:name="_Ref55722065"/>
      <w:r>
        <w:t>Steam</w:t>
      </w:r>
      <w:r w:rsidR="00D22805">
        <w:t>,</w:t>
      </w:r>
      <w:r>
        <w:t xml:space="preserve"> </w:t>
      </w:r>
      <w:r w:rsidRPr="00D22805">
        <w:rPr>
          <w:i/>
          <w:iCs/>
        </w:rPr>
        <w:t>The First Tree</w:t>
      </w:r>
      <w:r w:rsidR="00A01797">
        <w:t xml:space="preserve"> </w:t>
      </w:r>
      <w:hyperlink r:id="rId27" w:history="1">
        <w:r w:rsidR="00D22805" w:rsidRPr="004C4297">
          <w:rPr>
            <w:rStyle w:val="Hiperhivatkozs"/>
          </w:rPr>
          <w:t>https://store.steampowered.com/app/555150/The_First_Tree/</w:t>
        </w:r>
      </w:hyperlink>
      <w:bookmarkEnd w:id="8"/>
    </w:p>
    <w:p w14:paraId="1671F141" w14:textId="5EF99B0F" w:rsidR="00176C0F" w:rsidRPr="006A4B56" w:rsidRDefault="00176C0F" w:rsidP="004F48F3">
      <w:pPr>
        <w:pStyle w:val="Irodalomjegyzksor"/>
        <w:rPr>
          <w:rStyle w:val="Hiperhivatkozs"/>
          <w:color w:val="auto"/>
          <w:u w:val="none"/>
        </w:rPr>
      </w:pPr>
      <w:bookmarkStart w:id="9" w:name="_Ref55770603"/>
      <w:r>
        <w:t>Learning Hub</w:t>
      </w:r>
      <w:r w:rsidR="00D22805">
        <w:t>,</w:t>
      </w:r>
      <w:r>
        <w:t xml:space="preserve"> </w:t>
      </w:r>
      <w:r w:rsidRPr="00D22805">
        <w:rPr>
          <w:i/>
          <w:iCs/>
        </w:rPr>
        <w:t>The 7 Stages of Game Development</w:t>
      </w:r>
      <w:r>
        <w:t>,</w:t>
      </w:r>
      <w:r>
        <w:br/>
      </w:r>
      <w:hyperlink r:id="rId28" w:history="1">
        <w:r w:rsidRPr="00176C0F">
          <w:rPr>
            <w:rStyle w:val="Hiperhivatkozs"/>
          </w:rPr>
          <w:t>https://learn.g2.com/stages-of-game-development</w:t>
        </w:r>
      </w:hyperlink>
      <w:bookmarkEnd w:id="9"/>
    </w:p>
    <w:p w14:paraId="2FB566D0" w14:textId="4D2A6B68" w:rsidR="006A4B56" w:rsidRPr="00433959" w:rsidRDefault="006A4B56" w:rsidP="004F48F3">
      <w:pPr>
        <w:pStyle w:val="Irodalomjegyzksor"/>
        <w:rPr>
          <w:rStyle w:val="Hiperhivatkozs"/>
          <w:color w:val="auto"/>
          <w:u w:val="none"/>
        </w:rPr>
      </w:pPr>
      <w:bookmarkStart w:id="10" w:name="_Ref55935545"/>
      <w:r>
        <w:t xml:space="preserve">Unity Technologies, </w:t>
      </w:r>
      <w:r w:rsidRPr="00D22805">
        <w:rPr>
          <w:i/>
          <w:iCs/>
        </w:rPr>
        <w:t>Unparalleled platform support</w:t>
      </w:r>
      <w:r>
        <w:br/>
      </w:r>
      <w:hyperlink r:id="rId29" w:history="1">
        <w:r w:rsidRPr="006A4B56">
          <w:rPr>
            <w:rStyle w:val="Hiperhivatkozs"/>
          </w:rPr>
          <w:t>https://unity.com/features/multiplatform</w:t>
        </w:r>
      </w:hyperlink>
      <w:bookmarkEnd w:id="10"/>
    </w:p>
    <w:p w14:paraId="6F675510" w14:textId="39E71B89" w:rsidR="00433959" w:rsidRPr="00F7284E" w:rsidRDefault="00433959" w:rsidP="004F48F3">
      <w:pPr>
        <w:pStyle w:val="Irodalomjegyzksor"/>
        <w:rPr>
          <w:rStyle w:val="Hiperhivatkozs"/>
          <w:color w:val="auto"/>
          <w:u w:val="none"/>
        </w:rPr>
      </w:pPr>
      <w:bookmarkStart w:id="11" w:name="_Ref55945928"/>
      <w:r w:rsidRPr="00433959">
        <w:t>Wilmer Lin</w:t>
      </w:r>
      <w:r>
        <w:t xml:space="preserve">, </w:t>
      </w:r>
      <w:r w:rsidRPr="00D22805">
        <w:rPr>
          <w:i/>
          <w:iCs/>
        </w:rPr>
        <w:t>ECS</w:t>
      </w:r>
      <w:r w:rsidR="00D22805" w:rsidRPr="00D22805">
        <w:rPr>
          <w:i/>
          <w:iCs/>
        </w:rPr>
        <w:t>:</w:t>
      </w:r>
      <w:r w:rsidRPr="00D22805">
        <w:rPr>
          <w:i/>
          <w:iCs/>
        </w:rPr>
        <w:t xml:space="preserve"> Performance by Default</w:t>
      </w:r>
      <w:r>
        <w:br/>
      </w:r>
      <w:hyperlink r:id="rId30" w:history="1">
        <w:r w:rsidRPr="00433959">
          <w:rPr>
            <w:rStyle w:val="Hiperhivatkozs"/>
          </w:rPr>
          <w:t>https://www.raywenderlich.com/7630142-entity-component-system-for-unity-getting-started#toc-anchor-003</w:t>
        </w:r>
      </w:hyperlink>
      <w:bookmarkEnd w:id="11"/>
    </w:p>
    <w:p w14:paraId="47A0D76D" w14:textId="6C27228A" w:rsidR="00F7284E" w:rsidRPr="00677ED1" w:rsidRDefault="00F7284E" w:rsidP="004F48F3">
      <w:pPr>
        <w:pStyle w:val="Irodalomjegyzksor"/>
        <w:rPr>
          <w:rStyle w:val="Hiperhivatkozs"/>
          <w:color w:val="auto"/>
          <w:u w:val="none"/>
        </w:rPr>
      </w:pPr>
      <w:bookmarkStart w:id="12" w:name="_Ref56177476"/>
      <w:r>
        <w:t>Unity Technologies,</w:t>
      </w:r>
      <w:r w:rsidRPr="00F7284E">
        <w:t xml:space="preserve"> </w:t>
      </w:r>
      <w:r w:rsidRPr="00D22805">
        <w:rPr>
          <w:i/>
          <w:iCs/>
        </w:rPr>
        <w:t>DOTS Packages</w:t>
      </w:r>
      <w:r>
        <w:br/>
      </w:r>
      <w:hyperlink r:id="rId31" w:history="1">
        <w:r w:rsidRPr="00F7284E">
          <w:rPr>
            <w:rStyle w:val="Hiperhivatkozs"/>
          </w:rPr>
          <w:t>https://unity.com/dots/packages</w:t>
        </w:r>
      </w:hyperlink>
      <w:bookmarkEnd w:id="12"/>
    </w:p>
    <w:p w14:paraId="3464F05C" w14:textId="0FFC6E48" w:rsidR="00677ED1" w:rsidRDefault="00677ED1" w:rsidP="004F48F3">
      <w:pPr>
        <w:pStyle w:val="Irodalomjegyzksor"/>
      </w:pPr>
      <w:bookmarkStart w:id="13" w:name="_Ref56331320"/>
      <w:r>
        <w:t>Unity Technologies,</w:t>
      </w:r>
      <w:r w:rsidRPr="00F7284E">
        <w:t xml:space="preserve"> </w:t>
      </w:r>
      <w:r w:rsidRPr="00D22805">
        <w:rPr>
          <w:i/>
          <w:iCs/>
        </w:rPr>
        <w:t>Unity Reference-Only License</w:t>
      </w:r>
      <w:r>
        <w:br/>
      </w:r>
      <w:hyperlink r:id="rId32" w:history="1">
        <w:r w:rsidRPr="00677ED1">
          <w:rPr>
            <w:rStyle w:val="Hiperhivatkozs"/>
          </w:rPr>
          <w:t>https://unity3d.com/legal/licenses/Unity_Reference_Only_License</w:t>
        </w:r>
      </w:hyperlink>
      <w:bookmarkEnd w:id="13"/>
    </w:p>
    <w:p w14:paraId="1B17B88C" w14:textId="7B593F7F" w:rsidR="00DA348A" w:rsidRPr="00EE1A1F" w:rsidRDefault="00DA348A" w:rsidP="004F48F3">
      <w:pPr>
        <w:pStyle w:val="Irodalomjegyzksor"/>
      </w:pPr>
      <w:r>
        <w:t xml:space="preserve">Microsoft Docs, </w:t>
      </w:r>
      <w:r w:rsidRPr="00D22805">
        <w:rPr>
          <w:i/>
          <w:iCs/>
        </w:rPr>
        <w:t>C# Documentation</w:t>
      </w:r>
      <w:r>
        <w:br/>
      </w:r>
      <w:hyperlink r:id="rId33" w:history="1">
        <w:r w:rsidRPr="00DA348A">
          <w:rPr>
            <w:rStyle w:val="Hiperhivatkozs"/>
          </w:rPr>
          <w:t>https://docs.microsoft.com/en-us/dotnet/csharp/tour-of-csharp/</w:t>
        </w:r>
      </w:hyperlink>
    </w:p>
    <w:p w14:paraId="4DFCF021" w14:textId="3B21B6A8" w:rsidR="00E42F0D" w:rsidRDefault="00E42F0D" w:rsidP="004F48F3">
      <w:pPr>
        <w:pStyle w:val="Irodalomjegyzksor"/>
      </w:pPr>
      <w:r>
        <w:t xml:space="preserve">Wikipedia: </w:t>
      </w:r>
      <w:r w:rsidR="009A398B" w:rsidRPr="009A398B">
        <w:rPr>
          <w:rStyle w:val="Irodalomjegyzkforrs"/>
        </w:rPr>
        <w:t>C Sharp (programming language)</w:t>
      </w:r>
      <w:r>
        <w:t xml:space="preserve">, </w:t>
      </w:r>
      <w:hyperlink r:id="rId34" w:history="1">
        <w:r w:rsidR="009A398B" w:rsidRPr="009A398B">
          <w:rPr>
            <w:rStyle w:val="Hiperhivatkozs"/>
          </w:rPr>
          <w:t>https://en.wikipedia.org/wiki/C_Sharp_(programming_language)</w:t>
        </w:r>
      </w:hyperlink>
      <w:r w:rsidR="009A398B">
        <w:br/>
      </w:r>
      <w:r>
        <w:t xml:space="preserve">(revision </w:t>
      </w:r>
      <w:r w:rsidR="009A398B" w:rsidRPr="009A398B">
        <w:t>11:53</w:t>
      </w:r>
      <w:r>
        <w:t xml:space="preserve">, </w:t>
      </w:r>
      <w:r w:rsidR="0092206F">
        <w:t>11</w:t>
      </w:r>
      <w:r>
        <w:t xml:space="preserve"> </w:t>
      </w:r>
      <w:r w:rsidR="0092206F" w:rsidRPr="0092206F">
        <w:t xml:space="preserve">November </w:t>
      </w:r>
      <w:r>
        <w:t>20</w:t>
      </w:r>
      <w:r w:rsidR="009A398B">
        <w:t>20</w:t>
      </w:r>
      <w:r>
        <w:t>)</w:t>
      </w:r>
    </w:p>
    <w:p w14:paraId="17692553" w14:textId="6E9C56BD" w:rsidR="00870049" w:rsidRDefault="00870049" w:rsidP="004F48F3">
      <w:pPr>
        <w:pStyle w:val="Irodalomjegyzksor"/>
      </w:pPr>
      <w:r>
        <w:t>Microsoft Docs</w:t>
      </w:r>
      <w:r w:rsidR="00536113">
        <w:t>,</w:t>
      </w:r>
      <w:r>
        <w:t xml:space="preserve"> </w:t>
      </w:r>
      <w:r w:rsidRPr="00D22805">
        <w:rPr>
          <w:i/>
          <w:iCs/>
        </w:rPr>
        <w:t>What is “managed code”?</w:t>
      </w:r>
      <w:r>
        <w:br/>
      </w:r>
      <w:hyperlink r:id="rId35" w:history="1">
        <w:r w:rsidRPr="00870049">
          <w:rPr>
            <w:rStyle w:val="Hiperhivatkozs"/>
          </w:rPr>
          <w:t>https://docs.microsoft.com/en-us/dotnet/standard/managed-code</w:t>
        </w:r>
      </w:hyperlink>
    </w:p>
    <w:p w14:paraId="65818136" w14:textId="6F40F449" w:rsidR="00536113" w:rsidRDefault="00536113" w:rsidP="004F48F3">
      <w:pPr>
        <w:pStyle w:val="Irodalomjegyzksor"/>
      </w:pPr>
      <w:r>
        <w:t xml:space="preserve">Microsoft Docs, </w:t>
      </w:r>
      <w:r w:rsidRPr="00D22805">
        <w:rPr>
          <w:i/>
          <w:iCs/>
        </w:rPr>
        <w:t>Common Language Runtime (CLR) overview</w:t>
      </w:r>
      <w:r>
        <w:br/>
      </w:r>
      <w:hyperlink r:id="rId36" w:history="1">
        <w:r w:rsidRPr="00536113">
          <w:rPr>
            <w:rStyle w:val="Hiperhivatkozs"/>
          </w:rPr>
          <w:t>https://docs.microsoft.com/en-us/dotnet/standard/clr</w:t>
        </w:r>
      </w:hyperlink>
    </w:p>
    <w:p w14:paraId="29E87E65" w14:textId="442E21DB" w:rsidR="00567FA3" w:rsidRPr="004B673A" w:rsidRDefault="00567FA3" w:rsidP="004F48F3">
      <w:pPr>
        <w:pStyle w:val="Irodalomjegyzksor"/>
        <w:rPr>
          <w:rStyle w:val="Hiperhivatkozs"/>
          <w:color w:val="auto"/>
          <w:u w:val="none"/>
        </w:rPr>
      </w:pPr>
      <w:bookmarkStart w:id="14" w:name="_Ref56524106"/>
      <w:r>
        <w:t xml:space="preserve">ZDNet, </w:t>
      </w:r>
      <w:r w:rsidRPr="00D22805">
        <w:rPr>
          <w:i/>
          <w:iCs/>
        </w:rPr>
        <w:t>Security bugs and memory leaks</w:t>
      </w:r>
      <w:r>
        <w:br/>
      </w:r>
      <w:hyperlink r:id="rId37" w:history="1">
        <w:r w:rsidRPr="00567FA3">
          <w:rPr>
            <w:rStyle w:val="Hiperhivatkozs"/>
          </w:rPr>
          <w:t>https://www.zdnet.com/article/microsoft-70-percent-of-all-security-bugs-are-memory-safety-issues/</w:t>
        </w:r>
      </w:hyperlink>
      <w:r>
        <w:br/>
      </w:r>
      <w:hyperlink r:id="rId38" w:history="1">
        <w:r w:rsidRPr="00567FA3">
          <w:rPr>
            <w:rStyle w:val="Hiperhivatkozs"/>
          </w:rPr>
          <w:t>https://www.zdnet.com/article/chrome-70-of-all-security-bugs-are-memory-safety-issues/</w:t>
        </w:r>
      </w:hyperlink>
      <w:bookmarkEnd w:id="14"/>
    </w:p>
    <w:p w14:paraId="38D5A1A8" w14:textId="22474DA8" w:rsidR="004B673A" w:rsidRDefault="004B673A" w:rsidP="004F48F3">
      <w:pPr>
        <w:pStyle w:val="Irodalomjegyzksor"/>
        <w:rPr>
          <w:rStyle w:val="Hiperhivatkozs"/>
          <w:color w:val="auto"/>
          <w:u w:val="none"/>
        </w:rPr>
      </w:pPr>
      <w:bookmarkStart w:id="15" w:name="_Ref56676206"/>
      <w:r w:rsidRPr="002015E3">
        <w:t>Eric Lippert</w:t>
      </w:r>
      <w:r>
        <w:t xml:space="preserve">, </w:t>
      </w:r>
      <w:r w:rsidRPr="002015E3">
        <w:rPr>
          <w:i/>
          <w:iCs/>
        </w:rPr>
        <w:t>Mutating Readonly Structs</w:t>
      </w:r>
      <w:r>
        <w:rPr>
          <w:rStyle w:val="Hiperhivatkozs"/>
        </w:rPr>
        <w:br/>
      </w:r>
      <w:hyperlink r:id="rId39" w:history="1">
        <w:r w:rsidRPr="004B673A">
          <w:rPr>
            <w:rStyle w:val="Hiperhivatkozs"/>
          </w:rPr>
          <w:t>https://docs.microsoft.com/en-us/archive/blogs/ericlippert/mutating-readonly-structs</w:t>
        </w:r>
      </w:hyperlink>
      <w:bookmarkEnd w:id="15"/>
    </w:p>
    <w:p w14:paraId="28BD92E8" w14:textId="0AB69693" w:rsidR="00974D39" w:rsidRPr="00F667FC" w:rsidRDefault="00974D39" w:rsidP="004F48F3">
      <w:pPr>
        <w:pStyle w:val="Irodalomjegyzksor"/>
        <w:rPr>
          <w:rStyle w:val="Hiperhivatkozs"/>
          <w:color w:val="auto"/>
          <w:u w:val="none"/>
        </w:rPr>
      </w:pPr>
      <w:bookmarkStart w:id="16" w:name="_Ref56709229"/>
      <w:r>
        <w:lastRenderedPageBreak/>
        <w:t xml:space="preserve">Microsoft Docs, </w:t>
      </w:r>
      <w:r w:rsidRPr="00405523">
        <w:rPr>
          <w:i/>
          <w:iCs/>
        </w:rPr>
        <w:t>Calling Native Functions from Managed Code</w:t>
      </w:r>
      <w:r>
        <w:rPr>
          <w:rStyle w:val="Hiperhivatkozs"/>
          <w:color w:val="auto"/>
          <w:u w:val="none"/>
        </w:rPr>
        <w:br/>
      </w:r>
      <w:hyperlink r:id="rId40" w:history="1">
        <w:r w:rsidRPr="00974D39">
          <w:rPr>
            <w:rStyle w:val="Hiperhivatkozs"/>
          </w:rPr>
          <w:t>https://docs.microsoft.com/en-us/cpp/dotnet/calling-native-functions-from-managed-code?redirectedfrom=MSDN&amp;view=msvc-160</w:t>
        </w:r>
      </w:hyperlink>
      <w:bookmarkEnd w:id="16"/>
    </w:p>
    <w:p w14:paraId="19BB3B5A" w14:textId="5BCEFA40" w:rsidR="00F667FC" w:rsidRDefault="00D22805" w:rsidP="004F48F3">
      <w:pPr>
        <w:pStyle w:val="Irodalomjegyzksor"/>
      </w:pPr>
      <w:r>
        <w:t xml:space="preserve">Wikipedia: </w:t>
      </w:r>
      <w:r w:rsidR="00350301">
        <w:rPr>
          <w:rStyle w:val="Irodalomjegyzkforrs"/>
        </w:rPr>
        <w:t>Mono (software)</w:t>
      </w:r>
      <w:r w:rsidR="00F667FC">
        <w:rPr>
          <w:rStyle w:val="Hiperhivatkozs"/>
          <w:color w:val="auto"/>
          <w:u w:val="none"/>
        </w:rPr>
        <w:br/>
      </w:r>
      <w:hyperlink r:id="rId41" w:history="1">
        <w:r w:rsidR="00F667FC" w:rsidRPr="00F667FC">
          <w:rPr>
            <w:rStyle w:val="Hiperhivatkozs"/>
          </w:rPr>
          <w:t>https://en.wikipedia.org/wiki/Mono_(software)</w:t>
        </w:r>
      </w:hyperlink>
      <w:r w:rsidR="00350301">
        <w:rPr>
          <w:rStyle w:val="Hiperhivatkozs"/>
          <w:color w:val="auto"/>
          <w:u w:val="none"/>
        </w:rPr>
        <w:br/>
      </w:r>
      <w:r w:rsidR="00350301">
        <w:t>(revision 07</w:t>
      </w:r>
      <w:r w:rsidR="00350301" w:rsidRPr="009A398B">
        <w:t>:</w:t>
      </w:r>
      <w:r w:rsidR="00350301">
        <w:t xml:space="preserve">02, 3 </w:t>
      </w:r>
      <w:r w:rsidR="00350301" w:rsidRPr="0092206F">
        <w:t xml:space="preserve">November </w:t>
      </w:r>
      <w:r w:rsidR="00350301">
        <w:t>2020)</w:t>
      </w:r>
    </w:p>
    <w:p w14:paraId="2E634A6F" w14:textId="5F4410B7" w:rsidR="00373E35" w:rsidRDefault="00A57E9A" w:rsidP="004F48F3">
      <w:pPr>
        <w:pStyle w:val="Irodalomjegyzksor"/>
        <w:rPr>
          <w:rStyle w:val="Hiperhivatkozs"/>
          <w:color w:val="auto"/>
          <w:u w:val="none"/>
        </w:rPr>
      </w:pPr>
      <w:r w:rsidRPr="00A57E9A">
        <w:rPr>
          <w:rStyle w:val="Hiperhivatkozs"/>
          <w:color w:val="auto"/>
          <w:u w:val="none"/>
        </w:rPr>
        <w:t>Alexandre Mutel</w:t>
      </w:r>
      <w:r>
        <w:rPr>
          <w:rStyle w:val="Hiperhivatkozs"/>
          <w:color w:val="auto"/>
          <w:u w:val="none"/>
        </w:rPr>
        <w:t xml:space="preserve">, </w:t>
      </w:r>
      <w:r w:rsidRPr="00A57E9A">
        <w:rPr>
          <w:rStyle w:val="Hiperhivatkozs"/>
          <w:i/>
          <w:iCs/>
          <w:color w:val="auto"/>
          <w:u w:val="none"/>
        </w:rPr>
        <w:t>Porting the Unity Engine to .NET CoreCLR</w:t>
      </w:r>
      <w:r w:rsidR="00373E35" w:rsidRPr="00A57E9A">
        <w:rPr>
          <w:rStyle w:val="Hiperhivatkozs"/>
          <w:i/>
          <w:iCs/>
          <w:color w:val="auto"/>
          <w:u w:val="none"/>
        </w:rPr>
        <w:br/>
      </w:r>
      <w:hyperlink r:id="rId42" w:history="1">
        <w:bookmarkStart w:id="17" w:name="_Ref56851246"/>
        <w:r w:rsidR="00373E35" w:rsidRPr="00373E35">
          <w:rPr>
            <w:rStyle w:val="Hiperhivatkozs"/>
          </w:rPr>
          <w:t>https://xoofx.com/blog/2018/04/06/porting-unity-to-coreclr/</w:t>
        </w:r>
        <w:bookmarkEnd w:id="17"/>
      </w:hyperlink>
    </w:p>
    <w:p w14:paraId="51422022" w14:textId="137060C4" w:rsidR="004A22B1" w:rsidRDefault="004A22B1" w:rsidP="004F48F3">
      <w:pPr>
        <w:pStyle w:val="Irodalomjegyzksor"/>
        <w:rPr>
          <w:rStyle w:val="Hiperhivatkozs"/>
          <w:color w:val="auto"/>
          <w:u w:val="none"/>
        </w:rPr>
      </w:pPr>
      <w:bookmarkStart w:id="18" w:name="_Ref56869176"/>
      <w:r w:rsidRPr="004A22B1">
        <w:rPr>
          <w:rStyle w:val="Hiperhivatkozs"/>
          <w:color w:val="auto"/>
          <w:u w:val="none"/>
        </w:rPr>
        <w:t>Josh Peterson</w:t>
      </w:r>
      <w:r>
        <w:rPr>
          <w:rStyle w:val="Hiperhivatkozs"/>
          <w:color w:val="auto"/>
          <w:u w:val="none"/>
        </w:rPr>
        <w:t xml:space="preserve">, </w:t>
      </w:r>
      <w:r w:rsidRPr="004A22B1">
        <w:rPr>
          <w:rStyle w:val="Hiperhivatkozs"/>
          <w:i/>
          <w:iCs/>
          <w:color w:val="auto"/>
          <w:u w:val="none"/>
        </w:rPr>
        <w:t>An introduction to IL2CPP internals</w:t>
      </w:r>
      <w:r>
        <w:rPr>
          <w:rStyle w:val="Hiperhivatkozs"/>
          <w:color w:val="auto"/>
          <w:u w:val="none"/>
        </w:rPr>
        <w:br/>
      </w:r>
      <w:hyperlink r:id="rId43" w:history="1">
        <w:r w:rsidRPr="004A22B1">
          <w:rPr>
            <w:rStyle w:val="Hiperhivatkozs"/>
          </w:rPr>
          <w:t>https://blogs.unity3d.com/2015/05/06/an-introduction-to-ilcpp-internals/</w:t>
        </w:r>
      </w:hyperlink>
      <w:bookmarkEnd w:id="18"/>
    </w:p>
    <w:p w14:paraId="1780A205" w14:textId="77777777" w:rsidR="001639ED" w:rsidRDefault="00545ADF" w:rsidP="004F48F3">
      <w:pPr>
        <w:pStyle w:val="Irodalomjegyzksor"/>
      </w:pPr>
      <w:r>
        <w:t xml:space="preserve">Wikipedia: </w:t>
      </w:r>
      <w:r w:rsidRPr="00545ADF">
        <w:rPr>
          <w:rStyle w:val="Irodalomjegyzkforrs"/>
        </w:rPr>
        <w:t>Profiling (computer programming)</w:t>
      </w:r>
      <w:r>
        <w:rPr>
          <w:rStyle w:val="Hiperhivatkozs"/>
          <w:color w:val="auto"/>
          <w:u w:val="none"/>
        </w:rPr>
        <w:br/>
      </w:r>
      <w:hyperlink r:id="rId44" w:history="1">
        <w:r w:rsidRPr="00545ADF">
          <w:rPr>
            <w:rStyle w:val="Hiperhivatkozs"/>
          </w:rPr>
          <w:t>https://en.wikipedia.org/wiki/Profiling_(computer_programming)</w:t>
        </w:r>
      </w:hyperlink>
      <w:r w:rsidR="00477449">
        <w:rPr>
          <w:rStyle w:val="Hiperhivatkozs"/>
          <w:color w:val="auto"/>
          <w:u w:val="none"/>
        </w:rPr>
        <w:br/>
      </w:r>
      <w:r w:rsidR="00477449">
        <w:t>(revision 06</w:t>
      </w:r>
      <w:r w:rsidR="00477449" w:rsidRPr="009A398B">
        <w:t>:</w:t>
      </w:r>
      <w:r w:rsidR="00477449">
        <w:t xml:space="preserve">01, 19 </w:t>
      </w:r>
      <w:r w:rsidR="00477449" w:rsidRPr="0092206F">
        <w:t xml:space="preserve">November </w:t>
      </w:r>
      <w:r w:rsidR="00477449">
        <w:t>2020)</w:t>
      </w:r>
    </w:p>
    <w:p w14:paraId="593D09C1" w14:textId="3CCA886B" w:rsidR="00545ADF" w:rsidRPr="00FF445F" w:rsidRDefault="001639ED" w:rsidP="004F48F3">
      <w:pPr>
        <w:pStyle w:val="Irodalomjegyzksor"/>
        <w:rPr>
          <w:rStyle w:val="Hiperhivatkozs"/>
          <w:color w:val="auto"/>
          <w:u w:val="none"/>
        </w:rPr>
      </w:pPr>
      <w:r>
        <w:rPr>
          <w:rStyle w:val="Hiperhivatkozs"/>
          <w:color w:val="auto"/>
          <w:u w:val="none"/>
        </w:rPr>
        <w:t>Unity Manual</w:t>
      </w:r>
      <w:r w:rsidR="00770F52">
        <w:rPr>
          <w:rStyle w:val="Hiperhivatkozs"/>
          <w:color w:val="auto"/>
          <w:u w:val="none"/>
        </w:rPr>
        <w:t xml:space="preserve">, </w:t>
      </w:r>
      <w:r w:rsidR="00770F52" w:rsidRPr="00770F52">
        <w:rPr>
          <w:rStyle w:val="Hiperhivatkozs"/>
          <w:i/>
          <w:iCs/>
          <w:color w:val="auto"/>
          <w:u w:val="none"/>
        </w:rPr>
        <w:t>Profiler overview</w:t>
      </w:r>
      <w:r>
        <w:rPr>
          <w:rStyle w:val="Hiperhivatkozs"/>
          <w:color w:val="auto"/>
          <w:u w:val="none"/>
        </w:rPr>
        <w:br/>
      </w:r>
      <w:hyperlink r:id="rId45" w:history="1">
        <w:r w:rsidRPr="00770F52">
          <w:rPr>
            <w:rStyle w:val="Hiperhivatkozs"/>
          </w:rPr>
          <w:t>https://docs.unity3d.com/Manual/Profiler.</w:t>
        </w:r>
        <w:r w:rsidR="00770F52" w:rsidRPr="00770F52">
          <w:rPr>
            <w:rStyle w:val="Hiperhivatkozs"/>
          </w:rPr>
          <w:t>html</w:t>
        </w:r>
      </w:hyperlink>
    </w:p>
    <w:p w14:paraId="40E05427" w14:textId="0A188DFB" w:rsidR="00FF445F" w:rsidRDefault="00FF445F" w:rsidP="004F48F3">
      <w:pPr>
        <w:pStyle w:val="Irodalomjegyzksor"/>
        <w:rPr>
          <w:rStyle w:val="Hiperhivatkozs"/>
          <w:color w:val="auto"/>
          <w:u w:val="none"/>
        </w:rPr>
      </w:pPr>
      <w:r w:rsidRPr="00FF445F">
        <w:rPr>
          <w:rStyle w:val="Hiperhivatkozs"/>
          <w:color w:val="auto"/>
          <w:u w:val="none"/>
        </w:rPr>
        <w:t xml:space="preserve">Unity </w:t>
      </w:r>
      <w:r>
        <w:rPr>
          <w:rStyle w:val="Hiperhivatkozs"/>
          <w:color w:val="auto"/>
          <w:u w:val="none"/>
        </w:rPr>
        <w:t xml:space="preserve">Manual, </w:t>
      </w:r>
      <w:r w:rsidRPr="00FF445F">
        <w:rPr>
          <w:rStyle w:val="Hiperhivatkozs"/>
          <w:i/>
          <w:iCs/>
          <w:color w:val="auto"/>
          <w:u w:val="none"/>
        </w:rPr>
        <w:t>Performance Testing Extension for Unity Test Runner</w:t>
      </w:r>
      <w:r w:rsidRPr="00FF445F">
        <w:rPr>
          <w:rStyle w:val="Hiperhivatkozs"/>
          <w:i/>
          <w:iCs/>
        </w:rPr>
        <w:br/>
      </w:r>
      <w:hyperlink r:id="rId46" w:history="1">
        <w:r w:rsidRPr="00FF445F">
          <w:rPr>
            <w:rStyle w:val="Hiperhivatkozs"/>
          </w:rPr>
          <w:t>https://docs.unity3d.com/Packages/com.unity.testframework.performance@2.4/manual/index.html</w:t>
        </w:r>
      </w:hyperlink>
    </w:p>
    <w:p w14:paraId="7B951081" w14:textId="4656306D" w:rsidR="00B50CAA" w:rsidRPr="004F48F3" w:rsidRDefault="00716D20" w:rsidP="004F48F3">
      <w:pPr>
        <w:pStyle w:val="Irodalomjegyzksor"/>
        <w:rPr>
          <w:rStyle w:val="Hiperhivatkozs"/>
          <w:color w:val="auto"/>
          <w:u w:val="none"/>
        </w:rPr>
      </w:pPr>
      <w:r w:rsidRPr="00716D20">
        <w:rPr>
          <w:rStyle w:val="Hiperhivatkozs"/>
          <w:color w:val="auto"/>
          <w:u w:val="none"/>
        </w:rPr>
        <w:t>Sean Stolberg</w:t>
      </w:r>
      <w:r w:rsidR="002A4E5F">
        <w:rPr>
          <w:rStyle w:val="Hiperhivatkozs"/>
          <w:color w:val="auto"/>
          <w:u w:val="none"/>
        </w:rPr>
        <w:t xml:space="preserve">, </w:t>
      </w:r>
      <w:r w:rsidR="002A4E5F" w:rsidRPr="002A4E5F">
        <w:rPr>
          <w:rStyle w:val="Hiperhivatkozs"/>
          <w:color w:val="auto"/>
          <w:u w:val="none"/>
        </w:rPr>
        <w:t>Performance Benchmarking in Unity: How to Get Started</w:t>
      </w:r>
      <w:r w:rsidR="00A15F8A">
        <w:rPr>
          <w:rStyle w:val="Hiperhivatkozs"/>
          <w:color w:val="auto"/>
          <w:u w:val="none"/>
        </w:rPr>
        <w:br/>
      </w:r>
      <w:hyperlink r:id="rId47" w:history="1">
        <w:r w:rsidR="00A15F8A" w:rsidRPr="00A15F8A">
          <w:rPr>
            <w:rStyle w:val="Hiperhivatkozs"/>
          </w:rPr>
          <w:t>https://blogs.unity3d.com/2018/09/25/performance-benchmarking-in-unity-how-to-get-started/</w:t>
        </w:r>
      </w:hyperlink>
    </w:p>
    <w:p w14:paraId="738C96E4" w14:textId="1AB849B5" w:rsidR="004F48F3" w:rsidRDefault="004F48F3" w:rsidP="004F48F3">
      <w:pPr>
        <w:pStyle w:val="Irodalomjegyzksor"/>
      </w:pPr>
      <w:r>
        <w:rPr>
          <w:rStyle w:val="Hiperhivatkozs"/>
          <w:color w:val="auto"/>
          <w:u w:val="none"/>
        </w:rPr>
        <w:t>Bence Menyhárt</w:t>
      </w:r>
      <w:r>
        <w:rPr>
          <w:rStyle w:val="Hiperhivatkozs"/>
          <w:color w:val="auto"/>
          <w:u w:val="none"/>
        </w:rPr>
        <w:t xml:space="preserve">, </w:t>
      </w:r>
      <w:r w:rsidR="00D667D1">
        <w:rPr>
          <w:rStyle w:val="Hiperhivatkozs"/>
          <w:color w:val="auto"/>
          <w:u w:val="none"/>
        </w:rPr>
        <w:t>Optimization Examples</w:t>
      </w:r>
      <w:r>
        <w:rPr>
          <w:rStyle w:val="Hiperhivatkozs"/>
          <w:color w:val="auto"/>
          <w:u w:val="none"/>
        </w:rPr>
        <w:br/>
      </w:r>
    </w:p>
    <w:p w14:paraId="0972CD28" w14:textId="78E25A51" w:rsidR="00410CCC" w:rsidRPr="002933F5" w:rsidRDefault="00410CCC" w:rsidP="002933F5"/>
    <w:p w14:paraId="20A721FF" w14:textId="77777777" w:rsidR="00B50CAA" w:rsidRDefault="00B50CAA" w:rsidP="00B50CAA"/>
    <w:sectPr w:rsidR="00B50CAA" w:rsidSect="00D23BFC">
      <w:headerReference w:type="even" r:id="rId48"/>
      <w:footerReference w:type="default" r:id="rId49"/>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574FCC" w14:textId="77777777" w:rsidR="00174CB9" w:rsidRDefault="00174CB9">
      <w:r>
        <w:separator/>
      </w:r>
    </w:p>
  </w:endnote>
  <w:endnote w:type="continuationSeparator" w:id="0">
    <w:p w14:paraId="575403F2" w14:textId="77777777" w:rsidR="00174CB9" w:rsidRDefault="00174C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CECDF7" w14:textId="77777777" w:rsidR="00B013F4" w:rsidRDefault="00B013F4">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E9BF1" w14:textId="77777777" w:rsidR="00B013F4" w:rsidRDefault="00B013F4"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8A526A" w14:textId="77777777" w:rsidR="00174CB9" w:rsidRDefault="00174CB9" w:rsidP="00596D57">
      <w:pPr>
        <w:ind w:firstLine="142"/>
      </w:pPr>
      <w:r>
        <w:separator/>
      </w:r>
    </w:p>
  </w:footnote>
  <w:footnote w:type="continuationSeparator" w:id="0">
    <w:p w14:paraId="1FF68B4A" w14:textId="77777777" w:rsidR="00174CB9" w:rsidRDefault="00174CB9">
      <w:r>
        <w:continuationSeparator/>
      </w:r>
    </w:p>
  </w:footnote>
  <w:footnote w:id="1">
    <w:p w14:paraId="6241B43A" w14:textId="4F5BE0DA" w:rsidR="00B013F4" w:rsidRPr="008F49BF" w:rsidRDefault="00B013F4" w:rsidP="00BA403D">
      <w:pPr>
        <w:pStyle w:val="Lbjegyzetszveg"/>
        <w:spacing w:after="0"/>
        <w:ind w:firstLine="142"/>
        <w:rPr>
          <w:lang w:val="hu-HU"/>
        </w:rPr>
      </w:pPr>
      <w:r>
        <w:rPr>
          <w:rStyle w:val="Lbjegyzet-hivatkozs"/>
        </w:rPr>
        <w:footnoteRef/>
      </w:r>
      <w:r>
        <w:t xml:space="preserve"> A list of stories that needs to be done by the team. They are usually ordered by priority.</w:t>
      </w:r>
    </w:p>
  </w:footnote>
  <w:footnote w:id="2">
    <w:p w14:paraId="1057ED9F" w14:textId="61C778E1" w:rsidR="00B013F4" w:rsidRPr="00BA403D" w:rsidRDefault="00B013F4" w:rsidP="00BA403D">
      <w:pPr>
        <w:pStyle w:val="Lbjegyzetszveg"/>
        <w:spacing w:after="0"/>
        <w:ind w:firstLine="142"/>
        <w:rPr>
          <w:lang w:val="hu-HU"/>
        </w:rPr>
      </w:pPr>
      <w:r>
        <w:rPr>
          <w:rStyle w:val="Lbjegyzet-hivatkozs"/>
        </w:rPr>
        <w:footnoteRef/>
      </w:r>
      <w:r>
        <w:t xml:space="preserve"> Represents a feature that needs to be done in agile development</w:t>
      </w:r>
    </w:p>
  </w:footnote>
  <w:footnote w:id="3">
    <w:p w14:paraId="3CFB05D8" w14:textId="3D256977" w:rsidR="00B013F4" w:rsidRPr="0005353F" w:rsidRDefault="00B013F4" w:rsidP="0005353F">
      <w:pPr>
        <w:pStyle w:val="Lbjegyzetszveg"/>
        <w:ind w:firstLine="142"/>
        <w:rPr>
          <w:lang w:val="hu-HU"/>
        </w:rPr>
      </w:pPr>
      <w:r>
        <w:rPr>
          <w:rStyle w:val="Lbjegyzet-hivatkozs"/>
        </w:rPr>
        <w:footnoteRef/>
      </w:r>
      <w:r>
        <w:rPr>
          <w:lang w:val="hu-HU"/>
        </w:rPr>
        <w:t xml:space="preserve"> A story </w:t>
      </w:r>
      <w:proofErr w:type="spellStart"/>
      <w:r>
        <w:rPr>
          <w:lang w:val="hu-HU"/>
        </w:rPr>
        <w:t>can</w:t>
      </w:r>
      <w:proofErr w:type="spellEnd"/>
      <w:r>
        <w:rPr>
          <w:lang w:val="hu-HU"/>
        </w:rPr>
        <w:t xml:space="preserve"> </w:t>
      </w:r>
      <w:proofErr w:type="spellStart"/>
      <w:r>
        <w:rPr>
          <w:lang w:val="hu-HU"/>
        </w:rPr>
        <w:t>not</w:t>
      </w:r>
      <w:proofErr w:type="spellEnd"/>
      <w:r>
        <w:rPr>
          <w:lang w:val="hu-HU"/>
        </w:rPr>
        <w:t xml:space="preserve"> be </w:t>
      </w:r>
      <w:proofErr w:type="spellStart"/>
      <w:r>
        <w:rPr>
          <w:lang w:val="hu-HU"/>
        </w:rPr>
        <w:t>marked</w:t>
      </w:r>
      <w:proofErr w:type="spellEnd"/>
      <w:r>
        <w:rPr>
          <w:lang w:val="hu-HU"/>
        </w:rPr>
        <w:t xml:space="preserve"> </w:t>
      </w:r>
      <w:proofErr w:type="spellStart"/>
      <w:r>
        <w:rPr>
          <w:lang w:val="hu-HU"/>
        </w:rPr>
        <w:t>as</w:t>
      </w:r>
      <w:proofErr w:type="spellEnd"/>
      <w:r>
        <w:rPr>
          <w:lang w:val="hu-HU"/>
        </w:rPr>
        <w:t xml:space="preserve"> </w:t>
      </w:r>
      <w:proofErr w:type="spellStart"/>
      <w:r>
        <w:rPr>
          <w:lang w:val="hu-HU"/>
        </w:rPr>
        <w:t>verified</w:t>
      </w:r>
      <w:proofErr w:type="spellEnd"/>
      <w:r>
        <w:rPr>
          <w:lang w:val="hu-HU"/>
        </w:rPr>
        <w:t xml:space="preserve"> </w:t>
      </w:r>
      <w:proofErr w:type="spellStart"/>
      <w:r>
        <w:rPr>
          <w:lang w:val="hu-HU"/>
        </w:rPr>
        <w:t>till</w:t>
      </w:r>
      <w:proofErr w:type="spellEnd"/>
      <w:r>
        <w:rPr>
          <w:lang w:val="hu-HU"/>
        </w:rPr>
        <w:t xml:space="preserve"> </w:t>
      </w:r>
      <w:proofErr w:type="spellStart"/>
      <w:r>
        <w:rPr>
          <w:lang w:val="hu-HU"/>
        </w:rPr>
        <w:t>it</w:t>
      </w:r>
      <w:proofErr w:type="spellEnd"/>
      <w:r>
        <w:rPr>
          <w:lang w:val="hu-HU"/>
        </w:rPr>
        <w:t xml:space="preserve"> </w:t>
      </w:r>
      <w:proofErr w:type="spellStart"/>
      <w:r>
        <w:rPr>
          <w:lang w:val="hu-HU"/>
        </w:rPr>
        <w:t>does</w:t>
      </w:r>
      <w:proofErr w:type="spellEnd"/>
      <w:r>
        <w:rPr>
          <w:lang w:val="hu-HU"/>
        </w:rPr>
        <w:t xml:space="preserve"> </w:t>
      </w:r>
      <w:proofErr w:type="spellStart"/>
      <w:r>
        <w:rPr>
          <w:lang w:val="hu-HU"/>
        </w:rPr>
        <w:t>not</w:t>
      </w:r>
      <w:proofErr w:type="spellEnd"/>
      <w:r>
        <w:rPr>
          <w:lang w:val="hu-HU"/>
        </w:rPr>
        <w:t xml:space="preserve"> </w:t>
      </w:r>
      <w:proofErr w:type="spellStart"/>
      <w:r>
        <w:rPr>
          <w:lang w:val="hu-HU"/>
        </w:rPr>
        <w:t>fulfill</w:t>
      </w:r>
      <w:proofErr w:type="spellEnd"/>
      <w:r>
        <w:rPr>
          <w:lang w:val="hu-HU"/>
        </w:rPr>
        <w:t xml:space="preserve"> </w:t>
      </w:r>
      <w:proofErr w:type="spellStart"/>
      <w:r>
        <w:rPr>
          <w:lang w:val="hu-HU"/>
        </w:rPr>
        <w:t>all</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requirements</w:t>
      </w:r>
      <w:proofErr w:type="spellEnd"/>
      <w:r>
        <w:rPr>
          <w:lang w:val="hu-HU"/>
        </w:rPr>
        <w:t xml:space="preserve"> </w:t>
      </w:r>
      <w:proofErr w:type="spellStart"/>
      <w:r>
        <w:rPr>
          <w:lang w:val="hu-HU"/>
        </w:rPr>
        <w:t>listed</w:t>
      </w:r>
      <w:proofErr w:type="spellEnd"/>
      <w:r>
        <w:rPr>
          <w:lang w:val="hu-HU"/>
        </w:rPr>
        <w:t xml:space="preserve"> in </w:t>
      </w:r>
      <w:proofErr w:type="spellStart"/>
      <w:r>
        <w:rPr>
          <w:lang w:val="hu-HU"/>
        </w:rPr>
        <w:t>it</w:t>
      </w:r>
      <w:proofErr w:type="spellEnd"/>
    </w:p>
  </w:footnote>
  <w:footnote w:id="4">
    <w:p w14:paraId="5E569F48" w14:textId="2B2772A0" w:rsidR="00B013F4" w:rsidRPr="003263EA" w:rsidRDefault="00B013F4" w:rsidP="006C0D56">
      <w:pPr>
        <w:pStyle w:val="Lbjegyzetszveg"/>
        <w:spacing w:after="0"/>
        <w:ind w:left="142" w:firstLine="0"/>
        <w:rPr>
          <w:lang w:val="hu-HU"/>
        </w:rPr>
      </w:pPr>
      <w:r>
        <w:rPr>
          <w:rStyle w:val="Lbjegyzet-hivatkozs"/>
        </w:rPr>
        <w:footnoteRef/>
      </w:r>
      <w:r>
        <w:t xml:space="preserve"> </w:t>
      </w:r>
      <w:r>
        <w:rPr>
          <w:lang w:val="hu-HU"/>
        </w:rPr>
        <w:t xml:space="preserve">Game design </w:t>
      </w:r>
      <w:proofErr w:type="spellStart"/>
      <w:r>
        <w:rPr>
          <w:lang w:val="hu-HU"/>
        </w:rPr>
        <w:t>document</w:t>
      </w:r>
      <w:proofErr w:type="spellEnd"/>
      <w:r>
        <w:rPr>
          <w:lang w:val="hu-HU"/>
        </w:rPr>
        <w:t xml:space="preserve"> is a </w:t>
      </w:r>
      <w:proofErr w:type="spellStart"/>
      <w:r>
        <w:rPr>
          <w:lang w:val="hu-HU"/>
        </w:rPr>
        <w:t>descriptive</w:t>
      </w:r>
      <w:proofErr w:type="spellEnd"/>
      <w:r>
        <w:rPr>
          <w:lang w:val="hu-HU"/>
        </w:rPr>
        <w:t xml:space="preserve"> </w:t>
      </w:r>
      <w:proofErr w:type="spellStart"/>
      <w:r>
        <w:rPr>
          <w:lang w:val="hu-HU"/>
        </w:rPr>
        <w:t>document</w:t>
      </w:r>
      <w:proofErr w:type="spellEnd"/>
      <w:r>
        <w:rPr>
          <w:lang w:val="hu-HU"/>
        </w:rPr>
        <w:t xml:space="preserve"> of </w:t>
      </w:r>
      <w:proofErr w:type="spellStart"/>
      <w:r>
        <w:rPr>
          <w:lang w:val="hu-HU"/>
        </w:rPr>
        <w:t>the</w:t>
      </w:r>
      <w:proofErr w:type="spellEnd"/>
      <w:r>
        <w:rPr>
          <w:lang w:val="hu-HU"/>
        </w:rPr>
        <w:t xml:space="preserve"> game. </w:t>
      </w:r>
      <w:proofErr w:type="spellStart"/>
      <w:r>
        <w:rPr>
          <w:lang w:val="hu-HU"/>
        </w:rPr>
        <w:t>It</w:t>
      </w:r>
      <w:proofErr w:type="spellEnd"/>
      <w:r>
        <w:rPr>
          <w:lang w:val="hu-HU"/>
        </w:rPr>
        <w:t xml:space="preserve"> is </w:t>
      </w:r>
      <w:proofErr w:type="spellStart"/>
      <w:r>
        <w:rPr>
          <w:lang w:val="hu-HU"/>
        </w:rPr>
        <w:t>maintained</w:t>
      </w:r>
      <w:proofErr w:type="spellEnd"/>
      <w:r>
        <w:rPr>
          <w:lang w:val="hu-HU"/>
        </w:rPr>
        <w:t xml:space="preserve"> and </w:t>
      </w:r>
      <w:proofErr w:type="spellStart"/>
      <w:r>
        <w:rPr>
          <w:lang w:val="hu-HU"/>
        </w:rPr>
        <w:t>created</w:t>
      </w:r>
      <w:proofErr w:type="spellEnd"/>
      <w:r>
        <w:rPr>
          <w:lang w:val="hu-HU"/>
        </w:rPr>
        <w:t xml:space="preserve"> </w:t>
      </w:r>
      <w:proofErr w:type="spellStart"/>
      <w:r>
        <w:rPr>
          <w:lang w:val="hu-HU"/>
        </w:rPr>
        <w:t>by</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development</w:t>
      </w:r>
      <w:proofErr w:type="spellEnd"/>
      <w:r>
        <w:rPr>
          <w:lang w:val="hu-HU"/>
        </w:rPr>
        <w:t xml:space="preserve"> team, in </w:t>
      </w:r>
      <w:proofErr w:type="spellStart"/>
      <w:r>
        <w:rPr>
          <w:lang w:val="hu-HU"/>
        </w:rPr>
        <w:t>order</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guide</w:t>
      </w:r>
      <w:proofErr w:type="spellEnd"/>
      <w:r>
        <w:rPr>
          <w:lang w:val="hu-HU"/>
        </w:rPr>
        <w:t xml:space="preserve"> </w:t>
      </w:r>
      <w:proofErr w:type="spellStart"/>
      <w:r>
        <w:rPr>
          <w:lang w:val="hu-HU"/>
        </w:rPr>
        <w:t>the</w:t>
      </w:r>
      <w:proofErr w:type="spellEnd"/>
      <w:r>
        <w:rPr>
          <w:lang w:val="hu-HU"/>
        </w:rPr>
        <w:t xml:space="preserve"> team </w:t>
      </w:r>
      <w:proofErr w:type="spellStart"/>
      <w:r>
        <w:rPr>
          <w:lang w:val="hu-HU"/>
        </w:rPr>
        <w:t>through</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development</w:t>
      </w:r>
      <w:proofErr w:type="spellEnd"/>
      <w:r>
        <w:rPr>
          <w:lang w:val="hu-HU"/>
        </w:rPr>
        <w:t xml:space="preserve"> </w:t>
      </w:r>
      <w:proofErr w:type="spellStart"/>
      <w:r>
        <w:rPr>
          <w:lang w:val="hu-HU"/>
        </w:rPr>
        <w:t>process</w:t>
      </w:r>
      <w:proofErr w:type="spellEnd"/>
      <w:r>
        <w:rPr>
          <w:lang w:val="hu-HU"/>
        </w:rPr>
        <w:t xml:space="preserve">. The main </w:t>
      </w:r>
      <w:proofErr w:type="spellStart"/>
      <w:r>
        <w:rPr>
          <w:lang w:val="hu-HU"/>
        </w:rPr>
        <w:t>goal</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document</w:t>
      </w:r>
      <w:proofErr w:type="spellEnd"/>
      <w:r>
        <w:rPr>
          <w:lang w:val="hu-HU"/>
        </w:rPr>
        <w:t xml:space="preserve"> is </w:t>
      </w:r>
      <w:proofErr w:type="spellStart"/>
      <w:r>
        <w:rPr>
          <w:lang w:val="hu-HU"/>
        </w:rPr>
        <w:t>to</w:t>
      </w:r>
      <w:proofErr w:type="spellEnd"/>
      <w:r>
        <w:rPr>
          <w:lang w:val="hu-HU"/>
        </w:rPr>
        <w:t xml:space="preserve"> </w:t>
      </w:r>
      <w:proofErr w:type="spellStart"/>
      <w:r>
        <w:rPr>
          <w:lang w:val="hu-HU"/>
        </w:rPr>
        <w:t>describe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game’s</w:t>
      </w:r>
      <w:proofErr w:type="spellEnd"/>
      <w:r>
        <w:rPr>
          <w:lang w:val="hu-HU"/>
        </w:rPr>
        <w:t xml:space="preserve"> </w:t>
      </w:r>
      <w:proofErr w:type="spellStart"/>
      <w:r>
        <w:rPr>
          <w:lang w:val="hu-HU"/>
        </w:rPr>
        <w:t>properties</w:t>
      </w:r>
      <w:proofErr w:type="spellEnd"/>
      <w:r>
        <w:rPr>
          <w:lang w:val="hu-HU"/>
        </w:rPr>
        <w:t xml:space="preserve"> like art </w:t>
      </w:r>
      <w:proofErr w:type="spellStart"/>
      <w:r>
        <w:rPr>
          <w:lang w:val="hu-HU"/>
        </w:rPr>
        <w:t>style</w:t>
      </w:r>
      <w:proofErr w:type="spellEnd"/>
      <w:r>
        <w:rPr>
          <w:lang w:val="hu-HU"/>
        </w:rPr>
        <w:t xml:space="preserve">, </w:t>
      </w:r>
      <w:proofErr w:type="spellStart"/>
      <w:r>
        <w:rPr>
          <w:lang w:val="hu-HU"/>
        </w:rPr>
        <w:t>target</w:t>
      </w:r>
      <w:proofErr w:type="spellEnd"/>
      <w:r>
        <w:rPr>
          <w:lang w:val="hu-HU"/>
        </w:rPr>
        <w:t xml:space="preserve"> </w:t>
      </w:r>
      <w:proofErr w:type="spellStart"/>
      <w:r>
        <w:rPr>
          <w:lang w:val="hu-HU"/>
        </w:rPr>
        <w:t>audience</w:t>
      </w:r>
      <w:proofErr w:type="spellEnd"/>
      <w:r>
        <w:rPr>
          <w:lang w:val="hu-HU"/>
        </w:rPr>
        <w:t xml:space="preserve">, </w:t>
      </w:r>
      <w:proofErr w:type="spellStart"/>
      <w:r>
        <w:rPr>
          <w:lang w:val="hu-HU"/>
        </w:rPr>
        <w:t>characters</w:t>
      </w:r>
      <w:proofErr w:type="spellEnd"/>
      <w:r>
        <w:rPr>
          <w:lang w:val="hu-HU"/>
        </w:rPr>
        <w:t>, story and more.</w:t>
      </w:r>
    </w:p>
  </w:footnote>
  <w:footnote w:id="5">
    <w:p w14:paraId="306629B8" w14:textId="1B22AF9A" w:rsidR="00B013F4" w:rsidRPr="001A7527" w:rsidRDefault="00B013F4" w:rsidP="006C0D56">
      <w:pPr>
        <w:pStyle w:val="Lbjegyzetszveg"/>
        <w:spacing w:after="0"/>
        <w:ind w:firstLine="142"/>
        <w:rPr>
          <w:lang w:val="hu-HU"/>
        </w:rPr>
      </w:pPr>
      <w:r>
        <w:rPr>
          <w:rStyle w:val="Lbjegyzet-hivatkozs"/>
        </w:rPr>
        <w:footnoteRef/>
      </w:r>
      <w:r>
        <w:t xml:space="preserve"> </w:t>
      </w:r>
      <w:r w:rsidRPr="0071604C">
        <w:rPr>
          <w:b/>
          <w:bCs/>
        </w:rPr>
        <w:t>I</w:t>
      </w:r>
      <w:r>
        <w:t>n-</w:t>
      </w:r>
      <w:r w:rsidRPr="0071604C">
        <w:rPr>
          <w:b/>
          <w:bCs/>
        </w:rPr>
        <w:t>a</w:t>
      </w:r>
      <w:r>
        <w:t xml:space="preserve">pp </w:t>
      </w:r>
      <w:r w:rsidRPr="0071604C">
        <w:rPr>
          <w:b/>
          <w:bCs/>
        </w:rPr>
        <w:t>p</w:t>
      </w:r>
      <w:r>
        <w:t>urchases is a common way to monetize free to play games</w:t>
      </w:r>
    </w:p>
  </w:footnote>
  <w:footnote w:id="6">
    <w:p w14:paraId="0622D765" w14:textId="46D6D977" w:rsidR="00B013F4" w:rsidRPr="001F1B02" w:rsidRDefault="00B013F4" w:rsidP="005708DE">
      <w:pPr>
        <w:pStyle w:val="Lbjegyzetszveg"/>
        <w:ind w:firstLine="142"/>
        <w:rPr>
          <w:lang w:val="hu-HU"/>
        </w:rPr>
      </w:pPr>
      <w:r>
        <w:rPr>
          <w:rStyle w:val="Lbjegyzet-hivatkozs"/>
        </w:rPr>
        <w:footnoteRef/>
      </w:r>
      <w:r>
        <w:t xml:space="preserve"> </w:t>
      </w:r>
      <w:r w:rsidRPr="00FC1554">
        <w:rPr>
          <w:b/>
          <w:bCs/>
        </w:rPr>
        <w:t>D</w:t>
      </w:r>
      <w:r w:rsidRPr="00FC1554">
        <w:t>own</w:t>
      </w:r>
      <w:r w:rsidRPr="00FC1554">
        <w:rPr>
          <w:b/>
          <w:bCs/>
        </w:rPr>
        <w:t>l</w:t>
      </w:r>
      <w:r w:rsidRPr="00FC1554">
        <w:t xml:space="preserve">oadable </w:t>
      </w:r>
      <w:r w:rsidRPr="00FC1554">
        <w:rPr>
          <w:b/>
          <w:bCs/>
        </w:rPr>
        <w:t>c</w:t>
      </w:r>
      <w:r w:rsidRPr="00FC1554">
        <w:t>ontent</w:t>
      </w:r>
      <w:r>
        <w:t xml:space="preserve"> is an expansion to a game in order to extend it with more playable content.</w:t>
      </w:r>
    </w:p>
  </w:footnote>
  <w:footnote w:id="7">
    <w:p w14:paraId="0BD5D12E" w14:textId="1E94236E" w:rsidR="00B013F4" w:rsidRPr="00C40AC6" w:rsidRDefault="00B013F4" w:rsidP="006C0D56">
      <w:pPr>
        <w:pStyle w:val="Lbjegyzetszveg"/>
        <w:spacing w:after="0"/>
        <w:ind w:left="142" w:firstLine="0"/>
        <w:rPr>
          <w:lang w:val="hu-HU"/>
        </w:rPr>
      </w:pPr>
      <w:r>
        <w:rPr>
          <w:rStyle w:val="Lbjegyzet-hivatkozs"/>
        </w:rPr>
        <w:footnoteRef/>
      </w:r>
      <w:r>
        <w:t xml:space="preserve"> </w:t>
      </w:r>
      <w:r w:rsidRPr="00ED798B">
        <w:t>PhysX is a scalable multi-platform game physics solution supporting a wide range of devices, from smartphones to high-end multicore CPUs and GPUs. PhysX is integrated into some of the most popular game engines, including Unreal Engine</w:t>
      </w:r>
      <w:r>
        <w:t xml:space="preserve">, </w:t>
      </w:r>
      <w:r w:rsidRPr="00ED798B">
        <w:t>Unity3D, and Stingray.</w:t>
      </w:r>
    </w:p>
  </w:footnote>
  <w:footnote w:id="8">
    <w:p w14:paraId="58B58985" w14:textId="4B7E8583" w:rsidR="00B013F4" w:rsidRPr="00B8051F" w:rsidRDefault="00B013F4" w:rsidP="009F3A07">
      <w:pPr>
        <w:pStyle w:val="Lbjegyzetszveg"/>
        <w:spacing w:after="0"/>
        <w:ind w:firstLine="142"/>
        <w:rPr>
          <w:lang w:val="hu-HU"/>
        </w:rPr>
      </w:pPr>
      <w:r>
        <w:rPr>
          <w:rStyle w:val="Lbjegyzet-hivatkozs"/>
        </w:rPr>
        <w:footnoteRef/>
      </w:r>
      <w:r>
        <w:t xml:space="preserve"> </w:t>
      </w:r>
      <w:r>
        <w:rPr>
          <w:lang w:val="hu-HU"/>
        </w:rPr>
        <w:t xml:space="preserve">Box2D is an </w:t>
      </w:r>
      <w:proofErr w:type="spellStart"/>
      <w:r>
        <w:rPr>
          <w:lang w:val="hu-HU"/>
        </w:rPr>
        <w:t>open</w:t>
      </w:r>
      <w:proofErr w:type="spellEnd"/>
      <w:r>
        <w:rPr>
          <w:lang w:val="hu-HU"/>
        </w:rPr>
        <w:t xml:space="preserve"> </w:t>
      </w:r>
      <w:proofErr w:type="spellStart"/>
      <w:r>
        <w:rPr>
          <w:lang w:val="hu-HU"/>
        </w:rPr>
        <w:t>source</w:t>
      </w:r>
      <w:proofErr w:type="spellEnd"/>
      <w:r>
        <w:rPr>
          <w:lang w:val="hu-HU"/>
        </w:rPr>
        <w:t xml:space="preserve"> 2D </w:t>
      </w:r>
      <w:proofErr w:type="spellStart"/>
      <w:r>
        <w:rPr>
          <w:lang w:val="hu-HU"/>
        </w:rPr>
        <w:t>physics</w:t>
      </w:r>
      <w:proofErr w:type="spellEnd"/>
      <w:r>
        <w:rPr>
          <w:lang w:val="hu-HU"/>
        </w:rPr>
        <w:t xml:space="preserve"> </w:t>
      </w:r>
      <w:proofErr w:type="spellStart"/>
      <w:r>
        <w:rPr>
          <w:lang w:val="hu-HU"/>
        </w:rPr>
        <w:t>engine</w:t>
      </w:r>
      <w:proofErr w:type="spellEnd"/>
      <w:r>
        <w:rPr>
          <w:lang w:val="hu-HU"/>
        </w:rPr>
        <w:t xml:space="preserve"> </w:t>
      </w:r>
      <w:proofErr w:type="spellStart"/>
      <w:r>
        <w:rPr>
          <w:lang w:val="hu-HU"/>
        </w:rPr>
        <w:t>written</w:t>
      </w:r>
      <w:proofErr w:type="spellEnd"/>
      <w:r>
        <w:rPr>
          <w:lang w:val="hu-HU"/>
        </w:rPr>
        <w:t xml:space="preserve"> </w:t>
      </w:r>
      <w:proofErr w:type="spellStart"/>
      <w:r>
        <w:rPr>
          <w:lang w:val="hu-HU"/>
        </w:rPr>
        <w:t>by</w:t>
      </w:r>
      <w:proofErr w:type="spellEnd"/>
      <w:r>
        <w:rPr>
          <w:lang w:val="hu-HU"/>
        </w:rPr>
        <w:t xml:space="preserve"> </w:t>
      </w:r>
      <w:r w:rsidRPr="00B8051F">
        <w:rPr>
          <w:lang w:val="hu-HU"/>
        </w:rPr>
        <w:t xml:space="preserve">Erin </w:t>
      </w:r>
      <w:proofErr w:type="spellStart"/>
      <w:r w:rsidRPr="00B8051F">
        <w:rPr>
          <w:lang w:val="hu-HU"/>
        </w:rPr>
        <w:t>Catto</w:t>
      </w:r>
      <w:proofErr w:type="spellEnd"/>
    </w:p>
  </w:footnote>
  <w:footnote w:id="9">
    <w:p w14:paraId="22EF7720" w14:textId="37C50537" w:rsidR="00B013F4" w:rsidRPr="00003701" w:rsidRDefault="00B013F4" w:rsidP="00003701">
      <w:pPr>
        <w:pStyle w:val="Lbjegyzetszveg"/>
        <w:spacing w:after="0"/>
        <w:ind w:firstLine="142"/>
        <w:rPr>
          <w:lang w:val="hu-HU"/>
        </w:rPr>
      </w:pPr>
      <w:r>
        <w:rPr>
          <w:rStyle w:val="Lbjegyzet-hivatkozs"/>
        </w:rPr>
        <w:footnoteRef/>
      </w:r>
      <w:r>
        <w:t xml:space="preserve"> </w:t>
      </w:r>
      <w:r w:rsidRPr="00D31086">
        <w:rPr>
          <w:b/>
          <w:bCs/>
        </w:rPr>
        <w:t>D</w:t>
      </w:r>
      <w:r w:rsidRPr="00D31086">
        <w:t>ata-</w:t>
      </w:r>
      <w:r w:rsidRPr="00D31086">
        <w:rPr>
          <w:b/>
          <w:bCs/>
        </w:rPr>
        <w:t>O</w:t>
      </w:r>
      <w:r w:rsidRPr="00D31086">
        <w:t xml:space="preserve">riented </w:t>
      </w:r>
      <w:r w:rsidRPr="00D31086">
        <w:rPr>
          <w:b/>
          <w:bCs/>
        </w:rPr>
        <w:t>T</w:t>
      </w:r>
      <w:r w:rsidRPr="00D31086">
        <w:t>echnology</w:t>
      </w:r>
      <w:r>
        <w:t xml:space="preserve"> </w:t>
      </w:r>
      <w:r w:rsidRPr="00D31086">
        <w:rPr>
          <w:b/>
          <w:bCs/>
        </w:rPr>
        <w:t>S</w:t>
      </w:r>
      <w:r w:rsidRPr="00D31086">
        <w:t>tack</w:t>
      </w:r>
      <w:r>
        <w:t xml:space="preserve">, a solution by Unity to take advantage of modern </w:t>
      </w:r>
      <w:r w:rsidRPr="0033567A">
        <w:t>multicore processors</w:t>
      </w:r>
    </w:p>
  </w:footnote>
  <w:footnote w:id="10">
    <w:p w14:paraId="19E40E03" w14:textId="2ABBACBD" w:rsidR="00B013F4" w:rsidRPr="002006BB" w:rsidRDefault="00B013F4" w:rsidP="002006BB">
      <w:pPr>
        <w:pStyle w:val="Lbjegyzetszveg"/>
        <w:ind w:firstLine="142"/>
        <w:rPr>
          <w:lang w:val="hu-HU"/>
        </w:rPr>
      </w:pPr>
      <w:r>
        <w:rPr>
          <w:rStyle w:val="Lbjegyzet-hivatkozs"/>
        </w:rPr>
        <w:footnoteRef/>
      </w:r>
      <w:r>
        <w:t xml:space="preserve"> Havok physics is an industry leading complete physics solution for games and modelling software</w:t>
      </w:r>
    </w:p>
  </w:footnote>
  <w:footnote w:id="11">
    <w:p w14:paraId="77C0FBF7" w14:textId="2C9720EE" w:rsidR="00B013F4" w:rsidRPr="00127AFB" w:rsidRDefault="00B013F4" w:rsidP="00495BE6">
      <w:pPr>
        <w:pStyle w:val="Lbjegyzetszveg"/>
        <w:ind w:left="142" w:firstLine="0"/>
        <w:rPr>
          <w:lang w:val="hu-HU"/>
        </w:rPr>
      </w:pPr>
      <w:r>
        <w:rPr>
          <w:rStyle w:val="Lbjegyzet-hivatkozs"/>
        </w:rPr>
        <w:footnoteRef/>
      </w:r>
      <w:r>
        <w:t xml:space="preserve"> </w:t>
      </w:r>
      <w:proofErr w:type="spellStart"/>
      <w:r w:rsidRPr="00DA6F7F">
        <w:rPr>
          <w:b/>
          <w:bCs/>
          <w:lang w:val="hu-HU"/>
        </w:rPr>
        <w:t>E</w:t>
      </w:r>
      <w:r>
        <w:rPr>
          <w:lang w:val="hu-HU"/>
        </w:rPr>
        <w:t>ntity</w:t>
      </w:r>
      <w:proofErr w:type="spellEnd"/>
      <w:r>
        <w:rPr>
          <w:lang w:val="hu-HU"/>
        </w:rPr>
        <w:t xml:space="preserve"> </w:t>
      </w:r>
      <w:proofErr w:type="spellStart"/>
      <w:r w:rsidRPr="00DA6F7F">
        <w:rPr>
          <w:b/>
          <w:bCs/>
          <w:lang w:val="hu-HU"/>
        </w:rPr>
        <w:t>C</w:t>
      </w:r>
      <w:r>
        <w:rPr>
          <w:lang w:val="hu-HU"/>
        </w:rPr>
        <w:t>omponent</w:t>
      </w:r>
      <w:proofErr w:type="spellEnd"/>
      <w:r>
        <w:rPr>
          <w:lang w:val="hu-HU"/>
        </w:rPr>
        <w:t xml:space="preserve"> </w:t>
      </w:r>
      <w:r w:rsidRPr="00DA6F7F">
        <w:rPr>
          <w:b/>
          <w:bCs/>
          <w:lang w:val="hu-HU"/>
        </w:rPr>
        <w:t>S</w:t>
      </w:r>
      <w:r>
        <w:rPr>
          <w:lang w:val="hu-HU"/>
        </w:rPr>
        <w:t xml:space="preserve">ystem, is a </w:t>
      </w:r>
      <w:proofErr w:type="spellStart"/>
      <w:r>
        <w:rPr>
          <w:lang w:val="hu-HU"/>
        </w:rPr>
        <w:t>data-oriented</w:t>
      </w:r>
      <w:proofErr w:type="spellEnd"/>
      <w:r>
        <w:rPr>
          <w:lang w:val="hu-HU"/>
        </w:rPr>
        <w:t xml:space="preserve"> design </w:t>
      </w:r>
      <w:proofErr w:type="spellStart"/>
      <w:r>
        <w:rPr>
          <w:lang w:val="hu-HU"/>
        </w:rPr>
        <w:t>view</w:t>
      </w:r>
      <w:proofErr w:type="spellEnd"/>
      <w:r>
        <w:rPr>
          <w:lang w:val="hu-HU"/>
        </w:rPr>
        <w:t xml:space="preserve"> </w:t>
      </w:r>
      <w:proofErr w:type="spellStart"/>
      <w:r>
        <w:rPr>
          <w:lang w:val="hu-HU"/>
        </w:rPr>
        <w:t>opposite</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Unitys’s</w:t>
      </w:r>
      <w:proofErr w:type="spellEnd"/>
      <w:r>
        <w:rPr>
          <w:lang w:val="hu-HU"/>
        </w:rPr>
        <w:t xml:space="preserve"> standard </w:t>
      </w:r>
      <w:proofErr w:type="spellStart"/>
      <w:r>
        <w:rPr>
          <w:lang w:val="hu-HU"/>
        </w:rPr>
        <w:t>object-oriented</w:t>
      </w:r>
      <w:proofErr w:type="spellEnd"/>
      <w:r>
        <w:rPr>
          <w:lang w:val="hu-HU"/>
        </w:rPr>
        <w:t xml:space="preserve"> </w:t>
      </w:r>
      <w:proofErr w:type="spellStart"/>
      <w:r>
        <w:rPr>
          <w:lang w:val="hu-HU"/>
        </w:rPr>
        <w:t>one</w:t>
      </w:r>
      <w:proofErr w:type="spellEnd"/>
      <w:r>
        <w:rPr>
          <w:lang w:val="hu-HU"/>
        </w:rPr>
        <w:t xml:space="preserve"> </w:t>
      </w:r>
      <w:proofErr w:type="spellStart"/>
      <w:r>
        <w:rPr>
          <w:lang w:val="hu-HU"/>
        </w:rPr>
        <w:t>with</w:t>
      </w:r>
      <w:proofErr w:type="spellEnd"/>
      <w:r>
        <w:rPr>
          <w:lang w:val="hu-HU"/>
        </w:rPr>
        <w:t xml:space="preserve"> GameObjects and </w:t>
      </w:r>
      <w:proofErr w:type="spellStart"/>
      <w:r>
        <w:rPr>
          <w:lang w:val="hu-HU"/>
        </w:rPr>
        <w:t>Components</w:t>
      </w:r>
      <w:proofErr w:type="spellEnd"/>
    </w:p>
  </w:footnote>
  <w:footnote w:id="12">
    <w:p w14:paraId="5AC1608B" w14:textId="465B9799" w:rsidR="00B013F4" w:rsidRPr="004372CC" w:rsidRDefault="00B013F4" w:rsidP="00647975">
      <w:pPr>
        <w:pStyle w:val="Lbjegyzetszveg"/>
        <w:ind w:firstLine="142"/>
        <w:rPr>
          <w:lang w:val="hu-HU"/>
        </w:rPr>
      </w:pPr>
      <w:bookmarkStart w:id="3" w:name="_Hlk55664996"/>
      <w:r>
        <w:rPr>
          <w:rStyle w:val="Lbjegyzet-hivatkozs"/>
        </w:rPr>
        <w:footnoteRef/>
      </w:r>
      <w:r>
        <w:t xml:space="preserve"> </w:t>
      </w:r>
      <w:proofErr w:type="spellStart"/>
      <w:r w:rsidRPr="00DA0251">
        <w:rPr>
          <w:b/>
          <w:bCs/>
          <w:lang w:val="hu-HU"/>
        </w:rPr>
        <w:t>Q</w:t>
      </w:r>
      <w:r>
        <w:rPr>
          <w:lang w:val="hu-HU"/>
        </w:rPr>
        <w:t>uality</w:t>
      </w:r>
      <w:proofErr w:type="spellEnd"/>
      <w:r>
        <w:rPr>
          <w:lang w:val="hu-HU"/>
        </w:rPr>
        <w:t xml:space="preserve"> </w:t>
      </w:r>
      <w:r w:rsidRPr="00DA0251">
        <w:rPr>
          <w:b/>
          <w:bCs/>
          <w:lang w:val="hu-HU"/>
        </w:rPr>
        <w:t>o</w:t>
      </w:r>
      <w:r>
        <w:rPr>
          <w:lang w:val="hu-HU"/>
        </w:rPr>
        <w:t xml:space="preserve">f </w:t>
      </w:r>
      <w:r w:rsidRPr="00DA0251">
        <w:rPr>
          <w:b/>
          <w:bCs/>
          <w:lang w:val="hu-HU"/>
        </w:rPr>
        <w:t>L</w:t>
      </w:r>
      <w:r>
        <w:rPr>
          <w:lang w:val="hu-HU"/>
        </w:rPr>
        <w:t xml:space="preserve">ife </w:t>
      </w:r>
      <w:proofErr w:type="spellStart"/>
      <w:r>
        <w:rPr>
          <w:lang w:val="hu-HU"/>
        </w:rPr>
        <w:t>improvements</w:t>
      </w:r>
      <w:proofErr w:type="spellEnd"/>
      <w:r>
        <w:rPr>
          <w:lang w:val="hu-HU"/>
        </w:rPr>
        <w:t xml:space="preserve"> </w:t>
      </w:r>
      <w:proofErr w:type="spellStart"/>
      <w:r>
        <w:rPr>
          <w:lang w:val="hu-HU"/>
        </w:rPr>
        <w:t>usually</w:t>
      </w:r>
      <w:proofErr w:type="spellEnd"/>
      <w:r>
        <w:rPr>
          <w:lang w:val="hu-HU"/>
        </w:rPr>
        <w:t xml:space="preserve"> </w:t>
      </w:r>
      <w:proofErr w:type="spellStart"/>
      <w:r>
        <w:rPr>
          <w:lang w:val="hu-HU"/>
        </w:rPr>
        <w:t>make</w:t>
      </w:r>
      <w:proofErr w:type="spellEnd"/>
      <w:r>
        <w:rPr>
          <w:lang w:val="hu-HU"/>
        </w:rPr>
        <w:t xml:space="preserve"> </w:t>
      </w:r>
      <w:proofErr w:type="spellStart"/>
      <w:r>
        <w:rPr>
          <w:lang w:val="hu-HU"/>
        </w:rPr>
        <w:t>the</w:t>
      </w:r>
      <w:proofErr w:type="spellEnd"/>
      <w:r>
        <w:rPr>
          <w:lang w:val="hu-HU"/>
        </w:rPr>
        <w:t xml:space="preserve"> gameplay more </w:t>
      </w:r>
      <w:proofErr w:type="spellStart"/>
      <w:r>
        <w:rPr>
          <w:lang w:val="hu-HU"/>
        </w:rPr>
        <w:t>ergonomic</w:t>
      </w:r>
      <w:proofErr w:type="spellEnd"/>
      <w:r>
        <w:rPr>
          <w:lang w:val="hu-HU"/>
        </w:rPr>
        <w:t xml:space="preserve"> </w:t>
      </w:r>
      <w:bookmarkEnd w:id="3"/>
      <w:r>
        <w:rPr>
          <w:lang w:val="hu-HU"/>
        </w:rPr>
        <w:t xml:space="preserve">and </w:t>
      </w:r>
      <w:proofErr w:type="spellStart"/>
      <w:r>
        <w:rPr>
          <w:lang w:val="hu-HU"/>
        </w:rPr>
        <w:t>user-friendly</w:t>
      </w:r>
      <w:proofErr w:type="spellEnd"/>
    </w:p>
  </w:footnote>
  <w:footnote w:id="13">
    <w:p w14:paraId="43C1319F" w14:textId="0D4ADE44" w:rsidR="00B013F4" w:rsidRPr="00647975" w:rsidRDefault="00B013F4" w:rsidP="00F331C7">
      <w:pPr>
        <w:pStyle w:val="Lbjegyzetszveg"/>
        <w:ind w:firstLine="142"/>
        <w:rPr>
          <w:lang w:val="hu-HU"/>
        </w:rPr>
      </w:pPr>
      <w:r>
        <w:rPr>
          <w:rStyle w:val="Lbjegyzet-hivatkozs"/>
        </w:rPr>
        <w:footnoteRef/>
      </w:r>
      <w:r>
        <w:t xml:space="preserve"> </w:t>
      </w:r>
      <w:r w:rsidRPr="00F331C7">
        <w:rPr>
          <w:b/>
          <w:bCs/>
        </w:rPr>
        <w:t>M</w:t>
      </w:r>
      <w:r w:rsidRPr="00F331C7">
        <w:t xml:space="preserve">assively </w:t>
      </w:r>
      <w:r w:rsidRPr="00F331C7">
        <w:rPr>
          <w:b/>
          <w:bCs/>
        </w:rPr>
        <w:t>M</w:t>
      </w:r>
      <w:r w:rsidRPr="00F331C7">
        <w:t xml:space="preserve">ultiplayer </w:t>
      </w:r>
      <w:r w:rsidRPr="00F331C7">
        <w:rPr>
          <w:b/>
          <w:bCs/>
        </w:rPr>
        <w:t>O</w:t>
      </w:r>
      <w:r w:rsidRPr="00F331C7">
        <w:t xml:space="preserve">nline </w:t>
      </w:r>
      <w:r w:rsidRPr="00F331C7">
        <w:rPr>
          <w:b/>
          <w:bCs/>
        </w:rPr>
        <w:t>R</w:t>
      </w:r>
      <w:r w:rsidRPr="00F331C7">
        <w:t>ole-</w:t>
      </w:r>
      <w:r w:rsidRPr="00F331C7">
        <w:rPr>
          <w:b/>
          <w:bCs/>
        </w:rPr>
        <w:t>P</w:t>
      </w:r>
      <w:r w:rsidRPr="00F331C7">
        <w:t xml:space="preserve">laying </w:t>
      </w:r>
      <w:r w:rsidRPr="00F331C7">
        <w:rPr>
          <w:b/>
          <w:bCs/>
        </w:rPr>
        <w:t>G</w:t>
      </w:r>
      <w:r w:rsidRPr="00F331C7">
        <w:t>ame</w:t>
      </w:r>
      <w:r>
        <w:t xml:space="preserve"> is a genre that combines RPG elements with a vast number of concurrently online players</w:t>
      </w:r>
    </w:p>
  </w:footnote>
  <w:footnote w:id="14">
    <w:p w14:paraId="4F3DD313" w14:textId="79847BF8" w:rsidR="00B013F4" w:rsidRPr="00FF3E92" w:rsidRDefault="00B013F4" w:rsidP="00E27EDD">
      <w:pPr>
        <w:pStyle w:val="Lbjegyzetszveg"/>
        <w:spacing w:after="0"/>
        <w:ind w:left="142" w:firstLine="0"/>
        <w:rPr>
          <w:lang w:val="hu-HU"/>
        </w:rPr>
      </w:pPr>
      <w:r>
        <w:rPr>
          <w:rStyle w:val="Lbjegyzet-hivatkozs"/>
        </w:rPr>
        <w:footnoteRef/>
      </w:r>
      <w:r>
        <w:rPr>
          <w:b/>
          <w:bCs/>
          <w:lang w:val="hu-HU"/>
        </w:rPr>
        <w:t xml:space="preserve"> </w:t>
      </w:r>
      <w:proofErr w:type="spellStart"/>
      <w:r w:rsidRPr="00FF3E92">
        <w:rPr>
          <w:b/>
          <w:bCs/>
          <w:lang w:val="hu-HU"/>
        </w:rPr>
        <w:t>F</w:t>
      </w:r>
      <w:r>
        <w:rPr>
          <w:lang w:val="hu-HU"/>
        </w:rPr>
        <w:t>irst-</w:t>
      </w:r>
      <w:r w:rsidRPr="00FF3E92">
        <w:rPr>
          <w:b/>
          <w:bCs/>
          <w:lang w:val="hu-HU"/>
        </w:rPr>
        <w:t>p</w:t>
      </w:r>
      <w:r>
        <w:rPr>
          <w:lang w:val="hu-HU"/>
        </w:rPr>
        <w:t>erson</w:t>
      </w:r>
      <w:proofErr w:type="spellEnd"/>
      <w:r>
        <w:rPr>
          <w:lang w:val="hu-HU"/>
        </w:rPr>
        <w:t xml:space="preserve"> </w:t>
      </w:r>
      <w:proofErr w:type="spellStart"/>
      <w:r w:rsidRPr="00FF3E92">
        <w:rPr>
          <w:b/>
          <w:bCs/>
          <w:lang w:val="hu-HU"/>
        </w:rPr>
        <w:t>s</w:t>
      </w:r>
      <w:r>
        <w:rPr>
          <w:lang w:val="hu-HU"/>
        </w:rPr>
        <w:t>hooter</w:t>
      </w:r>
      <w:proofErr w:type="spellEnd"/>
      <w:r>
        <w:rPr>
          <w:lang w:val="hu-HU"/>
        </w:rPr>
        <w:t xml:space="preserve"> is</w:t>
      </w:r>
      <w:r w:rsidRPr="00FF3E92">
        <w:rPr>
          <w:lang w:val="hu-HU"/>
        </w:rPr>
        <w:t xml:space="preserve"> a game </w:t>
      </w:r>
      <w:proofErr w:type="spellStart"/>
      <w:r w:rsidRPr="00FF3E92">
        <w:rPr>
          <w:lang w:val="hu-HU"/>
        </w:rPr>
        <w:t>genre</w:t>
      </w:r>
      <w:proofErr w:type="spellEnd"/>
      <w:r w:rsidRPr="00FF3E92">
        <w:rPr>
          <w:lang w:val="hu-HU"/>
        </w:rPr>
        <w:t xml:space="preserve"> centered</w:t>
      </w:r>
      <w:r>
        <w:rPr>
          <w:lang w:val="hu-HU"/>
        </w:rPr>
        <w:t xml:space="preserve"> </w:t>
      </w:r>
      <w:proofErr w:type="spellStart"/>
      <w:r>
        <w:rPr>
          <w:lang w:val="hu-HU"/>
        </w:rPr>
        <w:t>on</w:t>
      </w:r>
      <w:proofErr w:type="spellEnd"/>
      <w:r w:rsidRPr="00FF3E92">
        <w:rPr>
          <w:lang w:val="hu-HU"/>
        </w:rPr>
        <w:t xml:space="preserve"> </w:t>
      </w:r>
      <w:proofErr w:type="spellStart"/>
      <w:r w:rsidRPr="00FF3E92">
        <w:rPr>
          <w:lang w:val="hu-HU"/>
        </w:rPr>
        <w:t>weapon</w:t>
      </w:r>
      <w:proofErr w:type="spellEnd"/>
      <w:r w:rsidRPr="00FF3E92">
        <w:rPr>
          <w:lang w:val="hu-HU"/>
        </w:rPr>
        <w:t xml:space="preserve"> in a </w:t>
      </w:r>
      <w:proofErr w:type="spellStart"/>
      <w:r w:rsidRPr="00FF3E92">
        <w:rPr>
          <w:lang w:val="hu-HU"/>
        </w:rPr>
        <w:t>first-person</w:t>
      </w:r>
      <w:proofErr w:type="spellEnd"/>
      <w:r w:rsidRPr="00FF3E92">
        <w:rPr>
          <w:lang w:val="hu-HU"/>
        </w:rPr>
        <w:t xml:space="preserve"> </w:t>
      </w:r>
      <w:proofErr w:type="spellStart"/>
      <w:r w:rsidRPr="00FF3E92">
        <w:rPr>
          <w:lang w:val="hu-HU"/>
        </w:rPr>
        <w:t>perspective</w:t>
      </w:r>
      <w:proofErr w:type="spellEnd"/>
      <w:r>
        <w:rPr>
          <w:lang w:val="hu-HU"/>
        </w:rPr>
        <w:t xml:space="preserve">, </w:t>
      </w:r>
      <w:proofErr w:type="spellStart"/>
      <w:r>
        <w:rPr>
          <w:lang w:val="hu-HU"/>
        </w:rPr>
        <w:t>so</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player</w:t>
      </w:r>
      <w:proofErr w:type="spellEnd"/>
      <w:r>
        <w:rPr>
          <w:lang w:val="hu-HU"/>
        </w:rPr>
        <w:t xml:space="preserve"> </w:t>
      </w:r>
      <w:proofErr w:type="spellStart"/>
      <w:r>
        <w:rPr>
          <w:lang w:val="hu-HU"/>
        </w:rPr>
        <w:t>can</w:t>
      </w:r>
      <w:proofErr w:type="spellEnd"/>
      <w:r>
        <w:rPr>
          <w:lang w:val="hu-HU"/>
        </w:rPr>
        <w:t xml:space="preserve"> </w:t>
      </w:r>
      <w:proofErr w:type="spellStart"/>
      <w:r>
        <w:rPr>
          <w:lang w:val="hu-HU"/>
        </w:rPr>
        <w:t>experience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action</w:t>
      </w:r>
      <w:proofErr w:type="spellEnd"/>
      <w:r>
        <w:rPr>
          <w:lang w:val="hu-HU"/>
        </w:rPr>
        <w:t xml:space="preserve"> </w:t>
      </w:r>
      <w:proofErr w:type="spellStart"/>
      <w:r>
        <w:rPr>
          <w:lang w:val="hu-HU"/>
        </w:rPr>
        <w:t>throught</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eyes</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protagonist</w:t>
      </w:r>
      <w:proofErr w:type="spellEnd"/>
    </w:p>
  </w:footnote>
  <w:footnote w:id="15">
    <w:p w14:paraId="7BE7A0A7" w14:textId="746A95C6" w:rsidR="00B013F4" w:rsidRPr="002C08D8" w:rsidRDefault="00B013F4" w:rsidP="006B4C67">
      <w:pPr>
        <w:pStyle w:val="Lbjegyzetszveg"/>
        <w:spacing w:after="0"/>
        <w:ind w:firstLine="142"/>
        <w:rPr>
          <w:lang w:val="hu-HU"/>
        </w:rPr>
      </w:pPr>
      <w:r>
        <w:rPr>
          <w:rStyle w:val="Lbjegyzet-hivatkozs"/>
        </w:rPr>
        <w:footnoteRef/>
      </w:r>
      <w:r>
        <w:t xml:space="preserve"> </w:t>
      </w:r>
      <w:proofErr w:type="spellStart"/>
      <w:r w:rsidRPr="002C08D8">
        <w:rPr>
          <w:b/>
          <w:bCs/>
          <w:lang w:val="hu-HU"/>
        </w:rPr>
        <w:t>V</w:t>
      </w:r>
      <w:r>
        <w:rPr>
          <w:lang w:val="hu-HU"/>
        </w:rPr>
        <w:t>irtual</w:t>
      </w:r>
      <w:proofErr w:type="spellEnd"/>
      <w:r>
        <w:rPr>
          <w:lang w:val="hu-HU"/>
        </w:rPr>
        <w:t xml:space="preserve"> </w:t>
      </w:r>
      <w:proofErr w:type="spellStart"/>
      <w:r w:rsidRPr="002C08D8">
        <w:rPr>
          <w:b/>
          <w:bCs/>
          <w:lang w:val="hu-HU"/>
        </w:rPr>
        <w:t>R</w:t>
      </w:r>
      <w:r>
        <w:rPr>
          <w:lang w:val="hu-HU"/>
        </w:rPr>
        <w:t>eality</w:t>
      </w:r>
      <w:proofErr w:type="spellEnd"/>
      <w:r>
        <w:rPr>
          <w:lang w:val="hu-HU"/>
        </w:rPr>
        <w:t xml:space="preserve"> is a </w:t>
      </w:r>
      <w:proofErr w:type="spellStart"/>
      <w:r>
        <w:rPr>
          <w:lang w:val="hu-HU"/>
        </w:rPr>
        <w:t>type</w:t>
      </w:r>
      <w:proofErr w:type="spellEnd"/>
      <w:r>
        <w:rPr>
          <w:lang w:val="hu-HU"/>
        </w:rPr>
        <w:t xml:space="preserve"> of </w:t>
      </w:r>
      <w:proofErr w:type="spellStart"/>
      <w:r>
        <w:rPr>
          <w:lang w:val="hu-HU"/>
        </w:rPr>
        <w:t>application</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simulates</w:t>
      </w:r>
      <w:proofErr w:type="spellEnd"/>
      <w:r>
        <w:rPr>
          <w:lang w:val="hu-HU"/>
        </w:rPr>
        <w:t xml:space="preserve"> an </w:t>
      </w:r>
      <w:proofErr w:type="spellStart"/>
      <w:r>
        <w:rPr>
          <w:lang w:val="hu-HU"/>
        </w:rPr>
        <w:t>environment</w:t>
      </w:r>
      <w:proofErr w:type="spellEnd"/>
      <w:r>
        <w:rPr>
          <w:lang w:val="hu-HU"/>
        </w:rPr>
        <w:t xml:space="preserve"> </w:t>
      </w:r>
      <w:proofErr w:type="spellStart"/>
      <w:r>
        <w:rPr>
          <w:lang w:val="hu-HU"/>
        </w:rPr>
        <w:t>around</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user</w:t>
      </w:r>
      <w:proofErr w:type="spellEnd"/>
    </w:p>
  </w:footnote>
  <w:footnote w:id="16">
    <w:p w14:paraId="56511BDA" w14:textId="3355D520" w:rsidR="00B013F4" w:rsidRPr="002C08D8" w:rsidRDefault="00B013F4" w:rsidP="006B4C67">
      <w:pPr>
        <w:pStyle w:val="Lbjegyzetszveg"/>
        <w:spacing w:after="0"/>
        <w:ind w:left="142" w:firstLine="0"/>
        <w:rPr>
          <w:lang w:val="hu-HU"/>
        </w:rPr>
      </w:pPr>
      <w:r>
        <w:rPr>
          <w:rStyle w:val="Lbjegyzet-hivatkozs"/>
        </w:rPr>
        <w:footnoteRef/>
      </w:r>
      <w:r>
        <w:t xml:space="preserve"> </w:t>
      </w:r>
      <w:r w:rsidRPr="002C08D8">
        <w:rPr>
          <w:b/>
          <w:bCs/>
          <w:lang w:val="hu-HU"/>
        </w:rPr>
        <w:t>M</w:t>
      </w:r>
      <w:r>
        <w:rPr>
          <w:lang w:val="hu-HU"/>
        </w:rPr>
        <w:t xml:space="preserve">ixed </w:t>
      </w:r>
      <w:proofErr w:type="spellStart"/>
      <w:r w:rsidRPr="002C08D8">
        <w:rPr>
          <w:b/>
          <w:bCs/>
          <w:lang w:val="hu-HU"/>
        </w:rPr>
        <w:t>R</w:t>
      </w:r>
      <w:r>
        <w:rPr>
          <w:lang w:val="hu-HU"/>
        </w:rPr>
        <w:t>eality</w:t>
      </w:r>
      <w:proofErr w:type="spellEnd"/>
      <w:r>
        <w:rPr>
          <w:lang w:val="hu-HU"/>
        </w:rPr>
        <w:t xml:space="preserve"> is a </w:t>
      </w:r>
      <w:proofErr w:type="spellStart"/>
      <w:r>
        <w:rPr>
          <w:lang w:val="hu-HU"/>
        </w:rPr>
        <w:t>type</w:t>
      </w:r>
      <w:proofErr w:type="spellEnd"/>
      <w:r>
        <w:rPr>
          <w:lang w:val="hu-HU"/>
        </w:rPr>
        <w:t xml:space="preserve"> of </w:t>
      </w:r>
      <w:proofErr w:type="spellStart"/>
      <w:r>
        <w:rPr>
          <w:lang w:val="hu-HU"/>
        </w:rPr>
        <w:t>application</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combines</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simulated</w:t>
      </w:r>
      <w:proofErr w:type="spellEnd"/>
      <w:r>
        <w:rPr>
          <w:lang w:val="hu-HU"/>
        </w:rPr>
        <w:t xml:space="preserve"> </w:t>
      </w:r>
      <w:proofErr w:type="spellStart"/>
      <w:r>
        <w:rPr>
          <w:lang w:val="hu-HU"/>
        </w:rPr>
        <w:t>environment</w:t>
      </w:r>
      <w:proofErr w:type="spellEnd"/>
      <w:r>
        <w:rPr>
          <w:lang w:val="hu-HU"/>
        </w:rPr>
        <w:t xml:space="preserve"> </w:t>
      </w:r>
      <w:proofErr w:type="spellStart"/>
      <w:r>
        <w:rPr>
          <w:lang w:val="hu-HU"/>
        </w:rPr>
        <w:t>with</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user’s</w:t>
      </w:r>
      <w:proofErr w:type="spellEnd"/>
      <w:r>
        <w:rPr>
          <w:lang w:val="hu-HU"/>
        </w:rPr>
        <w:t xml:space="preserve"> </w:t>
      </w:r>
      <w:proofErr w:type="spellStart"/>
      <w:r>
        <w:rPr>
          <w:lang w:val="hu-HU"/>
        </w:rPr>
        <w:t>own</w:t>
      </w:r>
      <w:proofErr w:type="spellEnd"/>
      <w:r>
        <w:rPr>
          <w:lang w:val="hu-HU"/>
        </w:rPr>
        <w:t xml:space="preserve"> </w:t>
      </w:r>
      <w:proofErr w:type="spellStart"/>
      <w:r>
        <w:rPr>
          <w:lang w:val="hu-HU"/>
        </w:rPr>
        <w:t>environment</w:t>
      </w:r>
      <w:proofErr w:type="spellEnd"/>
      <w:r>
        <w:rPr>
          <w:lang w:val="hu-HU"/>
        </w:rPr>
        <w:t xml:space="preserve"> </w:t>
      </w:r>
      <w:proofErr w:type="spellStart"/>
      <w:r>
        <w:rPr>
          <w:lang w:val="hu-HU"/>
        </w:rPr>
        <w:t>allowing</w:t>
      </w:r>
      <w:proofErr w:type="spellEnd"/>
      <w:r>
        <w:rPr>
          <w:lang w:val="hu-HU"/>
        </w:rPr>
        <w:t xml:space="preserve"> </w:t>
      </w:r>
      <w:proofErr w:type="spellStart"/>
      <w:r>
        <w:rPr>
          <w:lang w:val="hu-HU"/>
        </w:rPr>
        <w:t>interactions</w:t>
      </w:r>
      <w:proofErr w:type="spellEnd"/>
      <w:r>
        <w:rPr>
          <w:lang w:val="hu-HU"/>
        </w:rPr>
        <w:t xml:space="preserve"> </w:t>
      </w:r>
      <w:proofErr w:type="spellStart"/>
      <w:r>
        <w:rPr>
          <w:lang w:val="hu-HU"/>
        </w:rPr>
        <w:t>between</w:t>
      </w:r>
      <w:proofErr w:type="spellEnd"/>
      <w:r>
        <w:rPr>
          <w:lang w:val="hu-HU"/>
        </w:rPr>
        <w:t xml:space="preserve"> </w:t>
      </w:r>
      <w:proofErr w:type="spellStart"/>
      <w:r>
        <w:rPr>
          <w:lang w:val="hu-HU"/>
        </w:rPr>
        <w:t>them</w:t>
      </w:r>
      <w:proofErr w:type="spellEnd"/>
    </w:p>
  </w:footnote>
  <w:footnote w:id="17">
    <w:p w14:paraId="68A99974" w14:textId="361C5998" w:rsidR="00B013F4" w:rsidRPr="002C08D8" w:rsidRDefault="00B013F4" w:rsidP="006B4C67">
      <w:pPr>
        <w:pStyle w:val="Lbjegyzetszveg"/>
        <w:spacing w:after="0"/>
        <w:ind w:firstLine="142"/>
        <w:rPr>
          <w:lang w:val="hu-HU"/>
        </w:rPr>
      </w:pPr>
      <w:r>
        <w:rPr>
          <w:rStyle w:val="Lbjegyzet-hivatkozs"/>
        </w:rPr>
        <w:footnoteRef/>
      </w:r>
      <w:r>
        <w:t xml:space="preserve"> </w:t>
      </w:r>
      <w:proofErr w:type="spellStart"/>
      <w:r w:rsidRPr="002C08D8">
        <w:rPr>
          <w:b/>
          <w:bCs/>
          <w:lang w:val="hu-HU"/>
        </w:rPr>
        <w:t>A</w:t>
      </w:r>
      <w:r>
        <w:rPr>
          <w:lang w:val="hu-HU"/>
        </w:rPr>
        <w:t>ugmented</w:t>
      </w:r>
      <w:proofErr w:type="spellEnd"/>
      <w:r>
        <w:rPr>
          <w:lang w:val="hu-HU"/>
        </w:rPr>
        <w:t xml:space="preserve"> </w:t>
      </w:r>
      <w:proofErr w:type="spellStart"/>
      <w:r w:rsidRPr="002C08D8">
        <w:rPr>
          <w:b/>
          <w:bCs/>
          <w:lang w:val="hu-HU"/>
        </w:rPr>
        <w:t>R</w:t>
      </w:r>
      <w:r>
        <w:rPr>
          <w:lang w:val="hu-HU"/>
        </w:rPr>
        <w:t>eality</w:t>
      </w:r>
      <w:proofErr w:type="spellEnd"/>
      <w:r>
        <w:rPr>
          <w:lang w:val="hu-HU"/>
        </w:rPr>
        <w:t xml:space="preserve"> is a </w:t>
      </w:r>
      <w:proofErr w:type="spellStart"/>
      <w:r>
        <w:rPr>
          <w:lang w:val="hu-HU"/>
        </w:rPr>
        <w:t>type</w:t>
      </w:r>
      <w:proofErr w:type="spellEnd"/>
      <w:r>
        <w:rPr>
          <w:lang w:val="hu-HU"/>
        </w:rPr>
        <w:t xml:space="preserve"> of </w:t>
      </w:r>
      <w:proofErr w:type="spellStart"/>
      <w:r>
        <w:rPr>
          <w:lang w:val="hu-HU"/>
        </w:rPr>
        <w:t>application</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projects</w:t>
      </w:r>
      <w:proofErr w:type="spellEnd"/>
      <w:r>
        <w:rPr>
          <w:lang w:val="hu-HU"/>
        </w:rPr>
        <w:t xml:space="preserve"> part of </w:t>
      </w:r>
      <w:proofErr w:type="spellStart"/>
      <w:r>
        <w:rPr>
          <w:lang w:val="hu-HU"/>
        </w:rPr>
        <w:t>the</w:t>
      </w:r>
      <w:proofErr w:type="spellEnd"/>
      <w:r>
        <w:rPr>
          <w:lang w:val="hu-HU"/>
        </w:rPr>
        <w:t xml:space="preserve"> </w:t>
      </w:r>
      <w:proofErr w:type="spellStart"/>
      <w:r>
        <w:rPr>
          <w:lang w:val="hu-HU"/>
        </w:rPr>
        <w:t>digital</w:t>
      </w:r>
      <w:proofErr w:type="spellEnd"/>
      <w:r>
        <w:rPr>
          <w:lang w:val="hu-HU"/>
        </w:rPr>
        <w:t xml:space="preserve"> </w:t>
      </w:r>
      <w:proofErr w:type="spellStart"/>
      <w:r>
        <w:rPr>
          <w:lang w:val="hu-HU"/>
        </w:rPr>
        <w:t>world</w:t>
      </w:r>
      <w:proofErr w:type="spellEnd"/>
      <w:r>
        <w:rPr>
          <w:lang w:val="hu-HU"/>
        </w:rPr>
        <w:t xml:space="preserve"> over </w:t>
      </w:r>
      <w:proofErr w:type="spellStart"/>
      <w:r>
        <w:rPr>
          <w:lang w:val="hu-HU"/>
        </w:rPr>
        <w:t>the</w:t>
      </w:r>
      <w:proofErr w:type="spellEnd"/>
      <w:r>
        <w:rPr>
          <w:lang w:val="hu-HU"/>
        </w:rPr>
        <w:t xml:space="preserve"> </w:t>
      </w:r>
      <w:proofErr w:type="spellStart"/>
      <w:r>
        <w:rPr>
          <w:lang w:val="hu-HU"/>
        </w:rPr>
        <w:t>real</w:t>
      </w:r>
      <w:proofErr w:type="spellEnd"/>
      <w:r>
        <w:rPr>
          <w:lang w:val="hu-HU"/>
        </w:rPr>
        <w:t xml:space="preserve"> </w:t>
      </w:r>
      <w:proofErr w:type="spellStart"/>
      <w:r>
        <w:rPr>
          <w:lang w:val="hu-HU"/>
        </w:rPr>
        <w:t>world</w:t>
      </w:r>
      <w:proofErr w:type="spellEnd"/>
    </w:p>
  </w:footnote>
  <w:footnote w:id="18">
    <w:p w14:paraId="059737FC" w14:textId="440034F8" w:rsidR="00B013F4" w:rsidRPr="00E217C4" w:rsidRDefault="00B013F4" w:rsidP="00A666A6">
      <w:pPr>
        <w:pStyle w:val="Lbjegyzetszveg"/>
        <w:spacing w:after="0"/>
        <w:ind w:firstLine="0"/>
        <w:rPr>
          <w:lang w:val="hu-HU"/>
        </w:rPr>
      </w:pPr>
      <w:r>
        <w:rPr>
          <w:rStyle w:val="Lbjegyzet-hivatkozs"/>
        </w:rPr>
        <w:footnoteRef/>
      </w:r>
      <w:r>
        <w:t xml:space="preserve"> </w:t>
      </w:r>
      <w:proofErr w:type="spellStart"/>
      <w:r w:rsidRPr="00E217C4">
        <w:rPr>
          <w:b/>
          <w:bCs/>
          <w:lang w:val="hu-HU"/>
        </w:rPr>
        <w:t>L</w:t>
      </w:r>
      <w:r>
        <w:rPr>
          <w:lang w:val="hu-HU"/>
        </w:rPr>
        <w:t>evel</w:t>
      </w:r>
      <w:proofErr w:type="spellEnd"/>
      <w:r>
        <w:rPr>
          <w:lang w:val="hu-HU"/>
        </w:rPr>
        <w:t xml:space="preserve"> </w:t>
      </w:r>
      <w:r w:rsidRPr="00E217C4">
        <w:rPr>
          <w:b/>
          <w:bCs/>
          <w:lang w:val="hu-HU"/>
        </w:rPr>
        <w:t>o</w:t>
      </w:r>
      <w:r>
        <w:rPr>
          <w:lang w:val="hu-HU"/>
        </w:rPr>
        <w:t xml:space="preserve">f </w:t>
      </w:r>
      <w:proofErr w:type="spellStart"/>
      <w:r w:rsidRPr="00E217C4">
        <w:rPr>
          <w:b/>
          <w:bCs/>
          <w:lang w:val="hu-HU"/>
        </w:rPr>
        <w:t>D</w:t>
      </w:r>
      <w:r>
        <w:rPr>
          <w:lang w:val="hu-HU"/>
        </w:rPr>
        <w:t>etail</w:t>
      </w:r>
      <w:proofErr w:type="spellEnd"/>
      <w:r>
        <w:rPr>
          <w:lang w:val="hu-HU"/>
        </w:rPr>
        <w:t xml:space="preserve"> is a </w:t>
      </w:r>
      <w:proofErr w:type="spellStart"/>
      <w:r>
        <w:rPr>
          <w:lang w:val="hu-HU"/>
        </w:rPr>
        <w:t>common</w:t>
      </w:r>
      <w:proofErr w:type="spellEnd"/>
      <w:r>
        <w:rPr>
          <w:lang w:val="hu-HU"/>
        </w:rPr>
        <w:t xml:space="preserve"> </w:t>
      </w:r>
      <w:proofErr w:type="spellStart"/>
      <w:r>
        <w:rPr>
          <w:lang w:val="hu-HU"/>
        </w:rPr>
        <w:t>solution</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reduce</w:t>
      </w:r>
      <w:proofErr w:type="spellEnd"/>
      <w:r>
        <w:rPr>
          <w:lang w:val="hu-HU"/>
        </w:rPr>
        <w:t xml:space="preserve"> </w:t>
      </w:r>
      <w:proofErr w:type="spellStart"/>
      <w:r>
        <w:rPr>
          <w:lang w:val="hu-HU"/>
        </w:rPr>
        <w:t>graphical</w:t>
      </w:r>
      <w:proofErr w:type="spellEnd"/>
      <w:r>
        <w:rPr>
          <w:lang w:val="hu-HU"/>
        </w:rPr>
        <w:t xml:space="preserve"> </w:t>
      </w:r>
      <w:proofErr w:type="spellStart"/>
      <w:r>
        <w:rPr>
          <w:lang w:val="hu-HU"/>
        </w:rPr>
        <w:t>complexity</w:t>
      </w:r>
      <w:proofErr w:type="spellEnd"/>
      <w:r>
        <w:rPr>
          <w:lang w:val="hu-HU"/>
        </w:rPr>
        <w:t xml:space="preserve"> of </w:t>
      </w:r>
      <w:proofErr w:type="spellStart"/>
      <w:r>
        <w:rPr>
          <w:lang w:val="hu-HU"/>
        </w:rPr>
        <w:t>objects</w:t>
      </w:r>
      <w:proofErr w:type="spellEnd"/>
      <w:r>
        <w:rPr>
          <w:lang w:val="hu-HU"/>
        </w:rPr>
        <w:t xml:space="preserve"> </w:t>
      </w:r>
      <w:proofErr w:type="spellStart"/>
      <w:r>
        <w:rPr>
          <w:lang w:val="hu-HU"/>
        </w:rPr>
        <w:t>further</w:t>
      </w:r>
      <w:proofErr w:type="spellEnd"/>
      <w:r>
        <w:rPr>
          <w:lang w:val="hu-HU"/>
        </w:rPr>
        <w:t xml:space="preserve"> </w:t>
      </w:r>
      <w:proofErr w:type="spellStart"/>
      <w:r>
        <w:rPr>
          <w:lang w:val="hu-HU"/>
        </w:rPr>
        <w:t>away</w:t>
      </w:r>
      <w:proofErr w:type="spellEnd"/>
      <w:r>
        <w:rPr>
          <w:lang w:val="hu-HU"/>
        </w:rPr>
        <w:t xml:space="preserve"> </w:t>
      </w:r>
      <w:proofErr w:type="spellStart"/>
      <w:r>
        <w:rPr>
          <w:lang w:val="hu-HU"/>
        </w:rPr>
        <w:t>from</w:t>
      </w:r>
      <w:proofErr w:type="spellEnd"/>
      <w:r>
        <w:rPr>
          <w:lang w:val="hu-HU"/>
        </w:rPr>
        <w:t xml:space="preserve"> </w:t>
      </w:r>
      <w:proofErr w:type="spellStart"/>
      <w:r>
        <w:rPr>
          <w:lang w:val="hu-HU"/>
        </w:rPr>
        <w:t>the</w:t>
      </w:r>
      <w:proofErr w:type="spellEnd"/>
      <w:r>
        <w:rPr>
          <w:lang w:val="hu-HU"/>
        </w:rPr>
        <w:t xml:space="preserve"> camera</w:t>
      </w:r>
    </w:p>
  </w:footnote>
  <w:footnote w:id="19">
    <w:p w14:paraId="366AF0AD" w14:textId="4B481175" w:rsidR="00B013F4" w:rsidRPr="00CA022C" w:rsidRDefault="00B013F4" w:rsidP="00CA022C">
      <w:pPr>
        <w:pStyle w:val="Lbjegyzetszveg"/>
        <w:spacing w:after="0"/>
        <w:ind w:firstLine="142"/>
        <w:rPr>
          <w:lang w:val="hu-HU"/>
        </w:rPr>
      </w:pPr>
      <w:r>
        <w:rPr>
          <w:rStyle w:val="Lbjegyzet-hivatkozs"/>
        </w:rPr>
        <w:footnoteRef/>
      </w:r>
      <w:r>
        <w:t xml:space="preserve"> </w:t>
      </w:r>
      <w:r>
        <w:rPr>
          <w:lang w:val="hu-HU"/>
        </w:rPr>
        <w:t xml:space="preserve">A </w:t>
      </w:r>
      <w:proofErr w:type="spellStart"/>
      <w:r>
        <w:rPr>
          <w:lang w:val="hu-HU"/>
        </w:rPr>
        <w:t>type</w:t>
      </w:r>
      <w:proofErr w:type="spellEnd"/>
      <w:r>
        <w:rPr>
          <w:lang w:val="hu-HU"/>
        </w:rPr>
        <w:t xml:space="preserve"> of </w:t>
      </w:r>
      <w:proofErr w:type="spellStart"/>
      <w:r>
        <w:rPr>
          <w:lang w:val="hu-HU"/>
        </w:rPr>
        <w:t>change</w:t>
      </w:r>
      <w:proofErr w:type="spellEnd"/>
      <w:r>
        <w:rPr>
          <w:lang w:val="hu-HU"/>
        </w:rPr>
        <w:t xml:space="preserve"> in a software </w:t>
      </w:r>
      <w:proofErr w:type="spellStart"/>
      <w:r>
        <w:rPr>
          <w:lang w:val="hu-HU"/>
        </w:rPr>
        <w:t>system</w:t>
      </w:r>
      <w:proofErr w:type="spellEnd"/>
      <w:r>
        <w:rPr>
          <w:lang w:val="hu-HU"/>
        </w:rPr>
        <w:t xml:space="preserve"> </w:t>
      </w:r>
      <w:proofErr w:type="spellStart"/>
      <w:r>
        <w:rPr>
          <w:lang w:val="hu-HU"/>
        </w:rPr>
        <w:t>that</w:t>
      </w:r>
      <w:proofErr w:type="spellEnd"/>
      <w:r>
        <w:rPr>
          <w:lang w:val="hu-HU"/>
        </w:rPr>
        <w:t xml:space="preserve"> </w:t>
      </w:r>
      <w:proofErr w:type="spellStart"/>
      <w:r>
        <w:rPr>
          <w:lang w:val="hu-HU"/>
        </w:rPr>
        <w:t>potentially</w:t>
      </w:r>
      <w:proofErr w:type="spellEnd"/>
      <w:r>
        <w:rPr>
          <w:lang w:val="hu-HU"/>
        </w:rPr>
        <w:t xml:space="preserve"> </w:t>
      </w:r>
      <w:proofErr w:type="spellStart"/>
      <w:r>
        <w:rPr>
          <w:lang w:val="hu-HU"/>
        </w:rPr>
        <w:t>causes</w:t>
      </w:r>
      <w:proofErr w:type="spellEnd"/>
      <w:r>
        <w:rPr>
          <w:lang w:val="hu-HU"/>
        </w:rPr>
        <w:t xml:space="preserve"> </w:t>
      </w:r>
      <w:proofErr w:type="spellStart"/>
      <w:r>
        <w:rPr>
          <w:lang w:val="hu-HU"/>
        </w:rPr>
        <w:t>other</w:t>
      </w:r>
      <w:proofErr w:type="spellEnd"/>
      <w:r>
        <w:rPr>
          <w:lang w:val="hu-HU"/>
        </w:rPr>
        <w:t xml:space="preserve"> </w:t>
      </w:r>
      <w:proofErr w:type="spellStart"/>
      <w:r>
        <w:rPr>
          <w:lang w:val="hu-HU"/>
        </w:rPr>
        <w:t>parts</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system</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fail</w:t>
      </w:r>
      <w:proofErr w:type="spellEnd"/>
      <w:r>
        <w:rPr>
          <w:lang w:val="hu-HU"/>
        </w:rPr>
        <w:t>.</w:t>
      </w:r>
    </w:p>
  </w:footnote>
  <w:footnote w:id="20">
    <w:p w14:paraId="7EA938A7" w14:textId="77777777" w:rsidR="00B013F4" w:rsidRPr="00351D8E" w:rsidRDefault="00B013F4" w:rsidP="003E2ACC">
      <w:pPr>
        <w:pStyle w:val="Lbjegyzetszveg"/>
        <w:spacing w:after="0"/>
        <w:ind w:firstLine="142"/>
        <w:rPr>
          <w:lang w:val="hu-HU"/>
        </w:rPr>
      </w:pPr>
      <w:r>
        <w:rPr>
          <w:rStyle w:val="Lbjegyzet-hivatkozs"/>
        </w:rPr>
        <w:footnoteRef/>
      </w:r>
      <w:r>
        <w:t xml:space="preserve"> </w:t>
      </w:r>
      <w:hyperlink r:id="rId1" w:history="1">
        <w:r w:rsidRPr="00351D8E">
          <w:rPr>
            <w:rStyle w:val="Hiperhivatkozs"/>
            <w:lang w:val="hu-HU"/>
          </w:rPr>
          <w:t xml:space="preserve">A </w:t>
        </w:r>
        <w:proofErr w:type="spellStart"/>
        <w:r w:rsidRPr="00351D8E">
          <w:rPr>
            <w:rStyle w:val="Hiperhivatkozs"/>
            <w:lang w:val="hu-HU"/>
          </w:rPr>
          <w:t>general</w:t>
        </w:r>
        <w:proofErr w:type="spellEnd"/>
        <w:r w:rsidRPr="00351D8E">
          <w:rPr>
            <w:rStyle w:val="Hiperhivatkozs"/>
            <w:lang w:val="hu-HU"/>
          </w:rPr>
          <w:t xml:space="preserve"> </w:t>
        </w:r>
        <w:proofErr w:type="spellStart"/>
        <w:r w:rsidRPr="00351D8E">
          <w:rPr>
            <w:rStyle w:val="Hiperhivatkozs"/>
            <w:lang w:val="hu-HU"/>
          </w:rPr>
          <w:t>comparision</w:t>
        </w:r>
        <w:proofErr w:type="spellEnd"/>
        <w:r w:rsidRPr="00351D8E">
          <w:rPr>
            <w:rStyle w:val="Hiperhivatkozs"/>
            <w:lang w:val="hu-HU"/>
          </w:rPr>
          <w:t xml:space="preserve"> of </w:t>
        </w:r>
        <w:proofErr w:type="spellStart"/>
        <w:r w:rsidRPr="00351D8E">
          <w:rPr>
            <w:rStyle w:val="Hiperhivatkozs"/>
            <w:lang w:val="hu-HU"/>
          </w:rPr>
          <w:t>Unity</w:t>
        </w:r>
        <w:proofErr w:type="spellEnd"/>
        <w:r w:rsidRPr="00351D8E">
          <w:rPr>
            <w:rStyle w:val="Hiperhivatkozs"/>
            <w:lang w:val="hu-HU"/>
          </w:rPr>
          <w:t xml:space="preserve"> </w:t>
        </w:r>
        <w:proofErr w:type="spellStart"/>
        <w:r w:rsidRPr="00351D8E">
          <w:rPr>
            <w:rStyle w:val="Hiperhivatkozs"/>
            <w:lang w:val="hu-HU"/>
          </w:rPr>
          <w:t>licenses</w:t>
        </w:r>
        <w:proofErr w:type="spellEnd"/>
      </w:hyperlink>
    </w:p>
  </w:footnote>
  <w:footnote w:id="21">
    <w:p w14:paraId="3CEF65C4" w14:textId="77777777" w:rsidR="00B013F4" w:rsidRPr="001451F7" w:rsidRDefault="00B013F4" w:rsidP="003E2ACC">
      <w:pPr>
        <w:pStyle w:val="Lbjegyzetszveg"/>
        <w:ind w:firstLine="142"/>
        <w:rPr>
          <w:lang w:val="hu-HU"/>
        </w:rPr>
      </w:pPr>
      <w:r>
        <w:rPr>
          <w:rStyle w:val="Lbjegyzet-hivatkozs"/>
        </w:rPr>
        <w:footnoteRef/>
      </w:r>
      <w:r>
        <w:t xml:space="preserve"> </w:t>
      </w:r>
      <w:r>
        <w:rPr>
          <w:lang w:val="hu-HU"/>
        </w:rPr>
        <w:t xml:space="preserve">The </w:t>
      </w:r>
      <w:proofErr w:type="spellStart"/>
      <w:r>
        <w:rPr>
          <w:lang w:val="hu-HU"/>
        </w:rPr>
        <w:t>screen</w:t>
      </w:r>
      <w:proofErr w:type="spellEnd"/>
      <w:r>
        <w:rPr>
          <w:lang w:val="hu-HU"/>
        </w:rPr>
        <w:t xml:space="preserve"> </w:t>
      </w:r>
      <w:proofErr w:type="spellStart"/>
      <w:r>
        <w:rPr>
          <w:lang w:val="hu-HU"/>
        </w:rPr>
        <w:t>that</w:t>
      </w:r>
      <w:proofErr w:type="spellEnd"/>
      <w:r>
        <w:rPr>
          <w:lang w:val="hu-HU"/>
        </w:rPr>
        <w:t xml:space="preserve"> is </w:t>
      </w:r>
      <w:proofErr w:type="spellStart"/>
      <w:r>
        <w:rPr>
          <w:lang w:val="hu-HU"/>
        </w:rPr>
        <w:t>shown</w:t>
      </w:r>
      <w:proofErr w:type="spellEnd"/>
      <w:r>
        <w:rPr>
          <w:lang w:val="hu-HU"/>
        </w:rPr>
        <w:t xml:space="preserve"> </w:t>
      </w:r>
      <w:proofErr w:type="spellStart"/>
      <w:r>
        <w:rPr>
          <w:lang w:val="hu-HU"/>
        </w:rPr>
        <w:t>when</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Unity</w:t>
      </w:r>
      <w:proofErr w:type="spellEnd"/>
      <w:r>
        <w:rPr>
          <w:lang w:val="hu-HU"/>
        </w:rPr>
        <w:t xml:space="preserve"> app </w:t>
      </w:r>
      <w:proofErr w:type="spellStart"/>
      <w:r>
        <w:rPr>
          <w:lang w:val="hu-HU"/>
        </w:rPr>
        <w:t>loads</w:t>
      </w:r>
      <w:proofErr w:type="spellEnd"/>
    </w:p>
  </w:footnote>
  <w:footnote w:id="22">
    <w:p w14:paraId="1BAE924C" w14:textId="77777777" w:rsidR="00B013F4" w:rsidRPr="00313041" w:rsidRDefault="00B013F4" w:rsidP="000D4575">
      <w:pPr>
        <w:pStyle w:val="Lbjegyzetszveg"/>
        <w:spacing w:after="0"/>
        <w:ind w:firstLine="142"/>
        <w:rPr>
          <w:lang w:val="hu-HU"/>
        </w:rPr>
      </w:pPr>
      <w:r>
        <w:rPr>
          <w:rStyle w:val="Lbjegyzet-hivatkozs"/>
        </w:rPr>
        <w:footnoteRef/>
      </w:r>
      <w:r>
        <w:t xml:space="preserve"> </w:t>
      </w:r>
      <w:hyperlink r:id="rId2" w:history="1">
        <w:r w:rsidRPr="00313041">
          <w:rPr>
            <w:rStyle w:val="Hiperhivatkozs"/>
          </w:rPr>
          <w:t>https://github.com/Unity-Technologies/UnityCsReference/tree/2019.4</w:t>
        </w:r>
      </w:hyperlink>
    </w:p>
  </w:footnote>
  <w:footnote w:id="23">
    <w:p w14:paraId="132F35EB" w14:textId="599A1084" w:rsidR="00B013F4" w:rsidRPr="00313041" w:rsidRDefault="00B013F4" w:rsidP="000D4575">
      <w:pPr>
        <w:pStyle w:val="Lbjegyzetszveg"/>
        <w:spacing w:after="0"/>
        <w:ind w:firstLine="142"/>
        <w:rPr>
          <w:lang w:val="hu-HU"/>
        </w:rPr>
      </w:pPr>
      <w:r>
        <w:rPr>
          <w:rStyle w:val="Lbjegyzet-hivatkozs"/>
        </w:rPr>
        <w:footnoteRef/>
      </w:r>
      <w:r>
        <w:t xml:space="preserve"> Reference-only license</w:t>
      </w:r>
      <w:r w:rsidRPr="00313041">
        <w:t xml:space="preserve"> means for the sole purpose of inspecting functionality to understand or improve performance of your games, applications, software, or other content developed with the Unity Engine.</w:t>
      </w:r>
      <w:r>
        <w:fldChar w:fldCharType="begin"/>
      </w:r>
      <w:r>
        <w:instrText xml:space="preserve"> REF _Ref56331320 \r \h </w:instrText>
      </w:r>
      <w:r>
        <w:fldChar w:fldCharType="separate"/>
      </w:r>
      <w:r>
        <w:t>[8]</w:t>
      </w:r>
      <w:r>
        <w:fldChar w:fldCharType="end"/>
      </w:r>
    </w:p>
  </w:footnote>
  <w:footnote w:id="24">
    <w:p w14:paraId="4BD200D9" w14:textId="2F9E573B" w:rsidR="00B013F4" w:rsidRPr="00B42673" w:rsidRDefault="00B013F4" w:rsidP="00BF181F">
      <w:pPr>
        <w:pStyle w:val="Lbjegyzetszveg"/>
        <w:spacing w:after="0"/>
        <w:ind w:left="142" w:firstLine="0"/>
        <w:rPr>
          <w:lang w:val="hu-HU"/>
        </w:rPr>
      </w:pPr>
      <w:r>
        <w:rPr>
          <w:rStyle w:val="Lbjegyzet-hivatkozs"/>
        </w:rPr>
        <w:footnoteRef/>
      </w:r>
      <w:r>
        <w:t xml:space="preserve"> </w:t>
      </w:r>
      <w:proofErr w:type="spellStart"/>
      <w:r>
        <w:rPr>
          <w:lang w:val="hu-HU"/>
        </w:rPr>
        <w:t>Programming</w:t>
      </w:r>
      <w:proofErr w:type="spellEnd"/>
      <w:r>
        <w:rPr>
          <w:lang w:val="hu-HU"/>
        </w:rPr>
        <w:t xml:space="preserve"> </w:t>
      </w:r>
      <w:proofErr w:type="spellStart"/>
      <w:r>
        <w:rPr>
          <w:lang w:val="hu-HU"/>
        </w:rPr>
        <w:t>paradigms</w:t>
      </w:r>
      <w:proofErr w:type="spellEnd"/>
      <w:r>
        <w:rPr>
          <w:lang w:val="hu-HU"/>
        </w:rPr>
        <w:t xml:space="preserve"> </w:t>
      </w:r>
      <w:proofErr w:type="spellStart"/>
      <w:r>
        <w:rPr>
          <w:lang w:val="hu-HU"/>
        </w:rPr>
        <w:t>are</w:t>
      </w:r>
      <w:proofErr w:type="spellEnd"/>
      <w:r>
        <w:rPr>
          <w:lang w:val="hu-HU"/>
        </w:rPr>
        <w:t xml:space="preserve"> a </w:t>
      </w:r>
      <w:proofErr w:type="spellStart"/>
      <w:r>
        <w:rPr>
          <w:lang w:val="hu-HU"/>
        </w:rPr>
        <w:t>way</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classify</w:t>
      </w:r>
      <w:proofErr w:type="spellEnd"/>
      <w:r>
        <w:rPr>
          <w:lang w:val="hu-HU"/>
        </w:rPr>
        <w:t xml:space="preserve"> </w:t>
      </w:r>
      <w:proofErr w:type="spellStart"/>
      <w:r>
        <w:rPr>
          <w:lang w:val="hu-HU"/>
        </w:rPr>
        <w:t>programming</w:t>
      </w:r>
      <w:proofErr w:type="spellEnd"/>
      <w:r>
        <w:rPr>
          <w:lang w:val="hu-HU"/>
        </w:rPr>
        <w:t xml:space="preserve"> </w:t>
      </w:r>
      <w:proofErr w:type="spellStart"/>
      <w:r>
        <w:rPr>
          <w:lang w:val="hu-HU"/>
        </w:rPr>
        <w:t>languages</w:t>
      </w:r>
      <w:proofErr w:type="spellEnd"/>
      <w:r>
        <w:rPr>
          <w:lang w:val="hu-HU"/>
        </w:rPr>
        <w:t xml:space="preserve"> </w:t>
      </w:r>
      <w:proofErr w:type="spellStart"/>
      <w:r>
        <w:rPr>
          <w:lang w:val="hu-HU"/>
        </w:rPr>
        <w:t>based</w:t>
      </w:r>
      <w:proofErr w:type="spellEnd"/>
      <w:r>
        <w:rPr>
          <w:lang w:val="hu-HU"/>
        </w:rPr>
        <w:t xml:space="preserve"> </w:t>
      </w:r>
      <w:proofErr w:type="spellStart"/>
      <w:r>
        <w:rPr>
          <w:lang w:val="hu-HU"/>
        </w:rPr>
        <w:t>on</w:t>
      </w:r>
      <w:proofErr w:type="spellEnd"/>
      <w:r>
        <w:rPr>
          <w:lang w:val="hu-HU"/>
        </w:rPr>
        <w:t xml:space="preserve"> </w:t>
      </w:r>
      <w:proofErr w:type="spellStart"/>
      <w:r>
        <w:rPr>
          <w:lang w:val="hu-HU"/>
        </w:rPr>
        <w:t>their</w:t>
      </w:r>
      <w:proofErr w:type="spellEnd"/>
      <w:r>
        <w:rPr>
          <w:lang w:val="hu-HU"/>
        </w:rPr>
        <w:t xml:space="preserve"> </w:t>
      </w:r>
      <w:proofErr w:type="spellStart"/>
      <w:r>
        <w:rPr>
          <w:lang w:val="hu-HU"/>
        </w:rPr>
        <w:t>features</w:t>
      </w:r>
      <w:proofErr w:type="spellEnd"/>
      <w:r>
        <w:rPr>
          <w:lang w:val="hu-HU"/>
        </w:rPr>
        <w:t xml:space="preserve">. </w:t>
      </w:r>
      <w:r>
        <w:rPr>
          <w:lang w:val="hu-HU"/>
        </w:rPr>
        <w:br/>
      </w:r>
      <w:proofErr w:type="spellStart"/>
      <w:r>
        <w:rPr>
          <w:lang w:val="hu-HU"/>
        </w:rPr>
        <w:t>E.g</w:t>
      </w:r>
      <w:proofErr w:type="spellEnd"/>
      <w:r>
        <w:rPr>
          <w:lang w:val="hu-HU"/>
        </w:rPr>
        <w:t xml:space="preserve">. C# is an </w:t>
      </w:r>
      <w:proofErr w:type="spellStart"/>
      <w:r>
        <w:rPr>
          <w:lang w:val="hu-HU"/>
        </w:rPr>
        <w:t>imperative</w:t>
      </w:r>
      <w:proofErr w:type="spellEnd"/>
      <w:r>
        <w:rPr>
          <w:lang w:val="hu-HU"/>
        </w:rPr>
        <w:t xml:space="preserve">, </w:t>
      </w:r>
      <w:proofErr w:type="spellStart"/>
      <w:r>
        <w:rPr>
          <w:lang w:val="hu-HU"/>
        </w:rPr>
        <w:t>declarative</w:t>
      </w:r>
      <w:proofErr w:type="spellEnd"/>
      <w:r>
        <w:rPr>
          <w:lang w:val="hu-HU"/>
        </w:rPr>
        <w:t xml:space="preserve">, </w:t>
      </w:r>
      <w:proofErr w:type="spellStart"/>
      <w:r>
        <w:rPr>
          <w:lang w:val="hu-HU"/>
        </w:rPr>
        <w:t>functional</w:t>
      </w:r>
      <w:proofErr w:type="spellEnd"/>
      <w:r>
        <w:rPr>
          <w:lang w:val="hu-HU"/>
        </w:rPr>
        <w:t xml:space="preserve">, </w:t>
      </w:r>
      <w:proofErr w:type="spellStart"/>
      <w:r>
        <w:rPr>
          <w:lang w:val="hu-HU"/>
        </w:rPr>
        <w:t>object-oriented</w:t>
      </w:r>
      <w:proofErr w:type="spellEnd"/>
      <w:r>
        <w:rPr>
          <w:lang w:val="hu-HU"/>
        </w:rPr>
        <w:t xml:space="preserve"> and </w:t>
      </w:r>
      <w:proofErr w:type="spellStart"/>
      <w:r>
        <w:rPr>
          <w:lang w:val="hu-HU"/>
        </w:rPr>
        <w:t>component-oriented</w:t>
      </w:r>
      <w:proofErr w:type="spellEnd"/>
      <w:r>
        <w:rPr>
          <w:lang w:val="hu-HU"/>
        </w:rPr>
        <w:t xml:space="preserve"> </w:t>
      </w:r>
      <w:proofErr w:type="spellStart"/>
      <w:r>
        <w:rPr>
          <w:lang w:val="hu-HU"/>
        </w:rPr>
        <w:t>language</w:t>
      </w:r>
      <w:proofErr w:type="spellEnd"/>
      <w:r>
        <w:rPr>
          <w:lang w:val="hu-HU"/>
        </w:rPr>
        <w:t>.</w:t>
      </w:r>
    </w:p>
  </w:footnote>
  <w:footnote w:id="25">
    <w:p w14:paraId="18609E43" w14:textId="17A09CA3" w:rsidR="00B013F4" w:rsidRPr="006E44A9" w:rsidRDefault="00B013F4" w:rsidP="00BF181F">
      <w:pPr>
        <w:pStyle w:val="Lbjegyzetszveg"/>
        <w:spacing w:after="0"/>
        <w:ind w:firstLine="142"/>
        <w:rPr>
          <w:lang w:val="hu-HU"/>
        </w:rPr>
      </w:pPr>
      <w:r>
        <w:rPr>
          <w:rStyle w:val="Lbjegyzet-hivatkozs"/>
        </w:rPr>
        <w:footnoteRef/>
      </w:r>
      <w:r>
        <w:t xml:space="preserve"> </w:t>
      </w:r>
      <w:r w:rsidRPr="00C22135">
        <w:rPr>
          <w:b/>
          <w:bCs/>
        </w:rPr>
        <w:t>I</w:t>
      </w:r>
      <w:r w:rsidRPr="00C22135">
        <w:t xml:space="preserve">nternational </w:t>
      </w:r>
      <w:r w:rsidRPr="00C22135">
        <w:rPr>
          <w:b/>
          <w:bCs/>
        </w:rPr>
        <w:t>O</w:t>
      </w:r>
      <w:r w:rsidRPr="00C22135">
        <w:t xml:space="preserve">rganization for </w:t>
      </w:r>
      <w:r w:rsidRPr="00C22135">
        <w:rPr>
          <w:b/>
          <w:bCs/>
        </w:rPr>
        <w:t>S</w:t>
      </w:r>
      <w:r w:rsidRPr="00C22135">
        <w:t>tandardization</w:t>
      </w:r>
    </w:p>
  </w:footnote>
  <w:footnote w:id="26">
    <w:p w14:paraId="0DD688ED" w14:textId="3F0CE6BE" w:rsidR="00B013F4" w:rsidRPr="00C22135" w:rsidRDefault="00B013F4" w:rsidP="00BF181F">
      <w:pPr>
        <w:pStyle w:val="Lbjegyzetszveg"/>
        <w:spacing w:after="0"/>
        <w:ind w:firstLine="142"/>
        <w:rPr>
          <w:lang w:val="hu-HU"/>
        </w:rPr>
      </w:pPr>
      <w:r>
        <w:rPr>
          <w:rStyle w:val="Lbjegyzet-hivatkozs"/>
        </w:rPr>
        <w:footnoteRef/>
      </w:r>
      <w:r>
        <w:t xml:space="preserve"> </w:t>
      </w:r>
      <w:r w:rsidRPr="00C22135">
        <w:rPr>
          <w:b/>
          <w:bCs/>
        </w:rPr>
        <w:t>E</w:t>
      </w:r>
      <w:r w:rsidRPr="00C22135">
        <w:t xml:space="preserve">uropean </w:t>
      </w:r>
      <w:r w:rsidRPr="00C22135">
        <w:rPr>
          <w:b/>
          <w:bCs/>
        </w:rPr>
        <w:t>C</w:t>
      </w:r>
      <w:r w:rsidRPr="00C22135">
        <w:t xml:space="preserve">omputer </w:t>
      </w:r>
      <w:r w:rsidRPr="00C22135">
        <w:rPr>
          <w:b/>
          <w:bCs/>
        </w:rPr>
        <w:t>M</w:t>
      </w:r>
      <w:r w:rsidRPr="00C22135">
        <w:t xml:space="preserve">anufacturers </w:t>
      </w:r>
      <w:r w:rsidRPr="00C22135">
        <w:rPr>
          <w:b/>
          <w:bCs/>
        </w:rPr>
        <w:t>A</w:t>
      </w:r>
      <w:r w:rsidRPr="00C22135">
        <w:t>ssociation</w:t>
      </w:r>
      <w:r>
        <w:t xml:space="preserve"> </w:t>
      </w:r>
      <w:r w:rsidRPr="00BF181F">
        <w:t xml:space="preserve">is a standards organization for </w:t>
      </w:r>
      <w:r>
        <w:t>IT related fields.</w:t>
      </w:r>
    </w:p>
  </w:footnote>
  <w:footnote w:id="27">
    <w:p w14:paraId="78690034" w14:textId="3624243E" w:rsidR="00B013F4" w:rsidRPr="0018627E" w:rsidRDefault="00B013F4" w:rsidP="00E800E1">
      <w:pPr>
        <w:pStyle w:val="Lbjegyzetszveg"/>
        <w:spacing w:after="0"/>
        <w:ind w:firstLine="142"/>
        <w:rPr>
          <w:lang w:val="hu-HU"/>
        </w:rPr>
      </w:pPr>
      <w:r>
        <w:rPr>
          <w:rStyle w:val="Lbjegyzet-hivatkozs"/>
        </w:rPr>
        <w:footnoteRef/>
      </w:r>
      <w:r>
        <w:t xml:space="preserve"> </w:t>
      </w:r>
      <w:r w:rsidRPr="0018627E">
        <w:rPr>
          <w:b/>
          <w:bCs/>
          <w:lang w:val="hu-HU"/>
        </w:rPr>
        <w:t>M</w:t>
      </w:r>
      <w:r w:rsidRPr="0018627E">
        <w:rPr>
          <w:lang w:val="hu-HU"/>
        </w:rPr>
        <w:t xml:space="preserve">icrosoft </w:t>
      </w:r>
      <w:proofErr w:type="spellStart"/>
      <w:r w:rsidRPr="0018627E">
        <w:rPr>
          <w:b/>
          <w:bCs/>
          <w:lang w:val="hu-HU"/>
        </w:rPr>
        <w:t>I</w:t>
      </w:r>
      <w:r w:rsidRPr="0018627E">
        <w:rPr>
          <w:lang w:val="hu-HU"/>
        </w:rPr>
        <w:t>ntermediate</w:t>
      </w:r>
      <w:proofErr w:type="spellEnd"/>
      <w:r w:rsidRPr="0018627E">
        <w:rPr>
          <w:lang w:val="hu-HU"/>
        </w:rPr>
        <w:t xml:space="preserve"> </w:t>
      </w:r>
      <w:proofErr w:type="spellStart"/>
      <w:r w:rsidRPr="0018627E">
        <w:rPr>
          <w:b/>
          <w:bCs/>
          <w:lang w:val="hu-HU"/>
        </w:rPr>
        <w:t>L</w:t>
      </w:r>
      <w:r w:rsidRPr="0018627E">
        <w:rPr>
          <w:lang w:val="hu-HU"/>
        </w:rPr>
        <w:t>anguage</w:t>
      </w:r>
      <w:proofErr w:type="spellEnd"/>
    </w:p>
  </w:footnote>
  <w:footnote w:id="28">
    <w:p w14:paraId="5E247CEC" w14:textId="11ACA11E" w:rsidR="00B013F4" w:rsidRPr="00FD523B" w:rsidRDefault="00B013F4" w:rsidP="00F55E7C">
      <w:pPr>
        <w:pStyle w:val="Lbjegyzetszveg"/>
        <w:spacing w:after="0"/>
        <w:ind w:left="142" w:firstLine="0"/>
        <w:rPr>
          <w:lang w:val="hu-HU"/>
        </w:rPr>
      </w:pPr>
      <w:r>
        <w:rPr>
          <w:rStyle w:val="Lbjegyzet-hivatkozs"/>
        </w:rPr>
        <w:footnoteRef/>
      </w:r>
      <w:r>
        <w:t xml:space="preserve"> </w:t>
      </w:r>
      <w:r>
        <w:rPr>
          <w:b/>
          <w:bCs/>
        </w:rPr>
        <w:t>F</w:t>
      </w:r>
      <w:r w:rsidRPr="00FD523B">
        <w:t xml:space="preserve">rames </w:t>
      </w:r>
      <w:r w:rsidRPr="00132DEE">
        <w:rPr>
          <w:b/>
          <w:bCs/>
        </w:rPr>
        <w:t>p</w:t>
      </w:r>
      <w:r w:rsidRPr="00FD523B">
        <w:t xml:space="preserve">er </w:t>
      </w:r>
      <w:r w:rsidRPr="00184FD7">
        <w:rPr>
          <w:b/>
          <w:bCs/>
        </w:rPr>
        <w:t>s</w:t>
      </w:r>
      <w:r w:rsidRPr="00132DEE">
        <w:t>econd</w:t>
      </w:r>
      <w:r>
        <w:t>. In Unity fps can be calculated by using the Update message.</w:t>
      </w:r>
    </w:p>
  </w:footnote>
  <w:footnote w:id="29">
    <w:p w14:paraId="2ACA03FD" w14:textId="5D5F5524" w:rsidR="00B013F4" w:rsidRPr="007159E1" w:rsidRDefault="00B013F4" w:rsidP="00C75D30">
      <w:pPr>
        <w:pStyle w:val="Lbjegyzetszveg"/>
        <w:spacing w:after="0"/>
        <w:ind w:left="142" w:firstLine="0"/>
        <w:rPr>
          <w:lang w:val="hu-HU"/>
        </w:rPr>
      </w:pPr>
      <w:r>
        <w:rPr>
          <w:rStyle w:val="Lbjegyzet-hivatkozs"/>
        </w:rPr>
        <w:footnoteRef/>
      </w:r>
      <w:r>
        <w:t xml:space="preserve"> </w:t>
      </w:r>
      <w:proofErr w:type="spellStart"/>
      <w:r>
        <w:rPr>
          <w:lang w:val="hu-HU"/>
        </w:rPr>
        <w:t>Heap</w:t>
      </w:r>
      <w:proofErr w:type="spellEnd"/>
      <w:r>
        <w:rPr>
          <w:lang w:val="hu-HU"/>
        </w:rPr>
        <w:t xml:space="preserve"> is </w:t>
      </w:r>
      <w:proofErr w:type="spellStart"/>
      <w:r>
        <w:rPr>
          <w:lang w:val="hu-HU"/>
        </w:rPr>
        <w:t>the</w:t>
      </w:r>
      <w:proofErr w:type="spellEnd"/>
      <w:r>
        <w:rPr>
          <w:lang w:val="hu-HU"/>
        </w:rPr>
        <w:t xml:space="preserve"> </w:t>
      </w:r>
      <w:proofErr w:type="spellStart"/>
      <w:r>
        <w:rPr>
          <w:lang w:val="hu-HU"/>
        </w:rPr>
        <w:t>portion</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where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dynamically</w:t>
      </w:r>
      <w:proofErr w:type="spellEnd"/>
      <w:r>
        <w:rPr>
          <w:lang w:val="hu-HU"/>
        </w:rPr>
        <w:t xml:space="preserve"> </w:t>
      </w:r>
      <w:proofErr w:type="spellStart"/>
      <w:r>
        <w:rPr>
          <w:lang w:val="hu-HU"/>
        </w:rPr>
        <w:t>allocated</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resides</w:t>
      </w:r>
      <w:proofErr w:type="spellEnd"/>
      <w:r>
        <w:rPr>
          <w:lang w:val="hu-HU"/>
        </w:rPr>
        <w:t>.</w:t>
      </w:r>
    </w:p>
  </w:footnote>
  <w:footnote w:id="30">
    <w:p w14:paraId="374E272D" w14:textId="312EE9B8" w:rsidR="00B013F4" w:rsidRPr="00C75D30" w:rsidRDefault="00B013F4" w:rsidP="00404E7F">
      <w:pPr>
        <w:pStyle w:val="Lbjegyzetszveg"/>
        <w:spacing w:after="0"/>
        <w:ind w:left="142" w:firstLine="0"/>
        <w:rPr>
          <w:lang w:val="hu-HU"/>
        </w:rPr>
      </w:pPr>
      <w:r>
        <w:rPr>
          <w:rStyle w:val="Lbjegyzet-hivatkozs"/>
        </w:rPr>
        <w:footnoteRef/>
      </w:r>
      <w:r>
        <w:t xml:space="preserve"> Java compilers might allocate reference types on the stack if they can prove that the reference won’t “escape”. The technique is called escape analysis.</w:t>
      </w:r>
    </w:p>
  </w:footnote>
  <w:footnote w:id="31">
    <w:p w14:paraId="0F958E78" w14:textId="1DE383DB" w:rsidR="00B013F4" w:rsidRPr="00404E7F" w:rsidRDefault="00B013F4" w:rsidP="0010222E">
      <w:pPr>
        <w:pStyle w:val="Lbjegyzetszveg"/>
        <w:spacing w:after="0"/>
        <w:ind w:firstLine="142"/>
        <w:rPr>
          <w:lang w:val="hu-HU"/>
        </w:rPr>
      </w:pPr>
      <w:r>
        <w:rPr>
          <w:rStyle w:val="Lbjegyzet-hivatkozs"/>
        </w:rPr>
        <w:footnoteRef/>
      </w:r>
      <w:r>
        <w:t xml:space="preserve"> Stack is an array of memory in a LIFO (Last </w:t>
      </w:r>
      <w:proofErr w:type="gramStart"/>
      <w:r>
        <w:t>In</w:t>
      </w:r>
      <w:proofErr w:type="gramEnd"/>
      <w:r>
        <w:t xml:space="preserve"> First Out) structure.</w:t>
      </w:r>
    </w:p>
  </w:footnote>
  <w:footnote w:id="32">
    <w:p w14:paraId="38EE3BA0" w14:textId="0556C02F" w:rsidR="00B013F4" w:rsidRPr="0010222E" w:rsidRDefault="00B013F4" w:rsidP="0010222E">
      <w:pPr>
        <w:pStyle w:val="Lbjegyzetszveg"/>
        <w:ind w:firstLine="142"/>
        <w:rPr>
          <w:lang w:val="hu-HU"/>
        </w:rPr>
      </w:pPr>
      <w:r>
        <w:rPr>
          <w:rStyle w:val="Lbjegyzet-hivatkozs"/>
        </w:rPr>
        <w:footnoteRef/>
      </w:r>
      <w:r>
        <w:t xml:space="preserve"> Boxing is when the CLR wraps a value type inside a </w:t>
      </w:r>
      <w:proofErr w:type="spellStart"/>
      <w:r w:rsidRPr="00391F2D">
        <w:rPr>
          <w:rFonts w:ascii="Consolas" w:hAnsi="Consolas"/>
          <w:sz w:val="18"/>
          <w:szCs w:val="18"/>
        </w:rPr>
        <w:t>System.Object</w:t>
      </w:r>
      <w:proofErr w:type="spellEnd"/>
      <w:r>
        <w:t xml:space="preserve"> instance and stores it on the heap.</w:t>
      </w:r>
    </w:p>
  </w:footnote>
  <w:footnote w:id="33">
    <w:p w14:paraId="019B8391" w14:textId="37C6F162" w:rsidR="00B013F4" w:rsidRPr="00554A61" w:rsidRDefault="00B013F4" w:rsidP="00554A61">
      <w:pPr>
        <w:pStyle w:val="Lbjegyzetszveg"/>
        <w:ind w:firstLine="142"/>
        <w:rPr>
          <w:lang w:val="hu-HU"/>
        </w:rPr>
      </w:pPr>
      <w:r>
        <w:rPr>
          <w:rStyle w:val="Lbjegyzet-hivatkozs"/>
        </w:rPr>
        <w:footnoteRef/>
      </w:r>
      <w:r>
        <w:t xml:space="preserve"> int, long, float, double, bool, char, </w:t>
      </w:r>
      <w:proofErr w:type="spellStart"/>
      <w:r>
        <w:t>enum</w:t>
      </w:r>
      <w:proofErr w:type="spellEnd"/>
      <w:r>
        <w:t xml:space="preserve"> etc.</w:t>
      </w:r>
    </w:p>
  </w:footnote>
  <w:footnote w:id="34">
    <w:p w14:paraId="5C102403" w14:textId="3A98422E" w:rsidR="00B013F4" w:rsidRPr="00C37CDF" w:rsidRDefault="00B013F4" w:rsidP="00475E79">
      <w:pPr>
        <w:pStyle w:val="Lbjegyzetszveg"/>
        <w:ind w:left="142" w:firstLine="0"/>
        <w:rPr>
          <w:lang w:val="hu-HU"/>
        </w:rPr>
      </w:pPr>
      <w:r>
        <w:rPr>
          <w:rStyle w:val="Lbjegyzet-hivatkozs"/>
        </w:rPr>
        <w:footnoteRef/>
      </w:r>
      <w:r>
        <w:t xml:space="preserve"> </w:t>
      </w:r>
      <w:r>
        <w:rPr>
          <w:lang w:val="hu-HU"/>
        </w:rPr>
        <w:t xml:space="preserve">Marshalling is </w:t>
      </w:r>
      <w:proofErr w:type="spellStart"/>
      <w:r>
        <w:rPr>
          <w:lang w:val="hu-HU"/>
        </w:rPr>
        <w:t>the</w:t>
      </w:r>
      <w:proofErr w:type="spellEnd"/>
      <w:r>
        <w:rPr>
          <w:lang w:val="hu-HU"/>
        </w:rPr>
        <w:t xml:space="preserve"> </w:t>
      </w:r>
      <w:proofErr w:type="spellStart"/>
      <w:r>
        <w:rPr>
          <w:lang w:val="hu-HU"/>
        </w:rPr>
        <w:t>process</w:t>
      </w:r>
      <w:proofErr w:type="spellEnd"/>
      <w:r>
        <w:rPr>
          <w:lang w:val="hu-HU"/>
        </w:rPr>
        <w:t xml:space="preserve"> of </w:t>
      </w:r>
      <w:proofErr w:type="spellStart"/>
      <w:r>
        <w:rPr>
          <w:lang w:val="hu-HU"/>
        </w:rPr>
        <w:t>transforming</w:t>
      </w:r>
      <w:proofErr w:type="spellEnd"/>
      <w:r>
        <w:rPr>
          <w:lang w:val="hu-HU"/>
        </w:rPr>
        <w:t xml:space="preserve"> an </w:t>
      </w:r>
      <w:proofErr w:type="spellStart"/>
      <w:r>
        <w:rPr>
          <w:lang w:val="hu-HU"/>
        </w:rPr>
        <w:t>object’s</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layout</w:t>
      </w:r>
      <w:proofErr w:type="spellEnd"/>
      <w:r>
        <w:rPr>
          <w:lang w:val="hu-HU"/>
        </w:rPr>
        <w:t xml:space="preserve"> </w:t>
      </w:r>
      <w:proofErr w:type="spellStart"/>
      <w:r>
        <w:rPr>
          <w:lang w:val="hu-HU"/>
        </w:rPr>
        <w:t>into</w:t>
      </w:r>
      <w:proofErr w:type="spellEnd"/>
      <w:r>
        <w:rPr>
          <w:lang w:val="hu-HU"/>
        </w:rPr>
        <w:t xml:space="preserve"> </w:t>
      </w:r>
      <w:proofErr w:type="spellStart"/>
      <w:r>
        <w:rPr>
          <w:lang w:val="hu-HU"/>
        </w:rPr>
        <w:t>another</w:t>
      </w:r>
      <w:proofErr w:type="spellEnd"/>
      <w:r>
        <w:rPr>
          <w:lang w:val="hu-HU"/>
        </w:rPr>
        <w:t xml:space="preserve"> </w:t>
      </w:r>
      <w:proofErr w:type="spellStart"/>
      <w:r>
        <w:rPr>
          <w:lang w:val="hu-HU"/>
        </w:rPr>
        <w:t>suitable</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layout</w:t>
      </w:r>
      <w:proofErr w:type="spellEnd"/>
      <w:r>
        <w:rPr>
          <w:lang w:val="hu-HU"/>
        </w:rPr>
        <w:t xml:space="preserve"> </w:t>
      </w:r>
      <w:proofErr w:type="spellStart"/>
      <w:r>
        <w:rPr>
          <w:lang w:val="hu-HU"/>
        </w:rPr>
        <w:t>for</w:t>
      </w:r>
      <w:proofErr w:type="spellEnd"/>
      <w:r>
        <w:rPr>
          <w:lang w:val="hu-HU"/>
        </w:rPr>
        <w:t xml:space="preserve"> </w:t>
      </w:r>
      <w:proofErr w:type="spellStart"/>
      <w:r>
        <w:rPr>
          <w:lang w:val="hu-HU"/>
        </w:rPr>
        <w:t>transmission</w:t>
      </w:r>
      <w:proofErr w:type="spellEnd"/>
      <w:r>
        <w:rPr>
          <w:lang w:val="hu-HU"/>
        </w:rPr>
        <w:t xml:space="preserve">. In C# </w:t>
      </w:r>
      <w:proofErr w:type="spellStart"/>
      <w:r>
        <w:rPr>
          <w:lang w:val="hu-HU"/>
        </w:rPr>
        <w:t>it</w:t>
      </w:r>
      <w:proofErr w:type="spellEnd"/>
      <w:r>
        <w:rPr>
          <w:lang w:val="hu-HU"/>
        </w:rPr>
        <w:t xml:space="preserve"> is </w:t>
      </w:r>
      <w:proofErr w:type="spellStart"/>
      <w:r>
        <w:rPr>
          <w:lang w:val="hu-HU"/>
        </w:rPr>
        <w:t>usually</w:t>
      </w:r>
      <w:proofErr w:type="spellEnd"/>
      <w:r>
        <w:rPr>
          <w:lang w:val="hu-HU"/>
        </w:rPr>
        <w:t xml:space="preserve"> </w:t>
      </w:r>
      <w:proofErr w:type="spellStart"/>
      <w:r>
        <w:rPr>
          <w:lang w:val="hu-HU"/>
        </w:rPr>
        <w:t>reffered</w:t>
      </w:r>
      <w:proofErr w:type="spellEnd"/>
      <w:r>
        <w:rPr>
          <w:lang w:val="hu-HU"/>
        </w:rPr>
        <w:t xml:space="preserve"> </w:t>
      </w:r>
      <w:proofErr w:type="spellStart"/>
      <w:r>
        <w:rPr>
          <w:lang w:val="hu-HU"/>
        </w:rPr>
        <w:t>to</w:t>
      </w:r>
      <w:proofErr w:type="spellEnd"/>
      <w:r>
        <w:rPr>
          <w:lang w:val="hu-HU"/>
        </w:rPr>
        <w:t xml:space="preserve"> converting </w:t>
      </w:r>
      <w:proofErr w:type="spellStart"/>
      <w:r>
        <w:rPr>
          <w:lang w:val="hu-HU"/>
        </w:rPr>
        <w:t>managed</w:t>
      </w:r>
      <w:proofErr w:type="spellEnd"/>
      <w:r>
        <w:rPr>
          <w:lang w:val="hu-HU"/>
        </w:rPr>
        <w:t xml:space="preserve"> </w:t>
      </w:r>
      <w:proofErr w:type="spellStart"/>
      <w:r>
        <w:rPr>
          <w:lang w:val="hu-HU"/>
        </w:rPr>
        <w:t>types</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unmanaged</w:t>
      </w:r>
      <w:proofErr w:type="spellEnd"/>
      <w:r>
        <w:rPr>
          <w:lang w:val="hu-HU"/>
        </w:rPr>
        <w:t xml:space="preserve"> </w:t>
      </w:r>
      <w:proofErr w:type="spellStart"/>
      <w:r>
        <w:rPr>
          <w:lang w:val="hu-HU"/>
        </w:rPr>
        <w:t>ones</w:t>
      </w:r>
      <w:proofErr w:type="spellEnd"/>
      <w:r>
        <w:rPr>
          <w:lang w:val="hu-HU"/>
        </w:rPr>
        <w:t>.</w:t>
      </w:r>
    </w:p>
  </w:footnote>
  <w:footnote w:id="35">
    <w:p w14:paraId="7B287D9D" w14:textId="758FAB57" w:rsidR="00B013F4" w:rsidRPr="00845DAD" w:rsidRDefault="00B013F4" w:rsidP="00407897">
      <w:pPr>
        <w:pStyle w:val="Lbjegyzetszveg"/>
        <w:spacing w:after="0"/>
        <w:ind w:left="142" w:firstLine="0"/>
        <w:rPr>
          <w:lang w:val="hu-HU"/>
        </w:rPr>
      </w:pPr>
      <w:r>
        <w:rPr>
          <w:rStyle w:val="Lbjegyzet-hivatkozs"/>
        </w:rPr>
        <w:footnoteRef/>
      </w:r>
      <w:r>
        <w:t xml:space="preserve"> </w:t>
      </w:r>
      <w:proofErr w:type="spellStart"/>
      <w:r>
        <w:rPr>
          <w:lang w:val="hu-HU"/>
        </w:rPr>
        <w:t>Blittable</w:t>
      </w:r>
      <w:proofErr w:type="spellEnd"/>
      <w:r>
        <w:rPr>
          <w:lang w:val="hu-HU"/>
        </w:rPr>
        <w:t xml:space="preserve"> </w:t>
      </w:r>
      <w:proofErr w:type="spellStart"/>
      <w:r>
        <w:rPr>
          <w:lang w:val="hu-HU"/>
        </w:rPr>
        <w:t>types</w:t>
      </w:r>
      <w:proofErr w:type="spellEnd"/>
      <w:r>
        <w:rPr>
          <w:lang w:val="hu-HU"/>
        </w:rPr>
        <w:t xml:space="preserve"> </w:t>
      </w:r>
      <w:proofErr w:type="spellStart"/>
      <w:r>
        <w:rPr>
          <w:lang w:val="hu-HU"/>
        </w:rPr>
        <w:t>are</w:t>
      </w:r>
      <w:proofErr w:type="spellEnd"/>
      <w:r>
        <w:rPr>
          <w:lang w:val="hu-HU"/>
        </w:rPr>
        <w:t xml:space="preserve"> </w:t>
      </w:r>
      <w:proofErr w:type="spellStart"/>
      <w:r>
        <w:rPr>
          <w:lang w:val="hu-HU"/>
        </w:rPr>
        <w:t>data</w:t>
      </w:r>
      <w:proofErr w:type="spellEnd"/>
      <w:r>
        <w:rPr>
          <w:lang w:val="hu-HU"/>
        </w:rPr>
        <w:t xml:space="preserve"> </w:t>
      </w:r>
      <w:proofErr w:type="spellStart"/>
      <w:r>
        <w:rPr>
          <w:lang w:val="hu-HU"/>
        </w:rPr>
        <w:t>types</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representation</w:t>
      </w:r>
      <w:proofErr w:type="spellEnd"/>
      <w:r>
        <w:rPr>
          <w:lang w:val="hu-HU"/>
        </w:rPr>
        <w:t xml:space="preserve"> is </w:t>
      </w:r>
      <w:proofErr w:type="spellStart"/>
      <w:r>
        <w:rPr>
          <w:lang w:val="hu-HU"/>
        </w:rPr>
        <w:t>the</w:t>
      </w:r>
      <w:proofErr w:type="spellEnd"/>
      <w:r>
        <w:rPr>
          <w:lang w:val="hu-HU"/>
        </w:rPr>
        <w:t xml:space="preserve"> </w:t>
      </w:r>
      <w:proofErr w:type="spellStart"/>
      <w:r>
        <w:rPr>
          <w:lang w:val="hu-HU"/>
        </w:rPr>
        <w:t>same</w:t>
      </w:r>
      <w:proofErr w:type="spellEnd"/>
      <w:r>
        <w:rPr>
          <w:lang w:val="hu-HU"/>
        </w:rPr>
        <w:t xml:space="preserve"> in </w:t>
      </w:r>
      <w:proofErr w:type="spellStart"/>
      <w:r>
        <w:rPr>
          <w:lang w:val="hu-HU"/>
        </w:rPr>
        <w:t>both</w:t>
      </w:r>
      <w:proofErr w:type="spellEnd"/>
      <w:r>
        <w:rPr>
          <w:lang w:val="hu-HU"/>
        </w:rPr>
        <w:t xml:space="preserve"> </w:t>
      </w:r>
      <w:proofErr w:type="spellStart"/>
      <w:r>
        <w:rPr>
          <w:lang w:val="hu-HU"/>
        </w:rPr>
        <w:t>managed</w:t>
      </w:r>
      <w:proofErr w:type="spellEnd"/>
      <w:r>
        <w:rPr>
          <w:lang w:val="hu-HU"/>
        </w:rPr>
        <w:t xml:space="preserve"> and </w:t>
      </w:r>
      <w:proofErr w:type="spellStart"/>
      <w:r>
        <w:rPr>
          <w:lang w:val="hu-HU"/>
        </w:rPr>
        <w:t>unmanaged</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therefore</w:t>
      </w:r>
      <w:proofErr w:type="spellEnd"/>
      <w:r>
        <w:rPr>
          <w:lang w:val="hu-HU"/>
        </w:rPr>
        <w:t xml:space="preserve"> </w:t>
      </w:r>
      <w:proofErr w:type="spellStart"/>
      <w:r>
        <w:rPr>
          <w:lang w:val="hu-HU"/>
        </w:rPr>
        <w:t>requiring</w:t>
      </w:r>
      <w:proofErr w:type="spellEnd"/>
      <w:r>
        <w:rPr>
          <w:lang w:val="hu-HU"/>
        </w:rPr>
        <w:t xml:space="preserve"> no </w:t>
      </w:r>
      <w:proofErr w:type="spellStart"/>
      <w:r>
        <w:rPr>
          <w:lang w:val="hu-HU"/>
        </w:rPr>
        <w:t>marshalling</w:t>
      </w:r>
      <w:proofErr w:type="spellEnd"/>
      <w:r>
        <w:rPr>
          <w:lang w:val="hu-HU"/>
        </w:rPr>
        <w:t xml:space="preserve">. </w:t>
      </w:r>
      <w:proofErr w:type="spellStart"/>
      <w:r>
        <w:rPr>
          <w:lang w:val="hu-HU"/>
        </w:rPr>
        <w:t>Some</w:t>
      </w:r>
      <w:proofErr w:type="spellEnd"/>
      <w:r>
        <w:rPr>
          <w:lang w:val="hu-HU"/>
        </w:rPr>
        <w:t xml:space="preserve"> </w:t>
      </w:r>
      <w:proofErr w:type="spellStart"/>
      <w:r>
        <w:rPr>
          <w:lang w:val="hu-HU"/>
        </w:rPr>
        <w:t>well-known</w:t>
      </w:r>
      <w:proofErr w:type="spellEnd"/>
      <w:r>
        <w:rPr>
          <w:lang w:val="hu-HU"/>
        </w:rPr>
        <w:t xml:space="preserve"> </w:t>
      </w:r>
      <w:proofErr w:type="spellStart"/>
      <w:r>
        <w:rPr>
          <w:lang w:val="hu-HU"/>
        </w:rPr>
        <w:t>blittable</w:t>
      </w:r>
      <w:proofErr w:type="spellEnd"/>
      <w:r>
        <w:rPr>
          <w:lang w:val="hu-HU"/>
        </w:rPr>
        <w:t xml:space="preserve"> </w:t>
      </w:r>
      <w:proofErr w:type="spellStart"/>
      <w:r>
        <w:rPr>
          <w:lang w:val="hu-HU"/>
        </w:rPr>
        <w:t>types</w:t>
      </w:r>
      <w:proofErr w:type="spellEnd"/>
      <w:r>
        <w:rPr>
          <w:lang w:val="hu-HU"/>
        </w:rPr>
        <w:t xml:space="preserve"> </w:t>
      </w:r>
      <w:proofErr w:type="spellStart"/>
      <w:r>
        <w:rPr>
          <w:lang w:val="hu-HU"/>
        </w:rPr>
        <w:t>are</w:t>
      </w:r>
      <w:proofErr w:type="spellEnd"/>
      <w:r>
        <w:rPr>
          <w:lang w:val="hu-HU"/>
        </w:rPr>
        <w:t xml:space="preserve"> byte, int, </w:t>
      </w:r>
      <w:proofErr w:type="spellStart"/>
      <w:r>
        <w:rPr>
          <w:lang w:val="hu-HU"/>
        </w:rPr>
        <w:t>float</w:t>
      </w:r>
      <w:proofErr w:type="spellEnd"/>
      <w:r>
        <w:rPr>
          <w:lang w:val="hu-HU"/>
        </w:rPr>
        <w:t xml:space="preserve">, </w:t>
      </w:r>
      <w:proofErr w:type="spellStart"/>
      <w:r>
        <w:rPr>
          <w:lang w:val="hu-HU"/>
        </w:rPr>
        <w:t>double</w:t>
      </w:r>
      <w:proofErr w:type="spellEnd"/>
      <w:r>
        <w:rPr>
          <w:lang w:val="hu-HU"/>
        </w:rPr>
        <w:t>.</w:t>
      </w:r>
    </w:p>
  </w:footnote>
  <w:footnote w:id="36">
    <w:p w14:paraId="6E16F3DF" w14:textId="17965BBB" w:rsidR="00B013F4" w:rsidRPr="00384B49" w:rsidRDefault="00B013F4" w:rsidP="00384B49">
      <w:pPr>
        <w:pStyle w:val="Lbjegyzetszveg"/>
        <w:ind w:firstLine="142"/>
        <w:rPr>
          <w:lang w:val="hu-HU"/>
        </w:rPr>
      </w:pPr>
      <w:r>
        <w:rPr>
          <w:rStyle w:val="Lbjegyzet-hivatkozs"/>
        </w:rPr>
        <w:footnoteRef/>
      </w:r>
      <w:r>
        <w:t xml:space="preserve"> </w:t>
      </w:r>
      <w:proofErr w:type="spellStart"/>
      <w:r w:rsidRPr="00384B49">
        <w:rPr>
          <w:b/>
          <w:bCs/>
          <w:lang w:val="hu-HU"/>
        </w:rPr>
        <w:t>A</w:t>
      </w:r>
      <w:r>
        <w:rPr>
          <w:lang w:val="hu-HU"/>
        </w:rPr>
        <w:t>head</w:t>
      </w:r>
      <w:proofErr w:type="spellEnd"/>
      <w:r>
        <w:rPr>
          <w:lang w:val="hu-HU"/>
        </w:rPr>
        <w:t>-</w:t>
      </w:r>
      <w:r w:rsidRPr="00384B49">
        <w:rPr>
          <w:b/>
          <w:bCs/>
          <w:lang w:val="hu-HU"/>
        </w:rPr>
        <w:t>o</w:t>
      </w:r>
      <w:r>
        <w:rPr>
          <w:lang w:val="hu-HU"/>
        </w:rPr>
        <w:t>f-</w:t>
      </w:r>
      <w:proofErr w:type="spellStart"/>
      <w:r w:rsidRPr="00384B49">
        <w:rPr>
          <w:b/>
          <w:bCs/>
          <w:lang w:val="hu-HU"/>
        </w:rPr>
        <w:t>t</w:t>
      </w:r>
      <w:r>
        <w:rPr>
          <w:lang w:val="hu-HU"/>
        </w:rPr>
        <w:t>ime</w:t>
      </w:r>
      <w:proofErr w:type="spellEnd"/>
      <w:r>
        <w:rPr>
          <w:lang w:val="hu-HU"/>
        </w:rPr>
        <w:t xml:space="preserve"> </w:t>
      </w:r>
      <w:proofErr w:type="spellStart"/>
      <w:r>
        <w:rPr>
          <w:lang w:val="hu-HU"/>
        </w:rPr>
        <w:t>compilers</w:t>
      </w:r>
      <w:proofErr w:type="spellEnd"/>
      <w:r>
        <w:rPr>
          <w:lang w:val="hu-HU"/>
        </w:rPr>
        <w:t xml:space="preserve"> </w:t>
      </w:r>
      <w:proofErr w:type="spellStart"/>
      <w:r>
        <w:rPr>
          <w:lang w:val="hu-HU"/>
        </w:rPr>
        <w:t>compile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code</w:t>
      </w:r>
      <w:proofErr w:type="spellEnd"/>
      <w:r>
        <w:rPr>
          <w:lang w:val="hu-HU"/>
        </w:rPr>
        <w:t xml:space="preserve"> </w:t>
      </w:r>
      <w:proofErr w:type="spellStart"/>
      <w:r>
        <w:rPr>
          <w:lang w:val="hu-HU"/>
        </w:rPr>
        <w:t>into</w:t>
      </w:r>
      <w:proofErr w:type="spellEnd"/>
      <w:r>
        <w:rPr>
          <w:lang w:val="hu-HU"/>
        </w:rPr>
        <w:t xml:space="preserve"> </w:t>
      </w:r>
      <w:proofErr w:type="spellStart"/>
      <w:r>
        <w:rPr>
          <w:lang w:val="hu-HU"/>
        </w:rPr>
        <w:t>static</w:t>
      </w:r>
      <w:proofErr w:type="spellEnd"/>
      <w:r>
        <w:rPr>
          <w:lang w:val="hu-HU"/>
        </w:rPr>
        <w:t xml:space="preserve"> </w:t>
      </w:r>
      <w:proofErr w:type="spellStart"/>
      <w:r>
        <w:rPr>
          <w:lang w:val="hu-HU"/>
        </w:rPr>
        <w:t>libraries</w:t>
      </w:r>
      <w:proofErr w:type="spellEnd"/>
      <w:r>
        <w:rPr>
          <w:lang w:val="hu-HU"/>
        </w:rPr>
        <w:t xml:space="preserve"> </w:t>
      </w:r>
      <w:proofErr w:type="spellStart"/>
      <w:r>
        <w:rPr>
          <w:lang w:val="hu-HU"/>
        </w:rPr>
        <w:t>that</w:t>
      </w:r>
      <w:proofErr w:type="spellEnd"/>
      <w:r>
        <w:rPr>
          <w:lang w:val="hu-HU"/>
        </w:rPr>
        <w:t xml:space="preserve"> </w:t>
      </w:r>
      <w:proofErr w:type="spellStart"/>
      <w:r>
        <w:rPr>
          <w:lang w:val="hu-HU"/>
        </w:rPr>
        <w:t>can</w:t>
      </w:r>
      <w:proofErr w:type="spellEnd"/>
      <w:r>
        <w:rPr>
          <w:lang w:val="hu-HU"/>
        </w:rPr>
        <w:t xml:space="preserve"> be </w:t>
      </w:r>
      <w:proofErr w:type="spellStart"/>
      <w:r>
        <w:rPr>
          <w:lang w:val="hu-HU"/>
        </w:rPr>
        <w:t>then</w:t>
      </w:r>
      <w:proofErr w:type="spellEnd"/>
      <w:r>
        <w:rPr>
          <w:lang w:val="hu-HU"/>
        </w:rPr>
        <w:t xml:space="preserve"> </w:t>
      </w:r>
      <w:proofErr w:type="spellStart"/>
      <w:r>
        <w:rPr>
          <w:lang w:val="hu-HU"/>
        </w:rPr>
        <w:t>directly</w:t>
      </w:r>
      <w:proofErr w:type="spellEnd"/>
      <w:r>
        <w:rPr>
          <w:lang w:val="hu-HU"/>
        </w:rPr>
        <w:t xml:space="preserve"> </w:t>
      </w:r>
      <w:proofErr w:type="spellStart"/>
      <w:r>
        <w:rPr>
          <w:lang w:val="hu-HU"/>
        </w:rPr>
        <w:t>executed</w:t>
      </w:r>
      <w:proofErr w:type="spellEnd"/>
      <w:r>
        <w:rPr>
          <w:lang w:val="hu-HU"/>
        </w:rPr>
        <w:t xml:space="preserve"> </w:t>
      </w:r>
      <w:proofErr w:type="spellStart"/>
      <w:r>
        <w:rPr>
          <w:lang w:val="hu-HU"/>
        </w:rPr>
        <w:t>on</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target</w:t>
      </w:r>
      <w:proofErr w:type="spellEnd"/>
      <w:r>
        <w:rPr>
          <w:lang w:val="hu-HU"/>
        </w:rPr>
        <w:t xml:space="preserve"> </w:t>
      </w:r>
      <w:proofErr w:type="spellStart"/>
      <w:r>
        <w:rPr>
          <w:lang w:val="hu-HU"/>
        </w:rPr>
        <w:t>architecture</w:t>
      </w:r>
      <w:proofErr w:type="spellEnd"/>
      <w:r>
        <w:rPr>
          <w:lang w:val="hu-HU"/>
        </w:rPr>
        <w:t xml:space="preserve"> </w:t>
      </w:r>
      <w:proofErr w:type="spellStart"/>
      <w:r>
        <w:rPr>
          <w:lang w:val="hu-HU"/>
        </w:rPr>
        <w:t>without</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need</w:t>
      </w:r>
      <w:proofErr w:type="spellEnd"/>
      <w:r>
        <w:rPr>
          <w:lang w:val="hu-HU"/>
        </w:rPr>
        <w:t xml:space="preserve"> of </w:t>
      </w:r>
      <w:proofErr w:type="spellStart"/>
      <w:r>
        <w:rPr>
          <w:lang w:val="hu-HU"/>
        </w:rPr>
        <w:t>dynamic</w:t>
      </w:r>
      <w:proofErr w:type="spellEnd"/>
      <w:r>
        <w:rPr>
          <w:lang w:val="hu-HU"/>
        </w:rPr>
        <w:t xml:space="preserve"> </w:t>
      </w:r>
      <w:proofErr w:type="spellStart"/>
      <w:r>
        <w:rPr>
          <w:lang w:val="hu-HU"/>
        </w:rPr>
        <w:t>compilation</w:t>
      </w:r>
      <w:proofErr w:type="spellEnd"/>
      <w:r>
        <w:rPr>
          <w:lang w:val="hu-HU"/>
        </w:rPr>
        <w:t xml:space="preserve"> like in </w:t>
      </w:r>
      <w:proofErr w:type="spellStart"/>
      <w:r>
        <w:rPr>
          <w:lang w:val="hu-HU"/>
        </w:rPr>
        <w:t>the</w:t>
      </w:r>
      <w:proofErr w:type="spellEnd"/>
      <w:r>
        <w:rPr>
          <w:lang w:val="hu-HU"/>
        </w:rPr>
        <w:t xml:space="preserve"> </w:t>
      </w:r>
      <w:proofErr w:type="spellStart"/>
      <w:r>
        <w:rPr>
          <w:lang w:val="hu-HU"/>
        </w:rPr>
        <w:t>case</w:t>
      </w:r>
      <w:proofErr w:type="spellEnd"/>
      <w:r>
        <w:rPr>
          <w:lang w:val="hu-HU"/>
        </w:rPr>
        <w:t xml:space="preserve"> of a JIT </w:t>
      </w:r>
      <w:proofErr w:type="spellStart"/>
      <w:r>
        <w:rPr>
          <w:lang w:val="hu-HU"/>
        </w:rPr>
        <w:t>compiler</w:t>
      </w:r>
      <w:proofErr w:type="spellEnd"/>
      <w:r>
        <w:rPr>
          <w:lang w:val="hu-HU"/>
        </w:rPr>
        <w:t>.</w:t>
      </w:r>
    </w:p>
  </w:footnote>
  <w:footnote w:id="37">
    <w:p w14:paraId="14052C54" w14:textId="2ACAB883" w:rsidR="00B013F4" w:rsidRPr="00E4289B" w:rsidRDefault="00B013F4" w:rsidP="00725D8E">
      <w:pPr>
        <w:pStyle w:val="Lbjegyzetszveg"/>
        <w:spacing w:after="0"/>
        <w:ind w:firstLine="142"/>
        <w:rPr>
          <w:lang w:val="hu-HU"/>
        </w:rPr>
      </w:pPr>
      <w:r>
        <w:rPr>
          <w:rStyle w:val="Lbjegyzet-hivatkozs"/>
        </w:rPr>
        <w:footnoteRef/>
      </w:r>
      <w:r>
        <w:t xml:space="preserve"> </w:t>
      </w:r>
      <w:r w:rsidRPr="00E4289B">
        <w:t xml:space="preserve">Reflection </w:t>
      </w:r>
      <w:r>
        <w:t>is a process to</w:t>
      </w:r>
      <w:r w:rsidRPr="00E4289B">
        <w:t xml:space="preserve"> </w:t>
      </w:r>
      <w:r w:rsidRPr="000F139D">
        <w:t>obtain information about loaded assemblies and the types defined within them</w:t>
      </w:r>
    </w:p>
  </w:footnote>
  <w:footnote w:id="38">
    <w:p w14:paraId="20EDF480" w14:textId="5E4D7CD8" w:rsidR="00B013F4" w:rsidRPr="00725D8E" w:rsidRDefault="00B013F4" w:rsidP="00725D8E">
      <w:pPr>
        <w:pStyle w:val="Lbjegyzetszveg"/>
        <w:ind w:firstLine="142"/>
        <w:rPr>
          <w:lang w:val="hu-HU"/>
        </w:rPr>
      </w:pPr>
      <w:r>
        <w:rPr>
          <w:rStyle w:val="Lbjegyzet-hivatkozs"/>
        </w:rPr>
        <w:footnoteRef/>
      </w:r>
      <w:r>
        <w:t xml:space="preserve"> </w:t>
      </w:r>
      <w:hyperlink r:id="rId3" w:history="1">
        <w:r w:rsidRPr="00725D8E">
          <w:rPr>
            <w:rStyle w:val="Hiperhivatkozs"/>
          </w:rPr>
          <w:t>https://docs.unity3d.com/Manual/ScriptingRestrictions.html</w:t>
        </w:r>
      </w:hyperlink>
    </w:p>
  </w:footnote>
  <w:footnote w:id="39">
    <w:p w14:paraId="506C4421" w14:textId="78C80208" w:rsidR="00B013F4" w:rsidRPr="003D236D" w:rsidRDefault="00B013F4" w:rsidP="00345776">
      <w:pPr>
        <w:pStyle w:val="Lbjegyzetszveg"/>
        <w:ind w:firstLine="142"/>
        <w:rPr>
          <w:lang w:val="hu-HU"/>
        </w:rPr>
      </w:pPr>
      <w:r>
        <w:rPr>
          <w:rStyle w:val="Lbjegyzet-hivatkozs"/>
        </w:rPr>
        <w:footnoteRef/>
      </w:r>
      <w:r>
        <w:t xml:space="preserve"> </w:t>
      </w:r>
      <w:r w:rsidRPr="00ED3D07">
        <w:t>A hot spot in computer science is most usually defined as a region of a computer program where a high proportion of executed instructions occur or where most time is spent during the program's execution</w:t>
      </w:r>
      <w:r>
        <w:t xml:space="preserve">. </w:t>
      </w:r>
    </w:p>
  </w:footnote>
  <w:footnote w:id="40">
    <w:p w14:paraId="43A66E54" w14:textId="77777777" w:rsidR="00B013F4" w:rsidRPr="007B6D90" w:rsidRDefault="00B013F4" w:rsidP="00B05264">
      <w:pPr>
        <w:pStyle w:val="Lbjegyzetszveg"/>
        <w:spacing w:after="0"/>
        <w:ind w:firstLine="142"/>
        <w:rPr>
          <w:lang w:val="hu-HU"/>
        </w:rPr>
      </w:pPr>
      <w:r>
        <w:rPr>
          <w:rStyle w:val="Lbjegyzet-hivatkozs"/>
        </w:rPr>
        <w:footnoteRef/>
      </w:r>
      <w:r>
        <w:t xml:space="preserve"> </w:t>
      </w:r>
      <w:r>
        <w:rPr>
          <w:lang w:val="hu-HU"/>
        </w:rPr>
        <w:t xml:space="preserve">Editor </w:t>
      </w:r>
      <w:proofErr w:type="spellStart"/>
      <w:r>
        <w:rPr>
          <w:lang w:val="hu-HU"/>
        </w:rPr>
        <w:t>loop</w:t>
      </w:r>
      <w:proofErr w:type="spellEnd"/>
      <w:r>
        <w:rPr>
          <w:lang w:val="hu-HU"/>
        </w:rPr>
        <w:t xml:space="preserve"> in </w:t>
      </w:r>
      <w:proofErr w:type="spellStart"/>
      <w:r>
        <w:rPr>
          <w:lang w:val="hu-HU"/>
        </w:rPr>
        <w:t>the</w:t>
      </w:r>
      <w:proofErr w:type="spellEnd"/>
      <w:r>
        <w:rPr>
          <w:lang w:val="hu-HU"/>
        </w:rPr>
        <w:t xml:space="preserve"> </w:t>
      </w:r>
      <w:proofErr w:type="spellStart"/>
      <w:r>
        <w:rPr>
          <w:lang w:val="hu-HU"/>
        </w:rPr>
        <w:t>profiler</w:t>
      </w:r>
      <w:proofErr w:type="spellEnd"/>
      <w:r>
        <w:rPr>
          <w:lang w:val="hu-HU"/>
        </w:rPr>
        <w:t xml:space="preserve"> is </w:t>
      </w:r>
      <w:proofErr w:type="spellStart"/>
      <w:r>
        <w:rPr>
          <w:lang w:val="hu-HU"/>
        </w:rPr>
        <w:t>the</w:t>
      </w:r>
      <w:proofErr w:type="spellEnd"/>
      <w:r>
        <w:rPr>
          <w:lang w:val="hu-HU"/>
        </w:rPr>
        <w:t xml:space="preserve"> editor </w:t>
      </w:r>
      <w:proofErr w:type="spellStart"/>
      <w:r>
        <w:rPr>
          <w:lang w:val="hu-HU"/>
        </w:rPr>
        <w:t>related</w:t>
      </w:r>
      <w:proofErr w:type="spellEnd"/>
      <w:r>
        <w:rPr>
          <w:lang w:val="hu-HU"/>
        </w:rPr>
        <w:t xml:space="preserve"> </w:t>
      </w:r>
      <w:proofErr w:type="spellStart"/>
      <w:r>
        <w:rPr>
          <w:lang w:val="hu-HU"/>
        </w:rPr>
        <w:t>overheads</w:t>
      </w:r>
      <w:proofErr w:type="spellEnd"/>
      <w:r>
        <w:rPr>
          <w:lang w:val="hu-HU"/>
        </w:rPr>
        <w:t xml:space="preserve"> like </w:t>
      </w:r>
      <w:proofErr w:type="spellStart"/>
      <w:r>
        <w:rPr>
          <w:lang w:val="hu-HU"/>
        </w:rPr>
        <w:t>drawing</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hierarchy</w:t>
      </w:r>
      <w:proofErr w:type="spellEnd"/>
      <w:r>
        <w:rPr>
          <w:lang w:val="hu-HU"/>
        </w:rPr>
        <w:t xml:space="preserve">, </w:t>
      </w:r>
      <w:proofErr w:type="spellStart"/>
      <w:r>
        <w:rPr>
          <w:lang w:val="hu-HU"/>
        </w:rPr>
        <w:t>inspector</w:t>
      </w:r>
      <w:proofErr w:type="spellEnd"/>
      <w:r>
        <w:rPr>
          <w:lang w:val="hu-HU"/>
        </w:rPr>
        <w:t xml:space="preserve"> </w:t>
      </w:r>
      <w:proofErr w:type="spellStart"/>
      <w:r>
        <w:rPr>
          <w:lang w:val="hu-HU"/>
        </w:rPr>
        <w:t>view</w:t>
      </w:r>
      <w:proofErr w:type="spellEnd"/>
      <w:r>
        <w:rPr>
          <w:lang w:val="hu-HU"/>
        </w:rPr>
        <w:t xml:space="preserve"> etc.</w:t>
      </w:r>
    </w:p>
  </w:footnote>
  <w:footnote w:id="41">
    <w:p w14:paraId="596849F5" w14:textId="4E88D110" w:rsidR="00B013F4" w:rsidRPr="00A67FE7" w:rsidRDefault="00B013F4" w:rsidP="00B05264">
      <w:pPr>
        <w:pStyle w:val="Lbjegyzetszveg"/>
        <w:ind w:left="142" w:firstLine="0"/>
        <w:rPr>
          <w:lang w:val="hu-HU"/>
        </w:rPr>
      </w:pPr>
      <w:r>
        <w:rPr>
          <w:rStyle w:val="Lbjegyzet-hivatkozs"/>
        </w:rPr>
        <w:footnoteRef/>
      </w:r>
      <w:r>
        <w:t xml:space="preserve"> </w:t>
      </w:r>
      <w:r>
        <w:rPr>
          <w:lang w:val="hu-HU"/>
        </w:rPr>
        <w:t xml:space="preserve">The </w:t>
      </w:r>
      <w:proofErr w:type="spellStart"/>
      <w:r>
        <w:rPr>
          <w:lang w:val="hu-HU"/>
        </w:rPr>
        <w:t>Other</w:t>
      </w:r>
      <w:proofErr w:type="spellEnd"/>
      <w:r>
        <w:rPr>
          <w:lang w:val="hu-HU"/>
        </w:rPr>
        <w:t xml:space="preserve"> </w:t>
      </w:r>
      <w:proofErr w:type="spellStart"/>
      <w:r>
        <w:rPr>
          <w:lang w:val="hu-HU"/>
        </w:rPr>
        <w:t>category</w:t>
      </w:r>
      <w:proofErr w:type="spellEnd"/>
      <w:r>
        <w:rPr>
          <w:lang w:val="hu-HU"/>
        </w:rPr>
        <w:t xml:space="preserve"> in </w:t>
      </w:r>
      <w:proofErr w:type="spellStart"/>
      <w:r>
        <w:rPr>
          <w:lang w:val="hu-HU"/>
        </w:rPr>
        <w:t>the</w:t>
      </w:r>
      <w:proofErr w:type="spellEnd"/>
      <w:r>
        <w:rPr>
          <w:lang w:val="hu-HU"/>
        </w:rPr>
        <w:t xml:space="preserve"> CPU </w:t>
      </w:r>
      <w:proofErr w:type="spellStart"/>
      <w:r>
        <w:rPr>
          <w:lang w:val="hu-HU"/>
        </w:rPr>
        <w:t>module</w:t>
      </w:r>
      <w:proofErr w:type="spellEnd"/>
      <w:r>
        <w:rPr>
          <w:lang w:val="hu-HU"/>
        </w:rPr>
        <w:t xml:space="preserve"> </w:t>
      </w:r>
      <w:proofErr w:type="spellStart"/>
      <w:r>
        <w:rPr>
          <w:lang w:val="hu-HU"/>
        </w:rPr>
        <w:t>are</w:t>
      </w:r>
      <w:proofErr w:type="spellEnd"/>
      <w:r>
        <w:rPr>
          <w:lang w:val="hu-HU"/>
        </w:rPr>
        <w:t xml:space="preserve"> </w:t>
      </w:r>
      <w:proofErr w:type="spellStart"/>
      <w:r>
        <w:rPr>
          <w:lang w:val="hu-HU"/>
        </w:rPr>
        <w:t>mostly</w:t>
      </w:r>
      <w:proofErr w:type="spellEnd"/>
      <w:r>
        <w:rPr>
          <w:lang w:val="hu-HU"/>
        </w:rPr>
        <w:t xml:space="preserve"> </w:t>
      </w:r>
      <w:proofErr w:type="spellStart"/>
      <w:r>
        <w:rPr>
          <w:lang w:val="hu-HU"/>
        </w:rPr>
        <w:t>engine</w:t>
      </w:r>
      <w:proofErr w:type="spellEnd"/>
      <w:r>
        <w:rPr>
          <w:lang w:val="hu-HU"/>
        </w:rPr>
        <w:t xml:space="preserve"> </w:t>
      </w:r>
      <w:proofErr w:type="spellStart"/>
      <w:r>
        <w:rPr>
          <w:lang w:val="hu-HU"/>
        </w:rPr>
        <w:t>related</w:t>
      </w:r>
      <w:proofErr w:type="spellEnd"/>
      <w:r>
        <w:rPr>
          <w:lang w:val="hu-HU"/>
        </w:rPr>
        <w:t xml:space="preserve"> </w:t>
      </w:r>
      <w:proofErr w:type="spellStart"/>
      <w:r>
        <w:rPr>
          <w:lang w:val="hu-HU"/>
        </w:rPr>
        <w:t>updates</w:t>
      </w:r>
      <w:proofErr w:type="spellEnd"/>
      <w:r>
        <w:rPr>
          <w:lang w:val="hu-HU"/>
        </w:rPr>
        <w:t xml:space="preserve">, like </w:t>
      </w:r>
      <w:proofErr w:type="spellStart"/>
      <w:r>
        <w:rPr>
          <w:lang w:val="hu-HU"/>
        </w:rPr>
        <w:t>coroutine</w:t>
      </w:r>
      <w:proofErr w:type="spellEnd"/>
      <w:r>
        <w:rPr>
          <w:lang w:val="hu-HU"/>
        </w:rPr>
        <w:t xml:space="preserve"> </w:t>
      </w:r>
      <w:proofErr w:type="spellStart"/>
      <w:r>
        <w:rPr>
          <w:lang w:val="hu-HU"/>
        </w:rPr>
        <w:t>manager</w:t>
      </w:r>
      <w:proofErr w:type="spellEnd"/>
      <w:r>
        <w:rPr>
          <w:lang w:val="hu-HU"/>
        </w:rPr>
        <w:t xml:space="preserve"> </w:t>
      </w:r>
      <w:proofErr w:type="spellStart"/>
      <w:r>
        <w:rPr>
          <w:lang w:val="hu-HU"/>
        </w:rPr>
        <w:t>updates</w:t>
      </w:r>
      <w:proofErr w:type="spellEnd"/>
      <w:r>
        <w:rPr>
          <w:lang w:val="hu-HU"/>
        </w:rPr>
        <w:t xml:space="preserve">, </w:t>
      </w:r>
      <w:proofErr w:type="spellStart"/>
      <w:r>
        <w:rPr>
          <w:lang w:val="hu-HU"/>
        </w:rPr>
        <w:t>render</w:t>
      </w:r>
      <w:proofErr w:type="spellEnd"/>
      <w:r>
        <w:rPr>
          <w:lang w:val="hu-HU"/>
        </w:rPr>
        <w:t xml:space="preserve"> </w:t>
      </w:r>
      <w:proofErr w:type="spellStart"/>
      <w:r>
        <w:rPr>
          <w:lang w:val="hu-HU"/>
        </w:rPr>
        <w:t>pipeline</w:t>
      </w:r>
      <w:proofErr w:type="spellEnd"/>
      <w:r>
        <w:rPr>
          <w:lang w:val="hu-HU"/>
        </w:rPr>
        <w:t xml:space="preserve"> </w:t>
      </w:r>
      <w:proofErr w:type="spellStart"/>
      <w:r>
        <w:rPr>
          <w:lang w:val="hu-HU"/>
        </w:rPr>
        <w:t>handlers</w:t>
      </w:r>
      <w:proofErr w:type="spellEnd"/>
      <w:r>
        <w:rPr>
          <w:lang w:val="hu-HU"/>
        </w:rPr>
        <w:t xml:space="preserve"> etc.</w:t>
      </w:r>
    </w:p>
  </w:footnote>
  <w:footnote w:id="42">
    <w:p w14:paraId="6D3E5009" w14:textId="11088DD5" w:rsidR="00B013F4" w:rsidRPr="004F76AC" w:rsidRDefault="00B013F4" w:rsidP="00F0688A">
      <w:pPr>
        <w:pStyle w:val="Lbjegyzetszveg"/>
        <w:spacing w:after="0"/>
        <w:ind w:left="142" w:firstLine="0"/>
        <w:rPr>
          <w:lang w:val="hu-HU"/>
        </w:rPr>
      </w:pPr>
      <w:r>
        <w:rPr>
          <w:rStyle w:val="Lbjegyzet-hivatkozs"/>
        </w:rPr>
        <w:footnoteRef/>
      </w:r>
      <w:r>
        <w:t xml:space="preserve"> </w:t>
      </w:r>
      <w:r>
        <w:rPr>
          <w:lang w:val="hu-HU"/>
        </w:rPr>
        <w:t>The</w:t>
      </w:r>
      <w:r w:rsidRPr="00D97761">
        <w:rPr>
          <w:lang w:val="hu-HU"/>
        </w:rPr>
        <w:t xml:space="preserve"> </w:t>
      </w:r>
      <w:proofErr w:type="spellStart"/>
      <w:r w:rsidRPr="00D97761">
        <w:rPr>
          <w:lang w:val="hu-HU"/>
        </w:rPr>
        <w:t>process</w:t>
      </w:r>
      <w:proofErr w:type="spellEnd"/>
      <w:r w:rsidRPr="00D97761">
        <w:rPr>
          <w:lang w:val="hu-HU"/>
        </w:rPr>
        <w:t xml:space="preserve"> of </w:t>
      </w:r>
      <w:proofErr w:type="spellStart"/>
      <w:r w:rsidRPr="00D97761">
        <w:rPr>
          <w:lang w:val="hu-HU"/>
        </w:rPr>
        <w:t>putting</w:t>
      </w:r>
      <w:proofErr w:type="spellEnd"/>
      <w:r w:rsidRPr="00D97761">
        <w:rPr>
          <w:lang w:val="hu-HU"/>
        </w:rPr>
        <w:t xml:space="preserve"> </w:t>
      </w:r>
      <w:r>
        <w:rPr>
          <w:lang w:val="hu-HU"/>
        </w:rPr>
        <w:t xml:space="preserve">an </w:t>
      </w:r>
      <w:proofErr w:type="spellStart"/>
      <w:r>
        <w:rPr>
          <w:lang w:val="hu-HU"/>
        </w:rPr>
        <w:t>expected</w:t>
      </w:r>
      <w:proofErr w:type="spellEnd"/>
      <w:r>
        <w:rPr>
          <w:lang w:val="hu-HU"/>
        </w:rPr>
        <w:t xml:space="preserve"> </w:t>
      </w:r>
      <w:proofErr w:type="spellStart"/>
      <w:r>
        <w:rPr>
          <w:lang w:val="hu-HU"/>
        </w:rPr>
        <w:t>load</w:t>
      </w:r>
      <w:proofErr w:type="spellEnd"/>
      <w:r w:rsidRPr="00D97761">
        <w:rPr>
          <w:lang w:val="hu-HU"/>
        </w:rPr>
        <w:t xml:space="preserve"> </w:t>
      </w:r>
      <w:proofErr w:type="spellStart"/>
      <w:r w:rsidRPr="00D97761">
        <w:rPr>
          <w:lang w:val="hu-HU"/>
        </w:rPr>
        <w:t>on</w:t>
      </w:r>
      <w:proofErr w:type="spellEnd"/>
      <w:r w:rsidRPr="00D97761">
        <w:rPr>
          <w:lang w:val="hu-HU"/>
        </w:rPr>
        <w:t xml:space="preserve"> </w:t>
      </w:r>
      <w:proofErr w:type="spellStart"/>
      <w:r>
        <w:rPr>
          <w:lang w:val="hu-HU"/>
        </w:rPr>
        <w:t>the</w:t>
      </w:r>
      <w:proofErr w:type="spellEnd"/>
      <w:r w:rsidRPr="00D97761">
        <w:rPr>
          <w:lang w:val="hu-HU"/>
        </w:rPr>
        <w:t xml:space="preserve"> </w:t>
      </w:r>
      <w:proofErr w:type="spellStart"/>
      <w:r w:rsidRPr="00D97761">
        <w:rPr>
          <w:lang w:val="hu-HU"/>
        </w:rPr>
        <w:t>system</w:t>
      </w:r>
      <w:proofErr w:type="spellEnd"/>
      <w:r w:rsidRPr="00D97761">
        <w:rPr>
          <w:lang w:val="hu-HU"/>
        </w:rPr>
        <w:t xml:space="preserve"> and </w:t>
      </w:r>
      <w:proofErr w:type="spellStart"/>
      <w:r>
        <w:rPr>
          <w:lang w:val="hu-HU"/>
        </w:rPr>
        <w:t>then</w:t>
      </w:r>
      <w:proofErr w:type="spellEnd"/>
      <w:r>
        <w:rPr>
          <w:lang w:val="hu-HU"/>
        </w:rPr>
        <w:t xml:space="preserve"> </w:t>
      </w:r>
      <w:proofErr w:type="spellStart"/>
      <w:r w:rsidRPr="00D97761">
        <w:rPr>
          <w:lang w:val="hu-HU"/>
        </w:rPr>
        <w:t>measuring</w:t>
      </w:r>
      <w:proofErr w:type="spellEnd"/>
      <w:r w:rsidRPr="00D97761">
        <w:rPr>
          <w:lang w:val="hu-HU"/>
        </w:rPr>
        <w:t xml:space="preserve"> </w:t>
      </w:r>
      <w:proofErr w:type="spellStart"/>
      <w:r w:rsidRPr="00D97761">
        <w:rPr>
          <w:lang w:val="hu-HU"/>
        </w:rPr>
        <w:t>its</w:t>
      </w:r>
      <w:proofErr w:type="spellEnd"/>
      <w:r w:rsidRPr="00D97761">
        <w:rPr>
          <w:lang w:val="hu-HU"/>
        </w:rPr>
        <w:t xml:space="preserve"> </w:t>
      </w:r>
      <w:proofErr w:type="spellStart"/>
      <w:r w:rsidRPr="00D97761">
        <w:rPr>
          <w:lang w:val="hu-HU"/>
        </w:rPr>
        <w:t>response</w:t>
      </w:r>
      <w:proofErr w:type="spellEnd"/>
      <w:r>
        <w:rPr>
          <w:lang w:val="hu-HU"/>
        </w:rPr>
        <w:t>.</w:t>
      </w:r>
    </w:p>
  </w:footnote>
  <w:footnote w:id="43">
    <w:p w14:paraId="6DDBF00C" w14:textId="63FC1CC1" w:rsidR="00B013F4" w:rsidRPr="00D97761" w:rsidRDefault="00B013F4" w:rsidP="00D97761">
      <w:pPr>
        <w:pStyle w:val="Lbjegyzetszveg"/>
        <w:spacing w:after="0"/>
        <w:ind w:left="142" w:firstLine="0"/>
        <w:rPr>
          <w:lang w:val="hu-HU"/>
        </w:rPr>
      </w:pPr>
      <w:r>
        <w:rPr>
          <w:rStyle w:val="Lbjegyzet-hivatkozs"/>
        </w:rPr>
        <w:footnoteRef/>
      </w:r>
      <w:r>
        <w:t xml:space="preserve"> The process of intense testing in order to determine the stability of the system. In game development mostly servers are stress tested and not the game itself.</w:t>
      </w:r>
    </w:p>
  </w:footnote>
  <w:footnote w:id="44">
    <w:p w14:paraId="68A47875" w14:textId="0A6BD8B7" w:rsidR="00B013F4" w:rsidRPr="00D97761" w:rsidRDefault="00B013F4" w:rsidP="00D97761">
      <w:pPr>
        <w:pStyle w:val="Lbjegyzetszveg"/>
        <w:spacing w:after="0"/>
        <w:ind w:left="142" w:firstLine="0"/>
        <w:rPr>
          <w:lang w:val="hu-HU"/>
        </w:rPr>
      </w:pPr>
      <w:r>
        <w:rPr>
          <w:rStyle w:val="Lbjegyzet-hivatkozs"/>
        </w:rPr>
        <w:footnoteRef/>
      </w:r>
      <w:r>
        <w:t xml:space="preserve"> The process of testing the performance with various hardware and system configurations.</w:t>
      </w:r>
    </w:p>
  </w:footnote>
  <w:footnote w:id="45">
    <w:p w14:paraId="3A5EE055" w14:textId="220C1407" w:rsidR="00B013F4" w:rsidRPr="004246C0" w:rsidRDefault="00B013F4" w:rsidP="00CC6998">
      <w:pPr>
        <w:pStyle w:val="Lbjegyzetszveg"/>
        <w:spacing w:after="0"/>
        <w:ind w:left="142" w:firstLine="0"/>
        <w:rPr>
          <w:lang w:val="hu-HU"/>
        </w:rPr>
      </w:pPr>
      <w:r>
        <w:rPr>
          <w:rStyle w:val="Lbjegyzet-hivatkozs"/>
        </w:rPr>
        <w:footnoteRef/>
      </w:r>
      <w:r>
        <w:t xml:space="preserve"> </w:t>
      </w:r>
      <w:r w:rsidRPr="004F76AC">
        <w:rPr>
          <w:b/>
          <w:bCs/>
        </w:rPr>
        <w:t>A</w:t>
      </w:r>
      <w:r>
        <w:t xml:space="preserve">rrange </w:t>
      </w:r>
      <w:r w:rsidRPr="004F76AC">
        <w:rPr>
          <w:b/>
          <w:bCs/>
        </w:rPr>
        <w:t>A</w:t>
      </w:r>
      <w:r>
        <w:t xml:space="preserve">ct </w:t>
      </w:r>
      <w:r w:rsidRPr="004F76AC">
        <w:rPr>
          <w:b/>
          <w:bCs/>
        </w:rPr>
        <w:t>A</w:t>
      </w:r>
      <w:r>
        <w:t>ssert is a software industry standard testing pattern. In arrange you setup the test’s prerequisites, in act you do the main action from the point of the test and finally in the assert section you check if the results are indeed the expected results. This pattern greatly helps readability.</w:t>
      </w:r>
    </w:p>
  </w:footnote>
  <w:footnote w:id="46">
    <w:p w14:paraId="1940B3D6" w14:textId="45B6ACAD" w:rsidR="00B013F4" w:rsidRPr="00344CCB" w:rsidRDefault="00B013F4" w:rsidP="00EA4427">
      <w:pPr>
        <w:pStyle w:val="Lbjegyzetszveg"/>
        <w:spacing w:after="0"/>
        <w:ind w:left="142" w:firstLine="0"/>
        <w:rPr>
          <w:lang w:val="hu-HU"/>
        </w:rPr>
      </w:pPr>
      <w:r>
        <w:rPr>
          <w:rStyle w:val="Lbjegyzet-hivatkozs"/>
        </w:rPr>
        <w:footnoteRef/>
      </w:r>
      <w:r>
        <w:t xml:space="preserve"> </w:t>
      </w:r>
      <w:r w:rsidRPr="00344CCB">
        <w:t xml:space="preserve">The Unity Test Framework enables </w:t>
      </w:r>
      <w:r>
        <w:t>developers</w:t>
      </w:r>
      <w:r w:rsidRPr="00344CCB">
        <w:t xml:space="preserve"> to test their code in both Edit and Play Mode</w:t>
      </w:r>
      <w:r>
        <w:t xml:space="preserve"> </w:t>
      </w:r>
      <w:r w:rsidRPr="00344CCB">
        <w:t>and also on target platforms such as Standalone, Android, iOS, etc.</w:t>
      </w:r>
    </w:p>
  </w:footnote>
  <w:footnote w:id="47">
    <w:p w14:paraId="0FBE2DC5" w14:textId="1753E4EE" w:rsidR="00B013F4" w:rsidRPr="00EA4427" w:rsidRDefault="00B013F4" w:rsidP="00AD4386">
      <w:pPr>
        <w:pStyle w:val="Lbjegyzetszveg"/>
        <w:spacing w:after="0"/>
        <w:ind w:left="142" w:firstLine="0"/>
        <w:rPr>
          <w:lang w:val="hu-HU"/>
        </w:rPr>
      </w:pPr>
      <w:r>
        <w:rPr>
          <w:rStyle w:val="Lbjegyzet-hivatkozs"/>
        </w:rPr>
        <w:footnoteRef/>
      </w:r>
      <w:r>
        <w:t xml:space="preserve"> Unit testing is a software testing method where individual areas of the software are tested.</w:t>
      </w:r>
      <w:r>
        <w:br/>
      </w:r>
      <w:hyperlink r:id="rId4" w:history="1">
        <w:r>
          <w:rPr>
            <w:rStyle w:val="Hiperhivatkozs"/>
          </w:rPr>
          <w:t>https://docs.microsoft.com/en-us/visualstudio/test/unit-test-basics?view=vs-2019</w:t>
        </w:r>
      </w:hyperlink>
    </w:p>
  </w:footnote>
  <w:footnote w:id="48">
    <w:p w14:paraId="786DE0A9" w14:textId="6F8F7D6C" w:rsidR="00B013F4" w:rsidRPr="006242F2" w:rsidRDefault="00B013F4" w:rsidP="006242F2">
      <w:pPr>
        <w:pStyle w:val="Lbjegyzetszveg"/>
        <w:spacing w:after="0"/>
        <w:ind w:firstLine="142"/>
        <w:rPr>
          <w:lang w:val="hu-HU"/>
        </w:rPr>
      </w:pPr>
      <w:r>
        <w:rPr>
          <w:rStyle w:val="Lbjegyzet-hivatkozs"/>
        </w:rPr>
        <w:footnoteRef/>
      </w:r>
      <w:r>
        <w:t xml:space="preserve"> A unit </w:t>
      </w:r>
      <w:r w:rsidRPr="006242F2">
        <w:t>testing framework for</w:t>
      </w:r>
      <w:r>
        <w:t xml:space="preserve"> </w:t>
      </w:r>
      <w:r w:rsidRPr="006242F2">
        <w:t>.</w:t>
      </w:r>
      <w:r>
        <w:t>NET,</w:t>
      </w:r>
      <w:r w:rsidRPr="006242F2">
        <w:t xml:space="preserve"> </w:t>
      </w:r>
      <w:r>
        <w:t>i</w:t>
      </w:r>
      <w:r w:rsidRPr="006242F2">
        <w:t>nitially ported from J</w:t>
      </w:r>
      <w:r>
        <w:t>U</w:t>
      </w:r>
      <w:r w:rsidRPr="006242F2">
        <w:t>nit</w:t>
      </w:r>
      <w:r>
        <w:t xml:space="preserve">. </w:t>
      </w:r>
      <w:proofErr w:type="spellStart"/>
      <w:r>
        <w:t>NUnit</w:t>
      </w:r>
      <w:proofErr w:type="spellEnd"/>
      <w:r>
        <w:t xml:space="preserve"> is part of the .NET Foundation</w:t>
      </w:r>
    </w:p>
  </w:footnote>
  <w:footnote w:id="49">
    <w:p w14:paraId="482A736F" w14:textId="3FED7A90" w:rsidR="00B013F4" w:rsidRPr="00AD4386" w:rsidRDefault="00B013F4" w:rsidP="00386F4B">
      <w:pPr>
        <w:pStyle w:val="Lbjegyzetszveg"/>
        <w:ind w:left="142" w:firstLine="0"/>
        <w:rPr>
          <w:lang w:val="hu-HU"/>
        </w:rPr>
      </w:pPr>
      <w:r>
        <w:rPr>
          <w:rStyle w:val="Lbjegyzet-hivatkozs"/>
        </w:rPr>
        <w:footnoteRef/>
      </w:r>
      <w:r>
        <w:t xml:space="preserve"> Warmup is mostly important in JIT based environments where the compiler can optimize the execution at runtime. Warmups can also help in non-JIT based environments to setup an optimal CPU cache etc.</w:t>
      </w:r>
    </w:p>
  </w:footnote>
  <w:footnote w:id="50">
    <w:p w14:paraId="7350A867" w14:textId="49399CF5" w:rsidR="00B013F4" w:rsidRPr="005F1ECC" w:rsidRDefault="00B013F4" w:rsidP="005F1ECC">
      <w:pPr>
        <w:pStyle w:val="Lbjegyzetszveg"/>
        <w:spacing w:after="0"/>
        <w:ind w:left="142" w:firstLine="0"/>
        <w:rPr>
          <w:lang w:val="hu-HU"/>
        </w:rPr>
      </w:pPr>
      <w:r>
        <w:rPr>
          <w:rStyle w:val="Lbjegyzet-hivatkozs"/>
        </w:rPr>
        <w:footnoteRef/>
      </w:r>
      <w:r>
        <w:t xml:space="preserve"> </w:t>
      </w:r>
      <w:r w:rsidRPr="00AA2BE0">
        <w:rPr>
          <w:b/>
          <w:bCs/>
        </w:rPr>
        <w:t>E</w:t>
      </w:r>
      <w:r w:rsidRPr="00AA2BE0">
        <w:t xml:space="preserve">xtensible </w:t>
      </w:r>
      <w:r w:rsidRPr="00AA2BE0">
        <w:rPr>
          <w:b/>
          <w:bCs/>
        </w:rPr>
        <w:t>M</w:t>
      </w:r>
      <w:r w:rsidRPr="00AA2BE0">
        <w:t xml:space="preserve">arkup </w:t>
      </w:r>
      <w:r w:rsidRPr="00AA2BE0">
        <w:rPr>
          <w:b/>
          <w:bCs/>
        </w:rPr>
        <w:t>L</w:t>
      </w:r>
      <w:r w:rsidRPr="00AA2BE0">
        <w:t>anguage</w:t>
      </w:r>
      <w:r>
        <w:t xml:space="preserve"> is both a human and machine-readable data-interchange file format.</w:t>
      </w:r>
    </w:p>
  </w:footnote>
  <w:footnote w:id="51">
    <w:p w14:paraId="1F3AD9D4" w14:textId="0E3BC9BA" w:rsidR="00B013F4" w:rsidRPr="005F1ECC" w:rsidRDefault="00B013F4" w:rsidP="005F1ECC">
      <w:pPr>
        <w:pStyle w:val="Lbjegyzetszveg"/>
        <w:ind w:left="142" w:firstLine="0"/>
        <w:rPr>
          <w:lang w:val="hu-HU"/>
        </w:rPr>
      </w:pPr>
      <w:r>
        <w:rPr>
          <w:rStyle w:val="Lbjegyzet-hivatkozs"/>
        </w:rPr>
        <w:footnoteRef/>
      </w:r>
      <w:r>
        <w:t xml:space="preserve"> </w:t>
      </w:r>
      <w:r w:rsidRPr="00CA2FD7">
        <w:rPr>
          <w:b/>
          <w:bCs/>
        </w:rPr>
        <w:t>J</w:t>
      </w:r>
      <w:r>
        <w:t>ava</w:t>
      </w:r>
      <w:r w:rsidRPr="00715EA5">
        <w:rPr>
          <w:b/>
          <w:bCs/>
        </w:rPr>
        <w:t>S</w:t>
      </w:r>
      <w:r>
        <w:t xml:space="preserve">cript </w:t>
      </w:r>
      <w:r w:rsidRPr="00174D96">
        <w:rPr>
          <w:b/>
          <w:bCs/>
        </w:rPr>
        <w:t>O</w:t>
      </w:r>
      <w:r>
        <w:t xml:space="preserve">bject </w:t>
      </w:r>
      <w:r w:rsidRPr="00174D96">
        <w:rPr>
          <w:b/>
          <w:bCs/>
        </w:rPr>
        <w:t>N</w:t>
      </w:r>
      <w:r>
        <w:t>otation, is both a human and machine-readable data-interchange file format.</w:t>
      </w:r>
    </w:p>
  </w:footnote>
  <w:footnote w:id="52">
    <w:p w14:paraId="57A263AA" w14:textId="2BB9708B" w:rsidR="00B013F4" w:rsidRPr="008C64CE" w:rsidRDefault="00B013F4" w:rsidP="00FC1514">
      <w:pPr>
        <w:pStyle w:val="Lbjegyzetszveg"/>
        <w:spacing w:after="0"/>
        <w:ind w:left="142" w:firstLine="0"/>
        <w:rPr>
          <w:lang w:val="hu-HU"/>
        </w:rPr>
      </w:pPr>
      <w:r>
        <w:rPr>
          <w:rStyle w:val="Lbjegyzet-hivatkozs"/>
        </w:rPr>
        <w:footnoteRef/>
      </w:r>
      <w:r>
        <w:t xml:space="preserve"> </w:t>
      </w:r>
      <w:r w:rsidRPr="008C64CE">
        <w:rPr>
          <w:b/>
          <w:bCs/>
        </w:rPr>
        <w:t>C</w:t>
      </w:r>
      <w:r w:rsidRPr="008C64CE">
        <w:t>omma-</w:t>
      </w:r>
      <w:r w:rsidRPr="008C64CE">
        <w:rPr>
          <w:b/>
          <w:bCs/>
        </w:rPr>
        <w:t>s</w:t>
      </w:r>
      <w:r w:rsidRPr="008C64CE">
        <w:t xml:space="preserve">eparated </w:t>
      </w:r>
      <w:r w:rsidRPr="008C64CE">
        <w:rPr>
          <w:b/>
          <w:bCs/>
        </w:rPr>
        <w:t>v</w:t>
      </w:r>
      <w:r w:rsidRPr="008C64CE">
        <w:t>alues</w:t>
      </w:r>
      <w:r>
        <w:t xml:space="preserve"> or </w:t>
      </w:r>
      <w:r w:rsidRPr="008C64CE">
        <w:rPr>
          <w:b/>
          <w:bCs/>
        </w:rPr>
        <w:t>C</w:t>
      </w:r>
      <w:r>
        <w:t>haracter</w:t>
      </w:r>
      <w:r w:rsidRPr="008C64CE">
        <w:t>-</w:t>
      </w:r>
      <w:r w:rsidRPr="008C64CE">
        <w:rPr>
          <w:b/>
          <w:bCs/>
        </w:rPr>
        <w:t>s</w:t>
      </w:r>
      <w:r w:rsidRPr="008C64CE">
        <w:t xml:space="preserve">eparated </w:t>
      </w:r>
      <w:r w:rsidRPr="008C64CE">
        <w:rPr>
          <w:b/>
          <w:bCs/>
        </w:rPr>
        <w:t>v</w:t>
      </w:r>
      <w:r w:rsidRPr="008C64CE">
        <w:t>alues</w:t>
      </w:r>
      <w:r>
        <w:t xml:space="preserve"> </w:t>
      </w:r>
      <w:r w:rsidRPr="008C64CE">
        <w:t xml:space="preserve">is a common data exchange format </w:t>
      </w:r>
      <w:r>
        <w:t>which is</w:t>
      </w:r>
      <w:r w:rsidRPr="008C64CE">
        <w:t xml:space="preserve"> supported by</w:t>
      </w:r>
      <w:r>
        <w:t xml:space="preserve"> many</w:t>
      </w:r>
      <w:r w:rsidRPr="008C64CE">
        <w:t xml:space="preserve"> applications</w:t>
      </w:r>
    </w:p>
  </w:footnote>
  <w:footnote w:id="53">
    <w:p w14:paraId="65D299AC" w14:textId="73C0F6B5" w:rsidR="00B013F4" w:rsidRPr="007C4B41" w:rsidRDefault="00B013F4" w:rsidP="007C4B41">
      <w:pPr>
        <w:pStyle w:val="Lbjegyzetszveg"/>
        <w:spacing w:after="0"/>
        <w:ind w:firstLine="142"/>
        <w:rPr>
          <w:lang w:val="hu-HU"/>
        </w:rPr>
      </w:pPr>
      <w:r>
        <w:rPr>
          <w:rStyle w:val="Lbjegyzet-hivatkozs"/>
        </w:rPr>
        <w:footnoteRef/>
      </w:r>
      <w:r>
        <w:t xml:space="preserve"> </w:t>
      </w:r>
      <w:r w:rsidRPr="007C4B41">
        <w:t>Power BI</w:t>
      </w:r>
      <w:r>
        <w:t xml:space="preserve"> is robust service for data visualization that can easily create reports and dashboards.</w:t>
      </w:r>
    </w:p>
  </w:footnote>
  <w:footnote w:id="54">
    <w:p w14:paraId="327BBD13" w14:textId="4C5A04EE" w:rsidR="00AD0FB0" w:rsidRPr="00AD0FB0" w:rsidRDefault="00AD0FB0" w:rsidP="00AD0FB0">
      <w:pPr>
        <w:pStyle w:val="Lbjegyzetszveg"/>
        <w:spacing w:after="0"/>
        <w:ind w:firstLine="142"/>
        <w:rPr>
          <w:lang w:val="hu-HU"/>
        </w:rPr>
      </w:pPr>
      <w:r>
        <w:rPr>
          <w:rStyle w:val="Lbjegyzet-hivatkozs"/>
        </w:rPr>
        <w:footnoteRef/>
      </w:r>
      <w:r>
        <w:t xml:space="preserve"> </w:t>
      </w:r>
      <w:hyperlink r:id="rId5" w:history="1">
        <w:r w:rsidRPr="00942B8A">
          <w:rPr>
            <w:rStyle w:val="Hiperhivatkozs"/>
          </w:rPr>
          <w:t>https://github.com/Menyus777/Game-engine-specific-optimization-techniques-for-Unity</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5C4389" w14:textId="77777777" w:rsidR="00B013F4" w:rsidRDefault="00B013F4"/>
  <w:p w14:paraId="2E97C07A" w14:textId="77777777" w:rsidR="00B013F4" w:rsidRDefault="00B013F4"/>
  <w:p w14:paraId="0EBFDCC5" w14:textId="77777777" w:rsidR="00B013F4" w:rsidRDefault="00B013F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2B2211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F5A08F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086E70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46445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5D4F38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59C17C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E3253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89E2C9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04A080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8F628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C42AB"/>
    <w:multiLevelType w:val="hybridMultilevel"/>
    <w:tmpl w:val="A94404BE"/>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1" w15:restartNumberingAfterBreak="0">
    <w:nsid w:val="02C275D4"/>
    <w:multiLevelType w:val="hybridMultilevel"/>
    <w:tmpl w:val="9364F55E"/>
    <w:lvl w:ilvl="0" w:tplc="D5526A20">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FCE7A0C"/>
    <w:multiLevelType w:val="hybridMultilevel"/>
    <w:tmpl w:val="27BE1A92"/>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12F56D5E"/>
    <w:multiLevelType w:val="hybridMultilevel"/>
    <w:tmpl w:val="E6C241E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4" w15:restartNumberingAfterBreak="0">
    <w:nsid w:val="15EE0508"/>
    <w:multiLevelType w:val="multilevel"/>
    <w:tmpl w:val="418E4214"/>
    <w:numStyleLink w:val="tmutatszmozottlista"/>
  </w:abstractNum>
  <w:abstractNum w:abstractNumId="15" w15:restartNumberingAfterBreak="0">
    <w:nsid w:val="194770E4"/>
    <w:multiLevelType w:val="hybridMultilevel"/>
    <w:tmpl w:val="CFC09DB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6"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1F85579A"/>
    <w:multiLevelType w:val="hybridMultilevel"/>
    <w:tmpl w:val="08E6D0C2"/>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900BE0"/>
    <w:multiLevelType w:val="hybridMultilevel"/>
    <w:tmpl w:val="8982D766"/>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582526"/>
    <w:multiLevelType w:val="hybridMultilevel"/>
    <w:tmpl w:val="A984B792"/>
    <w:lvl w:ilvl="0" w:tplc="0A42EAD6">
      <w:start w:val="1"/>
      <w:numFmt w:val="bullet"/>
      <w:lvlText w:val="▪"/>
      <w:lvlJc w:val="left"/>
      <w:pPr>
        <w:ind w:left="1145" w:hanging="360"/>
      </w:pPr>
      <w:rPr>
        <w:rFonts w:ascii="Book Antiqua" w:hAnsi="Book Antiqua"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0"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492709D"/>
    <w:multiLevelType w:val="hybridMultilevel"/>
    <w:tmpl w:val="F7A8AFDA"/>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47484C35"/>
    <w:multiLevelType w:val="hybridMultilevel"/>
    <w:tmpl w:val="A83C9150"/>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7"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56B47A8D"/>
    <w:multiLevelType w:val="hybridMultilevel"/>
    <w:tmpl w:val="9404EC30"/>
    <w:lvl w:ilvl="0" w:tplc="0A42EAD6">
      <w:start w:val="1"/>
      <w:numFmt w:val="bullet"/>
      <w:lvlText w:val="▪"/>
      <w:lvlJc w:val="left"/>
      <w:pPr>
        <w:ind w:left="785" w:hanging="360"/>
      </w:pPr>
      <w:rPr>
        <w:rFonts w:ascii="Book Antiqua" w:hAnsi="Book Antiqua" w:hint="default"/>
      </w:rPr>
    </w:lvl>
    <w:lvl w:ilvl="1" w:tplc="04090003">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9" w15:restartNumberingAfterBreak="0">
    <w:nsid w:val="5AD020E5"/>
    <w:multiLevelType w:val="hybridMultilevel"/>
    <w:tmpl w:val="2ED2A6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0" w15:restartNumberingAfterBreak="0">
    <w:nsid w:val="626E555B"/>
    <w:multiLevelType w:val="hybridMultilevel"/>
    <w:tmpl w:val="1F2076C8"/>
    <w:lvl w:ilvl="0" w:tplc="0A42EAD6">
      <w:start w:val="1"/>
      <w:numFmt w:val="bullet"/>
      <w:lvlText w:val="▪"/>
      <w:lvlJc w:val="left"/>
      <w:pPr>
        <w:ind w:left="1145" w:hanging="360"/>
      </w:pPr>
      <w:rPr>
        <w:rFonts w:ascii="Book Antiqua" w:hAnsi="Book Antiqua" w:hint="default"/>
      </w:rPr>
    </w:lvl>
    <w:lvl w:ilvl="1" w:tplc="0A42EAD6">
      <w:start w:val="1"/>
      <w:numFmt w:val="bullet"/>
      <w:lvlText w:val="▪"/>
      <w:lvlJc w:val="left"/>
      <w:pPr>
        <w:ind w:left="1865" w:hanging="360"/>
      </w:pPr>
      <w:rPr>
        <w:rFonts w:ascii="Book Antiqua" w:hAnsi="Book Antiqua"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1" w15:restartNumberingAfterBreak="0">
    <w:nsid w:val="63E5189B"/>
    <w:multiLevelType w:val="hybridMultilevel"/>
    <w:tmpl w:val="46326A3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2" w15:restartNumberingAfterBreak="0">
    <w:nsid w:val="65110001"/>
    <w:multiLevelType w:val="hybridMultilevel"/>
    <w:tmpl w:val="83D064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3" w15:restartNumberingAfterBreak="0">
    <w:nsid w:val="65221F36"/>
    <w:multiLevelType w:val="hybridMultilevel"/>
    <w:tmpl w:val="5E52D374"/>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4" w15:restartNumberingAfterBreak="0">
    <w:nsid w:val="6A2E24CD"/>
    <w:multiLevelType w:val="hybridMultilevel"/>
    <w:tmpl w:val="1E94550C"/>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5"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6"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7"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36"/>
  </w:num>
  <w:num w:numId="3">
    <w:abstractNumId w:val="16"/>
  </w:num>
  <w:num w:numId="4">
    <w:abstractNumId w:val="24"/>
  </w:num>
  <w:num w:numId="5">
    <w:abstractNumId w:val="25"/>
  </w:num>
  <w:num w:numId="6">
    <w:abstractNumId w:val="27"/>
  </w:num>
  <w:num w:numId="7">
    <w:abstractNumId w:val="20"/>
  </w:num>
  <w:num w:numId="8">
    <w:abstractNumId w:val="14"/>
  </w:num>
  <w:num w:numId="9">
    <w:abstractNumId w:val="22"/>
  </w:num>
  <w:num w:numId="10">
    <w:abstractNumId w:val="37"/>
  </w:num>
  <w:num w:numId="11">
    <w:abstractNumId w:val="23"/>
  </w:num>
  <w:num w:numId="12">
    <w:abstractNumId w:val="35"/>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1"/>
  </w:num>
  <w:num w:numId="24">
    <w:abstractNumId w:val="18"/>
  </w:num>
  <w:num w:numId="25">
    <w:abstractNumId w:val="10"/>
  </w:num>
  <w:num w:numId="26">
    <w:abstractNumId w:val="33"/>
  </w:num>
  <w:num w:numId="27">
    <w:abstractNumId w:val="28"/>
  </w:num>
  <w:num w:numId="28">
    <w:abstractNumId w:val="17"/>
  </w:num>
  <w:num w:numId="29">
    <w:abstractNumId w:val="32"/>
  </w:num>
  <w:num w:numId="30">
    <w:abstractNumId w:val="34"/>
  </w:num>
  <w:num w:numId="31">
    <w:abstractNumId w:val="13"/>
  </w:num>
  <w:num w:numId="32">
    <w:abstractNumId w:val="30"/>
  </w:num>
  <w:num w:numId="33">
    <w:abstractNumId w:val="26"/>
  </w:num>
  <w:num w:numId="34">
    <w:abstractNumId w:val="19"/>
  </w:num>
  <w:num w:numId="35">
    <w:abstractNumId w:val="29"/>
  </w:num>
  <w:num w:numId="36">
    <w:abstractNumId w:val="31"/>
  </w:num>
  <w:num w:numId="37">
    <w:abstractNumId w:val="15"/>
  </w:num>
  <w:num w:numId="38">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CAA"/>
    <w:rsid w:val="000024B0"/>
    <w:rsid w:val="00003701"/>
    <w:rsid w:val="000051F3"/>
    <w:rsid w:val="00005B05"/>
    <w:rsid w:val="00005F11"/>
    <w:rsid w:val="000062F4"/>
    <w:rsid w:val="00007CE5"/>
    <w:rsid w:val="00010728"/>
    <w:rsid w:val="000112EE"/>
    <w:rsid w:val="0001192F"/>
    <w:rsid w:val="00011EEE"/>
    <w:rsid w:val="000140C8"/>
    <w:rsid w:val="00014981"/>
    <w:rsid w:val="0001551B"/>
    <w:rsid w:val="00015AE7"/>
    <w:rsid w:val="00015F62"/>
    <w:rsid w:val="00016375"/>
    <w:rsid w:val="00016960"/>
    <w:rsid w:val="00016ACE"/>
    <w:rsid w:val="0001798D"/>
    <w:rsid w:val="00023371"/>
    <w:rsid w:val="00024727"/>
    <w:rsid w:val="0002651A"/>
    <w:rsid w:val="000313C8"/>
    <w:rsid w:val="000342FD"/>
    <w:rsid w:val="000343DF"/>
    <w:rsid w:val="000348D3"/>
    <w:rsid w:val="000351A0"/>
    <w:rsid w:val="00036991"/>
    <w:rsid w:val="00036E75"/>
    <w:rsid w:val="00037A5E"/>
    <w:rsid w:val="00040F6C"/>
    <w:rsid w:val="00041CFE"/>
    <w:rsid w:val="0004217E"/>
    <w:rsid w:val="00042DB6"/>
    <w:rsid w:val="00043700"/>
    <w:rsid w:val="00044188"/>
    <w:rsid w:val="00045B1A"/>
    <w:rsid w:val="00047FC8"/>
    <w:rsid w:val="00050E06"/>
    <w:rsid w:val="0005353F"/>
    <w:rsid w:val="00053E41"/>
    <w:rsid w:val="000569E0"/>
    <w:rsid w:val="00056F1A"/>
    <w:rsid w:val="00057AB0"/>
    <w:rsid w:val="00060930"/>
    <w:rsid w:val="000611ED"/>
    <w:rsid w:val="00062F58"/>
    <w:rsid w:val="000642A8"/>
    <w:rsid w:val="000650BC"/>
    <w:rsid w:val="0006757D"/>
    <w:rsid w:val="000677A6"/>
    <w:rsid w:val="00070363"/>
    <w:rsid w:val="00070C9D"/>
    <w:rsid w:val="0007239C"/>
    <w:rsid w:val="00072FBF"/>
    <w:rsid w:val="00073B1C"/>
    <w:rsid w:val="00074E0F"/>
    <w:rsid w:val="00074EA8"/>
    <w:rsid w:val="000771AC"/>
    <w:rsid w:val="00077E12"/>
    <w:rsid w:val="00082CA1"/>
    <w:rsid w:val="000830F5"/>
    <w:rsid w:val="00083F7A"/>
    <w:rsid w:val="00084CA1"/>
    <w:rsid w:val="00084EF6"/>
    <w:rsid w:val="00090F69"/>
    <w:rsid w:val="00091884"/>
    <w:rsid w:val="000924ED"/>
    <w:rsid w:val="00092B3E"/>
    <w:rsid w:val="00096541"/>
    <w:rsid w:val="000966DD"/>
    <w:rsid w:val="000970F0"/>
    <w:rsid w:val="000A01A1"/>
    <w:rsid w:val="000A1546"/>
    <w:rsid w:val="000A159D"/>
    <w:rsid w:val="000A2EF9"/>
    <w:rsid w:val="000A3FC2"/>
    <w:rsid w:val="000A42B3"/>
    <w:rsid w:val="000A44E8"/>
    <w:rsid w:val="000A5216"/>
    <w:rsid w:val="000A62F0"/>
    <w:rsid w:val="000A6C9C"/>
    <w:rsid w:val="000A6CA3"/>
    <w:rsid w:val="000A6F3D"/>
    <w:rsid w:val="000A708C"/>
    <w:rsid w:val="000A7483"/>
    <w:rsid w:val="000B0341"/>
    <w:rsid w:val="000B1485"/>
    <w:rsid w:val="000B34FF"/>
    <w:rsid w:val="000B4B48"/>
    <w:rsid w:val="000B53E0"/>
    <w:rsid w:val="000B61D0"/>
    <w:rsid w:val="000B6F19"/>
    <w:rsid w:val="000B6F59"/>
    <w:rsid w:val="000B79DE"/>
    <w:rsid w:val="000B7CB5"/>
    <w:rsid w:val="000C10FD"/>
    <w:rsid w:val="000C292D"/>
    <w:rsid w:val="000C413F"/>
    <w:rsid w:val="000C4FCA"/>
    <w:rsid w:val="000C52C4"/>
    <w:rsid w:val="000C5486"/>
    <w:rsid w:val="000C54AD"/>
    <w:rsid w:val="000C5742"/>
    <w:rsid w:val="000C62EB"/>
    <w:rsid w:val="000C64B3"/>
    <w:rsid w:val="000C6F05"/>
    <w:rsid w:val="000C755D"/>
    <w:rsid w:val="000C7E06"/>
    <w:rsid w:val="000C7F29"/>
    <w:rsid w:val="000D2034"/>
    <w:rsid w:val="000D43B2"/>
    <w:rsid w:val="000D4575"/>
    <w:rsid w:val="000D4E69"/>
    <w:rsid w:val="000D51DA"/>
    <w:rsid w:val="000D6870"/>
    <w:rsid w:val="000D687D"/>
    <w:rsid w:val="000D6F35"/>
    <w:rsid w:val="000E1B4E"/>
    <w:rsid w:val="000E1ECB"/>
    <w:rsid w:val="000E2488"/>
    <w:rsid w:val="000E284D"/>
    <w:rsid w:val="000E67D6"/>
    <w:rsid w:val="000E6C0E"/>
    <w:rsid w:val="000E7EA1"/>
    <w:rsid w:val="000F01C3"/>
    <w:rsid w:val="000F0B01"/>
    <w:rsid w:val="000F0B74"/>
    <w:rsid w:val="000F0FAD"/>
    <w:rsid w:val="000F12E8"/>
    <w:rsid w:val="000F139D"/>
    <w:rsid w:val="000F1C4E"/>
    <w:rsid w:val="000F256C"/>
    <w:rsid w:val="000F3BF3"/>
    <w:rsid w:val="000F3F55"/>
    <w:rsid w:val="000F460A"/>
    <w:rsid w:val="000F505C"/>
    <w:rsid w:val="000F7538"/>
    <w:rsid w:val="0010001A"/>
    <w:rsid w:val="00100131"/>
    <w:rsid w:val="00100210"/>
    <w:rsid w:val="0010066D"/>
    <w:rsid w:val="00100982"/>
    <w:rsid w:val="0010222E"/>
    <w:rsid w:val="00102269"/>
    <w:rsid w:val="00103097"/>
    <w:rsid w:val="00103130"/>
    <w:rsid w:val="00103274"/>
    <w:rsid w:val="001049E9"/>
    <w:rsid w:val="00105056"/>
    <w:rsid w:val="001070F7"/>
    <w:rsid w:val="00107C71"/>
    <w:rsid w:val="00107D5F"/>
    <w:rsid w:val="0011121F"/>
    <w:rsid w:val="001127F9"/>
    <w:rsid w:val="00114267"/>
    <w:rsid w:val="001147EC"/>
    <w:rsid w:val="00115E0E"/>
    <w:rsid w:val="00116388"/>
    <w:rsid w:val="00116DCB"/>
    <w:rsid w:val="0012232D"/>
    <w:rsid w:val="0012237D"/>
    <w:rsid w:val="00124E23"/>
    <w:rsid w:val="00124E9A"/>
    <w:rsid w:val="001265C2"/>
    <w:rsid w:val="00127AFB"/>
    <w:rsid w:val="00127D5F"/>
    <w:rsid w:val="00130413"/>
    <w:rsid w:val="0013060D"/>
    <w:rsid w:val="00131250"/>
    <w:rsid w:val="0013182D"/>
    <w:rsid w:val="0013274A"/>
    <w:rsid w:val="00132DEE"/>
    <w:rsid w:val="001331DE"/>
    <w:rsid w:val="00133555"/>
    <w:rsid w:val="0013359A"/>
    <w:rsid w:val="00133ADB"/>
    <w:rsid w:val="00133B7A"/>
    <w:rsid w:val="00133F93"/>
    <w:rsid w:val="001344D3"/>
    <w:rsid w:val="00134ADC"/>
    <w:rsid w:val="001358CC"/>
    <w:rsid w:val="00136AD5"/>
    <w:rsid w:val="00141B58"/>
    <w:rsid w:val="001425CA"/>
    <w:rsid w:val="001429AC"/>
    <w:rsid w:val="00143B80"/>
    <w:rsid w:val="001441AE"/>
    <w:rsid w:val="001447CD"/>
    <w:rsid w:val="001451F7"/>
    <w:rsid w:val="00146891"/>
    <w:rsid w:val="0014741C"/>
    <w:rsid w:val="00150323"/>
    <w:rsid w:val="00150A11"/>
    <w:rsid w:val="001520F4"/>
    <w:rsid w:val="0015281A"/>
    <w:rsid w:val="00153735"/>
    <w:rsid w:val="00153BAB"/>
    <w:rsid w:val="00154112"/>
    <w:rsid w:val="00160279"/>
    <w:rsid w:val="00162ED7"/>
    <w:rsid w:val="001639ED"/>
    <w:rsid w:val="00163AAA"/>
    <w:rsid w:val="00163ABA"/>
    <w:rsid w:val="00165B96"/>
    <w:rsid w:val="00166313"/>
    <w:rsid w:val="0016766A"/>
    <w:rsid w:val="00167730"/>
    <w:rsid w:val="00170040"/>
    <w:rsid w:val="00170A38"/>
    <w:rsid w:val="00170F06"/>
    <w:rsid w:val="00171054"/>
    <w:rsid w:val="001743A4"/>
    <w:rsid w:val="00174BB7"/>
    <w:rsid w:val="00174CB9"/>
    <w:rsid w:val="00174D96"/>
    <w:rsid w:val="00175C8D"/>
    <w:rsid w:val="00176146"/>
    <w:rsid w:val="00176C0F"/>
    <w:rsid w:val="001806EC"/>
    <w:rsid w:val="00180940"/>
    <w:rsid w:val="00180F1B"/>
    <w:rsid w:val="00181222"/>
    <w:rsid w:val="001838CC"/>
    <w:rsid w:val="0018439D"/>
    <w:rsid w:val="001849D9"/>
    <w:rsid w:val="00184FD7"/>
    <w:rsid w:val="0018627E"/>
    <w:rsid w:val="0018716C"/>
    <w:rsid w:val="00190682"/>
    <w:rsid w:val="001914D3"/>
    <w:rsid w:val="00191816"/>
    <w:rsid w:val="00191D97"/>
    <w:rsid w:val="0019227B"/>
    <w:rsid w:val="001922AC"/>
    <w:rsid w:val="001943CB"/>
    <w:rsid w:val="001944C3"/>
    <w:rsid w:val="0019450D"/>
    <w:rsid w:val="00194BA6"/>
    <w:rsid w:val="00197FBC"/>
    <w:rsid w:val="001A05CD"/>
    <w:rsid w:val="001A0CAC"/>
    <w:rsid w:val="001A10A3"/>
    <w:rsid w:val="001A140F"/>
    <w:rsid w:val="001A163D"/>
    <w:rsid w:val="001A191F"/>
    <w:rsid w:val="001A1D1E"/>
    <w:rsid w:val="001A29ED"/>
    <w:rsid w:val="001A2CAA"/>
    <w:rsid w:val="001A4E1D"/>
    <w:rsid w:val="001A557A"/>
    <w:rsid w:val="001A57BC"/>
    <w:rsid w:val="001A5B7B"/>
    <w:rsid w:val="001A5E30"/>
    <w:rsid w:val="001A6789"/>
    <w:rsid w:val="001A7527"/>
    <w:rsid w:val="001A7930"/>
    <w:rsid w:val="001A7AA4"/>
    <w:rsid w:val="001B08DC"/>
    <w:rsid w:val="001B1BC0"/>
    <w:rsid w:val="001B1DC2"/>
    <w:rsid w:val="001B39FE"/>
    <w:rsid w:val="001B5AF3"/>
    <w:rsid w:val="001B5D9B"/>
    <w:rsid w:val="001B69D7"/>
    <w:rsid w:val="001B6B44"/>
    <w:rsid w:val="001C17EA"/>
    <w:rsid w:val="001C2DEC"/>
    <w:rsid w:val="001C32D1"/>
    <w:rsid w:val="001C3504"/>
    <w:rsid w:val="001C4EAC"/>
    <w:rsid w:val="001C5ADE"/>
    <w:rsid w:val="001C613B"/>
    <w:rsid w:val="001C717B"/>
    <w:rsid w:val="001D0F13"/>
    <w:rsid w:val="001D2F01"/>
    <w:rsid w:val="001D37D8"/>
    <w:rsid w:val="001D3842"/>
    <w:rsid w:val="001D3C5F"/>
    <w:rsid w:val="001D6746"/>
    <w:rsid w:val="001D6B35"/>
    <w:rsid w:val="001E206A"/>
    <w:rsid w:val="001E23A3"/>
    <w:rsid w:val="001E330B"/>
    <w:rsid w:val="001E333C"/>
    <w:rsid w:val="001E555E"/>
    <w:rsid w:val="001E605F"/>
    <w:rsid w:val="001E612E"/>
    <w:rsid w:val="001E6763"/>
    <w:rsid w:val="001F05E4"/>
    <w:rsid w:val="001F1B02"/>
    <w:rsid w:val="001F3494"/>
    <w:rsid w:val="001F47F8"/>
    <w:rsid w:val="001F522D"/>
    <w:rsid w:val="001F60FE"/>
    <w:rsid w:val="001F7789"/>
    <w:rsid w:val="002000D1"/>
    <w:rsid w:val="002006BB"/>
    <w:rsid w:val="00200DB8"/>
    <w:rsid w:val="002015E3"/>
    <w:rsid w:val="00201D3F"/>
    <w:rsid w:val="0020339B"/>
    <w:rsid w:val="00204A82"/>
    <w:rsid w:val="00205C6C"/>
    <w:rsid w:val="00205F51"/>
    <w:rsid w:val="0020679E"/>
    <w:rsid w:val="00207493"/>
    <w:rsid w:val="00207B18"/>
    <w:rsid w:val="00207E78"/>
    <w:rsid w:val="002102C3"/>
    <w:rsid w:val="0021301C"/>
    <w:rsid w:val="00214CE1"/>
    <w:rsid w:val="00215AD6"/>
    <w:rsid w:val="0021617E"/>
    <w:rsid w:val="002166BA"/>
    <w:rsid w:val="002169E4"/>
    <w:rsid w:val="0021784D"/>
    <w:rsid w:val="002220DD"/>
    <w:rsid w:val="00222ED6"/>
    <w:rsid w:val="00223353"/>
    <w:rsid w:val="00224C4A"/>
    <w:rsid w:val="00225F65"/>
    <w:rsid w:val="00227347"/>
    <w:rsid w:val="00227B7D"/>
    <w:rsid w:val="00230E9A"/>
    <w:rsid w:val="00232DCC"/>
    <w:rsid w:val="0023487C"/>
    <w:rsid w:val="002348FA"/>
    <w:rsid w:val="002349C1"/>
    <w:rsid w:val="00235D62"/>
    <w:rsid w:val="00235F19"/>
    <w:rsid w:val="002361E6"/>
    <w:rsid w:val="002376C8"/>
    <w:rsid w:val="0024100E"/>
    <w:rsid w:val="00241116"/>
    <w:rsid w:val="00242909"/>
    <w:rsid w:val="002432D0"/>
    <w:rsid w:val="00246923"/>
    <w:rsid w:val="00247664"/>
    <w:rsid w:val="00247A98"/>
    <w:rsid w:val="0025060C"/>
    <w:rsid w:val="00251A23"/>
    <w:rsid w:val="00253CCA"/>
    <w:rsid w:val="00253E7B"/>
    <w:rsid w:val="00255B3A"/>
    <w:rsid w:val="00255D28"/>
    <w:rsid w:val="002567D0"/>
    <w:rsid w:val="00261362"/>
    <w:rsid w:val="00261B0B"/>
    <w:rsid w:val="00264D08"/>
    <w:rsid w:val="00267677"/>
    <w:rsid w:val="00267979"/>
    <w:rsid w:val="00267C56"/>
    <w:rsid w:val="00267E35"/>
    <w:rsid w:val="0027059A"/>
    <w:rsid w:val="002716EC"/>
    <w:rsid w:val="00273AF4"/>
    <w:rsid w:val="0027451C"/>
    <w:rsid w:val="0027486A"/>
    <w:rsid w:val="00274BED"/>
    <w:rsid w:val="002757E2"/>
    <w:rsid w:val="00280FA7"/>
    <w:rsid w:val="00281AC9"/>
    <w:rsid w:val="00281B6F"/>
    <w:rsid w:val="002825CA"/>
    <w:rsid w:val="002836BE"/>
    <w:rsid w:val="002841F9"/>
    <w:rsid w:val="0028479D"/>
    <w:rsid w:val="00284D21"/>
    <w:rsid w:val="00284F4D"/>
    <w:rsid w:val="00285984"/>
    <w:rsid w:val="002868A3"/>
    <w:rsid w:val="00286B49"/>
    <w:rsid w:val="00291EB0"/>
    <w:rsid w:val="002933F5"/>
    <w:rsid w:val="00293CF7"/>
    <w:rsid w:val="00293E62"/>
    <w:rsid w:val="00295BF8"/>
    <w:rsid w:val="00296031"/>
    <w:rsid w:val="0029627B"/>
    <w:rsid w:val="00297355"/>
    <w:rsid w:val="002977DB"/>
    <w:rsid w:val="002A01F9"/>
    <w:rsid w:val="002A1B99"/>
    <w:rsid w:val="002A22CB"/>
    <w:rsid w:val="002A3F4C"/>
    <w:rsid w:val="002A4144"/>
    <w:rsid w:val="002A4E5F"/>
    <w:rsid w:val="002A57E5"/>
    <w:rsid w:val="002A5AF4"/>
    <w:rsid w:val="002B209B"/>
    <w:rsid w:val="002B25FB"/>
    <w:rsid w:val="002B3173"/>
    <w:rsid w:val="002B4095"/>
    <w:rsid w:val="002B501C"/>
    <w:rsid w:val="002B54CF"/>
    <w:rsid w:val="002B6425"/>
    <w:rsid w:val="002B6780"/>
    <w:rsid w:val="002C0195"/>
    <w:rsid w:val="002C08D8"/>
    <w:rsid w:val="002C13F1"/>
    <w:rsid w:val="002C1D80"/>
    <w:rsid w:val="002C26EA"/>
    <w:rsid w:val="002C4550"/>
    <w:rsid w:val="002C5A43"/>
    <w:rsid w:val="002C5E9C"/>
    <w:rsid w:val="002C6BEB"/>
    <w:rsid w:val="002C6F4E"/>
    <w:rsid w:val="002C6FCE"/>
    <w:rsid w:val="002C7BF2"/>
    <w:rsid w:val="002D0621"/>
    <w:rsid w:val="002D06D2"/>
    <w:rsid w:val="002D0CA6"/>
    <w:rsid w:val="002D0DAC"/>
    <w:rsid w:val="002D1501"/>
    <w:rsid w:val="002D1830"/>
    <w:rsid w:val="002D5776"/>
    <w:rsid w:val="002D5C40"/>
    <w:rsid w:val="002D6404"/>
    <w:rsid w:val="002D69B9"/>
    <w:rsid w:val="002D7984"/>
    <w:rsid w:val="002D7DA9"/>
    <w:rsid w:val="002D7EBB"/>
    <w:rsid w:val="002E09AF"/>
    <w:rsid w:val="002E119E"/>
    <w:rsid w:val="002E1D2A"/>
    <w:rsid w:val="002E2A40"/>
    <w:rsid w:val="002F088E"/>
    <w:rsid w:val="002F1F84"/>
    <w:rsid w:val="002F2DA7"/>
    <w:rsid w:val="002F3E59"/>
    <w:rsid w:val="002F5514"/>
    <w:rsid w:val="002F5F44"/>
    <w:rsid w:val="00300504"/>
    <w:rsid w:val="00301982"/>
    <w:rsid w:val="00302BB3"/>
    <w:rsid w:val="00303C8B"/>
    <w:rsid w:val="0030406F"/>
    <w:rsid w:val="003046F1"/>
    <w:rsid w:val="003050AC"/>
    <w:rsid w:val="0030748E"/>
    <w:rsid w:val="00310067"/>
    <w:rsid w:val="003101DD"/>
    <w:rsid w:val="00310C39"/>
    <w:rsid w:val="00311FEC"/>
    <w:rsid w:val="003126EB"/>
    <w:rsid w:val="00313013"/>
    <w:rsid w:val="00313041"/>
    <w:rsid w:val="003134DE"/>
    <w:rsid w:val="00313CE9"/>
    <w:rsid w:val="00314FE3"/>
    <w:rsid w:val="00315622"/>
    <w:rsid w:val="003162CC"/>
    <w:rsid w:val="003169A5"/>
    <w:rsid w:val="00320240"/>
    <w:rsid w:val="003208B4"/>
    <w:rsid w:val="00320A47"/>
    <w:rsid w:val="003215B1"/>
    <w:rsid w:val="00322FAB"/>
    <w:rsid w:val="003242C5"/>
    <w:rsid w:val="00324A8D"/>
    <w:rsid w:val="003255FC"/>
    <w:rsid w:val="00325F0A"/>
    <w:rsid w:val="003263EA"/>
    <w:rsid w:val="00326508"/>
    <w:rsid w:val="00326BCE"/>
    <w:rsid w:val="00330F85"/>
    <w:rsid w:val="0033173C"/>
    <w:rsid w:val="00331DC0"/>
    <w:rsid w:val="00332289"/>
    <w:rsid w:val="00332858"/>
    <w:rsid w:val="00332EA7"/>
    <w:rsid w:val="0033415D"/>
    <w:rsid w:val="00334A0F"/>
    <w:rsid w:val="0033567A"/>
    <w:rsid w:val="00343469"/>
    <w:rsid w:val="00344CCB"/>
    <w:rsid w:val="00345776"/>
    <w:rsid w:val="0034678A"/>
    <w:rsid w:val="00346BA4"/>
    <w:rsid w:val="00350301"/>
    <w:rsid w:val="00350AEC"/>
    <w:rsid w:val="0035175C"/>
    <w:rsid w:val="00351D8E"/>
    <w:rsid w:val="003527CF"/>
    <w:rsid w:val="003528CD"/>
    <w:rsid w:val="00352B84"/>
    <w:rsid w:val="00354572"/>
    <w:rsid w:val="00354631"/>
    <w:rsid w:val="0035653D"/>
    <w:rsid w:val="00357625"/>
    <w:rsid w:val="00360C80"/>
    <w:rsid w:val="00361098"/>
    <w:rsid w:val="00362CD1"/>
    <w:rsid w:val="00363FA6"/>
    <w:rsid w:val="003642EA"/>
    <w:rsid w:val="0036580B"/>
    <w:rsid w:val="00365ACB"/>
    <w:rsid w:val="00367C01"/>
    <w:rsid w:val="00367CC4"/>
    <w:rsid w:val="00370716"/>
    <w:rsid w:val="00370FF8"/>
    <w:rsid w:val="003713B8"/>
    <w:rsid w:val="00372C96"/>
    <w:rsid w:val="00372D7B"/>
    <w:rsid w:val="0037381F"/>
    <w:rsid w:val="0037392F"/>
    <w:rsid w:val="00373E35"/>
    <w:rsid w:val="00374ED6"/>
    <w:rsid w:val="0037510E"/>
    <w:rsid w:val="003764EE"/>
    <w:rsid w:val="0037682B"/>
    <w:rsid w:val="0037776D"/>
    <w:rsid w:val="003827B8"/>
    <w:rsid w:val="00382A85"/>
    <w:rsid w:val="0038396E"/>
    <w:rsid w:val="00384B49"/>
    <w:rsid w:val="00384F57"/>
    <w:rsid w:val="0038539E"/>
    <w:rsid w:val="00386F4B"/>
    <w:rsid w:val="00387F3D"/>
    <w:rsid w:val="00391F2D"/>
    <w:rsid w:val="00393073"/>
    <w:rsid w:val="003939F9"/>
    <w:rsid w:val="00393FB5"/>
    <w:rsid w:val="003A09C0"/>
    <w:rsid w:val="003A0B03"/>
    <w:rsid w:val="003A129C"/>
    <w:rsid w:val="003A2E68"/>
    <w:rsid w:val="003A3E56"/>
    <w:rsid w:val="003A4838"/>
    <w:rsid w:val="003A4BDF"/>
    <w:rsid w:val="003A4CDB"/>
    <w:rsid w:val="003A52E0"/>
    <w:rsid w:val="003A5848"/>
    <w:rsid w:val="003A5C55"/>
    <w:rsid w:val="003A6209"/>
    <w:rsid w:val="003A6562"/>
    <w:rsid w:val="003A6C2E"/>
    <w:rsid w:val="003A70AB"/>
    <w:rsid w:val="003A733A"/>
    <w:rsid w:val="003A797A"/>
    <w:rsid w:val="003A7AD1"/>
    <w:rsid w:val="003A7EF9"/>
    <w:rsid w:val="003B14E6"/>
    <w:rsid w:val="003B1AEF"/>
    <w:rsid w:val="003B2844"/>
    <w:rsid w:val="003B2AC4"/>
    <w:rsid w:val="003B2D6E"/>
    <w:rsid w:val="003B47AF"/>
    <w:rsid w:val="003B522F"/>
    <w:rsid w:val="003C1D24"/>
    <w:rsid w:val="003C3DD5"/>
    <w:rsid w:val="003C5AD4"/>
    <w:rsid w:val="003D236D"/>
    <w:rsid w:val="003D2C08"/>
    <w:rsid w:val="003D451F"/>
    <w:rsid w:val="003D45A0"/>
    <w:rsid w:val="003E0C4E"/>
    <w:rsid w:val="003E2ACC"/>
    <w:rsid w:val="003E3E13"/>
    <w:rsid w:val="003E65B2"/>
    <w:rsid w:val="003E7008"/>
    <w:rsid w:val="003E70B1"/>
    <w:rsid w:val="003F1812"/>
    <w:rsid w:val="003F2880"/>
    <w:rsid w:val="003F3D0C"/>
    <w:rsid w:val="003F508B"/>
    <w:rsid w:val="003F5320"/>
    <w:rsid w:val="003F5425"/>
    <w:rsid w:val="003F68D7"/>
    <w:rsid w:val="003F74C9"/>
    <w:rsid w:val="003F7C16"/>
    <w:rsid w:val="003F7F9B"/>
    <w:rsid w:val="00401DF7"/>
    <w:rsid w:val="00402558"/>
    <w:rsid w:val="00402D37"/>
    <w:rsid w:val="00403DE1"/>
    <w:rsid w:val="00404E7F"/>
    <w:rsid w:val="00405523"/>
    <w:rsid w:val="00406ECD"/>
    <w:rsid w:val="00407360"/>
    <w:rsid w:val="00407897"/>
    <w:rsid w:val="004078C1"/>
    <w:rsid w:val="00410924"/>
    <w:rsid w:val="00410CCC"/>
    <w:rsid w:val="0041270A"/>
    <w:rsid w:val="0041322A"/>
    <w:rsid w:val="00414D82"/>
    <w:rsid w:val="00416C2A"/>
    <w:rsid w:val="00417DD2"/>
    <w:rsid w:val="0042097F"/>
    <w:rsid w:val="00421BFA"/>
    <w:rsid w:val="004222DF"/>
    <w:rsid w:val="004246C0"/>
    <w:rsid w:val="00424AA3"/>
    <w:rsid w:val="00424E20"/>
    <w:rsid w:val="00424FA7"/>
    <w:rsid w:val="004308EA"/>
    <w:rsid w:val="0043090F"/>
    <w:rsid w:val="00430A4C"/>
    <w:rsid w:val="00430DDE"/>
    <w:rsid w:val="00433959"/>
    <w:rsid w:val="00434063"/>
    <w:rsid w:val="0043462E"/>
    <w:rsid w:val="00435465"/>
    <w:rsid w:val="004372CC"/>
    <w:rsid w:val="00441D07"/>
    <w:rsid w:val="004421FE"/>
    <w:rsid w:val="00442AD0"/>
    <w:rsid w:val="00442EF7"/>
    <w:rsid w:val="0044352B"/>
    <w:rsid w:val="00444D3C"/>
    <w:rsid w:val="00445595"/>
    <w:rsid w:val="00446EEE"/>
    <w:rsid w:val="004477BE"/>
    <w:rsid w:val="0045325D"/>
    <w:rsid w:val="00453B1E"/>
    <w:rsid w:val="004568CA"/>
    <w:rsid w:val="00456AE7"/>
    <w:rsid w:val="00456CF5"/>
    <w:rsid w:val="00456E9E"/>
    <w:rsid w:val="004610FD"/>
    <w:rsid w:val="0046139C"/>
    <w:rsid w:val="0046143E"/>
    <w:rsid w:val="00462957"/>
    <w:rsid w:val="00462C97"/>
    <w:rsid w:val="00465341"/>
    <w:rsid w:val="004675D7"/>
    <w:rsid w:val="0046783C"/>
    <w:rsid w:val="0047120C"/>
    <w:rsid w:val="00472A2D"/>
    <w:rsid w:val="0047307E"/>
    <w:rsid w:val="004736FC"/>
    <w:rsid w:val="00474408"/>
    <w:rsid w:val="00474F5E"/>
    <w:rsid w:val="00474F8D"/>
    <w:rsid w:val="0047506E"/>
    <w:rsid w:val="004758BF"/>
    <w:rsid w:val="00475E79"/>
    <w:rsid w:val="00477449"/>
    <w:rsid w:val="00482989"/>
    <w:rsid w:val="00482A6F"/>
    <w:rsid w:val="0048395A"/>
    <w:rsid w:val="0048395C"/>
    <w:rsid w:val="004851C7"/>
    <w:rsid w:val="00487269"/>
    <w:rsid w:val="004904BB"/>
    <w:rsid w:val="00491C6B"/>
    <w:rsid w:val="00492560"/>
    <w:rsid w:val="00492715"/>
    <w:rsid w:val="00492886"/>
    <w:rsid w:val="00494317"/>
    <w:rsid w:val="00495BE6"/>
    <w:rsid w:val="00496490"/>
    <w:rsid w:val="00496C2C"/>
    <w:rsid w:val="0049796D"/>
    <w:rsid w:val="004A1BFE"/>
    <w:rsid w:val="004A2232"/>
    <w:rsid w:val="004A22B1"/>
    <w:rsid w:val="004A36D0"/>
    <w:rsid w:val="004A4732"/>
    <w:rsid w:val="004A575C"/>
    <w:rsid w:val="004A5D8A"/>
    <w:rsid w:val="004B2542"/>
    <w:rsid w:val="004B673A"/>
    <w:rsid w:val="004B7870"/>
    <w:rsid w:val="004B7B2F"/>
    <w:rsid w:val="004B7D84"/>
    <w:rsid w:val="004C0F8B"/>
    <w:rsid w:val="004C259F"/>
    <w:rsid w:val="004C2780"/>
    <w:rsid w:val="004C2F5B"/>
    <w:rsid w:val="004C3209"/>
    <w:rsid w:val="004C42B9"/>
    <w:rsid w:val="004D083E"/>
    <w:rsid w:val="004D309A"/>
    <w:rsid w:val="004D3894"/>
    <w:rsid w:val="004D3EE8"/>
    <w:rsid w:val="004D5C51"/>
    <w:rsid w:val="004D5EEF"/>
    <w:rsid w:val="004D6B1B"/>
    <w:rsid w:val="004D7025"/>
    <w:rsid w:val="004D7F6D"/>
    <w:rsid w:val="004E1D5C"/>
    <w:rsid w:val="004E269B"/>
    <w:rsid w:val="004E2B45"/>
    <w:rsid w:val="004E3C2B"/>
    <w:rsid w:val="004E5335"/>
    <w:rsid w:val="004E5AD9"/>
    <w:rsid w:val="004F06B6"/>
    <w:rsid w:val="004F0BA5"/>
    <w:rsid w:val="004F0C3A"/>
    <w:rsid w:val="004F10BF"/>
    <w:rsid w:val="004F216C"/>
    <w:rsid w:val="004F2938"/>
    <w:rsid w:val="004F2EBC"/>
    <w:rsid w:val="004F3387"/>
    <w:rsid w:val="004F41C2"/>
    <w:rsid w:val="004F48F3"/>
    <w:rsid w:val="004F5996"/>
    <w:rsid w:val="004F63D6"/>
    <w:rsid w:val="004F76AC"/>
    <w:rsid w:val="004F7A0F"/>
    <w:rsid w:val="00500E5E"/>
    <w:rsid w:val="005014E7"/>
    <w:rsid w:val="00501D9D"/>
    <w:rsid w:val="00502A30"/>
    <w:rsid w:val="00504707"/>
    <w:rsid w:val="00504FCD"/>
    <w:rsid w:val="005056DE"/>
    <w:rsid w:val="00505A7A"/>
    <w:rsid w:val="00506B17"/>
    <w:rsid w:val="00506EA5"/>
    <w:rsid w:val="0050704F"/>
    <w:rsid w:val="00507DA3"/>
    <w:rsid w:val="00507F34"/>
    <w:rsid w:val="005102C1"/>
    <w:rsid w:val="0051039C"/>
    <w:rsid w:val="005105F6"/>
    <w:rsid w:val="00511408"/>
    <w:rsid w:val="00511E73"/>
    <w:rsid w:val="00511F25"/>
    <w:rsid w:val="005141E6"/>
    <w:rsid w:val="00514C26"/>
    <w:rsid w:val="00515087"/>
    <w:rsid w:val="0051602D"/>
    <w:rsid w:val="00517EBD"/>
    <w:rsid w:val="00524214"/>
    <w:rsid w:val="00524404"/>
    <w:rsid w:val="00525C7A"/>
    <w:rsid w:val="0052632A"/>
    <w:rsid w:val="005308F9"/>
    <w:rsid w:val="00532C47"/>
    <w:rsid w:val="005342B2"/>
    <w:rsid w:val="00536113"/>
    <w:rsid w:val="00536EC8"/>
    <w:rsid w:val="00536EDA"/>
    <w:rsid w:val="00541C82"/>
    <w:rsid w:val="00541DA2"/>
    <w:rsid w:val="005429C9"/>
    <w:rsid w:val="00543A69"/>
    <w:rsid w:val="00544710"/>
    <w:rsid w:val="00544E51"/>
    <w:rsid w:val="005452D5"/>
    <w:rsid w:val="00545ADF"/>
    <w:rsid w:val="005478CA"/>
    <w:rsid w:val="005478F3"/>
    <w:rsid w:val="00552448"/>
    <w:rsid w:val="005524FC"/>
    <w:rsid w:val="00552EC9"/>
    <w:rsid w:val="00554583"/>
    <w:rsid w:val="00554A61"/>
    <w:rsid w:val="00554CF2"/>
    <w:rsid w:val="00554D49"/>
    <w:rsid w:val="00554E10"/>
    <w:rsid w:val="005555DE"/>
    <w:rsid w:val="00556D05"/>
    <w:rsid w:val="00560DA1"/>
    <w:rsid w:val="0056158D"/>
    <w:rsid w:val="00561CE8"/>
    <w:rsid w:val="00561D5B"/>
    <w:rsid w:val="00561FB7"/>
    <w:rsid w:val="005631DE"/>
    <w:rsid w:val="005642CA"/>
    <w:rsid w:val="00564A62"/>
    <w:rsid w:val="0056530D"/>
    <w:rsid w:val="00565DA7"/>
    <w:rsid w:val="00566BC2"/>
    <w:rsid w:val="00566CC4"/>
    <w:rsid w:val="0056705B"/>
    <w:rsid w:val="00567139"/>
    <w:rsid w:val="00567FA3"/>
    <w:rsid w:val="00570675"/>
    <w:rsid w:val="005708DE"/>
    <w:rsid w:val="00571020"/>
    <w:rsid w:val="00571A0F"/>
    <w:rsid w:val="005729C9"/>
    <w:rsid w:val="00572E5C"/>
    <w:rsid w:val="005739C4"/>
    <w:rsid w:val="00573D42"/>
    <w:rsid w:val="00574F4B"/>
    <w:rsid w:val="0057647B"/>
    <w:rsid w:val="00576495"/>
    <w:rsid w:val="00576B0A"/>
    <w:rsid w:val="00580192"/>
    <w:rsid w:val="00580AD4"/>
    <w:rsid w:val="00581824"/>
    <w:rsid w:val="00581D59"/>
    <w:rsid w:val="005820A6"/>
    <w:rsid w:val="00584458"/>
    <w:rsid w:val="005850B5"/>
    <w:rsid w:val="00586B10"/>
    <w:rsid w:val="00587005"/>
    <w:rsid w:val="005871CE"/>
    <w:rsid w:val="005901ED"/>
    <w:rsid w:val="00593337"/>
    <w:rsid w:val="00593E08"/>
    <w:rsid w:val="005941D6"/>
    <w:rsid w:val="005944AC"/>
    <w:rsid w:val="0059479F"/>
    <w:rsid w:val="005968D5"/>
    <w:rsid w:val="00596D57"/>
    <w:rsid w:val="00596DAE"/>
    <w:rsid w:val="005977C1"/>
    <w:rsid w:val="005A0DED"/>
    <w:rsid w:val="005A2075"/>
    <w:rsid w:val="005A2F2A"/>
    <w:rsid w:val="005A55F3"/>
    <w:rsid w:val="005A623D"/>
    <w:rsid w:val="005B0F9D"/>
    <w:rsid w:val="005B1353"/>
    <w:rsid w:val="005B2061"/>
    <w:rsid w:val="005B2F49"/>
    <w:rsid w:val="005B3600"/>
    <w:rsid w:val="005B38FB"/>
    <w:rsid w:val="005B3F9D"/>
    <w:rsid w:val="005B4CF7"/>
    <w:rsid w:val="005B7D8C"/>
    <w:rsid w:val="005C1881"/>
    <w:rsid w:val="005C20EB"/>
    <w:rsid w:val="005C261A"/>
    <w:rsid w:val="005C34C4"/>
    <w:rsid w:val="005C432B"/>
    <w:rsid w:val="005C4F45"/>
    <w:rsid w:val="005C5216"/>
    <w:rsid w:val="005C63E6"/>
    <w:rsid w:val="005C66AC"/>
    <w:rsid w:val="005C671B"/>
    <w:rsid w:val="005C7CED"/>
    <w:rsid w:val="005D055E"/>
    <w:rsid w:val="005D0AB9"/>
    <w:rsid w:val="005D102D"/>
    <w:rsid w:val="005D3443"/>
    <w:rsid w:val="005D3C2F"/>
    <w:rsid w:val="005D4042"/>
    <w:rsid w:val="005D4A3C"/>
    <w:rsid w:val="005D54B1"/>
    <w:rsid w:val="005D5CA6"/>
    <w:rsid w:val="005D6C05"/>
    <w:rsid w:val="005E01E0"/>
    <w:rsid w:val="005E0217"/>
    <w:rsid w:val="005E0879"/>
    <w:rsid w:val="005E189D"/>
    <w:rsid w:val="005E1BCC"/>
    <w:rsid w:val="005E3C39"/>
    <w:rsid w:val="005E3F05"/>
    <w:rsid w:val="005E41CF"/>
    <w:rsid w:val="005E546F"/>
    <w:rsid w:val="005E58DC"/>
    <w:rsid w:val="005E6538"/>
    <w:rsid w:val="005F072D"/>
    <w:rsid w:val="005F1ECC"/>
    <w:rsid w:val="005F3D3F"/>
    <w:rsid w:val="005F4215"/>
    <w:rsid w:val="005F47A8"/>
    <w:rsid w:val="005F56CA"/>
    <w:rsid w:val="005F5A23"/>
    <w:rsid w:val="005F71B5"/>
    <w:rsid w:val="0060156C"/>
    <w:rsid w:val="0060452C"/>
    <w:rsid w:val="0060556F"/>
    <w:rsid w:val="00605B4A"/>
    <w:rsid w:val="00605D39"/>
    <w:rsid w:val="0060610B"/>
    <w:rsid w:val="006074DF"/>
    <w:rsid w:val="006100A6"/>
    <w:rsid w:val="00610AF0"/>
    <w:rsid w:val="00610D73"/>
    <w:rsid w:val="006117B0"/>
    <w:rsid w:val="006123FF"/>
    <w:rsid w:val="0061290F"/>
    <w:rsid w:val="00612BC2"/>
    <w:rsid w:val="00614DBF"/>
    <w:rsid w:val="00614F18"/>
    <w:rsid w:val="006154B3"/>
    <w:rsid w:val="006162AB"/>
    <w:rsid w:val="00616557"/>
    <w:rsid w:val="00616E19"/>
    <w:rsid w:val="00620B6B"/>
    <w:rsid w:val="0062185B"/>
    <w:rsid w:val="00622902"/>
    <w:rsid w:val="006242F2"/>
    <w:rsid w:val="0062440C"/>
    <w:rsid w:val="0062471A"/>
    <w:rsid w:val="00626124"/>
    <w:rsid w:val="00626215"/>
    <w:rsid w:val="0062757D"/>
    <w:rsid w:val="00631989"/>
    <w:rsid w:val="006321CF"/>
    <w:rsid w:val="00633FE9"/>
    <w:rsid w:val="00634003"/>
    <w:rsid w:val="0063585C"/>
    <w:rsid w:val="00635CF9"/>
    <w:rsid w:val="00641018"/>
    <w:rsid w:val="006426BB"/>
    <w:rsid w:val="00642F8F"/>
    <w:rsid w:val="0064377E"/>
    <w:rsid w:val="00643D9D"/>
    <w:rsid w:val="00643EF5"/>
    <w:rsid w:val="006450BF"/>
    <w:rsid w:val="00645540"/>
    <w:rsid w:val="006465C3"/>
    <w:rsid w:val="00647975"/>
    <w:rsid w:val="00647A87"/>
    <w:rsid w:val="00650C7C"/>
    <w:rsid w:val="00653484"/>
    <w:rsid w:val="006545BA"/>
    <w:rsid w:val="00654CC4"/>
    <w:rsid w:val="00656719"/>
    <w:rsid w:val="00656E14"/>
    <w:rsid w:val="00657172"/>
    <w:rsid w:val="00657209"/>
    <w:rsid w:val="00657729"/>
    <w:rsid w:val="00660885"/>
    <w:rsid w:val="00663328"/>
    <w:rsid w:val="00664140"/>
    <w:rsid w:val="00664645"/>
    <w:rsid w:val="00665AC7"/>
    <w:rsid w:val="006664E8"/>
    <w:rsid w:val="00666D98"/>
    <w:rsid w:val="00666F88"/>
    <w:rsid w:val="00667484"/>
    <w:rsid w:val="006679D9"/>
    <w:rsid w:val="00670F5E"/>
    <w:rsid w:val="006734C7"/>
    <w:rsid w:val="00675281"/>
    <w:rsid w:val="00675389"/>
    <w:rsid w:val="006758E0"/>
    <w:rsid w:val="00676016"/>
    <w:rsid w:val="00677ED1"/>
    <w:rsid w:val="006812B0"/>
    <w:rsid w:val="006814DA"/>
    <w:rsid w:val="006816F0"/>
    <w:rsid w:val="00681E99"/>
    <w:rsid w:val="00682107"/>
    <w:rsid w:val="00683647"/>
    <w:rsid w:val="00685BE8"/>
    <w:rsid w:val="00685DAF"/>
    <w:rsid w:val="0068624D"/>
    <w:rsid w:val="006906C1"/>
    <w:rsid w:val="006911F7"/>
    <w:rsid w:val="00691607"/>
    <w:rsid w:val="0069252D"/>
    <w:rsid w:val="00692605"/>
    <w:rsid w:val="0069728B"/>
    <w:rsid w:val="006A1B7F"/>
    <w:rsid w:val="006A3D79"/>
    <w:rsid w:val="006A4B56"/>
    <w:rsid w:val="006A6F4E"/>
    <w:rsid w:val="006B1821"/>
    <w:rsid w:val="006B1CC3"/>
    <w:rsid w:val="006B2340"/>
    <w:rsid w:val="006B2861"/>
    <w:rsid w:val="006B29EC"/>
    <w:rsid w:val="006B3879"/>
    <w:rsid w:val="006B48F3"/>
    <w:rsid w:val="006B4C67"/>
    <w:rsid w:val="006B562F"/>
    <w:rsid w:val="006B5725"/>
    <w:rsid w:val="006B5FCF"/>
    <w:rsid w:val="006B6C0A"/>
    <w:rsid w:val="006C0491"/>
    <w:rsid w:val="006C0AB3"/>
    <w:rsid w:val="006C0D56"/>
    <w:rsid w:val="006C1B90"/>
    <w:rsid w:val="006C2158"/>
    <w:rsid w:val="006C268C"/>
    <w:rsid w:val="006C2BFD"/>
    <w:rsid w:val="006C3205"/>
    <w:rsid w:val="006C511F"/>
    <w:rsid w:val="006C526B"/>
    <w:rsid w:val="006C63AC"/>
    <w:rsid w:val="006C7469"/>
    <w:rsid w:val="006C766F"/>
    <w:rsid w:val="006C7727"/>
    <w:rsid w:val="006D081A"/>
    <w:rsid w:val="006D1014"/>
    <w:rsid w:val="006D15DD"/>
    <w:rsid w:val="006D218D"/>
    <w:rsid w:val="006D338C"/>
    <w:rsid w:val="006D3A9B"/>
    <w:rsid w:val="006D49C7"/>
    <w:rsid w:val="006D5281"/>
    <w:rsid w:val="006D5926"/>
    <w:rsid w:val="006D68EF"/>
    <w:rsid w:val="006D6E5B"/>
    <w:rsid w:val="006D73E4"/>
    <w:rsid w:val="006D7968"/>
    <w:rsid w:val="006E064A"/>
    <w:rsid w:val="006E2176"/>
    <w:rsid w:val="006E2AC1"/>
    <w:rsid w:val="006E3A06"/>
    <w:rsid w:val="006E44A9"/>
    <w:rsid w:val="006F10BF"/>
    <w:rsid w:val="006F37AA"/>
    <w:rsid w:val="006F3BD8"/>
    <w:rsid w:val="006F4DCF"/>
    <w:rsid w:val="006F512E"/>
    <w:rsid w:val="006F785B"/>
    <w:rsid w:val="00700B8A"/>
    <w:rsid w:val="00700E3A"/>
    <w:rsid w:val="00701E95"/>
    <w:rsid w:val="0070468B"/>
    <w:rsid w:val="00705672"/>
    <w:rsid w:val="007060B1"/>
    <w:rsid w:val="00707CC4"/>
    <w:rsid w:val="00710059"/>
    <w:rsid w:val="00710703"/>
    <w:rsid w:val="00710B50"/>
    <w:rsid w:val="0071507C"/>
    <w:rsid w:val="007159E1"/>
    <w:rsid w:val="00715EA5"/>
    <w:rsid w:val="0071604C"/>
    <w:rsid w:val="00716985"/>
    <w:rsid w:val="00716D20"/>
    <w:rsid w:val="0072008D"/>
    <w:rsid w:val="007204AA"/>
    <w:rsid w:val="00722569"/>
    <w:rsid w:val="0072401F"/>
    <w:rsid w:val="0072408F"/>
    <w:rsid w:val="007250D0"/>
    <w:rsid w:val="00725D76"/>
    <w:rsid w:val="00725D8E"/>
    <w:rsid w:val="00730717"/>
    <w:rsid w:val="00730B3C"/>
    <w:rsid w:val="00731207"/>
    <w:rsid w:val="007333E3"/>
    <w:rsid w:val="00733A53"/>
    <w:rsid w:val="00735811"/>
    <w:rsid w:val="0073653F"/>
    <w:rsid w:val="00740FDC"/>
    <w:rsid w:val="00741328"/>
    <w:rsid w:val="007413E0"/>
    <w:rsid w:val="00742D4B"/>
    <w:rsid w:val="00743D4C"/>
    <w:rsid w:val="0074690D"/>
    <w:rsid w:val="0075043D"/>
    <w:rsid w:val="00751398"/>
    <w:rsid w:val="00751E1E"/>
    <w:rsid w:val="007523AB"/>
    <w:rsid w:val="00752A7E"/>
    <w:rsid w:val="00754195"/>
    <w:rsid w:val="0075488C"/>
    <w:rsid w:val="007613B7"/>
    <w:rsid w:val="00763814"/>
    <w:rsid w:val="0076654A"/>
    <w:rsid w:val="00770F52"/>
    <w:rsid w:val="00771E47"/>
    <w:rsid w:val="00774CAE"/>
    <w:rsid w:val="00776C79"/>
    <w:rsid w:val="00780B4D"/>
    <w:rsid w:val="007810E2"/>
    <w:rsid w:val="0078274E"/>
    <w:rsid w:val="00782BC0"/>
    <w:rsid w:val="00782CA5"/>
    <w:rsid w:val="00784DDC"/>
    <w:rsid w:val="00785247"/>
    <w:rsid w:val="00785E6F"/>
    <w:rsid w:val="00786AEB"/>
    <w:rsid w:val="00793191"/>
    <w:rsid w:val="00793898"/>
    <w:rsid w:val="00793D18"/>
    <w:rsid w:val="00794BDE"/>
    <w:rsid w:val="007963B5"/>
    <w:rsid w:val="00796B38"/>
    <w:rsid w:val="007970B7"/>
    <w:rsid w:val="007979F9"/>
    <w:rsid w:val="00797F2E"/>
    <w:rsid w:val="007A209A"/>
    <w:rsid w:val="007A296B"/>
    <w:rsid w:val="007A2B27"/>
    <w:rsid w:val="007A2E71"/>
    <w:rsid w:val="007A4396"/>
    <w:rsid w:val="007A78AB"/>
    <w:rsid w:val="007B121A"/>
    <w:rsid w:val="007B16D3"/>
    <w:rsid w:val="007B2F26"/>
    <w:rsid w:val="007B40ED"/>
    <w:rsid w:val="007B64F4"/>
    <w:rsid w:val="007B6D90"/>
    <w:rsid w:val="007B780A"/>
    <w:rsid w:val="007B7C2A"/>
    <w:rsid w:val="007C05E0"/>
    <w:rsid w:val="007C0BE3"/>
    <w:rsid w:val="007C16DB"/>
    <w:rsid w:val="007C2017"/>
    <w:rsid w:val="007C25A5"/>
    <w:rsid w:val="007C2DA6"/>
    <w:rsid w:val="007C37B3"/>
    <w:rsid w:val="007C4B41"/>
    <w:rsid w:val="007C4FDF"/>
    <w:rsid w:val="007C500D"/>
    <w:rsid w:val="007C7ED3"/>
    <w:rsid w:val="007D1262"/>
    <w:rsid w:val="007D2108"/>
    <w:rsid w:val="007D28FA"/>
    <w:rsid w:val="007D2E91"/>
    <w:rsid w:val="007D67C1"/>
    <w:rsid w:val="007D6D26"/>
    <w:rsid w:val="007D7AEA"/>
    <w:rsid w:val="007E013B"/>
    <w:rsid w:val="007E04AF"/>
    <w:rsid w:val="007E1A97"/>
    <w:rsid w:val="007E5680"/>
    <w:rsid w:val="007E5B08"/>
    <w:rsid w:val="007F1604"/>
    <w:rsid w:val="007F2324"/>
    <w:rsid w:val="007F2C74"/>
    <w:rsid w:val="007F3015"/>
    <w:rsid w:val="007F35B0"/>
    <w:rsid w:val="007F450A"/>
    <w:rsid w:val="007F4A6D"/>
    <w:rsid w:val="007F5079"/>
    <w:rsid w:val="007F5936"/>
    <w:rsid w:val="007F7862"/>
    <w:rsid w:val="007F7B0B"/>
    <w:rsid w:val="00802222"/>
    <w:rsid w:val="00802CE4"/>
    <w:rsid w:val="008066AA"/>
    <w:rsid w:val="008070F8"/>
    <w:rsid w:val="00807515"/>
    <w:rsid w:val="008078FF"/>
    <w:rsid w:val="00807D7A"/>
    <w:rsid w:val="00811140"/>
    <w:rsid w:val="008117FD"/>
    <w:rsid w:val="00811B19"/>
    <w:rsid w:val="0081339D"/>
    <w:rsid w:val="008136AC"/>
    <w:rsid w:val="00813767"/>
    <w:rsid w:val="00816BCB"/>
    <w:rsid w:val="00816F4E"/>
    <w:rsid w:val="0081783D"/>
    <w:rsid w:val="00820512"/>
    <w:rsid w:val="0082076A"/>
    <w:rsid w:val="00821859"/>
    <w:rsid w:val="00822462"/>
    <w:rsid w:val="00822BDF"/>
    <w:rsid w:val="008246FB"/>
    <w:rsid w:val="008251E1"/>
    <w:rsid w:val="00826DB2"/>
    <w:rsid w:val="00827107"/>
    <w:rsid w:val="008272FD"/>
    <w:rsid w:val="00827753"/>
    <w:rsid w:val="00827F58"/>
    <w:rsid w:val="008302B0"/>
    <w:rsid w:val="00832364"/>
    <w:rsid w:val="0083241A"/>
    <w:rsid w:val="00833D5A"/>
    <w:rsid w:val="008350B2"/>
    <w:rsid w:val="008360B1"/>
    <w:rsid w:val="008365E1"/>
    <w:rsid w:val="008415A6"/>
    <w:rsid w:val="00841E25"/>
    <w:rsid w:val="00844280"/>
    <w:rsid w:val="00845142"/>
    <w:rsid w:val="00845D0E"/>
    <w:rsid w:val="00845D13"/>
    <w:rsid w:val="00845DAD"/>
    <w:rsid w:val="00846FA4"/>
    <w:rsid w:val="00847359"/>
    <w:rsid w:val="008478FA"/>
    <w:rsid w:val="00847F90"/>
    <w:rsid w:val="0085163B"/>
    <w:rsid w:val="00852E2C"/>
    <w:rsid w:val="00854160"/>
    <w:rsid w:val="00854BDC"/>
    <w:rsid w:val="00854E1C"/>
    <w:rsid w:val="00854ED4"/>
    <w:rsid w:val="00857792"/>
    <w:rsid w:val="00857C34"/>
    <w:rsid w:val="00861571"/>
    <w:rsid w:val="00862085"/>
    <w:rsid w:val="00864ED7"/>
    <w:rsid w:val="008659CC"/>
    <w:rsid w:val="00866B22"/>
    <w:rsid w:val="00866CEE"/>
    <w:rsid w:val="008674FD"/>
    <w:rsid w:val="008678BA"/>
    <w:rsid w:val="00870049"/>
    <w:rsid w:val="0087020D"/>
    <w:rsid w:val="00870720"/>
    <w:rsid w:val="00870E45"/>
    <w:rsid w:val="008716AE"/>
    <w:rsid w:val="00871B44"/>
    <w:rsid w:val="00872459"/>
    <w:rsid w:val="008726D3"/>
    <w:rsid w:val="0087428A"/>
    <w:rsid w:val="008749FF"/>
    <w:rsid w:val="008779FC"/>
    <w:rsid w:val="00880620"/>
    <w:rsid w:val="00882895"/>
    <w:rsid w:val="00885ADD"/>
    <w:rsid w:val="008863B6"/>
    <w:rsid w:val="008871ED"/>
    <w:rsid w:val="00887D34"/>
    <w:rsid w:val="00890EF7"/>
    <w:rsid w:val="008931EE"/>
    <w:rsid w:val="00895E3E"/>
    <w:rsid w:val="00896B2E"/>
    <w:rsid w:val="008A0868"/>
    <w:rsid w:val="008A0D81"/>
    <w:rsid w:val="008A0ECA"/>
    <w:rsid w:val="008A3153"/>
    <w:rsid w:val="008A4CFC"/>
    <w:rsid w:val="008A5FB8"/>
    <w:rsid w:val="008B113E"/>
    <w:rsid w:val="008B17D5"/>
    <w:rsid w:val="008B18B9"/>
    <w:rsid w:val="008B26BA"/>
    <w:rsid w:val="008B4B53"/>
    <w:rsid w:val="008B4E92"/>
    <w:rsid w:val="008B6D9E"/>
    <w:rsid w:val="008C17CF"/>
    <w:rsid w:val="008C2614"/>
    <w:rsid w:val="008C369A"/>
    <w:rsid w:val="008C42B8"/>
    <w:rsid w:val="008C451F"/>
    <w:rsid w:val="008C4A61"/>
    <w:rsid w:val="008C4D46"/>
    <w:rsid w:val="008C57AA"/>
    <w:rsid w:val="008C64CE"/>
    <w:rsid w:val="008C78D5"/>
    <w:rsid w:val="008C7FD9"/>
    <w:rsid w:val="008D02AE"/>
    <w:rsid w:val="008D0C6C"/>
    <w:rsid w:val="008D38FB"/>
    <w:rsid w:val="008D4118"/>
    <w:rsid w:val="008D524F"/>
    <w:rsid w:val="008E0730"/>
    <w:rsid w:val="008E1005"/>
    <w:rsid w:val="008E1489"/>
    <w:rsid w:val="008E27FE"/>
    <w:rsid w:val="008E2C34"/>
    <w:rsid w:val="008E2DB2"/>
    <w:rsid w:val="008E3286"/>
    <w:rsid w:val="008E38A6"/>
    <w:rsid w:val="008E3D92"/>
    <w:rsid w:val="008E5CAA"/>
    <w:rsid w:val="008E7228"/>
    <w:rsid w:val="008E7F66"/>
    <w:rsid w:val="008F0013"/>
    <w:rsid w:val="008F22E5"/>
    <w:rsid w:val="008F31FA"/>
    <w:rsid w:val="008F451A"/>
    <w:rsid w:val="008F475F"/>
    <w:rsid w:val="008F49BF"/>
    <w:rsid w:val="008F4CC0"/>
    <w:rsid w:val="008F539E"/>
    <w:rsid w:val="008F5AF8"/>
    <w:rsid w:val="008F7624"/>
    <w:rsid w:val="00900359"/>
    <w:rsid w:val="00900C1B"/>
    <w:rsid w:val="00902DA0"/>
    <w:rsid w:val="00903DBD"/>
    <w:rsid w:val="009043C8"/>
    <w:rsid w:val="00904682"/>
    <w:rsid w:val="009049A9"/>
    <w:rsid w:val="00905267"/>
    <w:rsid w:val="009052D4"/>
    <w:rsid w:val="0090541F"/>
    <w:rsid w:val="009119A3"/>
    <w:rsid w:val="00911AD7"/>
    <w:rsid w:val="00911B0E"/>
    <w:rsid w:val="009134C3"/>
    <w:rsid w:val="009136BE"/>
    <w:rsid w:val="0091398F"/>
    <w:rsid w:val="00913CF3"/>
    <w:rsid w:val="00913EBD"/>
    <w:rsid w:val="00916994"/>
    <w:rsid w:val="0092206F"/>
    <w:rsid w:val="009231E9"/>
    <w:rsid w:val="00923461"/>
    <w:rsid w:val="0092470D"/>
    <w:rsid w:val="00925DB8"/>
    <w:rsid w:val="00925E1C"/>
    <w:rsid w:val="00930559"/>
    <w:rsid w:val="0093187B"/>
    <w:rsid w:val="00932563"/>
    <w:rsid w:val="00933580"/>
    <w:rsid w:val="0093416B"/>
    <w:rsid w:val="009355DE"/>
    <w:rsid w:val="00937913"/>
    <w:rsid w:val="00940CB1"/>
    <w:rsid w:val="00940E73"/>
    <w:rsid w:val="0094234F"/>
    <w:rsid w:val="00942B8A"/>
    <w:rsid w:val="0094477C"/>
    <w:rsid w:val="009448CF"/>
    <w:rsid w:val="00944CFF"/>
    <w:rsid w:val="00946188"/>
    <w:rsid w:val="00946FC7"/>
    <w:rsid w:val="00953B3C"/>
    <w:rsid w:val="00953C89"/>
    <w:rsid w:val="009542F2"/>
    <w:rsid w:val="009551E8"/>
    <w:rsid w:val="00955D1D"/>
    <w:rsid w:val="009563D3"/>
    <w:rsid w:val="00960EA6"/>
    <w:rsid w:val="009610CE"/>
    <w:rsid w:val="009610FA"/>
    <w:rsid w:val="009614C8"/>
    <w:rsid w:val="009622CA"/>
    <w:rsid w:val="009635F7"/>
    <w:rsid w:val="0096433C"/>
    <w:rsid w:val="00964A8C"/>
    <w:rsid w:val="00964AC9"/>
    <w:rsid w:val="00964BD4"/>
    <w:rsid w:val="00965B10"/>
    <w:rsid w:val="00965ECB"/>
    <w:rsid w:val="00967045"/>
    <w:rsid w:val="009673AD"/>
    <w:rsid w:val="009679D0"/>
    <w:rsid w:val="00971453"/>
    <w:rsid w:val="00974B24"/>
    <w:rsid w:val="00974D39"/>
    <w:rsid w:val="009771D8"/>
    <w:rsid w:val="00977441"/>
    <w:rsid w:val="00980306"/>
    <w:rsid w:val="00980F08"/>
    <w:rsid w:val="009812A7"/>
    <w:rsid w:val="009824AE"/>
    <w:rsid w:val="00982B9B"/>
    <w:rsid w:val="009830BD"/>
    <w:rsid w:val="00984251"/>
    <w:rsid w:val="00984EB1"/>
    <w:rsid w:val="0098532E"/>
    <w:rsid w:val="00986E90"/>
    <w:rsid w:val="00987D13"/>
    <w:rsid w:val="00987D32"/>
    <w:rsid w:val="009935B0"/>
    <w:rsid w:val="00994E06"/>
    <w:rsid w:val="0099500A"/>
    <w:rsid w:val="00995618"/>
    <w:rsid w:val="00996343"/>
    <w:rsid w:val="009963DE"/>
    <w:rsid w:val="0099655B"/>
    <w:rsid w:val="0099774A"/>
    <w:rsid w:val="00997BB7"/>
    <w:rsid w:val="009A1D1C"/>
    <w:rsid w:val="009A1F6C"/>
    <w:rsid w:val="009A23A9"/>
    <w:rsid w:val="009A3346"/>
    <w:rsid w:val="009A35FC"/>
    <w:rsid w:val="009A378E"/>
    <w:rsid w:val="009A398B"/>
    <w:rsid w:val="009A471B"/>
    <w:rsid w:val="009A632C"/>
    <w:rsid w:val="009B09B3"/>
    <w:rsid w:val="009B1AB8"/>
    <w:rsid w:val="009B2BF9"/>
    <w:rsid w:val="009B3007"/>
    <w:rsid w:val="009B35DA"/>
    <w:rsid w:val="009B3F5E"/>
    <w:rsid w:val="009B630F"/>
    <w:rsid w:val="009B66A6"/>
    <w:rsid w:val="009B6DD7"/>
    <w:rsid w:val="009B6FD3"/>
    <w:rsid w:val="009B75F2"/>
    <w:rsid w:val="009B7D65"/>
    <w:rsid w:val="009C0BF4"/>
    <w:rsid w:val="009C1C93"/>
    <w:rsid w:val="009C2501"/>
    <w:rsid w:val="009C2C4D"/>
    <w:rsid w:val="009C35FA"/>
    <w:rsid w:val="009C3763"/>
    <w:rsid w:val="009C508C"/>
    <w:rsid w:val="009C5689"/>
    <w:rsid w:val="009C6983"/>
    <w:rsid w:val="009C7E61"/>
    <w:rsid w:val="009D0291"/>
    <w:rsid w:val="009D045F"/>
    <w:rsid w:val="009D231E"/>
    <w:rsid w:val="009D3D32"/>
    <w:rsid w:val="009D5625"/>
    <w:rsid w:val="009E1D90"/>
    <w:rsid w:val="009E2C52"/>
    <w:rsid w:val="009E487A"/>
    <w:rsid w:val="009E7D13"/>
    <w:rsid w:val="009F0B2F"/>
    <w:rsid w:val="009F187C"/>
    <w:rsid w:val="009F2C40"/>
    <w:rsid w:val="009F2D0D"/>
    <w:rsid w:val="009F36A1"/>
    <w:rsid w:val="009F3A07"/>
    <w:rsid w:val="009F65D2"/>
    <w:rsid w:val="009F6725"/>
    <w:rsid w:val="009F6E0D"/>
    <w:rsid w:val="009F788A"/>
    <w:rsid w:val="009F7B5D"/>
    <w:rsid w:val="00A00524"/>
    <w:rsid w:val="00A00F7B"/>
    <w:rsid w:val="00A01797"/>
    <w:rsid w:val="00A01CB4"/>
    <w:rsid w:val="00A03793"/>
    <w:rsid w:val="00A044CC"/>
    <w:rsid w:val="00A04B64"/>
    <w:rsid w:val="00A06A36"/>
    <w:rsid w:val="00A11369"/>
    <w:rsid w:val="00A1367A"/>
    <w:rsid w:val="00A13DBA"/>
    <w:rsid w:val="00A14263"/>
    <w:rsid w:val="00A15504"/>
    <w:rsid w:val="00A15E06"/>
    <w:rsid w:val="00A15F8A"/>
    <w:rsid w:val="00A16419"/>
    <w:rsid w:val="00A164C2"/>
    <w:rsid w:val="00A17049"/>
    <w:rsid w:val="00A17850"/>
    <w:rsid w:val="00A20D6B"/>
    <w:rsid w:val="00A2120E"/>
    <w:rsid w:val="00A229A9"/>
    <w:rsid w:val="00A22D2C"/>
    <w:rsid w:val="00A24DA5"/>
    <w:rsid w:val="00A26293"/>
    <w:rsid w:val="00A2643F"/>
    <w:rsid w:val="00A26BD5"/>
    <w:rsid w:val="00A301F2"/>
    <w:rsid w:val="00A308E5"/>
    <w:rsid w:val="00A31BA2"/>
    <w:rsid w:val="00A32136"/>
    <w:rsid w:val="00A34DC4"/>
    <w:rsid w:val="00A352CA"/>
    <w:rsid w:val="00A364BE"/>
    <w:rsid w:val="00A36B18"/>
    <w:rsid w:val="00A37189"/>
    <w:rsid w:val="00A37A25"/>
    <w:rsid w:val="00A4021D"/>
    <w:rsid w:val="00A40302"/>
    <w:rsid w:val="00A405AF"/>
    <w:rsid w:val="00A40B17"/>
    <w:rsid w:val="00A41B9C"/>
    <w:rsid w:val="00A44DF6"/>
    <w:rsid w:val="00A46BAF"/>
    <w:rsid w:val="00A46D2C"/>
    <w:rsid w:val="00A474DF"/>
    <w:rsid w:val="00A47A91"/>
    <w:rsid w:val="00A506A4"/>
    <w:rsid w:val="00A5079E"/>
    <w:rsid w:val="00A5131E"/>
    <w:rsid w:val="00A53482"/>
    <w:rsid w:val="00A5440A"/>
    <w:rsid w:val="00A5479E"/>
    <w:rsid w:val="00A571FB"/>
    <w:rsid w:val="00A57317"/>
    <w:rsid w:val="00A576C8"/>
    <w:rsid w:val="00A57E9A"/>
    <w:rsid w:val="00A60988"/>
    <w:rsid w:val="00A63187"/>
    <w:rsid w:val="00A63AD3"/>
    <w:rsid w:val="00A666A6"/>
    <w:rsid w:val="00A67428"/>
    <w:rsid w:val="00A67FE7"/>
    <w:rsid w:val="00A72B1C"/>
    <w:rsid w:val="00A73AE1"/>
    <w:rsid w:val="00A74019"/>
    <w:rsid w:val="00A744D8"/>
    <w:rsid w:val="00A74B43"/>
    <w:rsid w:val="00A74EC8"/>
    <w:rsid w:val="00A77555"/>
    <w:rsid w:val="00A77E6B"/>
    <w:rsid w:val="00A800B5"/>
    <w:rsid w:val="00A8100C"/>
    <w:rsid w:val="00A812AB"/>
    <w:rsid w:val="00A8211F"/>
    <w:rsid w:val="00A8224E"/>
    <w:rsid w:val="00A82DE8"/>
    <w:rsid w:val="00A856CC"/>
    <w:rsid w:val="00A86BE7"/>
    <w:rsid w:val="00A87CA2"/>
    <w:rsid w:val="00A901F6"/>
    <w:rsid w:val="00A914E9"/>
    <w:rsid w:val="00A9246A"/>
    <w:rsid w:val="00A933A4"/>
    <w:rsid w:val="00A947B2"/>
    <w:rsid w:val="00A94DBC"/>
    <w:rsid w:val="00A94F3C"/>
    <w:rsid w:val="00A9562A"/>
    <w:rsid w:val="00A95ED6"/>
    <w:rsid w:val="00A95FCD"/>
    <w:rsid w:val="00A96394"/>
    <w:rsid w:val="00A97323"/>
    <w:rsid w:val="00AA0FEF"/>
    <w:rsid w:val="00AA10FD"/>
    <w:rsid w:val="00AA114D"/>
    <w:rsid w:val="00AA1611"/>
    <w:rsid w:val="00AA2BE0"/>
    <w:rsid w:val="00AA4A74"/>
    <w:rsid w:val="00AA6159"/>
    <w:rsid w:val="00AA63B0"/>
    <w:rsid w:val="00AB03CB"/>
    <w:rsid w:val="00AB0A0D"/>
    <w:rsid w:val="00AB0DAC"/>
    <w:rsid w:val="00AB179B"/>
    <w:rsid w:val="00AB29BD"/>
    <w:rsid w:val="00AB453E"/>
    <w:rsid w:val="00AB511F"/>
    <w:rsid w:val="00AB550C"/>
    <w:rsid w:val="00AB5AFE"/>
    <w:rsid w:val="00AB6EC3"/>
    <w:rsid w:val="00AB77ED"/>
    <w:rsid w:val="00AB7E69"/>
    <w:rsid w:val="00AC15CF"/>
    <w:rsid w:val="00AC19E3"/>
    <w:rsid w:val="00AC23CE"/>
    <w:rsid w:val="00AC4352"/>
    <w:rsid w:val="00AC5914"/>
    <w:rsid w:val="00AC5BBC"/>
    <w:rsid w:val="00AC66E5"/>
    <w:rsid w:val="00AC7B85"/>
    <w:rsid w:val="00AD0FB0"/>
    <w:rsid w:val="00AD1319"/>
    <w:rsid w:val="00AD164C"/>
    <w:rsid w:val="00AD290C"/>
    <w:rsid w:val="00AD3CF1"/>
    <w:rsid w:val="00AD4386"/>
    <w:rsid w:val="00AD496E"/>
    <w:rsid w:val="00AD4A42"/>
    <w:rsid w:val="00AE05C4"/>
    <w:rsid w:val="00AE186B"/>
    <w:rsid w:val="00AE4BAB"/>
    <w:rsid w:val="00AE5FDA"/>
    <w:rsid w:val="00AE6E74"/>
    <w:rsid w:val="00AE7342"/>
    <w:rsid w:val="00AF158F"/>
    <w:rsid w:val="00AF2223"/>
    <w:rsid w:val="00AF2BFD"/>
    <w:rsid w:val="00AF4229"/>
    <w:rsid w:val="00AF4B07"/>
    <w:rsid w:val="00AF6099"/>
    <w:rsid w:val="00AF6688"/>
    <w:rsid w:val="00AF6B21"/>
    <w:rsid w:val="00B00656"/>
    <w:rsid w:val="00B00BD4"/>
    <w:rsid w:val="00B011AA"/>
    <w:rsid w:val="00B013F4"/>
    <w:rsid w:val="00B0369F"/>
    <w:rsid w:val="00B03E27"/>
    <w:rsid w:val="00B05264"/>
    <w:rsid w:val="00B05291"/>
    <w:rsid w:val="00B10961"/>
    <w:rsid w:val="00B10AE1"/>
    <w:rsid w:val="00B10BAF"/>
    <w:rsid w:val="00B12887"/>
    <w:rsid w:val="00B13FD0"/>
    <w:rsid w:val="00B147FC"/>
    <w:rsid w:val="00B15E19"/>
    <w:rsid w:val="00B20848"/>
    <w:rsid w:val="00B2102F"/>
    <w:rsid w:val="00B21C48"/>
    <w:rsid w:val="00B23E65"/>
    <w:rsid w:val="00B25C4E"/>
    <w:rsid w:val="00B26077"/>
    <w:rsid w:val="00B3223D"/>
    <w:rsid w:val="00B323BD"/>
    <w:rsid w:val="00B32783"/>
    <w:rsid w:val="00B335BC"/>
    <w:rsid w:val="00B34798"/>
    <w:rsid w:val="00B3629D"/>
    <w:rsid w:val="00B3723E"/>
    <w:rsid w:val="00B40C2B"/>
    <w:rsid w:val="00B4104A"/>
    <w:rsid w:val="00B425BE"/>
    <w:rsid w:val="00B42673"/>
    <w:rsid w:val="00B4275C"/>
    <w:rsid w:val="00B42E4F"/>
    <w:rsid w:val="00B43652"/>
    <w:rsid w:val="00B45C9E"/>
    <w:rsid w:val="00B47392"/>
    <w:rsid w:val="00B479E9"/>
    <w:rsid w:val="00B47DDA"/>
    <w:rsid w:val="00B50CAA"/>
    <w:rsid w:val="00B5264D"/>
    <w:rsid w:val="00B526F1"/>
    <w:rsid w:val="00B53A6C"/>
    <w:rsid w:val="00B55453"/>
    <w:rsid w:val="00B568CA"/>
    <w:rsid w:val="00B56AE9"/>
    <w:rsid w:val="00B56EF0"/>
    <w:rsid w:val="00B57436"/>
    <w:rsid w:val="00B60460"/>
    <w:rsid w:val="00B61BE9"/>
    <w:rsid w:val="00B64CF6"/>
    <w:rsid w:val="00B666FB"/>
    <w:rsid w:val="00B67C3E"/>
    <w:rsid w:val="00B67D0A"/>
    <w:rsid w:val="00B7003F"/>
    <w:rsid w:val="00B729E7"/>
    <w:rsid w:val="00B765B8"/>
    <w:rsid w:val="00B76FC3"/>
    <w:rsid w:val="00B771F4"/>
    <w:rsid w:val="00B7785F"/>
    <w:rsid w:val="00B77F93"/>
    <w:rsid w:val="00B8051F"/>
    <w:rsid w:val="00B810BD"/>
    <w:rsid w:val="00B820C6"/>
    <w:rsid w:val="00B825F2"/>
    <w:rsid w:val="00B83D7D"/>
    <w:rsid w:val="00B8407E"/>
    <w:rsid w:val="00B84717"/>
    <w:rsid w:val="00B8533A"/>
    <w:rsid w:val="00B8777F"/>
    <w:rsid w:val="00B90C5D"/>
    <w:rsid w:val="00B935F4"/>
    <w:rsid w:val="00B93E2B"/>
    <w:rsid w:val="00B9493E"/>
    <w:rsid w:val="00B96506"/>
    <w:rsid w:val="00B96880"/>
    <w:rsid w:val="00B96B39"/>
    <w:rsid w:val="00B96C72"/>
    <w:rsid w:val="00BA017F"/>
    <w:rsid w:val="00BA06DB"/>
    <w:rsid w:val="00BA2B04"/>
    <w:rsid w:val="00BA403D"/>
    <w:rsid w:val="00BA6020"/>
    <w:rsid w:val="00BA685E"/>
    <w:rsid w:val="00BA7512"/>
    <w:rsid w:val="00BB18DC"/>
    <w:rsid w:val="00BB2B71"/>
    <w:rsid w:val="00BB2E77"/>
    <w:rsid w:val="00BB307A"/>
    <w:rsid w:val="00BB3127"/>
    <w:rsid w:val="00BB3D2E"/>
    <w:rsid w:val="00BB5272"/>
    <w:rsid w:val="00BB6A8E"/>
    <w:rsid w:val="00BB7701"/>
    <w:rsid w:val="00BC1226"/>
    <w:rsid w:val="00BC1DCA"/>
    <w:rsid w:val="00BC2957"/>
    <w:rsid w:val="00BC5B30"/>
    <w:rsid w:val="00BC693A"/>
    <w:rsid w:val="00BD01AB"/>
    <w:rsid w:val="00BD1723"/>
    <w:rsid w:val="00BD1B8A"/>
    <w:rsid w:val="00BD27E8"/>
    <w:rsid w:val="00BD2A7A"/>
    <w:rsid w:val="00BD2DC9"/>
    <w:rsid w:val="00BD338E"/>
    <w:rsid w:val="00BD403A"/>
    <w:rsid w:val="00BD5E5E"/>
    <w:rsid w:val="00BD68B2"/>
    <w:rsid w:val="00BD77F5"/>
    <w:rsid w:val="00BD7A11"/>
    <w:rsid w:val="00BE1DAD"/>
    <w:rsid w:val="00BE237B"/>
    <w:rsid w:val="00BE39ED"/>
    <w:rsid w:val="00BE4372"/>
    <w:rsid w:val="00BE4B1F"/>
    <w:rsid w:val="00BE5DCF"/>
    <w:rsid w:val="00BE6730"/>
    <w:rsid w:val="00BE6FF3"/>
    <w:rsid w:val="00BE7C2E"/>
    <w:rsid w:val="00BE7EEE"/>
    <w:rsid w:val="00BF0A09"/>
    <w:rsid w:val="00BF0E56"/>
    <w:rsid w:val="00BF181F"/>
    <w:rsid w:val="00BF20F5"/>
    <w:rsid w:val="00BF6209"/>
    <w:rsid w:val="00BF6A1A"/>
    <w:rsid w:val="00BF6C11"/>
    <w:rsid w:val="00BF6C45"/>
    <w:rsid w:val="00BF7EFF"/>
    <w:rsid w:val="00C003EA"/>
    <w:rsid w:val="00C00B3C"/>
    <w:rsid w:val="00C01516"/>
    <w:rsid w:val="00C02205"/>
    <w:rsid w:val="00C03E52"/>
    <w:rsid w:val="00C04142"/>
    <w:rsid w:val="00C041E9"/>
    <w:rsid w:val="00C04A5E"/>
    <w:rsid w:val="00C051C0"/>
    <w:rsid w:val="00C10965"/>
    <w:rsid w:val="00C14053"/>
    <w:rsid w:val="00C14F32"/>
    <w:rsid w:val="00C14F79"/>
    <w:rsid w:val="00C1617C"/>
    <w:rsid w:val="00C173BD"/>
    <w:rsid w:val="00C20403"/>
    <w:rsid w:val="00C215C7"/>
    <w:rsid w:val="00C22135"/>
    <w:rsid w:val="00C2567A"/>
    <w:rsid w:val="00C2686E"/>
    <w:rsid w:val="00C31260"/>
    <w:rsid w:val="00C3175D"/>
    <w:rsid w:val="00C32041"/>
    <w:rsid w:val="00C3341F"/>
    <w:rsid w:val="00C3369C"/>
    <w:rsid w:val="00C3412B"/>
    <w:rsid w:val="00C367D1"/>
    <w:rsid w:val="00C36D9D"/>
    <w:rsid w:val="00C37246"/>
    <w:rsid w:val="00C37CDF"/>
    <w:rsid w:val="00C406D5"/>
    <w:rsid w:val="00C40AC6"/>
    <w:rsid w:val="00C420D5"/>
    <w:rsid w:val="00C45123"/>
    <w:rsid w:val="00C457F2"/>
    <w:rsid w:val="00C46D5D"/>
    <w:rsid w:val="00C4722F"/>
    <w:rsid w:val="00C47B8C"/>
    <w:rsid w:val="00C53CC7"/>
    <w:rsid w:val="00C53E5B"/>
    <w:rsid w:val="00C53F92"/>
    <w:rsid w:val="00C567D7"/>
    <w:rsid w:val="00C57151"/>
    <w:rsid w:val="00C617D3"/>
    <w:rsid w:val="00C629C6"/>
    <w:rsid w:val="00C62B37"/>
    <w:rsid w:val="00C6314B"/>
    <w:rsid w:val="00C65490"/>
    <w:rsid w:val="00C65636"/>
    <w:rsid w:val="00C658AF"/>
    <w:rsid w:val="00C6666E"/>
    <w:rsid w:val="00C67F32"/>
    <w:rsid w:val="00C70067"/>
    <w:rsid w:val="00C714CA"/>
    <w:rsid w:val="00C7215E"/>
    <w:rsid w:val="00C72447"/>
    <w:rsid w:val="00C73665"/>
    <w:rsid w:val="00C739D8"/>
    <w:rsid w:val="00C73DEE"/>
    <w:rsid w:val="00C75D30"/>
    <w:rsid w:val="00C76F0C"/>
    <w:rsid w:val="00C77BAF"/>
    <w:rsid w:val="00C77D9D"/>
    <w:rsid w:val="00C810F0"/>
    <w:rsid w:val="00C8200B"/>
    <w:rsid w:val="00C821BA"/>
    <w:rsid w:val="00C82BC7"/>
    <w:rsid w:val="00C83181"/>
    <w:rsid w:val="00C832F7"/>
    <w:rsid w:val="00C85919"/>
    <w:rsid w:val="00C866D8"/>
    <w:rsid w:val="00C86E7D"/>
    <w:rsid w:val="00C87101"/>
    <w:rsid w:val="00C90DCE"/>
    <w:rsid w:val="00C91360"/>
    <w:rsid w:val="00C91F62"/>
    <w:rsid w:val="00C92F76"/>
    <w:rsid w:val="00C93ADB"/>
    <w:rsid w:val="00C94815"/>
    <w:rsid w:val="00C95374"/>
    <w:rsid w:val="00C96D30"/>
    <w:rsid w:val="00CA022C"/>
    <w:rsid w:val="00CA130A"/>
    <w:rsid w:val="00CA140D"/>
    <w:rsid w:val="00CA19CC"/>
    <w:rsid w:val="00CA1E4F"/>
    <w:rsid w:val="00CA2EE3"/>
    <w:rsid w:val="00CA2FD7"/>
    <w:rsid w:val="00CA58BC"/>
    <w:rsid w:val="00CA6082"/>
    <w:rsid w:val="00CA621B"/>
    <w:rsid w:val="00CA6963"/>
    <w:rsid w:val="00CA6BD1"/>
    <w:rsid w:val="00CA76FD"/>
    <w:rsid w:val="00CA7BF0"/>
    <w:rsid w:val="00CB10A9"/>
    <w:rsid w:val="00CB409C"/>
    <w:rsid w:val="00CB506D"/>
    <w:rsid w:val="00CB7487"/>
    <w:rsid w:val="00CC0DD0"/>
    <w:rsid w:val="00CC1552"/>
    <w:rsid w:val="00CC2F39"/>
    <w:rsid w:val="00CC330A"/>
    <w:rsid w:val="00CC3326"/>
    <w:rsid w:val="00CC3A23"/>
    <w:rsid w:val="00CC42BD"/>
    <w:rsid w:val="00CC4782"/>
    <w:rsid w:val="00CC68D1"/>
    <w:rsid w:val="00CC6998"/>
    <w:rsid w:val="00CC7181"/>
    <w:rsid w:val="00CD143B"/>
    <w:rsid w:val="00CD5C49"/>
    <w:rsid w:val="00CE1685"/>
    <w:rsid w:val="00CE2230"/>
    <w:rsid w:val="00CE2CF8"/>
    <w:rsid w:val="00CE37C8"/>
    <w:rsid w:val="00CE46CA"/>
    <w:rsid w:val="00CE6643"/>
    <w:rsid w:val="00CE6D68"/>
    <w:rsid w:val="00CE7C79"/>
    <w:rsid w:val="00CF0375"/>
    <w:rsid w:val="00CF0B51"/>
    <w:rsid w:val="00CF0DAA"/>
    <w:rsid w:val="00CF2C14"/>
    <w:rsid w:val="00CF2CA5"/>
    <w:rsid w:val="00CF5739"/>
    <w:rsid w:val="00CF5AF1"/>
    <w:rsid w:val="00CF5B64"/>
    <w:rsid w:val="00CF7059"/>
    <w:rsid w:val="00D003B0"/>
    <w:rsid w:val="00D01F7D"/>
    <w:rsid w:val="00D0245D"/>
    <w:rsid w:val="00D02DB9"/>
    <w:rsid w:val="00D04578"/>
    <w:rsid w:val="00D04E73"/>
    <w:rsid w:val="00D05320"/>
    <w:rsid w:val="00D07335"/>
    <w:rsid w:val="00D10828"/>
    <w:rsid w:val="00D11B57"/>
    <w:rsid w:val="00D13F76"/>
    <w:rsid w:val="00D14C19"/>
    <w:rsid w:val="00D1632F"/>
    <w:rsid w:val="00D16B95"/>
    <w:rsid w:val="00D16E49"/>
    <w:rsid w:val="00D2099B"/>
    <w:rsid w:val="00D20A55"/>
    <w:rsid w:val="00D21597"/>
    <w:rsid w:val="00D216AC"/>
    <w:rsid w:val="00D21D92"/>
    <w:rsid w:val="00D225FB"/>
    <w:rsid w:val="00D226AD"/>
    <w:rsid w:val="00D22805"/>
    <w:rsid w:val="00D228C8"/>
    <w:rsid w:val="00D23BFC"/>
    <w:rsid w:val="00D23FB8"/>
    <w:rsid w:val="00D24F0B"/>
    <w:rsid w:val="00D25B39"/>
    <w:rsid w:val="00D26AAD"/>
    <w:rsid w:val="00D306EF"/>
    <w:rsid w:val="00D31086"/>
    <w:rsid w:val="00D324ED"/>
    <w:rsid w:val="00D32641"/>
    <w:rsid w:val="00D32C03"/>
    <w:rsid w:val="00D334FA"/>
    <w:rsid w:val="00D34861"/>
    <w:rsid w:val="00D3654A"/>
    <w:rsid w:val="00D40154"/>
    <w:rsid w:val="00D40ABE"/>
    <w:rsid w:val="00D40DC0"/>
    <w:rsid w:val="00D40ECC"/>
    <w:rsid w:val="00D426AA"/>
    <w:rsid w:val="00D429F2"/>
    <w:rsid w:val="00D42AA3"/>
    <w:rsid w:val="00D450BB"/>
    <w:rsid w:val="00D46CB4"/>
    <w:rsid w:val="00D5172D"/>
    <w:rsid w:val="00D51A1F"/>
    <w:rsid w:val="00D52D0B"/>
    <w:rsid w:val="00D536AB"/>
    <w:rsid w:val="00D53F5A"/>
    <w:rsid w:val="00D547A2"/>
    <w:rsid w:val="00D54F62"/>
    <w:rsid w:val="00D553D6"/>
    <w:rsid w:val="00D562D2"/>
    <w:rsid w:val="00D566EA"/>
    <w:rsid w:val="00D571B5"/>
    <w:rsid w:val="00D60116"/>
    <w:rsid w:val="00D61983"/>
    <w:rsid w:val="00D6209A"/>
    <w:rsid w:val="00D644C6"/>
    <w:rsid w:val="00D645BB"/>
    <w:rsid w:val="00D654B0"/>
    <w:rsid w:val="00D65994"/>
    <w:rsid w:val="00D667D1"/>
    <w:rsid w:val="00D70D97"/>
    <w:rsid w:val="00D70EE4"/>
    <w:rsid w:val="00D71398"/>
    <w:rsid w:val="00D72AF2"/>
    <w:rsid w:val="00D75297"/>
    <w:rsid w:val="00D75884"/>
    <w:rsid w:val="00D80188"/>
    <w:rsid w:val="00D802B1"/>
    <w:rsid w:val="00D80463"/>
    <w:rsid w:val="00D810F5"/>
    <w:rsid w:val="00D815F1"/>
    <w:rsid w:val="00D81927"/>
    <w:rsid w:val="00D83AC7"/>
    <w:rsid w:val="00D83F2E"/>
    <w:rsid w:val="00D84A63"/>
    <w:rsid w:val="00D84EA2"/>
    <w:rsid w:val="00D84FC5"/>
    <w:rsid w:val="00D8638C"/>
    <w:rsid w:val="00D91AD8"/>
    <w:rsid w:val="00D93103"/>
    <w:rsid w:val="00D95B8E"/>
    <w:rsid w:val="00D95E2C"/>
    <w:rsid w:val="00D96944"/>
    <w:rsid w:val="00D96F2A"/>
    <w:rsid w:val="00D97347"/>
    <w:rsid w:val="00D975A9"/>
    <w:rsid w:val="00D97761"/>
    <w:rsid w:val="00DA0251"/>
    <w:rsid w:val="00DA046D"/>
    <w:rsid w:val="00DA11AE"/>
    <w:rsid w:val="00DA17B2"/>
    <w:rsid w:val="00DA348A"/>
    <w:rsid w:val="00DA3A6A"/>
    <w:rsid w:val="00DA3B91"/>
    <w:rsid w:val="00DA3F7E"/>
    <w:rsid w:val="00DA6F7F"/>
    <w:rsid w:val="00DB0AFF"/>
    <w:rsid w:val="00DB1750"/>
    <w:rsid w:val="00DB24CD"/>
    <w:rsid w:val="00DB3643"/>
    <w:rsid w:val="00DB3C52"/>
    <w:rsid w:val="00DB4C9C"/>
    <w:rsid w:val="00DB620C"/>
    <w:rsid w:val="00DB6BE1"/>
    <w:rsid w:val="00DB7185"/>
    <w:rsid w:val="00DC19BB"/>
    <w:rsid w:val="00DC240C"/>
    <w:rsid w:val="00DC2689"/>
    <w:rsid w:val="00DC2CBA"/>
    <w:rsid w:val="00DC2D51"/>
    <w:rsid w:val="00DC37A7"/>
    <w:rsid w:val="00DC431D"/>
    <w:rsid w:val="00DC5004"/>
    <w:rsid w:val="00DC6392"/>
    <w:rsid w:val="00DC6FB3"/>
    <w:rsid w:val="00DD00D3"/>
    <w:rsid w:val="00DD2203"/>
    <w:rsid w:val="00DD47EC"/>
    <w:rsid w:val="00DD55AE"/>
    <w:rsid w:val="00DD6A58"/>
    <w:rsid w:val="00DD7C6F"/>
    <w:rsid w:val="00DD7F31"/>
    <w:rsid w:val="00DE3E4F"/>
    <w:rsid w:val="00DE553B"/>
    <w:rsid w:val="00DE6A40"/>
    <w:rsid w:val="00DE73AD"/>
    <w:rsid w:val="00DF123C"/>
    <w:rsid w:val="00DF17B1"/>
    <w:rsid w:val="00DF234C"/>
    <w:rsid w:val="00DF4917"/>
    <w:rsid w:val="00DF6786"/>
    <w:rsid w:val="00E0243F"/>
    <w:rsid w:val="00E02EA5"/>
    <w:rsid w:val="00E0304A"/>
    <w:rsid w:val="00E03256"/>
    <w:rsid w:val="00E033F2"/>
    <w:rsid w:val="00E042C2"/>
    <w:rsid w:val="00E05137"/>
    <w:rsid w:val="00E07756"/>
    <w:rsid w:val="00E07EE4"/>
    <w:rsid w:val="00E12245"/>
    <w:rsid w:val="00E12A3A"/>
    <w:rsid w:val="00E12EBF"/>
    <w:rsid w:val="00E13862"/>
    <w:rsid w:val="00E13CE6"/>
    <w:rsid w:val="00E13E09"/>
    <w:rsid w:val="00E16CFF"/>
    <w:rsid w:val="00E2147F"/>
    <w:rsid w:val="00E217C4"/>
    <w:rsid w:val="00E22D77"/>
    <w:rsid w:val="00E22E04"/>
    <w:rsid w:val="00E242E8"/>
    <w:rsid w:val="00E24DE5"/>
    <w:rsid w:val="00E27ECC"/>
    <w:rsid w:val="00E27EDD"/>
    <w:rsid w:val="00E305A3"/>
    <w:rsid w:val="00E30F13"/>
    <w:rsid w:val="00E30F34"/>
    <w:rsid w:val="00E3431F"/>
    <w:rsid w:val="00E34AAD"/>
    <w:rsid w:val="00E34E2C"/>
    <w:rsid w:val="00E36728"/>
    <w:rsid w:val="00E36A37"/>
    <w:rsid w:val="00E41FA7"/>
    <w:rsid w:val="00E4289B"/>
    <w:rsid w:val="00E42F0D"/>
    <w:rsid w:val="00E42F5F"/>
    <w:rsid w:val="00E43956"/>
    <w:rsid w:val="00E449F3"/>
    <w:rsid w:val="00E44C32"/>
    <w:rsid w:val="00E51E6B"/>
    <w:rsid w:val="00E52BB9"/>
    <w:rsid w:val="00E5318F"/>
    <w:rsid w:val="00E533B5"/>
    <w:rsid w:val="00E53AB3"/>
    <w:rsid w:val="00E54D18"/>
    <w:rsid w:val="00E54D78"/>
    <w:rsid w:val="00E54DD2"/>
    <w:rsid w:val="00E55873"/>
    <w:rsid w:val="00E575D7"/>
    <w:rsid w:val="00E6256E"/>
    <w:rsid w:val="00E62E93"/>
    <w:rsid w:val="00E6372B"/>
    <w:rsid w:val="00E63F5E"/>
    <w:rsid w:val="00E64199"/>
    <w:rsid w:val="00E641B6"/>
    <w:rsid w:val="00E64DAA"/>
    <w:rsid w:val="00E65632"/>
    <w:rsid w:val="00E67024"/>
    <w:rsid w:val="00E67E22"/>
    <w:rsid w:val="00E70E63"/>
    <w:rsid w:val="00E70FB9"/>
    <w:rsid w:val="00E71299"/>
    <w:rsid w:val="00E7498E"/>
    <w:rsid w:val="00E75A59"/>
    <w:rsid w:val="00E77594"/>
    <w:rsid w:val="00E800E1"/>
    <w:rsid w:val="00E805DC"/>
    <w:rsid w:val="00E82373"/>
    <w:rsid w:val="00E8385C"/>
    <w:rsid w:val="00E84B01"/>
    <w:rsid w:val="00E85558"/>
    <w:rsid w:val="00E855DB"/>
    <w:rsid w:val="00E85B8F"/>
    <w:rsid w:val="00E85C49"/>
    <w:rsid w:val="00E867B5"/>
    <w:rsid w:val="00E86A0C"/>
    <w:rsid w:val="00E916A6"/>
    <w:rsid w:val="00E919BF"/>
    <w:rsid w:val="00E936E1"/>
    <w:rsid w:val="00E948ED"/>
    <w:rsid w:val="00E9501C"/>
    <w:rsid w:val="00E95C17"/>
    <w:rsid w:val="00E977F5"/>
    <w:rsid w:val="00E97E0D"/>
    <w:rsid w:val="00E97FE9"/>
    <w:rsid w:val="00EA1355"/>
    <w:rsid w:val="00EA2B3B"/>
    <w:rsid w:val="00EA390E"/>
    <w:rsid w:val="00EA39B9"/>
    <w:rsid w:val="00EA417C"/>
    <w:rsid w:val="00EA4427"/>
    <w:rsid w:val="00EA4592"/>
    <w:rsid w:val="00EA59D1"/>
    <w:rsid w:val="00EA5E2E"/>
    <w:rsid w:val="00EA6EBD"/>
    <w:rsid w:val="00EA7421"/>
    <w:rsid w:val="00EB0661"/>
    <w:rsid w:val="00EB4B85"/>
    <w:rsid w:val="00EB5D68"/>
    <w:rsid w:val="00EB702D"/>
    <w:rsid w:val="00EB70BE"/>
    <w:rsid w:val="00EC00E2"/>
    <w:rsid w:val="00EC0432"/>
    <w:rsid w:val="00EC1AD1"/>
    <w:rsid w:val="00EC1D2F"/>
    <w:rsid w:val="00EC2466"/>
    <w:rsid w:val="00EC29EE"/>
    <w:rsid w:val="00EC3942"/>
    <w:rsid w:val="00EC7C8C"/>
    <w:rsid w:val="00ED1D65"/>
    <w:rsid w:val="00ED3111"/>
    <w:rsid w:val="00ED3945"/>
    <w:rsid w:val="00ED39E1"/>
    <w:rsid w:val="00ED3D07"/>
    <w:rsid w:val="00ED4C3B"/>
    <w:rsid w:val="00ED57A7"/>
    <w:rsid w:val="00ED7838"/>
    <w:rsid w:val="00ED798B"/>
    <w:rsid w:val="00EE013B"/>
    <w:rsid w:val="00EE0FF9"/>
    <w:rsid w:val="00EE1589"/>
    <w:rsid w:val="00EE174B"/>
    <w:rsid w:val="00EE1A1F"/>
    <w:rsid w:val="00EE1F99"/>
    <w:rsid w:val="00EE2264"/>
    <w:rsid w:val="00EE37A7"/>
    <w:rsid w:val="00EE38D3"/>
    <w:rsid w:val="00EF07E7"/>
    <w:rsid w:val="00EF23BB"/>
    <w:rsid w:val="00EF2E68"/>
    <w:rsid w:val="00EF3104"/>
    <w:rsid w:val="00EF3722"/>
    <w:rsid w:val="00EF380A"/>
    <w:rsid w:val="00EF5B73"/>
    <w:rsid w:val="00F0027B"/>
    <w:rsid w:val="00F01BDA"/>
    <w:rsid w:val="00F031B8"/>
    <w:rsid w:val="00F050F9"/>
    <w:rsid w:val="00F0515A"/>
    <w:rsid w:val="00F05DB9"/>
    <w:rsid w:val="00F0688A"/>
    <w:rsid w:val="00F0725E"/>
    <w:rsid w:val="00F07552"/>
    <w:rsid w:val="00F101DF"/>
    <w:rsid w:val="00F1032C"/>
    <w:rsid w:val="00F10970"/>
    <w:rsid w:val="00F110FE"/>
    <w:rsid w:val="00F1282E"/>
    <w:rsid w:val="00F16751"/>
    <w:rsid w:val="00F1752B"/>
    <w:rsid w:val="00F20C20"/>
    <w:rsid w:val="00F2562A"/>
    <w:rsid w:val="00F25CBC"/>
    <w:rsid w:val="00F26470"/>
    <w:rsid w:val="00F26644"/>
    <w:rsid w:val="00F26998"/>
    <w:rsid w:val="00F31768"/>
    <w:rsid w:val="00F31906"/>
    <w:rsid w:val="00F327B9"/>
    <w:rsid w:val="00F331C7"/>
    <w:rsid w:val="00F33BE5"/>
    <w:rsid w:val="00F33ECC"/>
    <w:rsid w:val="00F35172"/>
    <w:rsid w:val="00F35C1F"/>
    <w:rsid w:val="00F43859"/>
    <w:rsid w:val="00F45180"/>
    <w:rsid w:val="00F462CA"/>
    <w:rsid w:val="00F467DD"/>
    <w:rsid w:val="00F46962"/>
    <w:rsid w:val="00F532ED"/>
    <w:rsid w:val="00F55E7C"/>
    <w:rsid w:val="00F57EDF"/>
    <w:rsid w:val="00F609BF"/>
    <w:rsid w:val="00F63152"/>
    <w:rsid w:val="00F634BC"/>
    <w:rsid w:val="00F652DF"/>
    <w:rsid w:val="00F667FC"/>
    <w:rsid w:val="00F678CE"/>
    <w:rsid w:val="00F700A8"/>
    <w:rsid w:val="00F70A47"/>
    <w:rsid w:val="00F71162"/>
    <w:rsid w:val="00F719C7"/>
    <w:rsid w:val="00F7213A"/>
    <w:rsid w:val="00F7254C"/>
    <w:rsid w:val="00F7284E"/>
    <w:rsid w:val="00F73F01"/>
    <w:rsid w:val="00F740AA"/>
    <w:rsid w:val="00F742F6"/>
    <w:rsid w:val="00F74E68"/>
    <w:rsid w:val="00F75501"/>
    <w:rsid w:val="00F80951"/>
    <w:rsid w:val="00F83BFE"/>
    <w:rsid w:val="00F83E6F"/>
    <w:rsid w:val="00F8784E"/>
    <w:rsid w:val="00F91BF1"/>
    <w:rsid w:val="00F91F4B"/>
    <w:rsid w:val="00F92809"/>
    <w:rsid w:val="00F93DFD"/>
    <w:rsid w:val="00F95015"/>
    <w:rsid w:val="00F95CB5"/>
    <w:rsid w:val="00F960DC"/>
    <w:rsid w:val="00F97A8B"/>
    <w:rsid w:val="00FA0030"/>
    <w:rsid w:val="00FA36E6"/>
    <w:rsid w:val="00FA44A5"/>
    <w:rsid w:val="00FA4B6A"/>
    <w:rsid w:val="00FA5FCC"/>
    <w:rsid w:val="00FA6843"/>
    <w:rsid w:val="00FB034E"/>
    <w:rsid w:val="00FB14D5"/>
    <w:rsid w:val="00FB1F3C"/>
    <w:rsid w:val="00FB602F"/>
    <w:rsid w:val="00FC1514"/>
    <w:rsid w:val="00FC1554"/>
    <w:rsid w:val="00FC2D51"/>
    <w:rsid w:val="00FC36D6"/>
    <w:rsid w:val="00FC3D64"/>
    <w:rsid w:val="00FC4942"/>
    <w:rsid w:val="00FC5DE3"/>
    <w:rsid w:val="00FC6E14"/>
    <w:rsid w:val="00FC6EF8"/>
    <w:rsid w:val="00FD0C52"/>
    <w:rsid w:val="00FD2484"/>
    <w:rsid w:val="00FD3061"/>
    <w:rsid w:val="00FD3D2A"/>
    <w:rsid w:val="00FD523B"/>
    <w:rsid w:val="00FE03E5"/>
    <w:rsid w:val="00FE1FD1"/>
    <w:rsid w:val="00FE2AAE"/>
    <w:rsid w:val="00FE4E7B"/>
    <w:rsid w:val="00FE5B4E"/>
    <w:rsid w:val="00FE708B"/>
    <w:rsid w:val="00FF0104"/>
    <w:rsid w:val="00FF0397"/>
    <w:rsid w:val="00FF08CC"/>
    <w:rsid w:val="00FF24C7"/>
    <w:rsid w:val="00FF3E92"/>
    <w:rsid w:val="00FF445F"/>
    <w:rsid w:val="00FF454C"/>
    <w:rsid w:val="00FF48CB"/>
    <w:rsid w:val="00FF490B"/>
    <w:rsid w:val="00FF4A53"/>
    <w:rsid w:val="00FF5A7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6B053A"/>
  <w15:chartTrackingRefBased/>
  <w15:docId w15:val="{D5EDE8E7-A5F7-4647-82C9-E34C97CF9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footer" w:uiPriority="99"/>
    <w:lsdException w:name="caption" w:qFormat="1"/>
    <w:lsdException w:name="Hyperlink" w:uiPriority="99"/>
    <w:lsdException w:name="Strong" w:uiPriority="22" w:qFormat="1"/>
    <w:lsdException w:name="Emphasis" w:qFormat="1"/>
    <w:lsdException w:name="Normal Table" w:semiHidden="1" w:unhideWhenUsed="1"/>
    <w:lsdException w:name="annotation subject" w:qFormat="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8C42B8"/>
    <w:pPr>
      <w:spacing w:after="120" w:line="360" w:lineRule="auto"/>
      <w:ind w:firstLine="720"/>
      <w:jc w:val="both"/>
    </w:pPr>
    <w:rPr>
      <w:sz w:val="24"/>
      <w:szCs w:val="24"/>
      <w:lang w:val="en-US"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FF4A53"/>
    <w:pPr>
      <w:keepNext/>
      <w:spacing w:after="3480"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link w:val="llbChar"/>
    <w:uiPriority w:val="99"/>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4F48F3"/>
    <w:pPr>
      <w:numPr>
        <w:numId w:val="1"/>
      </w:numPr>
      <w:tabs>
        <w:tab w:val="clear" w:pos="1134"/>
        <w:tab w:val="left" w:pos="567"/>
      </w:tabs>
      <w:spacing w:before="120" w:after="240" w:line="240" w:lineRule="auto"/>
      <w:ind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8F7624"/>
    <w:pPr>
      <w:spacing w:before="120" w:after="240"/>
      <w:ind w:firstLine="0"/>
      <w:jc w:val="center"/>
    </w:pPr>
    <w:rPr>
      <w:b/>
      <w:bCs/>
      <w:sz w:val="22"/>
      <w:szCs w:val="22"/>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8C42B8"/>
    <w:pPr>
      <w:spacing w:line="240" w:lineRule="auto"/>
    </w:pPr>
    <w:rPr>
      <w:rFonts w:ascii="Tahoma" w:hAnsi="Tahoma" w:cs="Tahoma"/>
      <w:sz w:val="22"/>
      <w:szCs w:val="16"/>
    </w:rPr>
  </w:style>
  <w:style w:type="character" w:customStyle="1" w:styleId="BuborkszvegChar">
    <w:name w:val="Buborékszöveg Char"/>
    <w:link w:val="Buborkszveg"/>
    <w:rsid w:val="008C42B8"/>
    <w:rPr>
      <w:rFonts w:ascii="Tahoma" w:hAnsi="Tahoma" w:cs="Tahoma"/>
      <w:sz w:val="22"/>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uiPriority w:val="22"/>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Feloldatlanmegemlts">
    <w:name w:val="Unresolved Mention"/>
    <w:basedOn w:val="Bekezdsalapbettpusa"/>
    <w:uiPriority w:val="99"/>
    <w:semiHidden/>
    <w:unhideWhenUsed/>
    <w:rsid w:val="004421FE"/>
    <w:rPr>
      <w:color w:val="605E5C"/>
      <w:shd w:val="clear" w:color="auto" w:fill="E1DFDD"/>
    </w:rPr>
  </w:style>
  <w:style w:type="character" w:styleId="Jegyzethivatkozs">
    <w:name w:val="annotation reference"/>
    <w:basedOn w:val="Bekezdsalapbettpusa"/>
    <w:rsid w:val="00EC2466"/>
    <w:rPr>
      <w:sz w:val="16"/>
      <w:szCs w:val="16"/>
    </w:rPr>
  </w:style>
  <w:style w:type="paragraph" w:styleId="Jegyzetszveg">
    <w:name w:val="annotation text"/>
    <w:basedOn w:val="Norml"/>
    <w:link w:val="JegyzetszvegChar"/>
    <w:rsid w:val="00EC2466"/>
    <w:pPr>
      <w:spacing w:line="240" w:lineRule="auto"/>
    </w:pPr>
    <w:rPr>
      <w:sz w:val="20"/>
      <w:szCs w:val="20"/>
    </w:rPr>
  </w:style>
  <w:style w:type="character" w:customStyle="1" w:styleId="JegyzetszvegChar">
    <w:name w:val="Jegyzetszöveg Char"/>
    <w:basedOn w:val="Bekezdsalapbettpusa"/>
    <w:link w:val="Jegyzetszveg"/>
    <w:rsid w:val="00EC2466"/>
    <w:rPr>
      <w:lang w:val="en-US" w:eastAsia="en-US"/>
    </w:rPr>
  </w:style>
  <w:style w:type="paragraph" w:styleId="Megjegyzstrgya">
    <w:name w:val="annotation subject"/>
    <w:basedOn w:val="Jegyzetszveg"/>
    <w:next w:val="Jegyzetszveg"/>
    <w:link w:val="MegjegyzstrgyaChar"/>
    <w:qFormat/>
    <w:rsid w:val="009B630F"/>
    <w:rPr>
      <w:bCs/>
      <w:sz w:val="28"/>
    </w:rPr>
  </w:style>
  <w:style w:type="character" w:customStyle="1" w:styleId="MegjegyzstrgyaChar">
    <w:name w:val="Megjegyzés tárgya Char"/>
    <w:basedOn w:val="JegyzetszvegChar"/>
    <w:link w:val="Megjegyzstrgya"/>
    <w:rsid w:val="009B630F"/>
    <w:rPr>
      <w:bCs/>
      <w:sz w:val="28"/>
      <w:lang w:val="en-US" w:eastAsia="en-US"/>
    </w:rPr>
  </w:style>
  <w:style w:type="character" w:customStyle="1" w:styleId="llbChar">
    <w:name w:val="Élőláb Char"/>
    <w:basedOn w:val="Bekezdsalapbettpusa"/>
    <w:link w:val="llb"/>
    <w:uiPriority w:val="99"/>
    <w:rsid w:val="006F37AA"/>
    <w:rPr>
      <w:sz w:val="24"/>
      <w:szCs w:val="24"/>
      <w:lang w:val="en-US" w:eastAsia="en-US"/>
    </w:rPr>
  </w:style>
  <w:style w:type="paragraph" w:styleId="brajegyzk">
    <w:name w:val="table of figures"/>
    <w:basedOn w:val="Norml"/>
    <w:next w:val="Norml"/>
    <w:rsid w:val="008C42B8"/>
    <w:pPr>
      <w:spacing w:after="0"/>
    </w:pPr>
  </w:style>
  <w:style w:type="character" w:styleId="Mrltotthiperhivatkozs">
    <w:name w:val="FollowedHyperlink"/>
    <w:basedOn w:val="Bekezdsalapbettpusa"/>
    <w:rsid w:val="00E44C32"/>
    <w:rPr>
      <w:color w:val="954F72" w:themeColor="followedHyperlink"/>
      <w:u w:val="single"/>
    </w:rPr>
  </w:style>
  <w:style w:type="paragraph" w:styleId="Vgjegyzetszvege">
    <w:name w:val="endnote text"/>
    <w:basedOn w:val="Norml"/>
    <w:link w:val="VgjegyzetszvegeChar"/>
    <w:rsid w:val="00E84B01"/>
    <w:pPr>
      <w:spacing w:after="0" w:line="240" w:lineRule="auto"/>
    </w:pPr>
    <w:rPr>
      <w:sz w:val="20"/>
      <w:szCs w:val="20"/>
    </w:rPr>
  </w:style>
  <w:style w:type="character" w:customStyle="1" w:styleId="VgjegyzetszvegeChar">
    <w:name w:val="Végjegyzet szövege Char"/>
    <w:basedOn w:val="Bekezdsalapbettpusa"/>
    <w:link w:val="Vgjegyzetszvege"/>
    <w:rsid w:val="00E84B01"/>
    <w:rPr>
      <w:lang w:val="en-US" w:eastAsia="en-US"/>
    </w:rPr>
  </w:style>
  <w:style w:type="character" w:styleId="Vgjegyzet-hivatkozs">
    <w:name w:val="endnote reference"/>
    <w:basedOn w:val="Bekezdsalapbettpusa"/>
    <w:rsid w:val="00E84B01"/>
    <w:rPr>
      <w:vertAlign w:val="superscript"/>
    </w:rPr>
  </w:style>
  <w:style w:type="character" w:styleId="Helyrzszveg">
    <w:name w:val="Placeholder Text"/>
    <w:basedOn w:val="Bekezdsalapbettpusa"/>
    <w:uiPriority w:val="99"/>
    <w:semiHidden/>
    <w:rsid w:val="00F26470"/>
    <w:rPr>
      <w:color w:val="808080"/>
    </w:rPr>
  </w:style>
  <w:style w:type="character" w:customStyle="1" w:styleId="pl-c">
    <w:name w:val="pl-c"/>
    <w:basedOn w:val="Bekezdsalapbettpusa"/>
    <w:rsid w:val="009448CF"/>
  </w:style>
  <w:style w:type="character" w:customStyle="1" w:styleId="pl-k">
    <w:name w:val="pl-k"/>
    <w:basedOn w:val="Bekezdsalapbettpusa"/>
    <w:rsid w:val="009448CF"/>
  </w:style>
  <w:style w:type="character" w:customStyle="1" w:styleId="pl-en">
    <w:name w:val="pl-en"/>
    <w:basedOn w:val="Bekezdsalapbettpusa"/>
    <w:rsid w:val="009448CF"/>
  </w:style>
  <w:style w:type="character" w:customStyle="1" w:styleId="pl-smi">
    <w:name w:val="pl-smi"/>
    <w:basedOn w:val="Bekezdsalapbettpusa"/>
    <w:rsid w:val="009448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436734">
      <w:bodyDiv w:val="1"/>
      <w:marLeft w:val="0"/>
      <w:marRight w:val="0"/>
      <w:marTop w:val="0"/>
      <w:marBottom w:val="0"/>
      <w:divBdr>
        <w:top w:val="none" w:sz="0" w:space="0" w:color="auto"/>
        <w:left w:val="none" w:sz="0" w:space="0" w:color="auto"/>
        <w:bottom w:val="none" w:sz="0" w:space="0" w:color="auto"/>
        <w:right w:val="none" w:sz="0" w:space="0" w:color="auto"/>
      </w:divBdr>
    </w:div>
    <w:div w:id="228346038">
      <w:bodyDiv w:val="1"/>
      <w:marLeft w:val="0"/>
      <w:marRight w:val="0"/>
      <w:marTop w:val="0"/>
      <w:marBottom w:val="0"/>
      <w:divBdr>
        <w:top w:val="none" w:sz="0" w:space="0" w:color="auto"/>
        <w:left w:val="none" w:sz="0" w:space="0" w:color="auto"/>
        <w:bottom w:val="none" w:sz="0" w:space="0" w:color="auto"/>
        <w:right w:val="none" w:sz="0" w:space="0" w:color="auto"/>
      </w:divBdr>
    </w:div>
    <w:div w:id="284391745">
      <w:bodyDiv w:val="1"/>
      <w:marLeft w:val="0"/>
      <w:marRight w:val="0"/>
      <w:marTop w:val="0"/>
      <w:marBottom w:val="0"/>
      <w:divBdr>
        <w:top w:val="none" w:sz="0" w:space="0" w:color="auto"/>
        <w:left w:val="none" w:sz="0" w:space="0" w:color="auto"/>
        <w:bottom w:val="none" w:sz="0" w:space="0" w:color="auto"/>
        <w:right w:val="none" w:sz="0" w:space="0" w:color="auto"/>
      </w:divBdr>
    </w:div>
    <w:div w:id="302002171">
      <w:bodyDiv w:val="1"/>
      <w:marLeft w:val="0"/>
      <w:marRight w:val="0"/>
      <w:marTop w:val="0"/>
      <w:marBottom w:val="0"/>
      <w:divBdr>
        <w:top w:val="none" w:sz="0" w:space="0" w:color="auto"/>
        <w:left w:val="none" w:sz="0" w:space="0" w:color="auto"/>
        <w:bottom w:val="none" w:sz="0" w:space="0" w:color="auto"/>
        <w:right w:val="none" w:sz="0" w:space="0" w:color="auto"/>
      </w:divBdr>
    </w:div>
    <w:div w:id="308216574">
      <w:bodyDiv w:val="1"/>
      <w:marLeft w:val="0"/>
      <w:marRight w:val="0"/>
      <w:marTop w:val="0"/>
      <w:marBottom w:val="0"/>
      <w:divBdr>
        <w:top w:val="none" w:sz="0" w:space="0" w:color="auto"/>
        <w:left w:val="none" w:sz="0" w:space="0" w:color="auto"/>
        <w:bottom w:val="none" w:sz="0" w:space="0" w:color="auto"/>
        <w:right w:val="none" w:sz="0" w:space="0" w:color="auto"/>
      </w:divBdr>
    </w:div>
    <w:div w:id="325596800">
      <w:bodyDiv w:val="1"/>
      <w:marLeft w:val="0"/>
      <w:marRight w:val="0"/>
      <w:marTop w:val="0"/>
      <w:marBottom w:val="0"/>
      <w:divBdr>
        <w:top w:val="none" w:sz="0" w:space="0" w:color="auto"/>
        <w:left w:val="none" w:sz="0" w:space="0" w:color="auto"/>
        <w:bottom w:val="none" w:sz="0" w:space="0" w:color="auto"/>
        <w:right w:val="none" w:sz="0" w:space="0" w:color="auto"/>
      </w:divBdr>
    </w:div>
    <w:div w:id="333842684">
      <w:bodyDiv w:val="1"/>
      <w:marLeft w:val="0"/>
      <w:marRight w:val="0"/>
      <w:marTop w:val="0"/>
      <w:marBottom w:val="0"/>
      <w:divBdr>
        <w:top w:val="none" w:sz="0" w:space="0" w:color="auto"/>
        <w:left w:val="none" w:sz="0" w:space="0" w:color="auto"/>
        <w:bottom w:val="none" w:sz="0" w:space="0" w:color="auto"/>
        <w:right w:val="none" w:sz="0" w:space="0" w:color="auto"/>
      </w:divBdr>
    </w:div>
    <w:div w:id="356808115">
      <w:bodyDiv w:val="1"/>
      <w:marLeft w:val="0"/>
      <w:marRight w:val="0"/>
      <w:marTop w:val="0"/>
      <w:marBottom w:val="0"/>
      <w:divBdr>
        <w:top w:val="none" w:sz="0" w:space="0" w:color="auto"/>
        <w:left w:val="none" w:sz="0" w:space="0" w:color="auto"/>
        <w:bottom w:val="none" w:sz="0" w:space="0" w:color="auto"/>
        <w:right w:val="none" w:sz="0" w:space="0" w:color="auto"/>
      </w:divBdr>
    </w:div>
    <w:div w:id="458305623">
      <w:bodyDiv w:val="1"/>
      <w:marLeft w:val="0"/>
      <w:marRight w:val="0"/>
      <w:marTop w:val="0"/>
      <w:marBottom w:val="0"/>
      <w:divBdr>
        <w:top w:val="none" w:sz="0" w:space="0" w:color="auto"/>
        <w:left w:val="none" w:sz="0" w:space="0" w:color="auto"/>
        <w:bottom w:val="none" w:sz="0" w:space="0" w:color="auto"/>
        <w:right w:val="none" w:sz="0" w:space="0" w:color="auto"/>
      </w:divBdr>
    </w:div>
    <w:div w:id="484667782">
      <w:bodyDiv w:val="1"/>
      <w:marLeft w:val="0"/>
      <w:marRight w:val="0"/>
      <w:marTop w:val="0"/>
      <w:marBottom w:val="0"/>
      <w:divBdr>
        <w:top w:val="none" w:sz="0" w:space="0" w:color="auto"/>
        <w:left w:val="none" w:sz="0" w:space="0" w:color="auto"/>
        <w:bottom w:val="none" w:sz="0" w:space="0" w:color="auto"/>
        <w:right w:val="none" w:sz="0" w:space="0" w:color="auto"/>
      </w:divBdr>
    </w:div>
    <w:div w:id="516820395">
      <w:bodyDiv w:val="1"/>
      <w:marLeft w:val="0"/>
      <w:marRight w:val="0"/>
      <w:marTop w:val="0"/>
      <w:marBottom w:val="0"/>
      <w:divBdr>
        <w:top w:val="none" w:sz="0" w:space="0" w:color="auto"/>
        <w:left w:val="none" w:sz="0" w:space="0" w:color="auto"/>
        <w:bottom w:val="none" w:sz="0" w:space="0" w:color="auto"/>
        <w:right w:val="none" w:sz="0" w:space="0" w:color="auto"/>
      </w:divBdr>
    </w:div>
    <w:div w:id="547496090">
      <w:bodyDiv w:val="1"/>
      <w:marLeft w:val="0"/>
      <w:marRight w:val="0"/>
      <w:marTop w:val="0"/>
      <w:marBottom w:val="0"/>
      <w:divBdr>
        <w:top w:val="none" w:sz="0" w:space="0" w:color="auto"/>
        <w:left w:val="none" w:sz="0" w:space="0" w:color="auto"/>
        <w:bottom w:val="none" w:sz="0" w:space="0" w:color="auto"/>
        <w:right w:val="none" w:sz="0" w:space="0" w:color="auto"/>
      </w:divBdr>
    </w:div>
    <w:div w:id="570892978">
      <w:bodyDiv w:val="1"/>
      <w:marLeft w:val="0"/>
      <w:marRight w:val="0"/>
      <w:marTop w:val="0"/>
      <w:marBottom w:val="0"/>
      <w:divBdr>
        <w:top w:val="none" w:sz="0" w:space="0" w:color="auto"/>
        <w:left w:val="none" w:sz="0" w:space="0" w:color="auto"/>
        <w:bottom w:val="none" w:sz="0" w:space="0" w:color="auto"/>
        <w:right w:val="none" w:sz="0" w:space="0" w:color="auto"/>
      </w:divBdr>
    </w:div>
    <w:div w:id="579173890">
      <w:bodyDiv w:val="1"/>
      <w:marLeft w:val="0"/>
      <w:marRight w:val="0"/>
      <w:marTop w:val="0"/>
      <w:marBottom w:val="0"/>
      <w:divBdr>
        <w:top w:val="none" w:sz="0" w:space="0" w:color="auto"/>
        <w:left w:val="none" w:sz="0" w:space="0" w:color="auto"/>
        <w:bottom w:val="none" w:sz="0" w:space="0" w:color="auto"/>
        <w:right w:val="none" w:sz="0" w:space="0" w:color="auto"/>
      </w:divBdr>
    </w:div>
    <w:div w:id="654457185">
      <w:bodyDiv w:val="1"/>
      <w:marLeft w:val="0"/>
      <w:marRight w:val="0"/>
      <w:marTop w:val="0"/>
      <w:marBottom w:val="0"/>
      <w:divBdr>
        <w:top w:val="none" w:sz="0" w:space="0" w:color="auto"/>
        <w:left w:val="none" w:sz="0" w:space="0" w:color="auto"/>
        <w:bottom w:val="none" w:sz="0" w:space="0" w:color="auto"/>
        <w:right w:val="none" w:sz="0" w:space="0" w:color="auto"/>
      </w:divBdr>
    </w:div>
    <w:div w:id="668098303">
      <w:bodyDiv w:val="1"/>
      <w:marLeft w:val="0"/>
      <w:marRight w:val="0"/>
      <w:marTop w:val="0"/>
      <w:marBottom w:val="0"/>
      <w:divBdr>
        <w:top w:val="none" w:sz="0" w:space="0" w:color="auto"/>
        <w:left w:val="none" w:sz="0" w:space="0" w:color="auto"/>
        <w:bottom w:val="none" w:sz="0" w:space="0" w:color="auto"/>
        <w:right w:val="none" w:sz="0" w:space="0" w:color="auto"/>
      </w:divBdr>
    </w:div>
    <w:div w:id="830754605">
      <w:bodyDiv w:val="1"/>
      <w:marLeft w:val="0"/>
      <w:marRight w:val="0"/>
      <w:marTop w:val="0"/>
      <w:marBottom w:val="0"/>
      <w:divBdr>
        <w:top w:val="none" w:sz="0" w:space="0" w:color="auto"/>
        <w:left w:val="none" w:sz="0" w:space="0" w:color="auto"/>
        <w:bottom w:val="none" w:sz="0" w:space="0" w:color="auto"/>
        <w:right w:val="none" w:sz="0" w:space="0" w:color="auto"/>
      </w:divBdr>
    </w:div>
    <w:div w:id="1044017420">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122260294">
      <w:bodyDiv w:val="1"/>
      <w:marLeft w:val="0"/>
      <w:marRight w:val="0"/>
      <w:marTop w:val="0"/>
      <w:marBottom w:val="0"/>
      <w:divBdr>
        <w:top w:val="none" w:sz="0" w:space="0" w:color="auto"/>
        <w:left w:val="none" w:sz="0" w:space="0" w:color="auto"/>
        <w:bottom w:val="none" w:sz="0" w:space="0" w:color="auto"/>
        <w:right w:val="none" w:sz="0" w:space="0" w:color="auto"/>
      </w:divBdr>
    </w:div>
    <w:div w:id="1124037178">
      <w:bodyDiv w:val="1"/>
      <w:marLeft w:val="0"/>
      <w:marRight w:val="0"/>
      <w:marTop w:val="0"/>
      <w:marBottom w:val="0"/>
      <w:divBdr>
        <w:top w:val="none" w:sz="0" w:space="0" w:color="auto"/>
        <w:left w:val="none" w:sz="0" w:space="0" w:color="auto"/>
        <w:bottom w:val="none" w:sz="0" w:space="0" w:color="auto"/>
        <w:right w:val="none" w:sz="0" w:space="0" w:color="auto"/>
      </w:divBdr>
    </w:div>
    <w:div w:id="1128428933">
      <w:bodyDiv w:val="1"/>
      <w:marLeft w:val="0"/>
      <w:marRight w:val="0"/>
      <w:marTop w:val="0"/>
      <w:marBottom w:val="0"/>
      <w:divBdr>
        <w:top w:val="none" w:sz="0" w:space="0" w:color="auto"/>
        <w:left w:val="none" w:sz="0" w:space="0" w:color="auto"/>
        <w:bottom w:val="none" w:sz="0" w:space="0" w:color="auto"/>
        <w:right w:val="none" w:sz="0" w:space="0" w:color="auto"/>
      </w:divBdr>
    </w:div>
    <w:div w:id="1129126648">
      <w:bodyDiv w:val="1"/>
      <w:marLeft w:val="0"/>
      <w:marRight w:val="0"/>
      <w:marTop w:val="0"/>
      <w:marBottom w:val="0"/>
      <w:divBdr>
        <w:top w:val="none" w:sz="0" w:space="0" w:color="auto"/>
        <w:left w:val="none" w:sz="0" w:space="0" w:color="auto"/>
        <w:bottom w:val="none" w:sz="0" w:space="0" w:color="auto"/>
        <w:right w:val="none" w:sz="0" w:space="0" w:color="auto"/>
      </w:divBdr>
    </w:div>
    <w:div w:id="1129320144">
      <w:bodyDiv w:val="1"/>
      <w:marLeft w:val="0"/>
      <w:marRight w:val="0"/>
      <w:marTop w:val="0"/>
      <w:marBottom w:val="0"/>
      <w:divBdr>
        <w:top w:val="none" w:sz="0" w:space="0" w:color="auto"/>
        <w:left w:val="none" w:sz="0" w:space="0" w:color="auto"/>
        <w:bottom w:val="none" w:sz="0" w:space="0" w:color="auto"/>
        <w:right w:val="none" w:sz="0" w:space="0" w:color="auto"/>
      </w:divBdr>
    </w:div>
    <w:div w:id="1184709802">
      <w:bodyDiv w:val="1"/>
      <w:marLeft w:val="0"/>
      <w:marRight w:val="0"/>
      <w:marTop w:val="0"/>
      <w:marBottom w:val="0"/>
      <w:divBdr>
        <w:top w:val="none" w:sz="0" w:space="0" w:color="auto"/>
        <w:left w:val="none" w:sz="0" w:space="0" w:color="auto"/>
        <w:bottom w:val="none" w:sz="0" w:space="0" w:color="auto"/>
        <w:right w:val="none" w:sz="0" w:space="0" w:color="auto"/>
      </w:divBdr>
    </w:div>
    <w:div w:id="1195920019">
      <w:bodyDiv w:val="1"/>
      <w:marLeft w:val="0"/>
      <w:marRight w:val="0"/>
      <w:marTop w:val="0"/>
      <w:marBottom w:val="0"/>
      <w:divBdr>
        <w:top w:val="none" w:sz="0" w:space="0" w:color="auto"/>
        <w:left w:val="none" w:sz="0" w:space="0" w:color="auto"/>
        <w:bottom w:val="none" w:sz="0" w:space="0" w:color="auto"/>
        <w:right w:val="none" w:sz="0" w:space="0" w:color="auto"/>
      </w:divBdr>
    </w:div>
    <w:div w:id="1281254939">
      <w:bodyDiv w:val="1"/>
      <w:marLeft w:val="0"/>
      <w:marRight w:val="0"/>
      <w:marTop w:val="0"/>
      <w:marBottom w:val="0"/>
      <w:divBdr>
        <w:top w:val="none" w:sz="0" w:space="0" w:color="auto"/>
        <w:left w:val="none" w:sz="0" w:space="0" w:color="auto"/>
        <w:bottom w:val="none" w:sz="0" w:space="0" w:color="auto"/>
        <w:right w:val="none" w:sz="0" w:space="0" w:color="auto"/>
      </w:divBdr>
    </w:div>
    <w:div w:id="1302345631">
      <w:bodyDiv w:val="1"/>
      <w:marLeft w:val="0"/>
      <w:marRight w:val="0"/>
      <w:marTop w:val="0"/>
      <w:marBottom w:val="0"/>
      <w:divBdr>
        <w:top w:val="none" w:sz="0" w:space="0" w:color="auto"/>
        <w:left w:val="none" w:sz="0" w:space="0" w:color="auto"/>
        <w:bottom w:val="none" w:sz="0" w:space="0" w:color="auto"/>
        <w:right w:val="none" w:sz="0" w:space="0" w:color="auto"/>
      </w:divBdr>
    </w:div>
    <w:div w:id="1308509142">
      <w:bodyDiv w:val="1"/>
      <w:marLeft w:val="0"/>
      <w:marRight w:val="0"/>
      <w:marTop w:val="0"/>
      <w:marBottom w:val="0"/>
      <w:divBdr>
        <w:top w:val="none" w:sz="0" w:space="0" w:color="auto"/>
        <w:left w:val="none" w:sz="0" w:space="0" w:color="auto"/>
        <w:bottom w:val="none" w:sz="0" w:space="0" w:color="auto"/>
        <w:right w:val="none" w:sz="0" w:space="0" w:color="auto"/>
      </w:divBdr>
    </w:div>
    <w:div w:id="1405831915">
      <w:bodyDiv w:val="1"/>
      <w:marLeft w:val="0"/>
      <w:marRight w:val="0"/>
      <w:marTop w:val="0"/>
      <w:marBottom w:val="0"/>
      <w:divBdr>
        <w:top w:val="none" w:sz="0" w:space="0" w:color="auto"/>
        <w:left w:val="none" w:sz="0" w:space="0" w:color="auto"/>
        <w:bottom w:val="none" w:sz="0" w:space="0" w:color="auto"/>
        <w:right w:val="none" w:sz="0" w:space="0" w:color="auto"/>
      </w:divBdr>
    </w:div>
    <w:div w:id="1479153735">
      <w:bodyDiv w:val="1"/>
      <w:marLeft w:val="0"/>
      <w:marRight w:val="0"/>
      <w:marTop w:val="0"/>
      <w:marBottom w:val="0"/>
      <w:divBdr>
        <w:top w:val="none" w:sz="0" w:space="0" w:color="auto"/>
        <w:left w:val="none" w:sz="0" w:space="0" w:color="auto"/>
        <w:bottom w:val="none" w:sz="0" w:space="0" w:color="auto"/>
        <w:right w:val="none" w:sz="0" w:space="0" w:color="auto"/>
      </w:divBdr>
    </w:div>
    <w:div w:id="1480731821">
      <w:bodyDiv w:val="1"/>
      <w:marLeft w:val="0"/>
      <w:marRight w:val="0"/>
      <w:marTop w:val="0"/>
      <w:marBottom w:val="0"/>
      <w:divBdr>
        <w:top w:val="none" w:sz="0" w:space="0" w:color="auto"/>
        <w:left w:val="none" w:sz="0" w:space="0" w:color="auto"/>
        <w:bottom w:val="none" w:sz="0" w:space="0" w:color="auto"/>
        <w:right w:val="none" w:sz="0" w:space="0" w:color="auto"/>
      </w:divBdr>
    </w:div>
    <w:div w:id="1503202026">
      <w:bodyDiv w:val="1"/>
      <w:marLeft w:val="0"/>
      <w:marRight w:val="0"/>
      <w:marTop w:val="0"/>
      <w:marBottom w:val="0"/>
      <w:divBdr>
        <w:top w:val="none" w:sz="0" w:space="0" w:color="auto"/>
        <w:left w:val="none" w:sz="0" w:space="0" w:color="auto"/>
        <w:bottom w:val="none" w:sz="0" w:space="0" w:color="auto"/>
        <w:right w:val="none" w:sz="0" w:space="0" w:color="auto"/>
      </w:divBdr>
    </w:div>
    <w:div w:id="1590505415">
      <w:bodyDiv w:val="1"/>
      <w:marLeft w:val="0"/>
      <w:marRight w:val="0"/>
      <w:marTop w:val="0"/>
      <w:marBottom w:val="0"/>
      <w:divBdr>
        <w:top w:val="none" w:sz="0" w:space="0" w:color="auto"/>
        <w:left w:val="none" w:sz="0" w:space="0" w:color="auto"/>
        <w:bottom w:val="none" w:sz="0" w:space="0" w:color="auto"/>
        <w:right w:val="none" w:sz="0" w:space="0" w:color="auto"/>
      </w:divBdr>
    </w:div>
    <w:div w:id="1597329055">
      <w:bodyDiv w:val="1"/>
      <w:marLeft w:val="0"/>
      <w:marRight w:val="0"/>
      <w:marTop w:val="0"/>
      <w:marBottom w:val="0"/>
      <w:divBdr>
        <w:top w:val="none" w:sz="0" w:space="0" w:color="auto"/>
        <w:left w:val="none" w:sz="0" w:space="0" w:color="auto"/>
        <w:bottom w:val="none" w:sz="0" w:space="0" w:color="auto"/>
        <w:right w:val="none" w:sz="0" w:space="0" w:color="auto"/>
      </w:divBdr>
    </w:div>
    <w:div w:id="1771075344">
      <w:bodyDiv w:val="1"/>
      <w:marLeft w:val="0"/>
      <w:marRight w:val="0"/>
      <w:marTop w:val="0"/>
      <w:marBottom w:val="0"/>
      <w:divBdr>
        <w:top w:val="none" w:sz="0" w:space="0" w:color="auto"/>
        <w:left w:val="none" w:sz="0" w:space="0" w:color="auto"/>
        <w:bottom w:val="none" w:sz="0" w:space="0" w:color="auto"/>
        <w:right w:val="none" w:sz="0" w:space="0" w:color="auto"/>
      </w:divBdr>
    </w:div>
    <w:div w:id="1889762023">
      <w:bodyDiv w:val="1"/>
      <w:marLeft w:val="0"/>
      <w:marRight w:val="0"/>
      <w:marTop w:val="0"/>
      <w:marBottom w:val="0"/>
      <w:divBdr>
        <w:top w:val="none" w:sz="0" w:space="0" w:color="auto"/>
        <w:left w:val="none" w:sz="0" w:space="0" w:color="auto"/>
        <w:bottom w:val="none" w:sz="0" w:space="0" w:color="auto"/>
        <w:right w:val="none" w:sz="0" w:space="0" w:color="auto"/>
      </w:divBdr>
    </w:div>
    <w:div w:id="2031485695">
      <w:bodyDiv w:val="1"/>
      <w:marLeft w:val="0"/>
      <w:marRight w:val="0"/>
      <w:marTop w:val="0"/>
      <w:marBottom w:val="0"/>
      <w:divBdr>
        <w:top w:val="none" w:sz="0" w:space="0" w:color="auto"/>
        <w:left w:val="none" w:sz="0" w:space="0" w:color="auto"/>
        <w:bottom w:val="none" w:sz="0" w:space="0" w:color="auto"/>
        <w:right w:val="none" w:sz="0" w:space="0" w:color="auto"/>
      </w:divBdr>
    </w:div>
    <w:div w:id="2034452958">
      <w:bodyDiv w:val="1"/>
      <w:marLeft w:val="0"/>
      <w:marRight w:val="0"/>
      <w:marTop w:val="0"/>
      <w:marBottom w:val="0"/>
      <w:divBdr>
        <w:top w:val="none" w:sz="0" w:space="0" w:color="auto"/>
        <w:left w:val="none" w:sz="0" w:space="0" w:color="auto"/>
        <w:bottom w:val="none" w:sz="0" w:space="0" w:color="auto"/>
        <w:right w:val="none" w:sz="0" w:space="0" w:color="auto"/>
      </w:divBdr>
    </w:div>
    <w:div w:id="2036081570">
      <w:bodyDiv w:val="1"/>
      <w:marLeft w:val="0"/>
      <w:marRight w:val="0"/>
      <w:marTop w:val="0"/>
      <w:marBottom w:val="0"/>
      <w:divBdr>
        <w:top w:val="none" w:sz="0" w:space="0" w:color="auto"/>
        <w:left w:val="none" w:sz="0" w:space="0" w:color="auto"/>
        <w:bottom w:val="none" w:sz="0" w:space="0" w:color="auto"/>
        <w:right w:val="none" w:sz="0" w:space="0" w:color="auto"/>
      </w:divBdr>
    </w:div>
    <w:div w:id="2040159687">
      <w:bodyDiv w:val="1"/>
      <w:marLeft w:val="0"/>
      <w:marRight w:val="0"/>
      <w:marTop w:val="0"/>
      <w:marBottom w:val="0"/>
      <w:divBdr>
        <w:top w:val="none" w:sz="0" w:space="0" w:color="auto"/>
        <w:left w:val="none" w:sz="0" w:space="0" w:color="auto"/>
        <w:bottom w:val="none" w:sz="0" w:space="0" w:color="auto"/>
        <w:right w:val="none" w:sz="0" w:space="0" w:color="auto"/>
      </w:divBdr>
    </w:div>
    <w:div w:id="2051101984">
      <w:bodyDiv w:val="1"/>
      <w:marLeft w:val="0"/>
      <w:marRight w:val="0"/>
      <w:marTop w:val="0"/>
      <w:marBottom w:val="0"/>
      <w:divBdr>
        <w:top w:val="none" w:sz="0" w:space="0" w:color="auto"/>
        <w:left w:val="none" w:sz="0" w:space="0" w:color="auto"/>
        <w:bottom w:val="none" w:sz="0" w:space="0" w:color="auto"/>
        <w:right w:val="none" w:sz="0" w:space="0" w:color="auto"/>
      </w:divBdr>
    </w:div>
    <w:div w:id="2062165032">
      <w:bodyDiv w:val="1"/>
      <w:marLeft w:val="0"/>
      <w:marRight w:val="0"/>
      <w:marTop w:val="0"/>
      <w:marBottom w:val="0"/>
      <w:divBdr>
        <w:top w:val="none" w:sz="0" w:space="0" w:color="auto"/>
        <w:left w:val="none" w:sz="0" w:space="0" w:color="auto"/>
        <w:bottom w:val="none" w:sz="0" w:space="0" w:color="auto"/>
        <w:right w:val="none" w:sz="0" w:space="0" w:color="auto"/>
      </w:divBdr>
    </w:div>
    <w:div w:id="2128153728">
      <w:bodyDiv w:val="1"/>
      <w:marLeft w:val="0"/>
      <w:marRight w:val="0"/>
      <w:marTop w:val="0"/>
      <w:marBottom w:val="0"/>
      <w:divBdr>
        <w:top w:val="none" w:sz="0" w:space="0" w:color="auto"/>
        <w:left w:val="none" w:sz="0" w:space="0" w:color="auto"/>
        <w:bottom w:val="none" w:sz="0" w:space="0" w:color="auto"/>
        <w:right w:val="none" w:sz="0" w:space="0" w:color="auto"/>
      </w:divBdr>
    </w:div>
    <w:div w:id="213570842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unity.com/our-company" TargetMode="External"/><Relationship Id="rId39" Type="http://schemas.openxmlformats.org/officeDocument/2006/relationships/hyperlink" Target="https://docs.microsoft.com/en-us/archive/blogs/ericlippert/mutating-readonly-structs"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en.wikipedia.org/wiki/C_Sharp_(programming_language)" TargetMode="External"/><Relationship Id="rId42" Type="http://schemas.openxmlformats.org/officeDocument/2006/relationships/hyperlink" Target="https://xoofx.com/blog/2018/04/06/porting-unity-to-coreclr/" TargetMode="External"/><Relationship Id="rId47" Type="http://schemas.openxmlformats.org/officeDocument/2006/relationships/hyperlink" Target="https://blogs.unity3d.com/2018/09/25/performance-benchmarking-in-unity-how-to-get-started/"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cs.microsoft.com/en-us/dotnet/csharp/tour-of-csharp/" TargetMode="External"/><Relationship Id="rId38" Type="http://schemas.openxmlformats.org/officeDocument/2006/relationships/hyperlink" Target="https://www.zdnet.com/article/chrome-70-of-all-security-bugs-are-memory-safety-issues/" TargetMode="External"/><Relationship Id="rId46" Type="http://schemas.openxmlformats.org/officeDocument/2006/relationships/hyperlink" Target="https://docs.unity3d.com/Packages/com.unity.testframework.performance@2.4/manual/index.html"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s://unity.com/features/multiplatform" TargetMode="External"/><Relationship Id="rId41" Type="http://schemas.openxmlformats.org/officeDocument/2006/relationships/hyperlink" Target="https://en.wikipedia.org/wiki/Mono_(softwa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unity3d.com/legal/licenses/Unity_Reference_Only_License" TargetMode="External"/><Relationship Id="rId37" Type="http://schemas.openxmlformats.org/officeDocument/2006/relationships/hyperlink" Target="https://www.zdnet.com/article/microsoft-70-percent-of-all-security-bugs-are-memory-safety-issues/" TargetMode="External"/><Relationship Id="rId40" Type="http://schemas.openxmlformats.org/officeDocument/2006/relationships/hyperlink" Target="https://docs.microsoft.com/en-us/cpp/dotnet/calling-native-functions-from-managed-code?redirectedfrom=MSDN&amp;view=msvc-160" TargetMode="External"/><Relationship Id="rId45" Type="http://schemas.openxmlformats.org/officeDocument/2006/relationships/hyperlink" Target="https://docs.unity3d.com/Manual/Profiler.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learn.g2.com/stages-of-game-development" TargetMode="External"/><Relationship Id="rId36" Type="http://schemas.openxmlformats.org/officeDocument/2006/relationships/hyperlink" Target="https://docs.microsoft.com/en-us/dotnet/standard/clr" TargetMode="External"/><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unity.com/dots/packages" TargetMode="External"/><Relationship Id="rId44" Type="http://schemas.openxmlformats.org/officeDocument/2006/relationships/hyperlink" Target="https://en.wikipedia.org/wiki/Profiling_(computer_programmin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store.steampowered.com/app/555150/The_First_Tree/" TargetMode="External"/><Relationship Id="rId30" Type="http://schemas.openxmlformats.org/officeDocument/2006/relationships/hyperlink" Target="https://www.raywenderlich.com/7630142-entity-component-system-for-unity-getting-started%23toc-anchor-003" TargetMode="External"/><Relationship Id="rId35" Type="http://schemas.openxmlformats.org/officeDocument/2006/relationships/hyperlink" Target="https://docs.microsoft.com/en-us/dotnet/standard/managed-code" TargetMode="External"/><Relationship Id="rId43" Type="http://schemas.openxmlformats.org/officeDocument/2006/relationships/hyperlink" Target="https://blogs.unity3d.com/2015/05/06/an-introduction-to-ilcpp-internals/" TargetMode="Externa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docs.unity3d.com/Manual/ScriptingRestrictions.html" TargetMode="External"/><Relationship Id="rId2" Type="http://schemas.openxmlformats.org/officeDocument/2006/relationships/hyperlink" Target="https://github.com/Unity-Technologies/UnityCsReference/tree/2019.4" TargetMode="External"/><Relationship Id="rId1" Type="http://schemas.openxmlformats.org/officeDocument/2006/relationships/hyperlink" Target="https://store.unity.com/compare-plans" TargetMode="External"/><Relationship Id="rId5" Type="http://schemas.openxmlformats.org/officeDocument/2006/relationships/hyperlink" Target="https://github.com/Menyus777/Game-engine-specific-optimization-techniques-for-Unity" TargetMode="External"/><Relationship Id="rId4" Type="http://schemas.openxmlformats.org/officeDocument/2006/relationships/hyperlink" Target="https://docs.microsoft.com/en-us/visualstudio/test/unit-test-basics?view=vs-2019"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15538F-B923-4D3D-9A13-460EF5B7F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1677</TotalTime>
  <Pages>48</Pages>
  <Words>10857</Words>
  <Characters>61885</Characters>
  <Application>Microsoft Office Word</Application>
  <DocSecurity>0</DocSecurity>
  <Lines>515</Lines>
  <Paragraphs>145</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Automatizálási és Alkalmazott Informatikai Tanszék</Company>
  <LinksUpToDate>false</LinksUpToDate>
  <CharactersWithSpaces>72597</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Bence Menyhárt</cp:lastModifiedBy>
  <cp:revision>288</cp:revision>
  <cp:lastPrinted>2020-11-29T22:37:00Z</cp:lastPrinted>
  <dcterms:created xsi:type="dcterms:W3CDTF">2020-11-25T12:07:00Z</dcterms:created>
  <dcterms:modified xsi:type="dcterms:W3CDTF">2020-12-02T15:01:00Z</dcterms:modified>
</cp:coreProperties>
</file>