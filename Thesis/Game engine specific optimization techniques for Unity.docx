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70161E"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70161E" w:rsidRDefault="0070161E" w:rsidP="00171054">
                            <w:pPr>
                              <w:keepLines/>
                              <w:spacing w:after="0"/>
                              <w:ind w:firstLine="0"/>
                              <w:jc w:val="center"/>
                              <w:rPr>
                                <w:smallCaps/>
                              </w:rPr>
                            </w:pPr>
                            <w:r>
                              <w:rPr>
                                <w:smallCaps/>
                              </w:rPr>
                              <w:t>Consultant</w:t>
                            </w:r>
                          </w:p>
                          <w:p w14:paraId="1514B356" w14:textId="34135B65" w:rsidR="0070161E" w:rsidRDefault="0070161E" w:rsidP="00171054">
                            <w:pPr>
                              <w:pStyle w:val="Cmlapszerz"/>
                            </w:pPr>
                            <w:fldSimple w:instr=" DOCPROPERTY &quot;Manager&quot;  \* MERGEFORMAT ">
                              <w:r>
                                <w:t xml:space="preserve">Dr. Magdics </w:t>
                              </w:r>
                            </w:fldSimple>
                            <w:r>
                              <w:t>Milán</w:t>
                            </w:r>
                          </w:p>
                          <w:p w14:paraId="563096AC" w14:textId="18DB8B94" w:rsidR="0070161E" w:rsidRDefault="0070161E"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70161E" w:rsidRDefault="0070161E" w:rsidP="00171054">
                      <w:pPr>
                        <w:keepLines/>
                        <w:spacing w:after="0"/>
                        <w:ind w:firstLine="0"/>
                        <w:jc w:val="center"/>
                        <w:rPr>
                          <w:smallCaps/>
                        </w:rPr>
                      </w:pPr>
                      <w:r>
                        <w:rPr>
                          <w:smallCaps/>
                        </w:rPr>
                        <w:t>Consultant</w:t>
                      </w:r>
                    </w:p>
                    <w:p w14:paraId="1514B356" w14:textId="34135B65" w:rsidR="0070161E" w:rsidRDefault="0070161E" w:rsidP="00171054">
                      <w:pPr>
                        <w:pStyle w:val="Cmlapszerz"/>
                      </w:pPr>
                      <w:fldSimple w:instr=" DOCPROPERTY &quot;Manager&quot;  \* MERGEFORMAT ">
                        <w:r>
                          <w:t xml:space="preserve">Dr. Magdics </w:t>
                        </w:r>
                      </w:fldSimple>
                      <w:r>
                        <w:t>Milán</w:t>
                      </w:r>
                    </w:p>
                    <w:p w14:paraId="563096AC" w14:textId="18DB8B94" w:rsidR="0070161E" w:rsidRDefault="0070161E"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6E6FD58B"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EA2E3E">
          <w:rPr>
            <w:noProof/>
            <w:webHidden/>
          </w:rPr>
          <w:t>5</w:t>
        </w:r>
        <w:r w:rsidR="00B96880">
          <w:rPr>
            <w:noProof/>
            <w:webHidden/>
          </w:rPr>
          <w:fldChar w:fldCharType="end"/>
        </w:r>
      </w:hyperlink>
    </w:p>
    <w:p w14:paraId="11E72A32" w14:textId="5A295A06" w:rsidR="00B96880" w:rsidRPr="006D338C" w:rsidRDefault="0070161E">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EA2E3E">
          <w:rPr>
            <w:noProof/>
            <w:webHidden/>
          </w:rPr>
          <w:t>6</w:t>
        </w:r>
        <w:r w:rsidR="00B96880">
          <w:rPr>
            <w:noProof/>
            <w:webHidden/>
          </w:rPr>
          <w:fldChar w:fldCharType="end"/>
        </w:r>
      </w:hyperlink>
    </w:p>
    <w:p w14:paraId="6C4A6819" w14:textId="3CAD2C30" w:rsidR="00B96880" w:rsidRPr="006D338C" w:rsidRDefault="0070161E">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7D88802A" w14:textId="46399BFF" w:rsidR="00B96880" w:rsidRPr="006D338C" w:rsidRDefault="0070161E">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78A9B979" w14:textId="1EB41B7E" w:rsidR="00B96880" w:rsidRPr="006D338C" w:rsidRDefault="0070161E">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23D5EA8" w14:textId="033CCB3B" w:rsidR="00B96880" w:rsidRPr="006D338C" w:rsidRDefault="0070161E">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276504B6" w14:textId="31EE6C3B" w:rsidR="00B96880" w:rsidRPr="006D338C" w:rsidRDefault="0070161E">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9727E00" w14:textId="6710D66C" w:rsidR="00B96880" w:rsidRPr="006D338C" w:rsidRDefault="0070161E">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EA2E3E">
          <w:rPr>
            <w:b/>
            <w:bCs/>
            <w:noProof/>
            <w:webHidden/>
            <w:lang w:val="hu-HU"/>
          </w:rPr>
          <w:t>Hiba! A könyvjelző nem létezik.</w:t>
        </w:r>
        <w:r w:rsidR="00B96880">
          <w:rPr>
            <w:noProof/>
            <w:webHidden/>
          </w:rPr>
          <w:fldChar w:fldCharType="end"/>
        </w:r>
      </w:hyperlink>
    </w:p>
    <w:p w14:paraId="6858B591" w14:textId="4D46BA9A" w:rsidR="00B96880" w:rsidRPr="006D338C" w:rsidRDefault="0070161E">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EA2E3E">
          <w:rPr>
            <w:noProof/>
            <w:webHidden/>
          </w:rPr>
          <w:t>20</w:t>
        </w:r>
        <w:r w:rsidR="00B96880">
          <w:rPr>
            <w:noProof/>
            <w:webHidden/>
          </w:rPr>
          <w:fldChar w:fldCharType="end"/>
        </w:r>
      </w:hyperlink>
    </w:p>
    <w:p w14:paraId="2E3A6746" w14:textId="7645D36E" w:rsidR="00B96880" w:rsidRPr="006D338C" w:rsidRDefault="0070161E">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EA2E3E">
          <w:rPr>
            <w:noProof/>
            <w:webHidden/>
          </w:rPr>
          <w:t>56</w:t>
        </w:r>
        <w:r w:rsidR="00B96880">
          <w:rPr>
            <w:noProof/>
            <w:webHidden/>
          </w:rPr>
          <w:fldChar w:fldCharType="end"/>
        </w:r>
      </w:hyperlink>
    </w:p>
    <w:p w14:paraId="1198BBFA" w14:textId="274C0F7B" w:rsidR="00B96880" w:rsidRPr="006D338C" w:rsidRDefault="0070161E">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EA2E3E">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7C06BF28"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0031C6">
        <w:rPr>
          <w:noProof/>
        </w:rPr>
        <w:t>2020. 12. 05.</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5FDD34A0"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EA2E3E">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4FD3A672"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EA2E3E">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349BC878"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EA2E3E">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4838047B"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EA2E3E">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EA2E3E">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3C25216"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nd we did not mentioned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74FE588"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EA2E3E">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7CB3A36D"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EA2E3E">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EA2E3E">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415007C"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61A6107"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EA2E3E">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52222F27"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EA2E3E">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1327663"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EA2E3E">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1CA5C6CB"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EA2E3E">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EA2E3E">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006D1ECF"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EA2E3E">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70161E" w:rsidRPr="00EB0661" w:rsidRDefault="0070161E"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70161E" w:rsidRPr="00EB0661" w:rsidRDefault="0070161E"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r w:rsidR="001F60FE" w:rsidRPr="00CA19CC">
        <w:rPr>
          <w:rFonts w:ascii="Consolas" w:hAnsi="Consolas" w:cs="Courier New"/>
          <w:sz w:val="22"/>
          <w:szCs w:val="22"/>
        </w:rPr>
        <w:t>transform.position</w:t>
      </w:r>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r w:rsidR="00AA4A74" w:rsidRPr="00581824">
        <w:rPr>
          <w:rFonts w:ascii="Consolas" w:hAnsi="Consolas" w:cs="Courier New"/>
          <w:sz w:val="22"/>
          <w:szCs w:val="22"/>
        </w:rPr>
        <w:t>transform.position</w:t>
      </w:r>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70161E" w:rsidRPr="00EB0661" w:rsidRDefault="0070161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70161E" w:rsidRPr="00EB0661" w:rsidRDefault="0070161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70161E" w:rsidRPr="00EB0661" w:rsidRDefault="0070161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70161E" w:rsidRPr="00EB0661" w:rsidRDefault="0070161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3C313B48"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EA2E3E">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11AD26DC"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EA2E3E">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6ED9F9A2"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EA2E3E">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394BE2CE"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EA2E3E">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565D02DA"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EA2E3E">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EA2E3E">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18268483"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EA2E3E">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titles</w:t>
      </w:r>
      <w:r w:rsidR="00C041E9">
        <w:t>,</w:t>
      </w:r>
      <w:r w:rsidR="005F47A8">
        <w:t xml:space="preserve"> however they are more common around indie titles</w:t>
      </w:r>
      <w:r w:rsidR="00406ECD">
        <w:t xml:space="preserve">. A good example to this is </w:t>
      </w:r>
      <w:r w:rsidR="00180F1B" w:rsidRPr="00180F1B">
        <w:t>PlayerUnknown’s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NUnit</w:t>
      </w:r>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[UnityTest]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45A220C4"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EA2E3E">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r w:rsidR="0030406F" w:rsidRPr="000342FD">
        <w:rPr>
          <w:rFonts w:ascii="Consolas" w:hAnsi="Consolas"/>
          <w:sz w:val="22"/>
          <w:szCs w:val="22"/>
        </w:rPr>
        <w:t>AppData\LocalLow\</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 xml:space="preserve">&lt;ProjectName&gt;.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70161E" w:rsidRPr="00EB0661" w:rsidRDefault="0070161E"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70161E" w:rsidRDefault="0070161E"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70161E" w:rsidRPr="00EB0661" w:rsidRDefault="0070161E"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way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E.g.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r w:rsidR="00656E14" w:rsidRPr="00A856CC">
        <w:rPr>
          <w:rFonts w:ascii="Consolas" w:hAnsi="Consolas"/>
          <w:sz w:val="22"/>
          <w:szCs w:val="22"/>
        </w:rPr>
        <w:t>DragonMover.cs</w:t>
      </w:r>
      <w:r w:rsidR="00656E14" w:rsidRPr="00A856CC">
        <w:rPr>
          <w:sz w:val="22"/>
          <w:szCs w:val="22"/>
        </w:rPr>
        <w:t xml:space="preserve"> </w:t>
      </w:r>
      <w:r w:rsidR="00656E14">
        <w:t xml:space="preserve">script moves the dragon automatically </w:t>
      </w:r>
      <w:r w:rsidR="00A856CC">
        <w:t xml:space="preserve">on the terrain while the </w:t>
      </w:r>
      <w:r w:rsidR="00A856CC" w:rsidRPr="00A856CC">
        <w:rPr>
          <w:rFonts w:ascii="Consolas" w:hAnsi="Consolas"/>
          <w:sz w:val="22"/>
          <w:szCs w:val="22"/>
        </w:rPr>
        <w:t>FireBallSpawner.cs</w:t>
      </w:r>
      <w:r w:rsidR="00A856CC" w:rsidRPr="00A856CC">
        <w:rPr>
          <w:sz w:val="22"/>
          <w:szCs w:val="22"/>
        </w:rPr>
        <w:t xml:space="preserve"> </w:t>
      </w:r>
      <w:r w:rsidR="00A856CC">
        <w:t xml:space="preserve">script shoots fire balls towards the dragon from the sky. </w:t>
      </w:r>
      <w:r w:rsidR="00DA046D">
        <w:t xml:space="preserve">The </w:t>
      </w:r>
      <w:r w:rsidR="00DA046D" w:rsidRPr="00DA046D">
        <w:rPr>
          <w:rFonts w:ascii="Consolas" w:hAnsi="Consolas"/>
          <w:sz w:val="22"/>
          <w:szCs w:val="22"/>
        </w:rPr>
        <w:t>MainMenuController.cs</w:t>
      </w:r>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MainMenuController’s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r w:rsidR="00F700A8" w:rsidRPr="00F700A8">
        <w:rPr>
          <w:rFonts w:ascii="Consolas" w:hAnsi="Consolas"/>
          <w:sz w:val="22"/>
          <w:szCs w:val="22"/>
        </w:rPr>
        <w:t>LevelLoadingPerformanceTests.cs</w:t>
      </w:r>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NUnit therefore </w:t>
      </w:r>
      <w:r w:rsidR="00A93EE6">
        <w:t xml:space="preserve">the whole testing concept is the same as in NUnit.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r w:rsidR="00953E62" w:rsidRPr="00953E62">
        <w:rPr>
          <w:rFonts w:ascii="Consolas" w:hAnsi="Consolas"/>
          <w:sz w:val="22"/>
          <w:szCs w:val="22"/>
        </w:rPr>
        <w:t>UnitySetUp</w:t>
      </w:r>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70161E" w:rsidRDefault="0070161E"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70161E" w:rsidRPr="00EB0661" w:rsidRDefault="0070161E"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70161E" w:rsidRDefault="0070161E"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70161E" w:rsidRDefault="0070161E"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70161E" w:rsidRPr="00EB0661" w:rsidRDefault="0070161E"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UnityTest which is basically a test that will run in parallel to updates rather than just calling a method and stepping through it sequentially. Since UnityTest</w:t>
      </w:r>
      <w:r w:rsidR="00AE1F8A">
        <w:t>s</w:t>
      </w:r>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r w:rsidR="00AE1F8A" w:rsidRPr="001271F8">
        <w:rPr>
          <w:rFonts w:ascii="Consolas" w:hAnsi="Consolas"/>
          <w:sz w:val="22"/>
          <w:szCs w:val="22"/>
        </w:rPr>
        <w:t>IEnumerator</w:t>
      </w:r>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70161E" w:rsidRDefault="0070161E"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70161E" w:rsidRPr="00EB0661" w:rsidRDefault="0070161E"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70161E" w:rsidRDefault="0070161E"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70161E" w:rsidRDefault="0070161E"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70161E" w:rsidRDefault="0070161E"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70161E" w:rsidRPr="00EB0661" w:rsidRDefault="0070161E"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r w:rsidR="00757DCB" w:rsidRPr="00757DCB">
        <w:rPr>
          <w:rFonts w:ascii="Consolas" w:hAnsi="Consolas"/>
          <w:sz w:val="22"/>
          <w:szCs w:val="22"/>
        </w:rPr>
        <w:t>ValueSource</w:t>
      </w:r>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r w:rsidR="00330A2D" w:rsidRPr="00330A2D">
        <w:rPr>
          <w:rFonts w:ascii="Consolas" w:hAnsi="Consolas"/>
          <w:sz w:val="22"/>
          <w:szCs w:val="22"/>
        </w:rPr>
        <w:t>ScopedFPSMeasurement.cs</w:t>
      </w:r>
      <w:r w:rsidR="00330A2D" w:rsidRPr="00330A2D">
        <w:rPr>
          <w:sz w:val="22"/>
          <w:szCs w:val="22"/>
        </w:rPr>
        <w:t xml:space="preserve"> </w:t>
      </w:r>
      <w:r w:rsidR="00330A2D">
        <w:t xml:space="preserve">script contains </w:t>
      </w:r>
      <w:r w:rsidR="00A36D3D">
        <w:t xml:space="preserve">a class that can be used for FPS measurements. Since the class implements the </w:t>
      </w:r>
      <w:r w:rsidR="00A36D3D" w:rsidRPr="00A36D3D">
        <w:rPr>
          <w:rFonts w:ascii="Consolas" w:hAnsi="Consolas"/>
          <w:sz w:val="22"/>
          <w:szCs w:val="22"/>
        </w:rPr>
        <w:t>IDisposable</w:t>
      </w:r>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70161E" w:rsidRPr="00EB0661" w:rsidRDefault="0070161E"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70161E" w:rsidRDefault="0070161E"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70161E" w:rsidRPr="00EB0661" w:rsidRDefault="0070161E"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70161E" w:rsidRPr="00EB0661" w:rsidRDefault="0070161E"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70161E" w:rsidRDefault="0070161E"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70161E" w:rsidRPr="00EB0661" w:rsidRDefault="0070161E"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changes the team wrote the performance test in </w:t>
      </w:r>
      <w:r w:rsidR="0053155E" w:rsidRPr="0053155E">
        <w:rPr>
          <w:b/>
          <w:bCs/>
        </w:rPr>
        <w:t>Figure 22</w:t>
      </w:r>
      <w:r w:rsidR="006675CA">
        <w:rPr>
          <w:b/>
          <w:bCs/>
        </w:rPr>
        <w:t xml:space="preserve"> </w:t>
      </w:r>
      <w:r w:rsidR="006675CA">
        <w:t xml:space="preserve">inside the </w:t>
      </w:r>
      <w:r w:rsidR="006675CA" w:rsidRPr="006675CA">
        <w:rPr>
          <w:rFonts w:ascii="Consolas" w:hAnsi="Consolas"/>
          <w:sz w:val="22"/>
          <w:szCs w:val="22"/>
        </w:rPr>
        <w:t>DragonLevelPerformanceTest.cs</w:t>
      </w:r>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r>
        <w:t>Benchmarking</w:t>
      </w:r>
    </w:p>
    <w:p w14:paraId="2B5A5FFE" w14:textId="7D0B1E0D"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EA2E3E">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After the results are available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r>
        <w:lastRenderedPageBreak/>
        <w:t xml:space="preserve">Advanced </w:t>
      </w:r>
      <w:r w:rsidR="005E3193">
        <w:t>Optimization</w:t>
      </w:r>
      <w:r w:rsidR="000368AD">
        <w:t xml:space="preserve"> </w:t>
      </w:r>
      <w:r w:rsidR="005E3193">
        <w:t>Techniques</w:t>
      </w:r>
      <w:r>
        <w:t xml:space="preserve"> for Unity</w:t>
      </w:r>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r>
        <w:t>Update manager</w:t>
      </w:r>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70161E" w:rsidRPr="00EB0661" w:rsidRDefault="0070161E"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70161E" w:rsidRDefault="0070161E"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70161E" w:rsidRPr="00EB0661" w:rsidRDefault="0070161E"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4F16C15C" w:rsidR="00021428" w:rsidRDefault="00C04A97" w:rsidP="00021428">
      <w:pPr>
        <w:pStyle w:val="Kpalrs"/>
        <w:rPr>
          <w:b w:val="0"/>
          <w:bCs w:val="0"/>
        </w:rPr>
      </w:pPr>
      <w:r>
        <w:t xml:space="preserve">Figure 25: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marshalling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235C3ADD" w:rsidR="003C29EA" w:rsidRDefault="00BA1C8E" w:rsidP="005C3BF8">
      <w:pPr>
        <w:pStyle w:val="Kpalrs"/>
        <w:spacing w:after="360"/>
        <w:rPr>
          <w:b w:val="0"/>
          <w:bCs w:val="0"/>
        </w:rPr>
      </w:pPr>
      <w:r>
        <w:t xml:space="preserve">Figure </w:t>
      </w:r>
      <w:r>
        <w:fldChar w:fldCharType="begin"/>
      </w:r>
      <w:r>
        <w:instrText xml:space="preserve"> SEQ Figure \* ARABIC </w:instrText>
      </w:r>
      <w:r>
        <w:fldChar w:fldCharType="separate"/>
      </w:r>
      <w:r w:rsidR="00EA2E3E">
        <w:rPr>
          <w:noProof/>
        </w:rPr>
        <w:t>16</w:t>
      </w:r>
      <w:r>
        <w:fldChar w:fldCharType="end"/>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9D54A7" w:rsidR="0012071A" w:rsidRDefault="00160B6E" w:rsidP="00AC152A">
      <w:pPr>
        <w:ind w:firstLine="425"/>
      </w:pPr>
      <w:r>
        <w:lastRenderedPageBreak/>
        <w:t xml:space="preserve">After understanding </w:t>
      </w:r>
      <w:r w:rsidRPr="00160B6E">
        <w:rPr>
          <w:b/>
          <w:bCs/>
        </w:rPr>
        <w:t>Figure 26</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r w:rsidR="00AE152A" w:rsidRPr="00AE152A">
        <w:rPr>
          <w:rFonts w:ascii="Consolas" w:hAnsi="Consolas"/>
          <w:sz w:val="22"/>
          <w:szCs w:val="22"/>
        </w:rPr>
        <w:t>UseUpdateManager</w:t>
      </w:r>
      <w:r w:rsidR="00AE152A" w:rsidRPr="00AE152A">
        <w:rPr>
          <w:sz w:val="22"/>
          <w:szCs w:val="22"/>
        </w:rPr>
        <w:t xml:space="preserve"> </w:t>
      </w:r>
      <w:r w:rsidR="00AE152A">
        <w:t xml:space="preserve">flag which </w:t>
      </w:r>
      <w:r w:rsidR="002F3B90">
        <w:t>if</w:t>
      </w:r>
      <w:r w:rsidR="00AE152A">
        <w:t xml:space="preserve"> at the initialization is set to true will use the </w:t>
      </w:r>
      <w:r w:rsidR="00AE152A" w:rsidRPr="002F0B2F">
        <w:rPr>
          <w:rFonts w:ascii="Consolas" w:hAnsi="Consolas"/>
          <w:sz w:val="22"/>
          <w:szCs w:val="22"/>
        </w:rPr>
        <w:t>UpdateManager</w:t>
      </w:r>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70161E" w:rsidRDefault="0070161E"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70161E" w:rsidRDefault="0070161E"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70161E" w:rsidRPr="00EB0661" w:rsidRDefault="0070161E"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70161E" w:rsidRDefault="0070161E"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70161E" w:rsidRDefault="0070161E"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70161E" w:rsidRDefault="0070161E"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70161E" w:rsidRDefault="0070161E"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70161E" w:rsidRPr="00EB0661" w:rsidRDefault="0070161E"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7E17AC77" w:rsidR="00CE7E5C" w:rsidRDefault="00E300B8" w:rsidP="00CE7E5C">
      <w:pPr>
        <w:pStyle w:val="Kpalrs"/>
        <w:rPr>
          <w:b w:val="0"/>
          <w:bCs w:val="0"/>
        </w:rPr>
      </w:pPr>
      <w:r>
        <w:t xml:space="preserve">Figure 27: </w:t>
      </w:r>
      <w:r>
        <w:rPr>
          <w:b w:val="0"/>
          <w:bCs w:val="0"/>
        </w:rPr>
        <w:t>The UpdateManager class</w:t>
      </w:r>
    </w:p>
    <w:p w14:paraId="6492E3ED" w14:textId="080C5136" w:rsidR="00464866" w:rsidRDefault="00654284" w:rsidP="00464866">
      <w:pPr>
        <w:ind w:firstLine="425"/>
      </w:pPr>
      <w:r>
        <w:t xml:space="preserve">As we can see both the concept and the implementation is simple. </w:t>
      </w:r>
      <w:r w:rsidR="00856D88">
        <w:t xml:space="preserve">Of course, this simple example only allows the tracking of </w:t>
      </w:r>
      <w:r w:rsidR="00856D88" w:rsidRPr="00856D88">
        <w:rPr>
          <w:rFonts w:ascii="Consolas" w:hAnsi="Consolas"/>
          <w:sz w:val="22"/>
          <w:szCs w:val="22"/>
        </w:rPr>
        <w:t>ManagedMover</w:t>
      </w:r>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r w:rsidR="00464866" w:rsidRPr="00006510">
        <w:rPr>
          <w:rFonts w:ascii="Consolas" w:hAnsi="Consolas"/>
          <w:sz w:val="22"/>
          <w:szCs w:val="22"/>
        </w:rPr>
        <w:t>UpdateManager</w:t>
      </w:r>
      <w:r w:rsidR="00464866">
        <w:t xml:space="preserve"> is that from now on its our </w:t>
      </w:r>
      <w:r w:rsidR="00464866">
        <w:lastRenderedPageBreak/>
        <w:t xml:space="preserve">responsibility to remove the </w:t>
      </w:r>
      <w:r w:rsidR="00464866" w:rsidRPr="00006510">
        <w:rPr>
          <w:rFonts w:ascii="Consolas" w:hAnsi="Consolas"/>
          <w:sz w:val="22"/>
          <w:szCs w:val="22"/>
        </w:rPr>
        <w:t>ManagedMover</w:t>
      </w:r>
      <w:r w:rsidR="00464866">
        <w:t xml:space="preserve"> instances from the _</w:t>
      </w:r>
      <w:r w:rsidR="00464866" w:rsidRPr="00006510">
        <w:rPr>
          <w:rFonts w:ascii="Consolas" w:hAnsi="Consolas"/>
          <w:sz w:val="22"/>
          <w:szCs w:val="22"/>
        </w:rPr>
        <w:t>updateables</w:t>
      </w:r>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r w:rsidR="00293638" w:rsidRPr="00293638">
        <w:rPr>
          <w:rFonts w:ascii="Consolas" w:hAnsi="Consolas"/>
          <w:sz w:val="22"/>
          <w:szCs w:val="22"/>
        </w:rPr>
        <w:t>OnDisable</w:t>
      </w:r>
      <w:r w:rsidR="00293638" w:rsidRPr="00293638">
        <w:rPr>
          <w:sz w:val="22"/>
          <w:szCs w:val="22"/>
        </w:rPr>
        <w:t xml:space="preserve"> </w:t>
      </w:r>
      <w:r w:rsidR="00293638">
        <w:t xml:space="preserve">and </w:t>
      </w:r>
      <w:r w:rsidR="00293638" w:rsidRPr="00293638">
        <w:rPr>
          <w:rFonts w:ascii="Consolas" w:hAnsi="Consolas"/>
          <w:sz w:val="22"/>
          <w:szCs w:val="22"/>
        </w:rPr>
        <w:t>OnEnable</w:t>
      </w:r>
      <w:r w:rsidR="00293638">
        <w:t xml:space="preserve"> Messages</w:t>
      </w:r>
      <w:r w:rsidR="00842B65">
        <w:t xml:space="preserve"> as it can be seen on </w:t>
      </w:r>
      <w:r w:rsidR="00842B65" w:rsidRPr="00422FF5">
        <w:rPr>
          <w:b/>
          <w:bCs/>
        </w:rPr>
        <w:t>Figure 28</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70161E" w:rsidRPr="00EB0661" w:rsidRDefault="0070161E"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70161E" w:rsidRDefault="0070161E"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70161E" w:rsidRPr="00EB0661" w:rsidRDefault="0070161E"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4C7652F0" w:rsidR="00A71F5D" w:rsidRDefault="00095D81" w:rsidP="00095D81">
      <w:pPr>
        <w:pStyle w:val="Kpalrs"/>
        <w:rPr>
          <w:b w:val="0"/>
          <w:bCs w:val="0"/>
        </w:rPr>
      </w:pPr>
      <w:r>
        <w:t xml:space="preserve">Figure 28: </w:t>
      </w:r>
      <w:r w:rsidR="00FF33C0">
        <w:rPr>
          <w:b w:val="0"/>
          <w:bCs w:val="0"/>
        </w:rPr>
        <w:t xml:space="preserve">Simply calling </w:t>
      </w:r>
      <w:r w:rsidR="00FF33C0" w:rsidRPr="00FF33C0">
        <w:rPr>
          <w:rFonts w:ascii="Consolas" w:hAnsi="Consolas"/>
          <w:b w:val="0"/>
          <w:bCs w:val="0"/>
          <w:sz w:val="20"/>
          <w:szCs w:val="20"/>
        </w:rPr>
        <w:t>OnEnable</w:t>
      </w:r>
      <w:r w:rsidR="00FF33C0" w:rsidRPr="00FF33C0">
        <w:rPr>
          <w:b w:val="0"/>
          <w:bCs w:val="0"/>
          <w:sz w:val="20"/>
          <w:szCs w:val="20"/>
        </w:rPr>
        <w:t xml:space="preserve"> </w:t>
      </w:r>
      <w:r w:rsidR="00FF33C0">
        <w:rPr>
          <w:b w:val="0"/>
          <w:bCs w:val="0"/>
        </w:rPr>
        <w:t xml:space="preserve">and </w:t>
      </w:r>
      <w:r w:rsidR="00FF33C0" w:rsidRPr="00FF33C0">
        <w:rPr>
          <w:rFonts w:ascii="Consolas" w:hAnsi="Consolas"/>
          <w:b w:val="0"/>
          <w:bCs w:val="0"/>
          <w:sz w:val="20"/>
          <w:szCs w:val="20"/>
        </w:rPr>
        <w:t>OnDisable</w:t>
      </w:r>
      <w:r w:rsidR="00FF33C0">
        <w:rPr>
          <w:b w:val="0"/>
          <w:bCs w:val="0"/>
        </w:rPr>
        <w:t xml:space="preserve"> will do the trick for automatic state management for custom updatable </w:t>
      </w:r>
      <w:r w:rsidR="00FF33C0" w:rsidRPr="00CB7E2E">
        <w:rPr>
          <w:rFonts w:ascii="Consolas" w:hAnsi="Consolas"/>
          <w:b w:val="0"/>
          <w:bCs w:val="0"/>
          <w:sz w:val="20"/>
          <w:szCs w:val="20"/>
        </w:rPr>
        <w:t>MonoBehaviour</w:t>
      </w:r>
      <w:r w:rsidR="00FF33C0">
        <w:rPr>
          <w:b w:val="0"/>
          <w:bCs w:val="0"/>
        </w:rPr>
        <w:t>s.</w:t>
      </w:r>
    </w:p>
    <w:p w14:paraId="7258A883" w14:textId="7CFE7150" w:rsidR="008F70A2" w:rsidRDefault="00D6693C" w:rsidP="00D6693C">
      <w:pPr>
        <w:pStyle w:val="Cmsor3"/>
      </w:pPr>
      <w:r>
        <w:t>Benchmarking</w:t>
      </w:r>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r w:rsidRPr="00AB3B46">
        <w:rPr>
          <w:rFonts w:ascii="Consolas" w:hAnsi="Consolas"/>
          <w:sz w:val="22"/>
          <w:szCs w:val="22"/>
        </w:rPr>
        <w:t>UpdateManager</w:t>
      </w:r>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70161E" w:rsidRDefault="0070161E"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70161E" w:rsidRPr="00EB0661" w:rsidRDefault="0070161E"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70161E" w:rsidRDefault="0070161E"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70161E" w:rsidRDefault="0070161E"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70161E" w:rsidRPr="00EB0661" w:rsidRDefault="0070161E"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29937DD2" w:rsidR="00C860A5" w:rsidRPr="00C860A5" w:rsidRDefault="00C860A5" w:rsidP="00C860A5">
      <w:pPr>
        <w:pStyle w:val="Kpalrs"/>
        <w:rPr>
          <w:b w:val="0"/>
          <w:bCs w:val="0"/>
        </w:rPr>
      </w:pPr>
      <w:r>
        <w:t xml:space="preserve">Figure 29: </w:t>
      </w:r>
      <w:r>
        <w:rPr>
          <w:b w:val="0"/>
          <w:bCs w:val="0"/>
        </w:rPr>
        <w:t xml:space="preserve">The added </w:t>
      </w:r>
      <w:r w:rsidRPr="00C860A5">
        <w:rPr>
          <w:rFonts w:ascii="Consolas" w:hAnsi="Consolas"/>
          <w:b w:val="0"/>
          <w:bCs w:val="0"/>
          <w:sz w:val="20"/>
          <w:szCs w:val="20"/>
        </w:rPr>
        <w:t>StopWatch</w:t>
      </w:r>
      <w:r>
        <w:rPr>
          <w:b w:val="0"/>
          <w:bCs w:val="0"/>
        </w:rPr>
        <w:t xml:space="preserve"> to the </w:t>
      </w:r>
      <w:r w:rsidRPr="00C860A5">
        <w:rPr>
          <w:rFonts w:ascii="Consolas" w:hAnsi="Consolas"/>
          <w:b w:val="0"/>
          <w:bCs w:val="0"/>
          <w:sz w:val="20"/>
          <w:szCs w:val="20"/>
        </w:rPr>
        <w:t>UpdateManager</w:t>
      </w:r>
      <w:r w:rsidRPr="00C860A5">
        <w:rPr>
          <w:b w:val="0"/>
          <w:bCs w:val="0"/>
        </w:rPr>
        <w:t>’s</w:t>
      </w:r>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198CA326"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r w:rsidR="00AF34D3" w:rsidRPr="00AF34D3">
        <w:rPr>
          <w:rFonts w:ascii="Consolas" w:hAnsi="Consolas"/>
          <w:sz w:val="22"/>
          <w:szCs w:val="22"/>
        </w:rPr>
        <w:t>MonoBehaviour</w:t>
      </w:r>
      <w:r w:rsidR="00AF34D3">
        <w:t xml:space="preserve">s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r w:rsidR="003E3BAD" w:rsidRPr="003E3BAD">
        <w:t>UpdateBenchmarkHelperJustBefore</w:t>
      </w:r>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29</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0ACA7470" w:rsidR="000A441C" w:rsidRDefault="004C2E7C" w:rsidP="004C2E7C">
      <w:pPr>
        <w:pStyle w:val="Kpalrs"/>
        <w:rPr>
          <w:b w:val="0"/>
          <w:bCs w:val="0"/>
        </w:rPr>
      </w:pPr>
      <w:r>
        <w:t xml:space="preserve">Figure </w:t>
      </w:r>
      <w:r w:rsidR="000F33C7">
        <w:t xml:space="preserve">30: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r>
        <w:lastRenderedPageBreak/>
        <w:t xml:space="preserve">Internal systems’ </w:t>
      </w:r>
      <w:r w:rsidR="000031C6">
        <w:t xml:space="preserve">custom </w:t>
      </w:r>
      <w:r>
        <w:t>properties and h</w:t>
      </w:r>
      <w:r w:rsidR="009A6D38">
        <w:t>ashing</w:t>
      </w:r>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Normally this does not produces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are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695D02AD"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31</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9C0D8C" w:rsidRDefault="009C0D8C"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w:t>
                            </w:r>
                            <w:r w:rsidR="001A6F8F">
                              <w:rPr>
                                <w:rFonts w:ascii="Consolas" w:hAnsi="Consolas" w:cs="Consolas"/>
                                <w:color w:val="000000"/>
                                <w:sz w:val="19"/>
                                <w:szCs w:val="19"/>
                                <w:lang w:eastAsia="hu-HU"/>
                              </w:rPr>
                              <w:t>s</w:t>
                            </w:r>
                            <w:r>
                              <w:rPr>
                                <w:rFonts w:ascii="Consolas" w:hAnsi="Consolas" w:cs="Consolas"/>
                                <w:color w:val="000000"/>
                                <w:sz w:val="19"/>
                                <w:szCs w:val="19"/>
                                <w:lang w:eastAsia="hu-HU"/>
                              </w:rPr>
                              <w:br/>
                              <w:t>{</w:t>
                            </w:r>
                          </w:p>
                          <w:p w14:paraId="73257E2C" w14:textId="6BA008F4"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class</w:t>
                            </w:r>
                            <w:r w:rsidR="0070161E">
                              <w:rPr>
                                <w:rFonts w:ascii="Consolas" w:hAnsi="Consolas" w:cs="Consolas"/>
                                <w:color w:val="000000"/>
                                <w:sz w:val="19"/>
                                <w:szCs w:val="19"/>
                                <w:lang w:eastAsia="hu-HU"/>
                              </w:rPr>
                              <w:t xml:space="preserve"> </w:t>
                            </w:r>
                            <w:r w:rsidR="0070161E">
                              <w:rPr>
                                <w:rFonts w:ascii="Consolas" w:hAnsi="Consolas" w:cs="Consolas"/>
                                <w:color w:val="2B91AF"/>
                                <w:sz w:val="19"/>
                                <w:szCs w:val="19"/>
                                <w:lang w:eastAsia="hu-HU"/>
                              </w:rPr>
                              <w:t>StylizedWater</w:t>
                            </w:r>
                          </w:p>
                          <w:p w14:paraId="00664CE2" w14:textId="33B0BA6D"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6FA026FB" w14:textId="76D7449E"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sidRPr="00ED74C8">
                              <w:rPr>
                                <w:rFonts w:ascii="Consolas" w:hAnsi="Consolas" w:cs="Consolas"/>
                                <w:color w:val="2B91AF"/>
                                <w:sz w:val="19"/>
                                <w:szCs w:val="19"/>
                                <w:lang w:eastAsia="hu-HU"/>
                              </w:rPr>
                              <w:t>Shader</w:t>
                            </w:r>
                            <w:r w:rsidR="0070161E">
                              <w:rPr>
                                <w:rFonts w:ascii="Consolas" w:hAnsi="Consolas" w:cs="Consolas"/>
                                <w:color w:val="000000"/>
                                <w:sz w:val="19"/>
                                <w:szCs w:val="19"/>
                                <w:lang w:eastAsia="hu-HU"/>
                              </w:rPr>
                              <w:t>.PropertyToID(</w:t>
                            </w:r>
                            <w:r w:rsidR="0070161E" w:rsidRPr="00ED74C8">
                              <w:rPr>
                                <w:rFonts w:ascii="Consolas" w:hAnsi="Consolas" w:cs="Consolas"/>
                                <w:color w:val="0000FF"/>
                                <w:sz w:val="19"/>
                                <w:szCs w:val="19"/>
                                <w:lang w:eastAsia="hu-HU"/>
                              </w:rPr>
                              <w:t>nameof</w:t>
                            </w:r>
                            <w:r w:rsidR="0070161E">
                              <w:rPr>
                                <w:rFonts w:ascii="Consolas" w:hAnsi="Consolas" w:cs="Consolas"/>
                                <w:color w:val="000000"/>
                                <w:sz w:val="19"/>
                                <w:szCs w:val="19"/>
                                <w:lang w:eastAsia="hu-HU"/>
                              </w:rPr>
                              <w:t>(_Color));</w:t>
                            </w:r>
                          </w:p>
                          <w:p w14:paraId="39764216"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readonly</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_FogColor =</w:t>
                            </w:r>
                          </w:p>
                          <w:p w14:paraId="7E7852EE" w14:textId="3959318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readonly</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_IntersectionColor =</w:t>
                            </w:r>
                          </w:p>
                          <w:p w14:paraId="74170A96" w14:textId="135B8BA3"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3ACFEBE6" w14:textId="5599A65A" w:rsidR="009C0D8C" w:rsidRPr="00EB0661" w:rsidRDefault="009C0D8C"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9C0D8C" w:rsidRDefault="009C0D8C"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w:t>
                      </w:r>
                      <w:r w:rsidR="001A6F8F">
                        <w:rPr>
                          <w:rFonts w:ascii="Consolas" w:hAnsi="Consolas" w:cs="Consolas"/>
                          <w:color w:val="000000"/>
                          <w:sz w:val="19"/>
                          <w:szCs w:val="19"/>
                          <w:lang w:eastAsia="hu-HU"/>
                        </w:rPr>
                        <w:t>s</w:t>
                      </w:r>
                      <w:r>
                        <w:rPr>
                          <w:rFonts w:ascii="Consolas" w:hAnsi="Consolas" w:cs="Consolas"/>
                          <w:color w:val="000000"/>
                          <w:sz w:val="19"/>
                          <w:szCs w:val="19"/>
                          <w:lang w:eastAsia="hu-HU"/>
                        </w:rPr>
                        <w:br/>
                        <w:t>{</w:t>
                      </w:r>
                    </w:p>
                    <w:p w14:paraId="73257E2C" w14:textId="6BA008F4"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class</w:t>
                      </w:r>
                      <w:r w:rsidR="0070161E">
                        <w:rPr>
                          <w:rFonts w:ascii="Consolas" w:hAnsi="Consolas" w:cs="Consolas"/>
                          <w:color w:val="000000"/>
                          <w:sz w:val="19"/>
                          <w:szCs w:val="19"/>
                          <w:lang w:eastAsia="hu-HU"/>
                        </w:rPr>
                        <w:t xml:space="preserve"> </w:t>
                      </w:r>
                      <w:r w:rsidR="0070161E">
                        <w:rPr>
                          <w:rFonts w:ascii="Consolas" w:hAnsi="Consolas" w:cs="Consolas"/>
                          <w:color w:val="2B91AF"/>
                          <w:sz w:val="19"/>
                          <w:szCs w:val="19"/>
                          <w:lang w:eastAsia="hu-HU"/>
                        </w:rPr>
                        <w:t>StylizedWater</w:t>
                      </w:r>
                    </w:p>
                    <w:p w14:paraId="00664CE2" w14:textId="33B0BA6D"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6FA026FB" w14:textId="76D7449E"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sidRPr="00ED74C8">
                        <w:rPr>
                          <w:rFonts w:ascii="Consolas" w:hAnsi="Consolas" w:cs="Consolas"/>
                          <w:color w:val="2B91AF"/>
                          <w:sz w:val="19"/>
                          <w:szCs w:val="19"/>
                          <w:lang w:eastAsia="hu-HU"/>
                        </w:rPr>
                        <w:t>Shader</w:t>
                      </w:r>
                      <w:r w:rsidR="0070161E">
                        <w:rPr>
                          <w:rFonts w:ascii="Consolas" w:hAnsi="Consolas" w:cs="Consolas"/>
                          <w:color w:val="000000"/>
                          <w:sz w:val="19"/>
                          <w:szCs w:val="19"/>
                          <w:lang w:eastAsia="hu-HU"/>
                        </w:rPr>
                        <w:t>.PropertyToID(</w:t>
                      </w:r>
                      <w:r w:rsidR="0070161E" w:rsidRPr="00ED74C8">
                        <w:rPr>
                          <w:rFonts w:ascii="Consolas" w:hAnsi="Consolas" w:cs="Consolas"/>
                          <w:color w:val="0000FF"/>
                          <w:sz w:val="19"/>
                          <w:szCs w:val="19"/>
                          <w:lang w:eastAsia="hu-HU"/>
                        </w:rPr>
                        <w:t>nameof</w:t>
                      </w:r>
                      <w:r w:rsidR="0070161E">
                        <w:rPr>
                          <w:rFonts w:ascii="Consolas" w:hAnsi="Consolas" w:cs="Consolas"/>
                          <w:color w:val="000000"/>
                          <w:sz w:val="19"/>
                          <w:szCs w:val="19"/>
                          <w:lang w:eastAsia="hu-HU"/>
                        </w:rPr>
                        <w:t>(_Color));</w:t>
                      </w:r>
                    </w:p>
                    <w:p w14:paraId="39764216"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readonly</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_FogColor =</w:t>
                      </w:r>
                    </w:p>
                    <w:p w14:paraId="7E7852EE" w14:textId="3959318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public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static</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readonly</w:t>
                      </w:r>
                      <w:r w:rsidR="0070161E">
                        <w:rPr>
                          <w:rFonts w:ascii="Consolas" w:hAnsi="Consolas" w:cs="Consolas"/>
                          <w:color w:val="000000"/>
                          <w:sz w:val="19"/>
                          <w:szCs w:val="19"/>
                          <w:lang w:eastAsia="hu-HU"/>
                        </w:rPr>
                        <w:t xml:space="preserve"> </w:t>
                      </w:r>
                      <w:r w:rsidR="0070161E">
                        <w:rPr>
                          <w:rFonts w:ascii="Consolas" w:hAnsi="Consolas" w:cs="Consolas"/>
                          <w:color w:val="0000FF"/>
                          <w:sz w:val="19"/>
                          <w:szCs w:val="19"/>
                          <w:lang w:eastAsia="hu-HU"/>
                        </w:rPr>
                        <w:t>int</w:t>
                      </w:r>
                      <w:r w:rsidR="0070161E">
                        <w:rPr>
                          <w:rFonts w:ascii="Consolas" w:hAnsi="Consolas" w:cs="Consolas"/>
                          <w:color w:val="000000"/>
                          <w:sz w:val="19"/>
                          <w:szCs w:val="19"/>
                          <w:lang w:eastAsia="hu-HU"/>
                        </w:rPr>
                        <w:t xml:space="preserve"> _IntersectionColor =</w:t>
                      </w:r>
                    </w:p>
                    <w:p w14:paraId="74170A96" w14:textId="135B8BA3" w:rsidR="0070161E" w:rsidRDefault="0070161E"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9C0D8C">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70161E" w:rsidRDefault="009C0D8C"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0070161E">
                        <w:rPr>
                          <w:rFonts w:ascii="Consolas" w:hAnsi="Consolas" w:cs="Consolas"/>
                          <w:color w:val="000000"/>
                          <w:sz w:val="19"/>
                          <w:szCs w:val="19"/>
                          <w:lang w:eastAsia="hu-HU"/>
                        </w:rPr>
                        <w:t>}</w:t>
                      </w:r>
                    </w:p>
                    <w:p w14:paraId="3ACFEBE6" w14:textId="5599A65A" w:rsidR="009C0D8C" w:rsidRPr="00EB0661" w:rsidRDefault="009C0D8C"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6462FC52" w:rsidR="009E2F0D" w:rsidRDefault="009E2F0D" w:rsidP="009E2F0D">
      <w:pPr>
        <w:pStyle w:val="Kpalrs"/>
        <w:rPr>
          <w:b w:val="0"/>
          <w:bCs w:val="0"/>
        </w:rPr>
      </w:pPr>
      <w:r>
        <w:t xml:space="preserve">Figure 31: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26CBB1C0" w:rsidR="00EE4812" w:rsidRDefault="00B03772" w:rsidP="00C27614">
      <w:pPr>
        <w:ind w:firstLine="425"/>
      </w:pPr>
      <w:r>
        <w:t xml:space="preserve">In </w:t>
      </w:r>
      <w:r w:rsidRPr="00B03772">
        <w:rPr>
          <w:b/>
          <w:bCs/>
        </w:rPr>
        <w:t>Figure 31</w:t>
      </w:r>
      <w:r>
        <w:rPr>
          <w:b/>
          <w:bCs/>
        </w:rPr>
        <w:t xml:space="preserve"> </w:t>
      </w:r>
      <w:r w:rsidR="002B622D">
        <w:t xml:space="preserve">we can see a hash mapping </w:t>
      </w:r>
      <w:r w:rsidR="007D070F">
        <w:t xml:space="preserve">static class for the </w:t>
      </w:r>
      <w:r w:rsidR="007D070F" w:rsidRPr="003F5DC0">
        <w:rPr>
          <w:rFonts w:ascii="Consolas" w:hAnsi="Consolas"/>
          <w:sz w:val="22"/>
          <w:szCs w:val="22"/>
        </w:rPr>
        <w:t>StylizedWater</w:t>
      </w:r>
      <w:r w:rsidR="007D070F">
        <w:t xml:space="preserve"> shader. The </w:t>
      </w:r>
      <w:r w:rsidR="007D070F" w:rsidRPr="003F5DC0">
        <w:rPr>
          <w:rFonts w:ascii="Consolas" w:hAnsi="Consolas"/>
          <w:sz w:val="22"/>
          <w:szCs w:val="22"/>
        </w:rPr>
        <w:t>StylizedWater</w:t>
      </w:r>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r w:rsidR="00BE52D7" w:rsidRPr="003F5DC0">
        <w:rPr>
          <w:rFonts w:ascii="Consolas" w:hAnsi="Consolas"/>
          <w:sz w:val="22"/>
          <w:szCs w:val="22"/>
        </w:rPr>
        <w:t>StylizedWater</w:t>
      </w:r>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r w:rsidR="003F5DC0" w:rsidRPr="003F5DC0">
        <w:rPr>
          <w:rFonts w:ascii="Consolas" w:hAnsi="Consolas"/>
          <w:sz w:val="22"/>
          <w:szCs w:val="22"/>
        </w:rPr>
        <w:t>nameof</w:t>
      </w:r>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r w:rsidR="00A048C7" w:rsidRPr="00A048C7">
        <w:rPr>
          <w:rFonts w:ascii="Consolas" w:hAnsi="Consolas"/>
          <w:sz w:val="22"/>
          <w:szCs w:val="22"/>
        </w:rPr>
        <w:t>readonly</w:t>
      </w:r>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_Color;</w:t>
                            </w:r>
                          </w:p>
                          <w:p w14:paraId="32FCBC66" w14:textId="60330AF9"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_FogColor;</w:t>
                            </w:r>
                          </w:p>
                          <w:p w14:paraId="24D46DC6" w14:textId="4CD4DC2F"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_IntersectionColor;</w:t>
                            </w:r>
                          </w:p>
                          <w:p w14:paraId="675397BA" w14:textId="528E72E5"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A27AF0" w:rsidRPr="00EB0661" w:rsidRDefault="00A27AF0"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_Color;</w:t>
                      </w:r>
                    </w:p>
                    <w:p w14:paraId="32FCBC66" w14:textId="60330AF9"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_FogColor;</w:t>
                      </w:r>
                    </w:p>
                    <w:p w14:paraId="24D46DC6" w14:textId="4CD4DC2F" w:rsidR="00576BF2" w:rsidRDefault="00576BF2"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fixed4 _IntersectionColor;</w:t>
                      </w:r>
                    </w:p>
                    <w:p w14:paraId="675397BA" w14:textId="528E72E5" w:rsidR="00A27AF0" w:rsidRDefault="00A27AF0"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A27AF0" w:rsidRPr="00EB0661" w:rsidRDefault="00A27AF0"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4CCF6313" w:rsidR="00576BF2" w:rsidRDefault="00576BF2" w:rsidP="00576BF2">
      <w:pPr>
        <w:pStyle w:val="Kpalrs"/>
        <w:rPr>
          <w:b w:val="0"/>
          <w:bCs w:val="0"/>
        </w:rPr>
      </w:pPr>
      <w:r>
        <w:t xml:space="preserve">Figure 32: </w:t>
      </w:r>
      <w:r>
        <w:rPr>
          <w:b w:val="0"/>
          <w:bCs w:val="0"/>
        </w:rPr>
        <w:t xml:space="preserve">The parameter definitions of the StylizedWater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EC0D95" w:rsidRPr="00EB0661" w:rsidRDefault="00952FB0"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r>
                              <w:rPr>
                                <w:rFonts w:ascii="Consolas" w:hAnsi="Consolas" w:cs="Consolas"/>
                                <w:color w:val="000000"/>
                                <w:sz w:val="19"/>
                                <w:szCs w:val="19"/>
                                <w:lang w:eastAsia="hu-HU"/>
                              </w:rPr>
                              <w:t>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EC0D95" w:rsidRPr="00EB0661" w:rsidRDefault="00952FB0"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r>
                        <w:rPr>
                          <w:rFonts w:ascii="Consolas" w:hAnsi="Consolas" w:cs="Consolas"/>
                          <w:color w:val="000000"/>
                          <w:sz w:val="19"/>
                          <w:szCs w:val="19"/>
                          <w:lang w:eastAsia="hu-HU"/>
                        </w:rPr>
                        <w:t>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v:textbox>
                <w10:anchorlock/>
              </v:shape>
            </w:pict>
          </mc:Fallback>
        </mc:AlternateContent>
      </w:r>
    </w:p>
    <w:p w14:paraId="7000AEBF" w14:textId="4BE97CCE" w:rsidR="00EC0D95" w:rsidRDefault="00952FB0" w:rsidP="00EC0D95">
      <w:pPr>
        <w:pStyle w:val="Kpalrs"/>
        <w:rPr>
          <w:b w:val="0"/>
          <w:bCs w:val="0"/>
        </w:rPr>
      </w:pPr>
      <w:r>
        <w:t xml:space="preserve">Figure 33: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r>
        <w:lastRenderedPageBreak/>
        <w:t>Benchmarking</w:t>
      </w:r>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Harry Alisavakis</w:t>
      </w:r>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00A0BB67" w:rsidR="00551D0B" w:rsidRDefault="005307B5" w:rsidP="005307B5">
      <w:pPr>
        <w:pStyle w:val="Kpalrs"/>
        <w:rPr>
          <w:b w:val="0"/>
          <w:bCs w:val="0"/>
        </w:rPr>
      </w:pPr>
      <w:r>
        <w:t xml:space="preserve">Figure 34: </w:t>
      </w:r>
      <w:r>
        <w:rPr>
          <w:b w:val="0"/>
          <w:bCs w:val="0"/>
        </w:rPr>
        <w:t>The results of the benchmarks</w:t>
      </w:r>
    </w:p>
    <w:p w14:paraId="314220A8" w14:textId="77F91815" w:rsidR="00E30410" w:rsidRDefault="00E30410" w:rsidP="00E30410">
      <w:pPr>
        <w:ind w:firstLine="425"/>
      </w:pPr>
      <w:r>
        <w:t xml:space="preserve">As it can be seen on </w:t>
      </w:r>
      <w:r w:rsidRPr="00E30410">
        <w:rPr>
          <w:b/>
          <w:bCs/>
        </w:rPr>
        <w:t>Figure 34</w:t>
      </w:r>
      <w:r>
        <w:t xml:space="preserve"> this optimization is a micro optimization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3AFC678A" w:rsidR="00A54B6A" w:rsidRPr="00E30410"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 compensating for the powerful computation capacity </w:t>
      </w:r>
      <w:r w:rsidR="00EE59D8">
        <w:t>of</w:t>
      </w:r>
      <w:r w:rsidR="007045EB">
        <w:t xml:space="preserve"> the test processor.</w:t>
      </w:r>
    </w:p>
    <w:p w14:paraId="21D22F32" w14:textId="4E96871A" w:rsidR="00B4104A" w:rsidRDefault="00B4104A" w:rsidP="00700E3A">
      <w:pPr>
        <w:pStyle w:val="Cmsor1"/>
      </w:pPr>
      <w:r>
        <w:lastRenderedPageBreak/>
        <w:t>Utolsó simítások</w:t>
      </w:r>
      <w:bookmarkEnd w:id="4"/>
      <w:bookmarkEnd w:id="5"/>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32EDCE38" w:rsidR="00225F65" w:rsidRPr="0037381F" w:rsidRDefault="009A398B" w:rsidP="00826DB2">
      <w:pPr>
        <w:numPr>
          <w:ilvl w:val="0"/>
          <w:numId w:val="12"/>
        </w:numPr>
      </w:pPr>
      <w:r>
        <w:rPr>
          <w:rStyle w:val="Kiemels"/>
        </w:rPr>
        <w:t>Kérdezd meg mi van akkor ha nem nincs úgy általános hviatkozás az irodalomjegyzékre</w:t>
      </w:r>
    </w:p>
    <w:p w14:paraId="4E0E30A8" w14:textId="77777777" w:rsidR="0063585C" w:rsidRDefault="0063585C" w:rsidP="00816BCB">
      <w:pPr>
        <w:pStyle w:val="Fejezetcimszmozsnlkl"/>
      </w:pPr>
      <w:bookmarkStart w:id="6" w:name="_Toc332798852"/>
      <w:r w:rsidRPr="00B50CAA">
        <w:lastRenderedPageBreak/>
        <w:t>Irodalomjegyzék</w:t>
      </w:r>
      <w:bookmarkEnd w:id="6"/>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1"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32" w:history="1">
        <w:r w:rsidR="00D22805" w:rsidRPr="004C4297">
          <w:rPr>
            <w:rStyle w:val="Hiperhivatkozs"/>
          </w:rPr>
          <w:t>https://store.steampowered.com/app/555150/The_First_Tree/</w:t>
        </w:r>
      </w:hyperlink>
      <w:bookmarkEnd w:id="8"/>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33" w:history="1">
        <w:r w:rsidRPr="00176C0F">
          <w:rPr>
            <w:rStyle w:val="Hiperhivatkozs"/>
          </w:rPr>
          <w:t>https://learn.g2.com/stages-of-game-development</w:t>
        </w:r>
      </w:hyperlink>
      <w:bookmarkEnd w:id="9"/>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34" w:history="1">
        <w:r w:rsidRPr="006A4B56">
          <w:rPr>
            <w:rStyle w:val="Hiperhivatkozs"/>
          </w:rPr>
          <w:t>https://unity.com/features/multiplatform</w:t>
        </w:r>
      </w:hyperlink>
      <w:bookmarkEnd w:id="10"/>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5" w:history="1">
        <w:r w:rsidRPr="00433959">
          <w:rPr>
            <w:rStyle w:val="Hiperhivatkozs"/>
          </w:rPr>
          <w:t>https://www.raywenderlich.com/7630142-entity-component-system-for-unity-getting-started#toc-anchor-003</w:t>
        </w:r>
      </w:hyperlink>
      <w:bookmarkEnd w:id="11"/>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6" w:history="1">
        <w:r w:rsidRPr="00F7284E">
          <w:rPr>
            <w:rStyle w:val="Hiperhivatkozs"/>
          </w:rPr>
          <w:t>https://unity.com/dots/packages</w:t>
        </w:r>
      </w:hyperlink>
      <w:bookmarkEnd w:id="12"/>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37" w:history="1">
        <w:r w:rsidRPr="00677ED1">
          <w:rPr>
            <w:rStyle w:val="Hiperhivatkozs"/>
          </w:rPr>
          <w:t>https://unity3d.com/legal/licenses/Unity_Reference_Only_License</w:t>
        </w:r>
      </w:hyperlink>
      <w:bookmarkEnd w:id="13"/>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38"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39"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0"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1"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14" w:name="_Ref56524106"/>
      <w:r>
        <w:lastRenderedPageBreak/>
        <w:t xml:space="preserve">ZDNet, </w:t>
      </w:r>
      <w:r w:rsidRPr="00D22805">
        <w:rPr>
          <w:i/>
          <w:iCs/>
        </w:rPr>
        <w:t>Security bugs and memory leaks</w:t>
      </w:r>
      <w:r>
        <w:br/>
      </w:r>
      <w:hyperlink r:id="rId42" w:history="1">
        <w:r w:rsidRPr="00567FA3">
          <w:rPr>
            <w:rStyle w:val="Hiperhivatkozs"/>
          </w:rPr>
          <w:t>https://www.zdnet.com/article/microsoft-70-percent-of-all-security-bugs-are-memory-safety-issues/</w:t>
        </w:r>
      </w:hyperlink>
      <w:r>
        <w:br/>
      </w:r>
      <w:hyperlink r:id="rId43" w:history="1">
        <w:r w:rsidRPr="00567FA3">
          <w:rPr>
            <w:rStyle w:val="Hiperhivatkozs"/>
          </w:rPr>
          <w:t>https://www.zdnet.com/article/chrome-70-of-all-security-bugs-are-memory-safety-issues/</w:t>
        </w:r>
      </w:hyperlink>
      <w:bookmarkEnd w:id="14"/>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44" w:history="1">
        <w:r w:rsidRPr="004B673A">
          <w:rPr>
            <w:rStyle w:val="Hiperhivatkozs"/>
          </w:rPr>
          <w:t>https://docs.microsoft.com/en-us/archive/blogs/ericlippert/mutating-readonly-structs</w:t>
        </w:r>
      </w:hyperlink>
      <w:bookmarkEnd w:id="15"/>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16" w:name="_Ref56709229"/>
      <w:r>
        <w:t xml:space="preserve">Microsoft Docs, </w:t>
      </w:r>
      <w:r w:rsidRPr="00405523">
        <w:rPr>
          <w:i/>
          <w:iCs/>
        </w:rPr>
        <w:t>Calling Native Functions from Managed Code</w:t>
      </w:r>
      <w:r>
        <w:rPr>
          <w:rStyle w:val="Hiperhivatkozs"/>
          <w:color w:val="auto"/>
          <w:u w:val="none"/>
        </w:rPr>
        <w:br/>
      </w:r>
      <w:hyperlink r:id="rId45" w:history="1">
        <w:r w:rsidRPr="00974D39">
          <w:rPr>
            <w:rStyle w:val="Hiperhivatkozs"/>
          </w:rPr>
          <w:t>https://docs.microsoft.com/en-us/cpp/dotnet/calling-native-functions-from-managed-code?redirectedfrom=MSDN&amp;view=msvc-160</w:t>
        </w:r>
      </w:hyperlink>
      <w:bookmarkEnd w:id="16"/>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46"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7" w:history="1">
        <w:bookmarkStart w:id="17" w:name="_Ref56851246"/>
        <w:r w:rsidR="00373E35" w:rsidRPr="00373E35">
          <w:rPr>
            <w:rStyle w:val="Hiperhivatkozs"/>
          </w:rPr>
          <w:t>https://xoofx.com/blog/2018/04/06/porting-unity-to-coreclr/</w:t>
        </w:r>
        <w:bookmarkEnd w:id="17"/>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8" w:history="1">
        <w:r w:rsidRPr="004A22B1">
          <w:rPr>
            <w:rStyle w:val="Hiperhivatkozs"/>
          </w:rPr>
          <w:t>https://blogs.unity3d.com/2015/05/06/an-introduction-to-ilcpp-internals/</w:t>
        </w:r>
      </w:hyperlink>
      <w:bookmarkEnd w:id="18"/>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49"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0"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1"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2"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6A7215DC"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53"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sectPr w:rsidR="00B50CAA" w:rsidSect="00D23BFC">
      <w:headerReference w:type="even" r:id="rId54"/>
      <w:footerReference w:type="default" r:id="rId5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49C09" w14:textId="77777777" w:rsidR="00892ADB" w:rsidRDefault="00892ADB">
      <w:r>
        <w:separator/>
      </w:r>
    </w:p>
  </w:endnote>
  <w:endnote w:type="continuationSeparator" w:id="0">
    <w:p w14:paraId="2FD341EE" w14:textId="77777777" w:rsidR="00892ADB" w:rsidRDefault="00892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70161E" w:rsidRDefault="0070161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70161E" w:rsidRDefault="0070161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9F552" w14:textId="77777777" w:rsidR="00892ADB" w:rsidRDefault="00892ADB" w:rsidP="00596D57">
      <w:pPr>
        <w:ind w:firstLine="142"/>
      </w:pPr>
      <w:r>
        <w:separator/>
      </w:r>
    </w:p>
  </w:footnote>
  <w:footnote w:type="continuationSeparator" w:id="0">
    <w:p w14:paraId="47B89C84" w14:textId="77777777" w:rsidR="00892ADB" w:rsidRDefault="00892ADB">
      <w:r>
        <w:continuationSeparator/>
      </w:r>
    </w:p>
  </w:footnote>
  <w:footnote w:id="1">
    <w:p w14:paraId="6241B43A" w14:textId="4F5BE0DA" w:rsidR="0070161E" w:rsidRPr="008F49BF" w:rsidRDefault="0070161E"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70161E" w:rsidRPr="00BA403D" w:rsidRDefault="0070161E"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70161E" w:rsidRPr="0005353F" w:rsidRDefault="0070161E"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70161E" w:rsidRPr="003263EA" w:rsidRDefault="0070161E"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70161E" w:rsidRPr="001A7527" w:rsidRDefault="0070161E"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70161E" w:rsidRPr="001F1B02" w:rsidRDefault="0070161E"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70161E" w:rsidRPr="00C40AC6" w:rsidRDefault="0070161E"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70161E" w:rsidRPr="00B8051F" w:rsidRDefault="0070161E"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70161E" w:rsidRPr="00003701" w:rsidRDefault="0070161E"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70161E" w:rsidRPr="002006BB" w:rsidRDefault="0070161E"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70161E" w:rsidRPr="00127AFB" w:rsidRDefault="0070161E"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70161E" w:rsidRPr="004372CC" w:rsidRDefault="0070161E" w:rsidP="00647975">
      <w:pPr>
        <w:pStyle w:val="Lbjegyzetszveg"/>
        <w:ind w:firstLine="142"/>
        <w:rPr>
          <w:lang w:val="hu-HU"/>
        </w:rPr>
      </w:pPr>
      <w:bookmarkStart w:id="3"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3"/>
      <w:r>
        <w:rPr>
          <w:lang w:val="hu-HU"/>
        </w:rPr>
        <w:t>and user-friendly</w:t>
      </w:r>
    </w:p>
  </w:footnote>
  <w:footnote w:id="13">
    <w:p w14:paraId="43C1319F" w14:textId="0D4ADE44" w:rsidR="0070161E" w:rsidRPr="00647975" w:rsidRDefault="0070161E"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70161E" w:rsidRPr="00FF3E92" w:rsidRDefault="0070161E"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70161E" w:rsidRPr="002C08D8" w:rsidRDefault="0070161E"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70161E" w:rsidRPr="002C08D8" w:rsidRDefault="0070161E"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70161E" w:rsidRPr="002C08D8" w:rsidRDefault="0070161E"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70161E" w:rsidRPr="00E217C4" w:rsidRDefault="0070161E"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70161E" w:rsidRPr="00CA022C" w:rsidRDefault="0070161E"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70161E" w:rsidRPr="00351D8E" w:rsidRDefault="0070161E"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70161E" w:rsidRPr="001451F7" w:rsidRDefault="0070161E"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70161E" w:rsidRPr="00313041" w:rsidRDefault="0070161E"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67F6A2AC" w:rsidR="0070161E" w:rsidRPr="00313041" w:rsidRDefault="0070161E"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70161E" w:rsidRPr="00B42673" w:rsidRDefault="0070161E"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70161E" w:rsidRPr="006E44A9" w:rsidRDefault="0070161E"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70161E" w:rsidRPr="00C22135" w:rsidRDefault="0070161E"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70161E" w:rsidRPr="0018627E" w:rsidRDefault="0070161E"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70161E" w:rsidRPr="00FD523B" w:rsidRDefault="0070161E"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70161E" w:rsidRPr="007159E1" w:rsidRDefault="0070161E"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70161E" w:rsidRPr="00C75D30" w:rsidRDefault="0070161E"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70161E" w:rsidRPr="00404E7F" w:rsidRDefault="0070161E"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70161E" w:rsidRPr="0010222E" w:rsidRDefault="0070161E"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70161E" w:rsidRPr="00554A61" w:rsidRDefault="0070161E"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70161E" w:rsidRPr="00C37CDF" w:rsidRDefault="0070161E"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70161E" w:rsidRPr="00845DAD" w:rsidRDefault="0070161E"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 double.</w:t>
      </w:r>
    </w:p>
  </w:footnote>
  <w:footnote w:id="36">
    <w:p w14:paraId="6E16F3DF" w14:textId="17965BBB" w:rsidR="0070161E" w:rsidRPr="00384B49" w:rsidRDefault="0070161E"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 without the need of dynamic compilation like in the case of a JIT compiler.</w:t>
      </w:r>
    </w:p>
  </w:footnote>
  <w:footnote w:id="37">
    <w:p w14:paraId="14052C54" w14:textId="2ACAB883" w:rsidR="0070161E" w:rsidRPr="00E4289B" w:rsidRDefault="0070161E"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70161E" w:rsidRPr="00725D8E" w:rsidRDefault="0070161E"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70161E" w:rsidRPr="003D236D" w:rsidRDefault="0070161E"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70161E" w:rsidRPr="007B6D90" w:rsidRDefault="0070161E" w:rsidP="00B05264">
      <w:pPr>
        <w:pStyle w:val="Lbjegyzetszveg"/>
        <w:spacing w:after="0"/>
        <w:ind w:firstLine="142"/>
        <w:rPr>
          <w:lang w:val="hu-HU"/>
        </w:rPr>
      </w:pPr>
      <w:r>
        <w:rPr>
          <w:rStyle w:val="Lbjegyzet-hivatkozs"/>
        </w:rPr>
        <w:footnoteRef/>
      </w:r>
      <w:r>
        <w:t xml:space="preserve"> </w:t>
      </w:r>
      <w:r>
        <w:rPr>
          <w:lang w:val="hu-HU"/>
        </w:rPr>
        <w:t>Editor loop in the profiler is the editor related overheads like drawing the hierarchy, inspector view etc.</w:t>
      </w:r>
    </w:p>
  </w:footnote>
  <w:footnote w:id="41">
    <w:p w14:paraId="596849F5" w14:textId="4E88D110" w:rsidR="0070161E" w:rsidRPr="00A67FE7" w:rsidRDefault="0070161E" w:rsidP="00B05264">
      <w:pPr>
        <w:pStyle w:val="Lbjegyzetszveg"/>
        <w:ind w:left="142" w:firstLine="0"/>
        <w:rPr>
          <w:lang w:val="hu-HU"/>
        </w:rPr>
      </w:pPr>
      <w:r>
        <w:rPr>
          <w:rStyle w:val="Lbjegyzet-hivatkozs"/>
        </w:rPr>
        <w:footnoteRef/>
      </w:r>
      <w:r>
        <w:t xml:space="preserve"> </w:t>
      </w:r>
      <w:r>
        <w:rPr>
          <w:lang w:val="hu-HU"/>
        </w:rPr>
        <w:t>The Other category in the CPU module are mostly engine related updates, like coroutine manager updates, render pipeline handlers etc.</w:t>
      </w:r>
    </w:p>
  </w:footnote>
  <w:footnote w:id="42">
    <w:p w14:paraId="6D3E5009" w14:textId="11088DD5" w:rsidR="0070161E" w:rsidRPr="004F76AC" w:rsidRDefault="0070161E"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process of putting </w:t>
      </w:r>
      <w:r>
        <w:rPr>
          <w:lang w:val="hu-HU"/>
        </w:rPr>
        <w:t>an expected load</w:t>
      </w:r>
      <w:r w:rsidRPr="00D97761">
        <w:rPr>
          <w:lang w:val="hu-HU"/>
        </w:rPr>
        <w:t xml:space="preserve"> on </w:t>
      </w:r>
      <w:r>
        <w:rPr>
          <w:lang w:val="hu-HU"/>
        </w:rPr>
        <w:t>the</w:t>
      </w:r>
      <w:r w:rsidRPr="00D97761">
        <w:rPr>
          <w:lang w:val="hu-HU"/>
        </w:rPr>
        <w:t xml:space="preserve"> system and </w:t>
      </w:r>
      <w:r>
        <w:rPr>
          <w:lang w:val="hu-HU"/>
        </w:rPr>
        <w:t xml:space="preserve">then </w:t>
      </w:r>
      <w:r w:rsidRPr="00D97761">
        <w:rPr>
          <w:lang w:val="hu-HU"/>
        </w:rPr>
        <w:t>measuring its response</w:t>
      </w:r>
      <w:r>
        <w:rPr>
          <w:lang w:val="hu-HU"/>
        </w:rPr>
        <w:t>.</w:t>
      </w:r>
    </w:p>
  </w:footnote>
  <w:footnote w:id="43">
    <w:p w14:paraId="6DDBF00C" w14:textId="63FC1CC1" w:rsidR="0070161E" w:rsidRPr="00D97761" w:rsidRDefault="0070161E"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70161E" w:rsidRPr="00D97761" w:rsidRDefault="0070161E"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70161E" w:rsidRPr="004246C0" w:rsidRDefault="0070161E"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70161E" w:rsidRPr="00344CCB" w:rsidRDefault="0070161E"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70161E" w:rsidRPr="00EA4427" w:rsidRDefault="0070161E"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70161E" w:rsidRPr="006242F2" w:rsidRDefault="0070161E"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NUnit is part of the .NET Foundation</w:t>
      </w:r>
    </w:p>
  </w:footnote>
  <w:footnote w:id="49">
    <w:p w14:paraId="482A736F" w14:textId="3FED7A90" w:rsidR="0070161E" w:rsidRPr="00AD4386" w:rsidRDefault="0070161E"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70161E" w:rsidRPr="005F1ECC" w:rsidRDefault="0070161E"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70161E" w:rsidRPr="005F1ECC" w:rsidRDefault="0070161E"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70161E" w:rsidRPr="008C64CE" w:rsidRDefault="0070161E"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70161E" w:rsidRPr="007C4B41" w:rsidRDefault="0070161E"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70161E" w:rsidRPr="00AD0FB0" w:rsidRDefault="0070161E"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70161E" w:rsidRPr="00E85BD7" w:rsidRDefault="0070161E" w:rsidP="00835F01">
      <w:pPr>
        <w:pStyle w:val="Lbjegyzetszveg"/>
        <w:spacing w:after="0"/>
        <w:ind w:left="142" w:firstLine="0"/>
        <w:rPr>
          <w:lang w:val="hu-HU"/>
        </w:rPr>
      </w:pPr>
      <w:r>
        <w:rPr>
          <w:rStyle w:val="Lbjegyzet-hivatkozs"/>
        </w:rPr>
        <w:footnoteRef/>
      </w:r>
      <w:r>
        <w:t xml:space="preserve"> </w:t>
      </w:r>
      <w:r>
        <w:rPr>
          <w:lang w:val="hu-HU"/>
        </w:rPr>
        <w:t xml:space="preserve">In Unity coroutines are implemented via enumerators therefore the yielding logic in </w:t>
      </w:r>
      <w:r w:rsidRPr="00E85BD7">
        <w:rPr>
          <w:b/>
          <w:bCs/>
          <w:lang w:val="hu-HU"/>
        </w:rPr>
        <w:t>Figure 18</w:t>
      </w:r>
      <w:r w:rsidRPr="009210C3">
        <w:rPr>
          <w:lang w:val="hu-HU"/>
        </w:rPr>
        <w:t>.</w:t>
      </w:r>
      <w:r>
        <w:rPr>
          <w:lang w:val="hu-HU"/>
        </w:rPr>
        <w:t xml:space="preserve"> </w:t>
      </w:r>
    </w:p>
  </w:footnote>
  <w:footnote w:id="56">
    <w:p w14:paraId="693BF35F" w14:textId="16F3C99F" w:rsidR="0070161E" w:rsidRPr="004A2CCD" w:rsidRDefault="0070161E" w:rsidP="004A2CCD">
      <w:pPr>
        <w:pStyle w:val="Lbjegyzetszveg"/>
        <w:ind w:left="142" w:firstLine="0"/>
        <w:rPr>
          <w:lang w:val="hu-HU"/>
        </w:rPr>
      </w:pPr>
      <w:r>
        <w:rPr>
          <w:rStyle w:val="Lbjegyzet-hivatkozs"/>
        </w:rPr>
        <w:footnoteRef/>
      </w:r>
      <w:r>
        <w:t xml:space="preserve"> </w:t>
      </w:r>
      <w:r w:rsidRPr="00B52379">
        <w:rPr>
          <w:lang w:val="hu-HU"/>
        </w:rPr>
        <w:t>Coroutines are a type of methods which can pause execution, save state, then yield control back to Unity</w:t>
      </w:r>
      <w:r>
        <w:rPr>
          <w:lang w:val="hu-HU"/>
        </w:rPr>
        <w:t>’</w:t>
      </w:r>
      <w:r w:rsidRPr="00B52379">
        <w:rPr>
          <w:lang w:val="hu-HU"/>
        </w:rPr>
        <w:t>s game loop, so later in time the coroutine can continue execution where it "left off".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70161E" w:rsidRDefault="0070161E"/>
  <w:p w14:paraId="2E97C07A" w14:textId="77777777" w:rsidR="0070161E" w:rsidRDefault="0070161E"/>
  <w:p w14:paraId="0EBFDCC5" w14:textId="77777777" w:rsidR="0070161E" w:rsidRDefault="007016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CE5"/>
    <w:rsid w:val="00010728"/>
    <w:rsid w:val="000112EE"/>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A4C"/>
    <w:rsid w:val="0002237F"/>
    <w:rsid w:val="00023371"/>
    <w:rsid w:val="00024727"/>
    <w:rsid w:val="0002651A"/>
    <w:rsid w:val="000313C8"/>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860F5"/>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3C7"/>
    <w:rsid w:val="000F3BF3"/>
    <w:rsid w:val="000F3F55"/>
    <w:rsid w:val="000F460A"/>
    <w:rsid w:val="000F505C"/>
    <w:rsid w:val="000F5F2B"/>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4E23"/>
    <w:rsid w:val="00124E9A"/>
    <w:rsid w:val="001265C2"/>
    <w:rsid w:val="001271F8"/>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716C"/>
    <w:rsid w:val="00190682"/>
    <w:rsid w:val="001914D3"/>
    <w:rsid w:val="00191816"/>
    <w:rsid w:val="00191D97"/>
    <w:rsid w:val="0019227B"/>
    <w:rsid w:val="001922AC"/>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0FB"/>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7677"/>
    <w:rsid w:val="00267979"/>
    <w:rsid w:val="00267C56"/>
    <w:rsid w:val="00267E21"/>
    <w:rsid w:val="00267E35"/>
    <w:rsid w:val="0027059A"/>
    <w:rsid w:val="002716EC"/>
    <w:rsid w:val="00273AF4"/>
    <w:rsid w:val="00274179"/>
    <w:rsid w:val="0027451C"/>
    <w:rsid w:val="0027486A"/>
    <w:rsid w:val="00274BED"/>
    <w:rsid w:val="00275582"/>
    <w:rsid w:val="002757E2"/>
    <w:rsid w:val="002774D9"/>
    <w:rsid w:val="00280FA7"/>
    <w:rsid w:val="00281AC9"/>
    <w:rsid w:val="00281B6F"/>
    <w:rsid w:val="002825CA"/>
    <w:rsid w:val="002836BE"/>
    <w:rsid w:val="002841F9"/>
    <w:rsid w:val="0028479D"/>
    <w:rsid w:val="00284D21"/>
    <w:rsid w:val="00284F4D"/>
    <w:rsid w:val="00285984"/>
    <w:rsid w:val="002868A3"/>
    <w:rsid w:val="00286B49"/>
    <w:rsid w:val="0028773E"/>
    <w:rsid w:val="00291698"/>
    <w:rsid w:val="00291EB0"/>
    <w:rsid w:val="002933F5"/>
    <w:rsid w:val="00293638"/>
    <w:rsid w:val="00293CF7"/>
    <w:rsid w:val="00293E62"/>
    <w:rsid w:val="00295BF8"/>
    <w:rsid w:val="00296031"/>
    <w:rsid w:val="0029627B"/>
    <w:rsid w:val="00297355"/>
    <w:rsid w:val="0029765E"/>
    <w:rsid w:val="002977DB"/>
    <w:rsid w:val="00297C16"/>
    <w:rsid w:val="002A01F9"/>
    <w:rsid w:val="002A1B99"/>
    <w:rsid w:val="002A1DD4"/>
    <w:rsid w:val="002A22CB"/>
    <w:rsid w:val="002A3F4C"/>
    <w:rsid w:val="002A4144"/>
    <w:rsid w:val="002A4E5F"/>
    <w:rsid w:val="002A57E5"/>
    <w:rsid w:val="002A5AF4"/>
    <w:rsid w:val="002B0674"/>
    <w:rsid w:val="002B209B"/>
    <w:rsid w:val="002B25FB"/>
    <w:rsid w:val="002B3173"/>
    <w:rsid w:val="002B4095"/>
    <w:rsid w:val="002B501C"/>
    <w:rsid w:val="002B54CF"/>
    <w:rsid w:val="002B622D"/>
    <w:rsid w:val="002B6425"/>
    <w:rsid w:val="002B6780"/>
    <w:rsid w:val="002C0195"/>
    <w:rsid w:val="002C08D8"/>
    <w:rsid w:val="002C13F1"/>
    <w:rsid w:val="002C1D80"/>
    <w:rsid w:val="002C2420"/>
    <w:rsid w:val="002C26EA"/>
    <w:rsid w:val="002C4550"/>
    <w:rsid w:val="002C5184"/>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2BB3"/>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240"/>
    <w:rsid w:val="003208B4"/>
    <w:rsid w:val="00320A47"/>
    <w:rsid w:val="003215B1"/>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EA7"/>
    <w:rsid w:val="0033415D"/>
    <w:rsid w:val="00334A0F"/>
    <w:rsid w:val="00334C68"/>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01D6"/>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AD4"/>
    <w:rsid w:val="003D17AD"/>
    <w:rsid w:val="003D236D"/>
    <w:rsid w:val="003D2C08"/>
    <w:rsid w:val="003D451F"/>
    <w:rsid w:val="003D45A0"/>
    <w:rsid w:val="003D4823"/>
    <w:rsid w:val="003E0C4E"/>
    <w:rsid w:val="003E2ACC"/>
    <w:rsid w:val="003E309C"/>
    <w:rsid w:val="003E3BAD"/>
    <w:rsid w:val="003E3E13"/>
    <w:rsid w:val="003E65B2"/>
    <w:rsid w:val="003E6757"/>
    <w:rsid w:val="003E7008"/>
    <w:rsid w:val="003E70B1"/>
    <w:rsid w:val="003F1812"/>
    <w:rsid w:val="003F2880"/>
    <w:rsid w:val="003F3D0C"/>
    <w:rsid w:val="003F508B"/>
    <w:rsid w:val="003F5320"/>
    <w:rsid w:val="003F5425"/>
    <w:rsid w:val="003F5DC0"/>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3876"/>
    <w:rsid w:val="00414D82"/>
    <w:rsid w:val="00416C2A"/>
    <w:rsid w:val="00417DD2"/>
    <w:rsid w:val="0042097F"/>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1723"/>
    <w:rsid w:val="00451BAF"/>
    <w:rsid w:val="0045325D"/>
    <w:rsid w:val="00453B1E"/>
    <w:rsid w:val="004542AE"/>
    <w:rsid w:val="00454D19"/>
    <w:rsid w:val="004568CA"/>
    <w:rsid w:val="00456AE7"/>
    <w:rsid w:val="00456CF5"/>
    <w:rsid w:val="00456E9E"/>
    <w:rsid w:val="004610FD"/>
    <w:rsid w:val="0046139C"/>
    <w:rsid w:val="0046143E"/>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17D6"/>
    <w:rsid w:val="00482989"/>
    <w:rsid w:val="00482A6F"/>
    <w:rsid w:val="0048395A"/>
    <w:rsid w:val="0048395C"/>
    <w:rsid w:val="00483CA2"/>
    <w:rsid w:val="00485076"/>
    <w:rsid w:val="004851C7"/>
    <w:rsid w:val="00487269"/>
    <w:rsid w:val="004904BB"/>
    <w:rsid w:val="00491C6B"/>
    <w:rsid w:val="00492560"/>
    <w:rsid w:val="00492715"/>
    <w:rsid w:val="00492721"/>
    <w:rsid w:val="00492886"/>
    <w:rsid w:val="004936E4"/>
    <w:rsid w:val="00493B94"/>
    <w:rsid w:val="00494317"/>
    <w:rsid w:val="00495BE6"/>
    <w:rsid w:val="00496315"/>
    <w:rsid w:val="00496490"/>
    <w:rsid w:val="00496C2C"/>
    <w:rsid w:val="0049796D"/>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30B6"/>
    <w:rsid w:val="00524214"/>
    <w:rsid w:val="00524404"/>
    <w:rsid w:val="00525659"/>
    <w:rsid w:val="00525C7A"/>
    <w:rsid w:val="0052632A"/>
    <w:rsid w:val="005307B5"/>
    <w:rsid w:val="005308F9"/>
    <w:rsid w:val="0053155E"/>
    <w:rsid w:val="00531ADE"/>
    <w:rsid w:val="00531AE6"/>
    <w:rsid w:val="00532C47"/>
    <w:rsid w:val="005342B2"/>
    <w:rsid w:val="00534B64"/>
    <w:rsid w:val="00536113"/>
    <w:rsid w:val="00536EC8"/>
    <w:rsid w:val="00536EDA"/>
    <w:rsid w:val="00541C82"/>
    <w:rsid w:val="00541DA2"/>
    <w:rsid w:val="005429C9"/>
    <w:rsid w:val="00543816"/>
    <w:rsid w:val="00543A69"/>
    <w:rsid w:val="00544710"/>
    <w:rsid w:val="00544E51"/>
    <w:rsid w:val="005452D5"/>
    <w:rsid w:val="00545ADF"/>
    <w:rsid w:val="00546002"/>
    <w:rsid w:val="005478CA"/>
    <w:rsid w:val="005478F3"/>
    <w:rsid w:val="005500DB"/>
    <w:rsid w:val="00551D0B"/>
    <w:rsid w:val="00552448"/>
    <w:rsid w:val="005524FC"/>
    <w:rsid w:val="00552EC9"/>
    <w:rsid w:val="00554583"/>
    <w:rsid w:val="00554776"/>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1824"/>
    <w:rsid w:val="00581D59"/>
    <w:rsid w:val="005820A6"/>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012"/>
    <w:rsid w:val="005A0DED"/>
    <w:rsid w:val="005A2075"/>
    <w:rsid w:val="005A2F2A"/>
    <w:rsid w:val="005A31FB"/>
    <w:rsid w:val="005A55F3"/>
    <w:rsid w:val="005A623D"/>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3D3F"/>
    <w:rsid w:val="005F4215"/>
    <w:rsid w:val="005F47A8"/>
    <w:rsid w:val="005F56CA"/>
    <w:rsid w:val="005F5A23"/>
    <w:rsid w:val="005F6F46"/>
    <w:rsid w:val="005F71B5"/>
    <w:rsid w:val="0060156C"/>
    <w:rsid w:val="006027DC"/>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42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906C1"/>
    <w:rsid w:val="006911F7"/>
    <w:rsid w:val="00691607"/>
    <w:rsid w:val="0069252D"/>
    <w:rsid w:val="00692605"/>
    <w:rsid w:val="006941BA"/>
    <w:rsid w:val="0069728B"/>
    <w:rsid w:val="006A1B7F"/>
    <w:rsid w:val="006A2816"/>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5672"/>
    <w:rsid w:val="007060B1"/>
    <w:rsid w:val="00707501"/>
    <w:rsid w:val="00707CC4"/>
    <w:rsid w:val="00710059"/>
    <w:rsid w:val="007100D8"/>
    <w:rsid w:val="00710703"/>
    <w:rsid w:val="00710B50"/>
    <w:rsid w:val="00713653"/>
    <w:rsid w:val="0071507C"/>
    <w:rsid w:val="007159E1"/>
    <w:rsid w:val="00715EA5"/>
    <w:rsid w:val="0071604C"/>
    <w:rsid w:val="00716985"/>
    <w:rsid w:val="00716D20"/>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CC8"/>
    <w:rsid w:val="007C7ED3"/>
    <w:rsid w:val="007D070F"/>
    <w:rsid w:val="007D1262"/>
    <w:rsid w:val="007D2108"/>
    <w:rsid w:val="007D28FA"/>
    <w:rsid w:val="007D2E91"/>
    <w:rsid w:val="007D5876"/>
    <w:rsid w:val="007D67C1"/>
    <w:rsid w:val="007D6D26"/>
    <w:rsid w:val="007D7AEA"/>
    <w:rsid w:val="007E013B"/>
    <w:rsid w:val="007E04AF"/>
    <w:rsid w:val="007E1A97"/>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BB"/>
    <w:rsid w:val="00802CE4"/>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50B2"/>
    <w:rsid w:val="00835501"/>
    <w:rsid w:val="00835F01"/>
    <w:rsid w:val="008360B1"/>
    <w:rsid w:val="008365E1"/>
    <w:rsid w:val="00840681"/>
    <w:rsid w:val="00840958"/>
    <w:rsid w:val="008415A6"/>
    <w:rsid w:val="00841E25"/>
    <w:rsid w:val="00842B65"/>
    <w:rsid w:val="00844280"/>
    <w:rsid w:val="00845142"/>
    <w:rsid w:val="00845D0E"/>
    <w:rsid w:val="00845D13"/>
    <w:rsid w:val="00845DAD"/>
    <w:rsid w:val="00846FA4"/>
    <w:rsid w:val="00847359"/>
    <w:rsid w:val="008478FA"/>
    <w:rsid w:val="00847F90"/>
    <w:rsid w:val="00850C06"/>
    <w:rsid w:val="0085163B"/>
    <w:rsid w:val="00852E2C"/>
    <w:rsid w:val="00854160"/>
    <w:rsid w:val="00854BDC"/>
    <w:rsid w:val="00854E1C"/>
    <w:rsid w:val="00854ED4"/>
    <w:rsid w:val="00856317"/>
    <w:rsid w:val="00856D88"/>
    <w:rsid w:val="00857792"/>
    <w:rsid w:val="00857C34"/>
    <w:rsid w:val="00861571"/>
    <w:rsid w:val="00862085"/>
    <w:rsid w:val="008630FE"/>
    <w:rsid w:val="00864C5C"/>
    <w:rsid w:val="00864ED7"/>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5ADD"/>
    <w:rsid w:val="008863B6"/>
    <w:rsid w:val="0088685B"/>
    <w:rsid w:val="00887142"/>
    <w:rsid w:val="008871ED"/>
    <w:rsid w:val="00887D34"/>
    <w:rsid w:val="00890EF7"/>
    <w:rsid w:val="00892ADB"/>
    <w:rsid w:val="008931EE"/>
    <w:rsid w:val="00895E3E"/>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31FA"/>
    <w:rsid w:val="008F451A"/>
    <w:rsid w:val="008F475F"/>
    <w:rsid w:val="008F49BF"/>
    <w:rsid w:val="008F4CC0"/>
    <w:rsid w:val="008F539E"/>
    <w:rsid w:val="008F5AF8"/>
    <w:rsid w:val="008F70A2"/>
    <w:rsid w:val="008F73A4"/>
    <w:rsid w:val="008F7624"/>
    <w:rsid w:val="00900359"/>
    <w:rsid w:val="00900C1B"/>
    <w:rsid w:val="009019F2"/>
    <w:rsid w:val="00902DA0"/>
    <w:rsid w:val="00903DBD"/>
    <w:rsid w:val="009043C8"/>
    <w:rsid w:val="00904682"/>
    <w:rsid w:val="009049A9"/>
    <w:rsid w:val="00905267"/>
    <w:rsid w:val="009052D4"/>
    <w:rsid w:val="0090541F"/>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913"/>
    <w:rsid w:val="00940CB1"/>
    <w:rsid w:val="00940E73"/>
    <w:rsid w:val="0094234F"/>
    <w:rsid w:val="00942B8A"/>
    <w:rsid w:val="00943DF8"/>
    <w:rsid w:val="0094477C"/>
    <w:rsid w:val="009448CF"/>
    <w:rsid w:val="00944CFF"/>
    <w:rsid w:val="00945C83"/>
    <w:rsid w:val="00946188"/>
    <w:rsid w:val="00946FC7"/>
    <w:rsid w:val="00947C65"/>
    <w:rsid w:val="00952D04"/>
    <w:rsid w:val="00952FB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58C2"/>
    <w:rsid w:val="00965B10"/>
    <w:rsid w:val="00965ECB"/>
    <w:rsid w:val="00967045"/>
    <w:rsid w:val="009673AD"/>
    <w:rsid w:val="009679D0"/>
    <w:rsid w:val="00971453"/>
    <w:rsid w:val="00974B24"/>
    <w:rsid w:val="00974D39"/>
    <w:rsid w:val="009771D8"/>
    <w:rsid w:val="00977441"/>
    <w:rsid w:val="00980306"/>
    <w:rsid w:val="00980F08"/>
    <w:rsid w:val="009812A7"/>
    <w:rsid w:val="009813E6"/>
    <w:rsid w:val="009824AE"/>
    <w:rsid w:val="00982B9B"/>
    <w:rsid w:val="009830BD"/>
    <w:rsid w:val="00984251"/>
    <w:rsid w:val="00984EB1"/>
    <w:rsid w:val="00985108"/>
    <w:rsid w:val="0098532E"/>
    <w:rsid w:val="00986E90"/>
    <w:rsid w:val="00987D13"/>
    <w:rsid w:val="00987D32"/>
    <w:rsid w:val="009935B0"/>
    <w:rsid w:val="00994E06"/>
    <w:rsid w:val="0099500A"/>
    <w:rsid w:val="00995618"/>
    <w:rsid w:val="00995EE3"/>
    <w:rsid w:val="00996343"/>
    <w:rsid w:val="009963DE"/>
    <w:rsid w:val="0099655B"/>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2BF9"/>
    <w:rsid w:val="009B3007"/>
    <w:rsid w:val="009B35DA"/>
    <w:rsid w:val="009B3F5E"/>
    <w:rsid w:val="009B4FD7"/>
    <w:rsid w:val="009B630F"/>
    <w:rsid w:val="009B66A6"/>
    <w:rsid w:val="009B6DD7"/>
    <w:rsid w:val="009B6FD3"/>
    <w:rsid w:val="009B75F2"/>
    <w:rsid w:val="009B7D65"/>
    <w:rsid w:val="009C0BF4"/>
    <w:rsid w:val="009C0D8C"/>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2F0D"/>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646"/>
    <w:rsid w:val="00A01797"/>
    <w:rsid w:val="00A01CB4"/>
    <w:rsid w:val="00A03793"/>
    <w:rsid w:val="00A044CC"/>
    <w:rsid w:val="00A048C7"/>
    <w:rsid w:val="00A04B64"/>
    <w:rsid w:val="00A06A36"/>
    <w:rsid w:val="00A11369"/>
    <w:rsid w:val="00A1194A"/>
    <w:rsid w:val="00A1367A"/>
    <w:rsid w:val="00A13DBA"/>
    <w:rsid w:val="00A14263"/>
    <w:rsid w:val="00A15504"/>
    <w:rsid w:val="00A15E06"/>
    <w:rsid w:val="00A15F8A"/>
    <w:rsid w:val="00A1604D"/>
    <w:rsid w:val="00A16419"/>
    <w:rsid w:val="00A164C2"/>
    <w:rsid w:val="00A17049"/>
    <w:rsid w:val="00A17850"/>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4DC4"/>
    <w:rsid w:val="00A352CA"/>
    <w:rsid w:val="00A364BE"/>
    <w:rsid w:val="00A36B18"/>
    <w:rsid w:val="00A36D3D"/>
    <w:rsid w:val="00A37189"/>
    <w:rsid w:val="00A37A25"/>
    <w:rsid w:val="00A4021D"/>
    <w:rsid w:val="00A40302"/>
    <w:rsid w:val="00A405AF"/>
    <w:rsid w:val="00A40B17"/>
    <w:rsid w:val="00A41B9C"/>
    <w:rsid w:val="00A44DF6"/>
    <w:rsid w:val="00A46762"/>
    <w:rsid w:val="00A46BAF"/>
    <w:rsid w:val="00A46D2C"/>
    <w:rsid w:val="00A474DF"/>
    <w:rsid w:val="00A4787C"/>
    <w:rsid w:val="00A47A91"/>
    <w:rsid w:val="00A506A4"/>
    <w:rsid w:val="00A5079E"/>
    <w:rsid w:val="00A50ACD"/>
    <w:rsid w:val="00A5131E"/>
    <w:rsid w:val="00A5309D"/>
    <w:rsid w:val="00A53482"/>
    <w:rsid w:val="00A5440A"/>
    <w:rsid w:val="00A5479E"/>
    <w:rsid w:val="00A54B6A"/>
    <w:rsid w:val="00A5598C"/>
    <w:rsid w:val="00A5684D"/>
    <w:rsid w:val="00A568A3"/>
    <w:rsid w:val="00A571FB"/>
    <w:rsid w:val="00A57317"/>
    <w:rsid w:val="00A576C8"/>
    <w:rsid w:val="00A57E9A"/>
    <w:rsid w:val="00A60988"/>
    <w:rsid w:val="00A63187"/>
    <w:rsid w:val="00A63AD3"/>
    <w:rsid w:val="00A666A6"/>
    <w:rsid w:val="00A666D3"/>
    <w:rsid w:val="00A67428"/>
    <w:rsid w:val="00A67FE7"/>
    <w:rsid w:val="00A71F5D"/>
    <w:rsid w:val="00A72B1C"/>
    <w:rsid w:val="00A73AE1"/>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79B"/>
    <w:rsid w:val="00AB29BD"/>
    <w:rsid w:val="00AB3B46"/>
    <w:rsid w:val="00AB453E"/>
    <w:rsid w:val="00AB4698"/>
    <w:rsid w:val="00AB511F"/>
    <w:rsid w:val="00AB550C"/>
    <w:rsid w:val="00AB5AFE"/>
    <w:rsid w:val="00AB6EC3"/>
    <w:rsid w:val="00AB77E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325A"/>
    <w:rsid w:val="00AE4BAB"/>
    <w:rsid w:val="00AE5FDA"/>
    <w:rsid w:val="00AE6E74"/>
    <w:rsid w:val="00AE7342"/>
    <w:rsid w:val="00AE7774"/>
    <w:rsid w:val="00AF0AA3"/>
    <w:rsid w:val="00AF0CF5"/>
    <w:rsid w:val="00AF158F"/>
    <w:rsid w:val="00AF165D"/>
    <w:rsid w:val="00AF2223"/>
    <w:rsid w:val="00AF2BFD"/>
    <w:rsid w:val="00AF34D3"/>
    <w:rsid w:val="00AF4229"/>
    <w:rsid w:val="00AF4B07"/>
    <w:rsid w:val="00AF6099"/>
    <w:rsid w:val="00AF6688"/>
    <w:rsid w:val="00AF6B21"/>
    <w:rsid w:val="00B00656"/>
    <w:rsid w:val="00B00BD4"/>
    <w:rsid w:val="00B011AA"/>
    <w:rsid w:val="00B013F4"/>
    <w:rsid w:val="00B0369F"/>
    <w:rsid w:val="00B03772"/>
    <w:rsid w:val="00B03E27"/>
    <w:rsid w:val="00B05264"/>
    <w:rsid w:val="00B05291"/>
    <w:rsid w:val="00B05EB4"/>
    <w:rsid w:val="00B10961"/>
    <w:rsid w:val="00B10AE1"/>
    <w:rsid w:val="00B10BAF"/>
    <w:rsid w:val="00B11823"/>
    <w:rsid w:val="00B12887"/>
    <w:rsid w:val="00B13FD0"/>
    <w:rsid w:val="00B147FC"/>
    <w:rsid w:val="00B15E19"/>
    <w:rsid w:val="00B17259"/>
    <w:rsid w:val="00B17F45"/>
    <w:rsid w:val="00B20848"/>
    <w:rsid w:val="00B2102F"/>
    <w:rsid w:val="00B21C48"/>
    <w:rsid w:val="00B23E65"/>
    <w:rsid w:val="00B25C4E"/>
    <w:rsid w:val="00B26077"/>
    <w:rsid w:val="00B3223D"/>
    <w:rsid w:val="00B323BD"/>
    <w:rsid w:val="00B32783"/>
    <w:rsid w:val="00B335BC"/>
    <w:rsid w:val="00B34798"/>
    <w:rsid w:val="00B3629D"/>
    <w:rsid w:val="00B36C60"/>
    <w:rsid w:val="00B3723E"/>
    <w:rsid w:val="00B40C2B"/>
    <w:rsid w:val="00B4104A"/>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90C5D"/>
    <w:rsid w:val="00B935F4"/>
    <w:rsid w:val="00B93E2B"/>
    <w:rsid w:val="00B93F8F"/>
    <w:rsid w:val="00B9493E"/>
    <w:rsid w:val="00B96506"/>
    <w:rsid w:val="00B96880"/>
    <w:rsid w:val="00B96B39"/>
    <w:rsid w:val="00B96C72"/>
    <w:rsid w:val="00BA017F"/>
    <w:rsid w:val="00BA06DB"/>
    <w:rsid w:val="00BA0AED"/>
    <w:rsid w:val="00BA0CE2"/>
    <w:rsid w:val="00BA1C8E"/>
    <w:rsid w:val="00BA2B04"/>
    <w:rsid w:val="00BA403D"/>
    <w:rsid w:val="00BA6020"/>
    <w:rsid w:val="00BA685E"/>
    <w:rsid w:val="00BA7512"/>
    <w:rsid w:val="00BB18DC"/>
    <w:rsid w:val="00BB231A"/>
    <w:rsid w:val="00BB2B71"/>
    <w:rsid w:val="00BB2E77"/>
    <w:rsid w:val="00BB307A"/>
    <w:rsid w:val="00BB3127"/>
    <w:rsid w:val="00BB3D2E"/>
    <w:rsid w:val="00BB5272"/>
    <w:rsid w:val="00BB6A8E"/>
    <w:rsid w:val="00BB7701"/>
    <w:rsid w:val="00BC0046"/>
    <w:rsid w:val="00BC1226"/>
    <w:rsid w:val="00BC1DCA"/>
    <w:rsid w:val="00BC2957"/>
    <w:rsid w:val="00BC2EA4"/>
    <w:rsid w:val="00BC5B30"/>
    <w:rsid w:val="00BC693A"/>
    <w:rsid w:val="00BC7F70"/>
    <w:rsid w:val="00BD01AB"/>
    <w:rsid w:val="00BD1723"/>
    <w:rsid w:val="00BD1B8A"/>
    <w:rsid w:val="00BD2497"/>
    <w:rsid w:val="00BD271E"/>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52A1"/>
    <w:rsid w:val="00BF5E22"/>
    <w:rsid w:val="00BF6209"/>
    <w:rsid w:val="00BF6A1A"/>
    <w:rsid w:val="00BF6C11"/>
    <w:rsid w:val="00BF6C45"/>
    <w:rsid w:val="00BF7EFF"/>
    <w:rsid w:val="00C003EA"/>
    <w:rsid w:val="00C00B3C"/>
    <w:rsid w:val="00C01516"/>
    <w:rsid w:val="00C02205"/>
    <w:rsid w:val="00C03E52"/>
    <w:rsid w:val="00C04142"/>
    <w:rsid w:val="00C041E9"/>
    <w:rsid w:val="00C04A5E"/>
    <w:rsid w:val="00C04A97"/>
    <w:rsid w:val="00C051C0"/>
    <w:rsid w:val="00C10965"/>
    <w:rsid w:val="00C135F8"/>
    <w:rsid w:val="00C14053"/>
    <w:rsid w:val="00C14F32"/>
    <w:rsid w:val="00C14F79"/>
    <w:rsid w:val="00C1617C"/>
    <w:rsid w:val="00C173BD"/>
    <w:rsid w:val="00C20403"/>
    <w:rsid w:val="00C215C7"/>
    <w:rsid w:val="00C22135"/>
    <w:rsid w:val="00C2567A"/>
    <w:rsid w:val="00C2686E"/>
    <w:rsid w:val="00C27614"/>
    <w:rsid w:val="00C310EF"/>
    <w:rsid w:val="00C31260"/>
    <w:rsid w:val="00C3175D"/>
    <w:rsid w:val="00C32041"/>
    <w:rsid w:val="00C32BB1"/>
    <w:rsid w:val="00C3341F"/>
    <w:rsid w:val="00C3369C"/>
    <w:rsid w:val="00C338A2"/>
    <w:rsid w:val="00C3412B"/>
    <w:rsid w:val="00C36045"/>
    <w:rsid w:val="00C367D1"/>
    <w:rsid w:val="00C36D9D"/>
    <w:rsid w:val="00C37246"/>
    <w:rsid w:val="00C37CDF"/>
    <w:rsid w:val="00C406D5"/>
    <w:rsid w:val="00C40AC6"/>
    <w:rsid w:val="00C40EB8"/>
    <w:rsid w:val="00C420D5"/>
    <w:rsid w:val="00C45123"/>
    <w:rsid w:val="00C457F2"/>
    <w:rsid w:val="00C46D5D"/>
    <w:rsid w:val="00C47008"/>
    <w:rsid w:val="00C4722F"/>
    <w:rsid w:val="00C47501"/>
    <w:rsid w:val="00C4757D"/>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50B5"/>
    <w:rsid w:val="00CB7487"/>
    <w:rsid w:val="00CB7E2E"/>
    <w:rsid w:val="00CC0DD0"/>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C49"/>
    <w:rsid w:val="00CE1685"/>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24ED"/>
    <w:rsid w:val="00D32641"/>
    <w:rsid w:val="00D32C03"/>
    <w:rsid w:val="00D334FA"/>
    <w:rsid w:val="00D34861"/>
    <w:rsid w:val="00D3654A"/>
    <w:rsid w:val="00D37E9B"/>
    <w:rsid w:val="00D40154"/>
    <w:rsid w:val="00D40ABE"/>
    <w:rsid w:val="00D40DC0"/>
    <w:rsid w:val="00D40ECC"/>
    <w:rsid w:val="00D41248"/>
    <w:rsid w:val="00D426AA"/>
    <w:rsid w:val="00D429F2"/>
    <w:rsid w:val="00D42AA3"/>
    <w:rsid w:val="00D450BB"/>
    <w:rsid w:val="00D46CB4"/>
    <w:rsid w:val="00D5172D"/>
    <w:rsid w:val="00D51A1F"/>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6693C"/>
    <w:rsid w:val="00D7087C"/>
    <w:rsid w:val="00D70D97"/>
    <w:rsid w:val="00D70EE4"/>
    <w:rsid w:val="00D71398"/>
    <w:rsid w:val="00D72AF2"/>
    <w:rsid w:val="00D73369"/>
    <w:rsid w:val="00D74A19"/>
    <w:rsid w:val="00D74A29"/>
    <w:rsid w:val="00D75297"/>
    <w:rsid w:val="00D75884"/>
    <w:rsid w:val="00D7697F"/>
    <w:rsid w:val="00D77D18"/>
    <w:rsid w:val="00D80124"/>
    <w:rsid w:val="00D80188"/>
    <w:rsid w:val="00D802B1"/>
    <w:rsid w:val="00D80463"/>
    <w:rsid w:val="00D810F5"/>
    <w:rsid w:val="00D815F1"/>
    <w:rsid w:val="00D81927"/>
    <w:rsid w:val="00D83AC7"/>
    <w:rsid w:val="00D83F2E"/>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C9C"/>
    <w:rsid w:val="00DB5C70"/>
    <w:rsid w:val="00DB620C"/>
    <w:rsid w:val="00DB6BE1"/>
    <w:rsid w:val="00DB7185"/>
    <w:rsid w:val="00DC19BB"/>
    <w:rsid w:val="00DC240C"/>
    <w:rsid w:val="00DC2689"/>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F7C"/>
    <w:rsid w:val="00DE3E4F"/>
    <w:rsid w:val="00DE417A"/>
    <w:rsid w:val="00DE553B"/>
    <w:rsid w:val="00DE6A40"/>
    <w:rsid w:val="00DE73AD"/>
    <w:rsid w:val="00DF123C"/>
    <w:rsid w:val="00DF17B1"/>
    <w:rsid w:val="00DF234C"/>
    <w:rsid w:val="00DF4917"/>
    <w:rsid w:val="00DF5060"/>
    <w:rsid w:val="00DF574A"/>
    <w:rsid w:val="00DF57AC"/>
    <w:rsid w:val="00DF6786"/>
    <w:rsid w:val="00E017DE"/>
    <w:rsid w:val="00E01AEC"/>
    <w:rsid w:val="00E0243F"/>
    <w:rsid w:val="00E026CA"/>
    <w:rsid w:val="00E027BE"/>
    <w:rsid w:val="00E02EA5"/>
    <w:rsid w:val="00E0304A"/>
    <w:rsid w:val="00E03256"/>
    <w:rsid w:val="00E033F2"/>
    <w:rsid w:val="00E042C2"/>
    <w:rsid w:val="00E05137"/>
    <w:rsid w:val="00E07756"/>
    <w:rsid w:val="00E07EE4"/>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410"/>
    <w:rsid w:val="00E305A3"/>
    <w:rsid w:val="00E30BAC"/>
    <w:rsid w:val="00E30F13"/>
    <w:rsid w:val="00E30F34"/>
    <w:rsid w:val="00E3431F"/>
    <w:rsid w:val="00E34AAD"/>
    <w:rsid w:val="00E34E2C"/>
    <w:rsid w:val="00E36728"/>
    <w:rsid w:val="00E36A37"/>
    <w:rsid w:val="00E37671"/>
    <w:rsid w:val="00E41FA7"/>
    <w:rsid w:val="00E4289B"/>
    <w:rsid w:val="00E42F0D"/>
    <w:rsid w:val="00E42F5F"/>
    <w:rsid w:val="00E43956"/>
    <w:rsid w:val="00E449F3"/>
    <w:rsid w:val="00E44C32"/>
    <w:rsid w:val="00E51014"/>
    <w:rsid w:val="00E5135D"/>
    <w:rsid w:val="00E51E6B"/>
    <w:rsid w:val="00E51EC1"/>
    <w:rsid w:val="00E52BB9"/>
    <w:rsid w:val="00E5318F"/>
    <w:rsid w:val="00E533B5"/>
    <w:rsid w:val="00E53AB3"/>
    <w:rsid w:val="00E54D18"/>
    <w:rsid w:val="00E54D78"/>
    <w:rsid w:val="00E54DD2"/>
    <w:rsid w:val="00E55873"/>
    <w:rsid w:val="00E575D7"/>
    <w:rsid w:val="00E6256E"/>
    <w:rsid w:val="00E62E93"/>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1D8A"/>
    <w:rsid w:val="00E82373"/>
    <w:rsid w:val="00E8385C"/>
    <w:rsid w:val="00E84708"/>
    <w:rsid w:val="00E84B0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B89"/>
    <w:rsid w:val="00EC00E2"/>
    <w:rsid w:val="00EC0432"/>
    <w:rsid w:val="00EC0D95"/>
    <w:rsid w:val="00EC1AD1"/>
    <w:rsid w:val="00EC1D2F"/>
    <w:rsid w:val="00EC22F4"/>
    <w:rsid w:val="00EC2466"/>
    <w:rsid w:val="00EC29EE"/>
    <w:rsid w:val="00EC2EE4"/>
    <w:rsid w:val="00EC3942"/>
    <w:rsid w:val="00EC4AF8"/>
    <w:rsid w:val="00EC622A"/>
    <w:rsid w:val="00EC6B76"/>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812"/>
    <w:rsid w:val="00EE59D8"/>
    <w:rsid w:val="00EF07E7"/>
    <w:rsid w:val="00EF23BB"/>
    <w:rsid w:val="00EF24B8"/>
    <w:rsid w:val="00EF2E68"/>
    <w:rsid w:val="00EF3104"/>
    <w:rsid w:val="00EF3722"/>
    <w:rsid w:val="00EF3793"/>
    <w:rsid w:val="00EF380A"/>
    <w:rsid w:val="00EF3BE7"/>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BE5"/>
    <w:rsid w:val="00F33ECC"/>
    <w:rsid w:val="00F35172"/>
    <w:rsid w:val="00F35C1F"/>
    <w:rsid w:val="00F410C9"/>
    <w:rsid w:val="00F43859"/>
    <w:rsid w:val="00F45180"/>
    <w:rsid w:val="00F462CA"/>
    <w:rsid w:val="00F467DD"/>
    <w:rsid w:val="00F46962"/>
    <w:rsid w:val="00F52DDA"/>
    <w:rsid w:val="00F532ED"/>
    <w:rsid w:val="00F55E7C"/>
    <w:rsid w:val="00F57EDF"/>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BFE"/>
    <w:rsid w:val="00F83E6F"/>
    <w:rsid w:val="00F8784E"/>
    <w:rsid w:val="00F90A7B"/>
    <w:rsid w:val="00F91BF1"/>
    <w:rsid w:val="00F91C2B"/>
    <w:rsid w:val="00F91F4B"/>
    <w:rsid w:val="00F92809"/>
    <w:rsid w:val="00F936C0"/>
    <w:rsid w:val="00F93DFD"/>
    <w:rsid w:val="00F95015"/>
    <w:rsid w:val="00F95CB5"/>
    <w:rsid w:val="00F960DC"/>
    <w:rsid w:val="00F97720"/>
    <w:rsid w:val="00F97A8B"/>
    <w:rsid w:val="00FA0030"/>
    <w:rsid w:val="00FA27E7"/>
    <w:rsid w:val="00FA36E6"/>
    <w:rsid w:val="00FA44A5"/>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C7D93"/>
    <w:rsid w:val="00FD0C52"/>
    <w:rsid w:val="00FD2484"/>
    <w:rsid w:val="00FD2A1C"/>
    <w:rsid w:val="00FD2D31"/>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C_Sharp_(programming_language)" TargetMode="External"/><Relationship Id="rId21" Type="http://schemas.openxmlformats.org/officeDocument/2006/relationships/image" Target="media/image13.png"/><Relationship Id="rId34" Type="http://schemas.openxmlformats.org/officeDocument/2006/relationships/hyperlink" Target="https://unity.com/features/multiplatform" TargetMode="External"/><Relationship Id="rId42" Type="http://schemas.openxmlformats.org/officeDocument/2006/relationships/hyperlink" Target="https://www.zdnet.com/article/microsoft-70-percent-of-all-security-bugs-are-memory-safety-issues/" TargetMode="External"/><Relationship Id="rId47" Type="http://schemas.openxmlformats.org/officeDocument/2006/relationships/hyperlink" Target="https://xoofx.com/blog/2018/04/06/porting-unity-to-coreclr/" TargetMode="External"/><Relationship Id="rId50" Type="http://schemas.openxmlformats.org/officeDocument/2006/relationships/hyperlink" Target="https://docs.unity3d.com/Manual/Profiler.html"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g2.com/stages-of-game-development" TargetMode="External"/><Relationship Id="rId38" Type="http://schemas.openxmlformats.org/officeDocument/2006/relationships/hyperlink" Target="https://docs.microsoft.com/en-us/dotnet/csharp/tour-of-csharp/" TargetMode="External"/><Relationship Id="rId46" Type="http://schemas.openxmlformats.org/officeDocument/2006/relationships/hyperlink" Target="https://en.wikipedia.org/wiki/Mono_(softwar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microsoft.com/en-us/dotnet/standard/clr"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tore.steampowered.com/app/555150/The_First_Tree/" TargetMode="External"/><Relationship Id="rId37" Type="http://schemas.openxmlformats.org/officeDocument/2006/relationships/hyperlink" Target="https://unity3d.com/legal/licenses/Unity_Reference_Only_License" TargetMode="External"/><Relationship Id="rId40" Type="http://schemas.openxmlformats.org/officeDocument/2006/relationships/hyperlink" Target="https://docs.microsoft.com/en-us/dotnet/standard/managed-code" TargetMode="External"/><Relationship Id="rId45" Type="http://schemas.openxmlformats.org/officeDocument/2006/relationships/hyperlink" Target="https://docs.microsoft.com/en-us/cpp/dotnet/calling-native-functions-from-managed-code?redirectedfrom=MSDN&amp;view=msvc-160" TargetMode="External"/><Relationship Id="rId53" Type="http://schemas.openxmlformats.org/officeDocument/2006/relationships/hyperlink" Target="https://blogs.unity3d.com/2015/12/23/1k-update-call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unity.com/dots/packages" TargetMode="External"/><Relationship Id="rId49" Type="http://schemas.openxmlformats.org/officeDocument/2006/relationships/hyperlink" Target="https://en.wikipedia.org/wiki/Profiling_(computer_programming)"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nity.com/our-company" TargetMode="External"/><Relationship Id="rId44" Type="http://schemas.openxmlformats.org/officeDocument/2006/relationships/hyperlink" Target="https://docs.microsoft.com/en-us/archive/blogs/ericlippert/mutating-readonly-structs" TargetMode="External"/><Relationship Id="rId52" Type="http://schemas.openxmlformats.org/officeDocument/2006/relationships/hyperlink" Target="https://blogs.unity3d.com/2018/09/25/performance-benchmarking-in-unity-how-to-get-starte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aywenderlich.com/7630142-entity-component-system-for-unity-getting-started%23toc-anchor-003" TargetMode="External"/><Relationship Id="rId43" Type="http://schemas.openxmlformats.org/officeDocument/2006/relationships/hyperlink" Target="https://www.zdnet.com/article/chrome-70-of-all-security-bugs-are-memory-safety-issues/" TargetMode="External"/><Relationship Id="rId48" Type="http://schemas.openxmlformats.org/officeDocument/2006/relationships/hyperlink" Target="https://blogs.unity3d.com/2015/05/06/an-introduction-to-ilcpp-internal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unity3d.com/Packages/com.unity.testframework.performance@2.4/manual/index.htm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3581</TotalTime>
  <Pages>60</Pages>
  <Words>13648</Words>
  <Characters>77798</Characters>
  <Application>Microsoft Office Word</Application>
  <DocSecurity>0</DocSecurity>
  <Lines>648</Lines>
  <Paragraphs>182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91264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635</cp:revision>
  <cp:lastPrinted>2020-12-03T23:42:00Z</cp:lastPrinted>
  <dcterms:created xsi:type="dcterms:W3CDTF">2020-11-25T12:07:00Z</dcterms:created>
  <dcterms:modified xsi:type="dcterms:W3CDTF">2020-12-05T09:42:00Z</dcterms:modified>
</cp:coreProperties>
</file>